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word/footer1.xml" ContentType="application/vnd.openxmlformats-officedocument.wordprocessingml.footer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glossary/styles.xml" ContentType="application/vnd.openxmlformats-officedocument.wordprocessingml.styles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document.xml" ContentType="application/vnd.openxmlformats-officedocument.wordprocessingml.document.glossary+xml"/>
  <Override PartName="/word/glossary/stylesWithEffects.xml" ContentType="application/vnd.ms-word.stylesWithEffects+xml"/>
  <Override PartName="/word/header1.xml" ContentType="application/vnd.openxmlformats-officedocument.wordprocessingml.header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oSpacing"/>
        <w:rPr>
          <w:color w:val="auto"/>
        </w:rPr>
      </w:pPr>
      <w:r>
        <w:rPr>
          <w:color w:val="auto"/>
        </w:rPr>
        <w:t xml:space="preserve"> </w:t>
      </w:r>
    </w:p>
    <w:p>
      <w:pPr>
        <w:pStyle w:val="NoSpacing"/>
        <w:rPr>
          <w:color w:val="auto"/>
        </w:rPr>
      </w:pPr>
      <w:r>
        <w:rPr>
          <w:color w:val="auto"/>
          <w:lang w:val="en-TT" w:eastAsia="en-TT"/>
        </w:rPr>
        <w:pict>
          <v:rect id="Rectangle 3" o:spid="_x0000_s1026" style="position:absolute;left:0;text-align:left;margin-left:142.9pt;margin-top:35.75pt;width:214.95pt;height:42.6pt;z-index:251661312;visibility:visible;mso-wrap-style:none;mso-width-percent:0;mso-height-percent:0;mso-wrap-distance-left:36pt;mso-wrap-distance-top:0;mso-wrap-distance-right:36pt;mso-wrap-distance-bottom:21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AwdFEwIAAB0EAAAOAAAAZHJzL2Uyb0RvYy54bWysU9tu2zAMfR+wfxD0vvjSpHGNOMWQIsWA Yiva7gMUWY6F6gZKjZ19/Sg57ZrtYcAwPwimSJGHh4er61ErchDgpTUNLWY5JcJw20qzb+j3p+2n ihIfmGmZskY09Cg8vV5//LAaXC1K21vVCiCYxPh6cA3tQ3B1lnneC838zDph0NlZ0CygCfusBTZg dq2yMs8vs8FC68By4T3e3kxOuk75u07w8K3rvAhENRSxhXRCOnfxzNYrVu+BuV7yEwz2Dyg0kwaL vqW6YYGRF5B/pNKSg/W2CzNudWa7TnKResBuivy3bh575kTqBcnx7o0m///S8q+HeyCybegFJYZp HNEDksbMXglyEekZnK8x6tHdQ2zQuzvLnz0x9hZwXkUMyc5iouFP0WMHOr7CRsmYWD++sS7GQDhe lsvyqrpcUMLRt5gXeZnGkrH69bUDH26F1ST+NBQQYCKbHe58iPVZ/RqSIFol261UKhlRSWKjgBwY aiCME2Js5H2UMmTA4stigSLh2iEfoZfmCVXxnEqdRSd1/jWnlgGlraRuaJXHL1HFamVOjE0kRbrC uBtPVO9se8SJ4Ephp72FH5QMKM+GGtwfStQXg9MvqrKqopyTdVXM52jAmWuXrPliiWwSCGpjpw1g hmPWhvIAlEzGJqSFmKb7+SXYrUysRmQTnBNg1GAi+7QvUeTv7RT1a6vXPwEAAP//AwBQSwMEFAAG AAgAAAAhAIakBezeAAAACgEAAA8AAABkcnMvZG93bnJldi54bWxMj8FqwkAQhu9C32EZwUuoGy0x kmYjUih4E20fYM2OSTQ7m2Y3Gt++01M9DcN8/PP9+Wa0rbhh7xtHChbzGARS6UxDlYLvr8/XNQgf NBndOkIFD/SwKV4muc6Mu9MBb8dQCQ4hn2kFdQhdJqUva7Taz12HxLez660OvPaVNL2+c7ht5TKO V9LqhvhDrTv8qLG8Hger4G342ZnzoTTRdn/ZJbGN9tEFlZpNx+07iIBj+IfhT5/VoWCnkxvIeNEq WK4TVg8K0kUCggGeKYgTk8kqBVnk8rlC8QsAAP//AwBQSwECLQAUAAYACAAAACEAtoM4kv4AAADh AQAAEwAAAAAAAAAAAAAAAAAAAAAAW0NvbnRlbnRfVHlwZXNdLnhtbFBLAQItABQABgAIAAAAIQA4 /SH/1gAAAJQBAAALAAAAAAAAAAAAAAAAAC8BAABfcmVscy8ucmVsc1BLAQItABQABgAIAAAAIQAL AwdFEwIAAB0EAAAOAAAAAAAAAAAAAAAAAC4CAABkcnMvZTJvRG9jLnhtbFBLAQItABQABgAIAAAA IQCGpAXs3gAAAAoBAAAPAAAAAAAAAAAAAAAAAG0EAABkcnMvZG93bnJldi54bWxQSwUGAAAAAAQA BADzAAAAeAUAAAAA " fillcolor="black [3213]" strokecolor="black [3213]" strokeweight="4.5pt">
            <v:stroke linestyle="thinThick"/>
            <w10:wrap type="topAndBottom" side="both" anchorx="margin" anchory="margin"/>
            <v:path arrowok="t"/>
            <v:textbox style="mso-fit-shape-to-text:t" inset="14.4pt,7.2pt,14.4pt">
              <w:txbxContent>
                <w:p>
                  <w:pPr>
                    <w:pStyle w:val="PersonalName"/>
                    <w:rPr/>
                  </w:pPr>
                  <w:r>
                    <w:rPr>
                      <w:lang w:val="en-TT"/>
                    </w:rPr>
                    <w:t>Leaselle Clarke</w:t>
                  </w:r>
                </w:p>
              </w:txbxContent>
            </v:textbox>
            <o:lock v:ext="edit" grouping="t"/>
          </v:rect>
        </w:pict>
      </w:r>
      <w:r>
        <w:rPr>
          <w:color w:val="auto"/>
          <w:lang w:val="en-TT" w:eastAsia="en-TT"/>
        </w:rPr>
        <w:pict>
          <v:rect id="Rectangle 2" o:spid="_x0000_s1026" style="position:absolute;margin-left:0;margin-top:0;width:7in;height:78pt;z-index:251659264;visibility:visible;mso-wrap-style:square;mso-width-percent:1000;mso-height-percent: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0;mso-width-relative:margin;mso-height-relative:margin;v-text-anchor:middle" o:gfxdata="UEsDBBQABgAIAAAAIQCKFT+YDAEAABUCAAATAAAAW0NvbnRlbnRfVHlwZXNdLnhtbJSRwU7DMAyG 70i8Q5QratPtgBBqu8M6joDQeIAocdtA40RxKNvbk3abBNNA4pjY3+/PSbna2YGNEMg4rPgiLzgD VE4b7Cr+un3I7jijKFHLwSFUfA/EV/X1VbndeyCWaKSK9zH6eyFI9WAl5c4DpkrrgpUxHUMnvFTv sgOxLIpboRxGwJjFKYPXZQOt/Bgi2+zS9cHkzUPH2frQOM2quLFTwFwQF5kAA50x0vvBKBnTdmJE fWaWHa3yRM491BtPN0mdX54wVX5KfR9w5J7ScwajgT3LEB+lTepCBxKwdI1T+d8Zk6SlzLWtUZA3 gTYzdXL6LVu7Twww/je8SdgLjKd0MX9q/QUAAP//AwBQSwMEFAAGAAgAAAAhADj9If/WAAAAlAEA AAsAAABfcmVscy8ucmVsc6SQwWrDMAyG74O9g9F9cZrDGKNOL6PQa+kewNiKYxpbRjLZ+vYzg8Ey ettRv9D3iX9/+EyLWpElUjaw63pQmB35mIOB98vx6QWUVJu9XSijgRsKHMbHh/0ZF1vbkcyxiGqU LAbmWsur1uJmTFY6KpjbZiJOtraRgy7WXW1APfT9s+bfDBg3THXyBvjkB1CXW2nmP+wUHZPQVDtH SdM0RXePqj195DOujWI5YDXgWb5DxrVrz4G+79390xvYljm6I9uEb+S2fhyoZT96vely/AIAAP// AwBQSwMEFAAGAAgAAAAhAKmyHWMKAwAAzQYAAA4AAABkcnMvZTJvRG9jLnhtbKxVXW/TMBR9R+I/ WH5nSasxWLUMTZuGkCaYNtCeXcdpLDm2sW/Xjl/PsZ1kFUwgIV7Sa/t++J57fHr2YT8Y9qhC1M42 fHFUc6asdK22m4Z/+3r95j1nkYRthXFWNfxJRf7h/PWrs51fqaXrnWlVYEhi42rnG94T+VVVRdmr QcQj55XFYefCIAjLsKnaIHbIPphqWdcn1c6F1gcnVYzYvSqH/Dzn7zol6UvXRUXMNBx3o/wN+btO 3+r8TKw2Qfhey/Ea4h9uMQhtUXROdSVIsG3Qv6UatAwuuo6OpBsq13VaqtwDulnUv3Rz3wuvci8A J/oZpvj/0srPj7eB6bbhS86sGDCiO4Am7MYotkzw7Hxcweve34ZxFWGmXvddGNIvumD7DOnTDKna E5PYPDmu6/c1kJc4Oz2tT2AjTfUc7UOkj8oNLBkND6iekRSPN5GK6+SSiq2N9tfaGNZ6oIvEwdGD pj5jBQbm2OQ0ooVZ/51TZQ5XTm4HZakQKygjCKyOvfYRZVZqWCvgFD61pUi7dQROp0tluqpLE9ij ANEMFQ/SlsrO6dt6bnx2/kNk7EWrSihY/lIoEJwvADt1nPMFmeYH3MSKNGZIZTKUR8MiVouUEMBF bE12h/CGW7TDmTAbPGUy45wmwFNGY9PXujSAMpq0UyWKFFJki55MRsXYO9WBW6i5zGOZOy+dCSmB doHqoOEE1USSOSJTJidMN+hQf86NHl5Mn6ZQLjm6p0iVNWGOrf90rxI8R+TCztIcPGjrwksJDioX /wmjgkwCae3aJzw8kDeTOHp5rcH/GxHpVgRIEAYEWaUv+HTG7RruRouz3oUfL+0nf7Adp5ztIGkN j9+3ImCk5pOFZpwujo+RlvLi+O27ZXo9hyfrwxO7HS4dyLwAU7zMZvInM5ldcMMD1PciVcWRsBK1 Gy4pTItLKlIL/Zbq4iK7Qfe8oBt77+X0XNP7/rp/EMGPIkCQj89ukj+x+kULim+h4sWWXKezUDzj OuINzcy8GfU9ifLhOns9/wud/wQAAP//AwBQSwMEFAAGAAgAAAAhAFhgsxu6AAAAIgEAABkAAABk cnMvX3JlbHMvZTJvRG9jLnhtbC5yZWxzhI/LCsIwEEX3gv8QZm/TuhCRpm5EcCv1A4ZkmkabB0kU +/cG3CgILude7jlMu3/aiT0oJuOdgKaqgZGTXhmnBVz642oLLGV0CifvSMBMCfbdctGeacJcRmk0 IbFCcUnAmHPYcZ7kSBZT5QO50gw+WszljJoHlDfUxNd1veHxkwHdF5OdlIB4Ug2wfg7F/J/th8FI Onh5t+TyDwU3trgLEKOmLMCSMvgOm+oaSAPvWv71WfcCAAD//wMAUEsDBBQABgAIAAAAIQAWe9Rh 2wAAAAYBAAAPAAAAZHJzL2Rvd25yZXYueG1sTI9Ba8MwDIXvg/0Ho8Juq93CspDFKWWwDXprVzZ6 c2MtCbXlELtt+u+n7rJehB5PPH2vXIzeiRMOsQukYTZVIJDqYDtqNGw/3x5zEDEZssYFQg0XjLCo 7u9KU9hwpjWeNqkRHEKxMBralPpCyli36E2chh6JvZ8weJNYDo20gzlzuHdyrlQmvemIP7Smx9cW 68Pm6DV85Kvd/GuWrdrdOls+f7+7C26d1g+TcfkCIuGY/o/his/oUDHTPhzJRuE0cJH0N6+eUjnr PW9PmQJZlfIWv/oFAAD//wMAUEsDBAoAAAAAAAAAIQCPjiZRjwoJAI8KCQAVAAAAZHJzL21lZGlh L2ltYWdlMS5qcGVn/9j/4AAQSkZJRgABAgEAlgCWAAD/4R8ARXhpZgAATU0AKgAAAAgABwESAAMA AAABAAEAAAEaAAUAAAABAAAAYgEbAAUAAAABAAAAagEoAAMAAAABAAIAAAExAAIAAAAcAAAAcgEy AAIAAAAUAAAAjodpAAQAAAABAAAApAAAANAAFuNgAAAnEAAW42AAACcQQWRvYmUgUGhvdG9zaG9w IENTMiBXaW5kb3dzADIwMDk6MDQ6MzAgMDc6Mzk6MzMAAAAAA6ABAAMAAAAB//8AAKACAAQAAAAB AAAF3KADAAQAAAABAAAEZQAAAAAAAAAGAQMAAwAAAAEABgAAARoABQAAAAEAAAEeARsABQAAAAEA AAEmASgAAwAAAAEAAgAAAgEABAAAAAEAAAEuAgIABAAAAAEAAB3KAAAAAAAAAEgAAAABAAAASAAA AAH/2P/gABBKRklGAAECAABIAEgAAP/tAAxBZG9iZV9DTQAB/+4ADkFkb2JlAGSAAAAAAf/bAIQA DAgICAkIDAkJDBELCgsRFQ8MDA8VGBMTFRMTGBEMDAwMDAwRDAwMDAwMDAwMDAwMDAwMDAwMDAwM DAwMDAwMDAENCwsNDg0QDg4QFA4ODhQUDg4ODhQRDAwMDAwREQwMDAwMDBEMDAwMDAwMDAwMDAwM DAwMDAwMDAwMDAwMDAwM/8AAEQgAeACgAwEiAAIRAQMRAf/dAAQACv/EAT8AAAEFAQEBAQEBAAAA AAAAAAMAAQIEBQYHCAkKCwEAAQUBAQEBAQEAAAAAAAAAAQACAwQFBgcICQoLEAABBAEDAgQCBQcG CAUDDDMBAAIRAwQhEjEFQVFhEyJxgTIGFJGhsUIjJBVSwWIzNHKC0UMHJZJT8OHxY3M1FqKygyZE k1RkRcKjdDYX0lXiZfKzhMPTdePzRieUpIW0lcTU5PSltcXV5fVWZnaGlqa2xtbm9jdHV2d3h5en t8fX5/cRAAICAQIEBAMEBQYHBwYFNQEAAhEDITESBEFRYXEiEwUygZEUobFCI8FS0fAzJGLhcoKS Q1MVY3M08SUGFqKygwcmNcLSRJNUoxdkRVU2dGXi8rOEw9N14/NGlKSFtJXE1OT0pbXF1eX1VmZ2 hpamtsbW5vYnN0dXZ3eHl6e3x//aAAwDAQACEQMRAD8A4XJezLtOTvs9MOax1rBLjLvpOe9we3e5 3+Da/wD0lqn9isqycdzSbAw/pHumWwCHQZ3enb/o/wDSf8YgYFxssL6dLQ0gMJAY5jT7qtG7qn+5 r67d9v8Awiu2ZTQAa9pcCBZU87bBP5jK/wA6z/oJKZZFAva1u4sg6uaBvj91jz9D+Uq1jrMR9eOX kY1g/nTAcyXe/wB7fo/19v8A57V46FZ2Vj1tyi6rHfkXWDc6XEMaD7Zn+VH57/TSU2jj7nWUua4U bYBeS4byC3dWXuc72sd7/wCWq+LQ2vEc/H/SWEgTXo7b7Wv2b/8ACPq/S/21XpudTfW0WQ1z2+o0 Oa87G+xrBYx1n6Njf8Gj9QeKSzHY4V1va8WtOoO86fSLfe129+7f+jSUlussotrqx53XRubYS8M1 +n+kcf8Aq1OrCFNwsFjn8722AEEn89mg9N+5URU2wNGRQ+yp7tcllm8g/R3P2Gyv/OWq1ja2ituj WiAJJ0HmUlNbLosuux9o9rS/c4/mzt9+0/nbQ70/+EQL8YMuIY+xzmD1tpG9rQHe0uc5/qfm+99X 6T/z2rj79lwY4sZWG7nPe7add382Pztu39Ig5d4dj7zuFBI2R7XPI/SCz3Nf6dNez1P5v1LUlILC zKtF5NlVb3NqBYBoSDDXWbt30vd+ib6X83+ejNxH15dD2+9jQ7e8nUHbtLdfc5jnfzX7nvQem3F+ 51QO/bqwloa5rT9Bu1lTarGepub+Y/1FbdlNJZ6Ra6XbbK3EttEkN2tq/fb+fuSUvkY3r7AXmsNn cWAbyPzWts/MagF1tF1eI5x+zvA22fRc3X+bLmfR3fQ3K6s3Ixqq8h3o4777LBusc55DGA/yv5X/ AAr0lNp1AcLqrA5lAb7H2EuhxD22WVl7t/ptZ++5BxaQzE30Avc553CuQ4NJaLKq9+x279G1Axb3 V5VbDbLXum0S15Mj06wbWOs31sj6CnnOFT2YrHbKdkPYSDqSXN2+oW/pG/6Rz0lJrbbKclmNjOk2 FpeXEv8ATBnj1Hfnt92xzv8Az4iU4baLNzXueIILbIMHs5joHp/ylRZSy0sbkY7nMsd/SWWb/c4+ 71Cz1Kve76f561QA0Bo4AgSZ0HmUlNbKxn35NJGlbWuDrBy0yD7J9vqOb7WP/wDSaA/H9K8ua+yw 07bXBwljZcXN97neqz/jGb/+FVt2QGXFjyyutjQXOe6HGfoljfzmfmKvm2l1QfZuZSHTUzQOc4Df 61m9r9lTW/zdWzfb/hElP//Q4aqkYrGNA9O6549rAHva2Nm1m72Oe92xjnv/AEfqIjrnVejbcx4t aCx7i1o3t2vftbsc9u/c1uxMLLLW3RSLX3OawVmdBE+/9yquWv8A+MsQKc/Gg+vW4ucC2HOda4gk hzGNf9H3N/4P/oJKTV9VoIYLQWvs1DGAu2t/N9Q+36X0vY1WMoOOPYGnaYmYnTv7PztzVmZQtose ykv9S52gbIsdIB/Sbfd9B/0P8Jd6m9aePV9lxWMeSPTbL3OPB5f/AGWpKcuj0yLasipjNrd2rBu5 aNrnMDPTd7/7H+FRr76XNsuIZZb7W+4B47t5buaxu2uy32/pU9+c6zLZTU/dTcGsa5joguc31HOj 37tu6vYo5F2ThFrfb6lsFoa47Btd+cx+1vuZ+i/62kpN0ptrRYXgsGns2hok/nhzA1tiPkZtGM9r Ld43fnBstE/vH2/9BFrvqu3Gl4sDDBjUArJyKrMbKsqJe2i8ywvJLHFw1bZ+9/W/nWfzqSm0zLGS 5ldtc7XOJYz3B5aGur2B0fo9fU9/sUnl1lhpyS4NvLwwWNaNoI2V+m6tz9z/AH7P0jkN1uLjVNx7 Ky62GOAMskxNfpXD6PpfQ/7c/lp6LHW1WE0zXcxwFr3OdJadvpWO97mfv17fz0lKZUcVjKGmMi4v P6MbnAR7WsD9rdrnV/4T/hER9/ourtsY9tmxzbNwDd4Y3fuaWuezc1//AELFGt9r6XRULrLntkmQ YaP52wt+h6e39Hseg0Z2I4H1a3F1gDRLnWPcJ+izd9Da/wDlf8IkpPX1SgljLAW2v1LWguDf3Q8/ S3f1GI2cH/ZnhpIcO0bp/k7Pztyzclt1Vj8akudbc50hkhzp03W7fzf3a/ofzq1GNbi47WudDaWg Oe4/6/2UlOXQai2yu+tlbmQ4O2gOEkN1tbs2PZvrd/o/9IiZN1LmWZAYx9r3NaZaHgS0n6Y3N2sY z/B/9cU7Mx12Z9mrcHVWbBW5riBA99jX7fd+k/m1C2/JxLqqpbveWPcQ4iuAXsf7Xjaz1PZvSUn6 W2xtb94LNY2bQ2D3PtDWv3fvouRnUY9grt3NJ/P2ksB/lcOd/wBbRq7qrgX0vFjAYkeKyLqrca+3 Gdu9G0udXuJLXA66/wDC/uWf6VJTcqy/tFlfqVOmve70mw6XtLA1wn/Bt3Od7vz0nh1zjj5JcPWD tm9rWlpJ/R+k6tzmu3N3fTd+Yo2342O37M5hN7dp71kmA3dTa381jfYz/ttNVa+zFtcaS1trNzbX Oc4u2Hbtc/3ubYzb6tKSn//R4DButy7y61zmHklntbLf0lW5v0Ht27v5z9xEPT6rXutw8gb5lxkO O4+Flfur3f1USgNdgWEkNLpc559wcGQfoM/wTdvpPYz8z/SIWdmMc+vbcAYDbrmTBB22bK9vudtj d/I3pKRZNTsjIbUwExFbnN1DWjbW5+xvvd72fT/mlaycQ7cailpdWxzpLzuAMDbZaPztvv8A/PaP VThu2X0MbpJY9umhG33fvf21M2O9YVNZI27rHlwAaDuDfafp+5n9hJTn34ra7o9UucAbA1zS7a1p 9r3Wsb+hbp+b7P8ArafINeVeLd3pM9tYfs3kE/vO/m6fe72f6T+RVsR8nIa6lz2OLagdvqtjc50/ zdJdH6Nrm/prf5tAwLd8mr3wJNMANLWke6r/AIdm5v0/psSUkZi20ZmO7V8zvsHIhvvZaY97N230 d/8AxaBnYQqu9asONdmthJgMM6fpHna7d+5YtB+QAwWVj1a922wggFkkN1Y73b9zv5r6anZTXaWi xoeGGQ06ifo/R/OSU0bMM5cZD7QyhzQ7aRMaD1D7/ZV9FLIZUzFDsex9jGyyGvBaGw663ftb7/o/ Rt/fULr8erMayp01CPVobO3c12+WN/m938hXGOrutufvbax7W17WyJBBdtc90NfY7d7dv0ElNPp9 t2Q423WPZtlxe0hrdzNvue3b6X82/wDOb/g1L9m12O9TDvB1g6yZ/d9Znubu/qKdWw9OLh+jg+oS /wB4OxzdXtrbudV7PSf+j/MUM7LqORWPV21yG32MJ9wad2xuz3bW/vJKRX0nMy9jJ2Ehrnt1DWj6 J9Np/Oj6b/YrOTilz8amsE1tDhuf72tPt99gPte7bv8AT/lqxXRigsupY1uh2uZoCHfvR9P+0nNp 9U17fY1u6y0uADZnb7T9L6P00lNCzH9G+RZ6j64tDXNJ2gO9m/IDf0XH0/5rf+YytPeK8q8WtsNb bCK2P2E6x+jHqfRqc76fp/ufziNlXB1e8EspmBYAJsIBdtbu/wC0zIc6x/8Ahf8ABoXT7tzHOrBs iHOpAGg4344n+dY7+cY7+dSUkqxbKc6pwBcwsdvs+X0LY27/ANJ9B3/pJVcvDGNd6lYcan67iY2u 7M3vdtt/qfzi0jkNit9YFlVhDTY1w9pcQ1nsPud9L+wpWUVWuabGB5ZO0O1Gv8n6LklNO3BbkuOT ZcG47/eBzAdro5/sqUctrK8dtlFjrKx7YDgWbGTZtc1o2v8Af/pd6gcnGrzQKnh2M2HPrElrXNn3 1tPtdt3ep+jV1my05Dtzb22QzYzTdtBds3n2vtc1+3cxJT//0uE6l/O0111ud6LS7bWDoHe3XZHs 2s/eTYzMksmhwdVPvxrqwwOH8mfUa7/PTm3JvZZsaTa7bBDthknljCfd+j9jLXIvT8SzHL32gbnA ag8/12/vfyvz0lJr8zFx3hltgYTwIJgeJ2hV3ZFGWW121xsed2nqTA3NbS9rd+22Pds/war5Ruqy 302Pc+m+CwWmWOnlv8jb9D1GfzaMx2Jj0tZYXfaNjXACWvAia/Sefbu935v57/8AR/QSkj3Ovf6N 0Cu0vbSHMdWW+xzanS8NbZ9LZ6SHTR9jraNGX2ucGmDYQA3XbWz3Wb3Vt/4venqvbc1++t9ge1zW WWOABLT/ADQhrGUuc7a/d++ky42VOc6s33WOraza4NdoJFns3+g2t36Xf/pLUlM3W1MsryLGRftI uJrLSdrHWb6vUa36Gzb/AFFKvqWK4N9Rwqc/VrDJgH6LrHBu1m5V6szCtaXZJfxANpBgE/4FtTW+ 7cz+d9NAyd+K94rJF1riA5o97pj+1U3XdtZ/hLP+CSU38qrJNhdQ5lDC39LYGhz3n9zRrnP9oWe1 3p313Fj9lTw5z3MLBJPu3N32Ma7b9CxaL8Z7sEY7ybbNonc6CXTu27/3WqrVTlYrbBaN1eyW+4Nb MjeGMcWt2OY9+6t386kpfqbi7KaxrHWei2H7ATAf9Lfs2+30/wAzcnxq8otYWOD6JAsx7awwwD9J rTvb7f3t6Tjk3VPZUHepvaJLtjogl3s3fS2NqZ6j0bp+I/GDzYBudGo4IHi38xySkt2bi02+lZYG 2HsQYE/R3lo9irjIx8t1YtqgML9zS31CXM2RXW5gc5zP0m9/9RVL/WryLMW57n1vl1fq6ggj80u+ jZ+69n+E/RqzvxMdgrcXHJYGkhnteCRDGVud7Xt2P+h/hElJHl2S40XmDaLPRDmOYWwIZ9Pb63sd 7tqHVU7DraxkMvt3uiDYWiG7awyvc5/vZ/O/8YlXeLarHFjybGTXc9wE7HbdtbtrGVPrd+mYxqkL i+pzzWX3WWSCxwDgGj+c9u/0mU+5rf3/AHpKZG2mu1uS9hFpYfW/Rlplon1KvUa13/B/S/4xSr6j iu2Cx4qseJDCSYB+jvft2Nc5BrysK1k5Dny8ANdZDnCYP6Flbf3/AM70/wAxVL/Wx3vpq0utc4ez 6bjO06/TZX7f0daSnQyqsn1HOqc2iqB6ha0OssI7bWjc/aqVDvTyqrfTsDGugvcwsbL/ANG727rG tf8A2loZGK5+H9nJ9Z7QPc8xJH5znfutVSqvJxq7GXAuZA2+8AQTtsayufc1zf8ABJKf/9Pz/Oqs oFdFT3WOe0m1xALtu9r92nua31t7/pK9TnV22CtzXVud/Nl8EPj6W1zfZu/kqs5zMxxtNJsDS2KS 6HbJjcK2g+p9L9I9/s9/psVg4LWW0upIYyp0vb+9tB2O/r/mPSU1M/GtZaHh9ltTySWyXbCO5n2b P3foIluHbmlj9zRSWggOkkGGtfsaza76Tfz7FduprvaGWguYDuLZgEjjeqF9lOPkNorfOOR+moBL tsO3Oj+z9OvckpJaw4+IDTe9zGy0bYgyd9pe5n0trWO/4T/hELp+Rdk2aPNXfawe0lm3a1zP+L/d 2fzX6RXWVsfdbt9M1OraC2vkhw+nY1vtb7C5tX/BoFFY+wWbBs93uNujSGloDXOZ+Z6Q9Cz/AK4k pEemODxdiWMfB5OhBHLWOZvp/wDA0PJbbdltbUXsMhnqgHa2IrO57Bud7mORcy9lV9bantoLtrch 7NAAPdtbtH0m/vbfoPVqrExa3tuoBaYI3NcSHNIj3au3JKU+2vEpY1732uOjN0ue937o5VCy623O Y+HMpsNbLAQHBu1zTt3+5v8AOe9X8nG9eyokwxm4WDuWuDfa0/ytux38hAvxKm2F1dWwBpebQ7aJ LtoqrZt9N7v3an+z/q0lNfOrsptrpqfY4bWuseQHOEPe5jt/t/lfnK/Rm13WbC01WGSxjtdzf3mO b7HKtt+1v9a2n1Zc1rmBxG1p9nqNq2/Q/ftsd/xf81vRxhNryKbKiAyud7T3O30w9v5u6z/Df1El NLNxra7wd9t1bvcCZdsI/f3e13/nz/v5r8K3MsFpc0UOG5hdJcARuJYG7P8AwR6uXY9V+0Wguaw7 gyYBPHuj91UbbaKcpuOHh+IADZTJeGlrtx/sfnvrSUzyWfZ8RvpWufV9ANaQGlvuts3Gv6f0dnt9 NR6ffflPLjY6vl8NA2Fzfa/cz/rjH/uf8GrTa2udkTtdU5oBZVqYId73R7fVsYfZsQaWD9nhzS0S /fYbdGOMhrmucz2+m/a1JSIdMe17bcSxrweHT7v3drHDfT/0WIdzLMjN/QOfXucW+qAQ0NE/nN9z 96Nl5DGZTaqrBTWXBuQ9vt1bMtBYPp7XbXq1Ti41TxbQNstg7XEtc06iZ3f2ElKturxa2tJfa8iK 26useQqHq2W9Qafcym5zBJg7XtB9JrX+9ntsV6/GN19Ty6K2tc2xvdwJDts/uvj9Iq92NVTY59df p7Q0i3dtlznF22urb6du3/QfufzaSn//1ONrFFd0sIduHpvsLtzg8GW1v121ep7/AGbWfpEdzmtI DnBpcdrQTEn90Ss3p1Po1Osu9zHbqvTgu3ztftY38/a9tn/TVjYbfTbv34t2tRe2bGmN3ptsd9Hc xrtlnvs/MSU21TyqLfV3YtVTCWzbe8A9/otZD/d+c57at6thzXklpDoMOggwf3dFDJrNlD2CSSNA 2AZBn2ud7WpKcZl1Nd1Z3gtZYLHbA4MJB7seGbXbfoOVrqtldd9TJ27Wu3Bukiww4O2g+z85/wDX T0DOqFtdzbHsDCQ0S5sjbuZ7y71GbHO3/wDgKkbMh1djqG2GwljfUYHN0894rfY9tTP+L9//AAiS keLXa5jTW2nJxgYfXthw7+11rWP3N/4xaga1o2tADRoABA+QVPp+PdVvdfO9wABLtwPfSfez+XuV xJSxc0ODS4Bzp2tJ1Mc7QhZLq9oqs2kWEFwcYAYD77HOluz92t3+mUbWk212UFhstG1ri0PAa3cX Wsfu9u1r/wDrn6NAyG121210FxuY5znucDusfW3Z7Hf8F6n0GfzaSk9Tsdln6ItLLgALA4vJsH+C dY5z/wAw7qmI5c0ODS4BzvogkAmP3f3lm4NTacd7sj9JVZurDAC7e1v6Rr2tH/Xnb/zFaDDZZU1z /UpeA+h7mzZpts9P1fzfotfu2epYxJTZVLJotbY52NVVUzbutuc0EmPzWs22f+B1q4HNcJaQ4TEg gifkhZdTrcdzGAl2haGkAyP5Tva1JTlY99VeTTteCxj9xDdwYS72OfteG7HtR+pWVMym1zsDK9jm t0BDju2v2f4NSqGWyu2rJbY+sNkclkSA9sO3b27Hbv8ASM2fo1KyzLfS80Cz1HvAc9gLZ0Jsdtd6 b3O9rGfpP+tpKYYtdrwwhlOTiFwa4Bm1zf5Y3tY923d/wi0wAAA0AAaADQAKp0+i2lrzdO9xGpO4 ED85s+9v9V6tkgAkmANSToAElLbm7tm4byJDZ1j97ahZBqO2uzbtJDn7jG1omH7pbse5/sqUbGPN zXY7mCy4fTLQ/axo2usrfPmxvp/nvVbLa27HeMcuLq9znbgd1hltLrNx/nPTb6jf+DSU/wD/1eLs AfOx7a6sYt2t3bAZHu/Sj31VbHejXs+nZ6iiaHXNiqamwSN9ps3OIcwfRfZ6e3e79Lu/62h1/ZXv NTGHIq3tedoAnbFb3Waerc1vuf7XP/nFTc27Es2uL6GE/SGj3CT9B/8ANs9r/wB9JTMOsx5BtsYy ifTqrIadPpOuLvZ/Oez/AAv+YtJuWwYrcm8eiHCdpMk/u7P66zuolvqtLmlzPa57AYlxaz27/c56 u203ZDcZ2z7OWE7myC5jSAGln8va3/rf9hJTUyb325dUtc2i3bU5lrI2je17+fZ79n0ks5t2PZXU yzfbaJc/bDhtfva72bnfT3/2EW/BpZYRTXYJaXuLS3YGyGtZts9t+3b/ADW71LP9Ik/bmOF1jHur Jax7anQP7TY9S73e7/B+j/xnqJKbdOXTdYaxursH5lg2uI/fa1UMjLusteGvtxraTDWSCzTjft2/ zjvzv0tatjC9PIxzVHpVk7wex2lu9n/G/n7fz1Qy3OOcXei6q0AbxuDw9v0d2yPd7P3ElNjExbBW LhoHEu9JrvTJDgPUDLGn9G3e1vp/vordCbq3en6DSRW+zeST+/ufY2jd/NM2/nqrnvebxRU5xBa0 ekZc1wDQG+m1m57Pb9JFrq+z0Bz6X+qWuZY90R73e1j2n1PU+l/g/wBKkpPY4XTa1wYykgCsu9Ik OHu3vG19O/6NX/FqL8Z97CK5rbDtrX2epuLhsn6djavZ6nu3/wDQQsc41kVNY6+pjxZLQG9tm91Y aLH7XDb/AKNU2tvxbBXY59IdpDfa939Ww+z/ADLElMxdZQC422NZTLaqmQ0AA6G7d7Nz3b/Z6b3/ AM4tR2UxmO2+8GovEirlxJ/NZ+8s3qEfa/dWbK90+m07dz3QXQ7V9ivXU3ZFmPY5vo7Q4WiZc0GP axwj6bW7P+DSU1LL3257GkFtNxYALWatLTOyHe33WJskXY+TVTW8uc4MsfaGS/2mxrZ2bt3sd/bR rMSqm4mlj2hrfUe4ECsa+xvpO/ntn7rHer/xlii5rMx4tsrsNdrwwhjhDdNrd7Y32bP9N/Ns+h+k SU3aMunIc5rQ5j281WDa+P3tqzrcu+173MfZj21OLRUSDXI/MdG33v8A+EY/erbMI15VL6z+iY10 g9nEbTs/k2uPqf8AB/pFQvcXZr3Gk0Pgi5pcHAgj6cQP6+9n/GJKbWLiWV1NsbJY6T6QeWEtdsPt slv57N1df57EQe3dkVu2ikR6LrPUJDvph3us9F9kN9HY76f84quc+x+W+isueJ1pMuBg6els3Or4 /kKYpZjY4a6pzHuZ6b7XRtLnOLtrq4s9TZ9NnpJKf//W4LBx/s1L8qSQI9MuEAhw2PscPpenu/Sf 8WxWrcp2OG+oRey4D09o2STt9pEvbsc1+5r1zqSSndrwrxmNvuaw6kgsc4OYR7m+DHM/wftV5cok kp6bI2OYKXDd6rg0MkgmDuc/2/6JrfUUaq66bvaXONrYFr3bidpn0v3f+E/z1zaSSnq1WzsZ1/pb GgvaTDnOIawfS3Qz3ue5c6kkp6CvIspc3Dc0C8tG14MsInZLvoP9jG/2091ZyW24xeHvrG4OA2+5 zXsYyzlv529c8kkp2sOj7Hjm98tJO0bwQAHmtpfY36XtexWLcl2OWVWD1zcQKwAGySdrhYPc1c6k kp3qMO5mW264NcfcRYxzpa7n3NdG5j9zvoK6uUSSU9NeGvDKXDd6jhABIIDfc60Ef6NRpbVTaWNJ JtaHNe524u27tzG/m/o2u3+399c2kkp6tVM7FfkOrdW0F7ZG97nBrQNdGM9298rn0klPQsyLWvGG QG5ED9J9JpEEusgbNz9rfo/vprq3ZVdtG8PfT9FzRtBc4OZ6dn8tnuXPpJKf/9n/7SR6UGhvdG9z aG9wIDMuMAA4QklNBAQAAAAAAAccAgAAAgACADhCSU0EJQAAAAAAEEYM8okmuFbasJwBobCnkHc4 QklNA+0AAAAAABAAlgAAAAEAAQCWAAAAAQABOEJJTQQmAAAAAAAOAAAAAAAAAAAAAD+AAAA4QklN BA0AAAAAAAQAAAB4OEJJTQQZAAAAAAAEAAAAHjhCSU0D8wAAAAAACQAAAAAAAAAAAQA4QklNBAoA AAAAAAEAADhCSU0nEAAAAAAACgABAAAAAAAAAAE4QklNA/QAAAAAABIANQAAAAEALQAAAAYAAAAA AAE4QklNA/cAAAAAABwAAP////////////////////////////8D6AAAOEJJTQQIAAAAAAAQAAAA AQAAAkAAAAJAAAAAADhCSU0EHgAAAAAABAAAAAA4QklNBBoAAAAAA28AAAAGAAAAAAAAAAAAAARl AAAF3AAAAB0AYgBsAGEAYwBrACAAdABpAGUAIABiAGEAYwBrAGcAcgBvAHUAbgBkAF8AaQBuAHYA ZQByAHQAZQBkAAAAAQAAAAAAAAAAAAAAAAAAAAAAAAABAAAAAAAAAAAAAAXcAAAEZQAAAAAAAAAA AAAAAAAAAAABAAAAAAAAAAAAAAAAAAAAAAAAABAAAAABAAAAAAAAbnVsbAAAAAIAAAAGYm91bmRz T2JqYwAAAAEAAAAAAABSY3QxAAAABAAAAABUb3AgbG9uZwAAAAAAAAAATGVmdGxvbmcAAAAAAAAA AEJ0b21sb25nAAAEZQAAAABSZ2h0bG9uZwAABdwAAAAGc2xpY2VzVmxMcwAAAAFPYmpjAAAAAQAA AAAABXNsaWNlAAAAEgAAAAdzbGljZUlEbG9uZwAAAAAAAAAHZ3JvdXBJRGxvbmcAAAAAAAAABm9y aWdpbmVudW0AAAAMRVNsaWNlT3JpZ2luAAAADWF1dG9HZW5lcmF0ZWQAAAAAVHlwZWVudW0AAAAK RVNsaWNlVHlwZQAAAABJbWcgAAAABmJvdW5kc09iamMAAAABAAAAAAAAUmN0MQAAAAQAAAAAVG9w IGxvbmcAAAAAAAAAAExlZnRsb25nAAAAAAAAAABCdG9tbG9uZwAABGUAAAAAUmdodGxvbmcAAAXc AAAAA3VybFRFWFQAAAABAAAAAAAAbnVsbFRFWFQAAAABAAAAAAAATXNnZVRFWFQAAAABAAAAAAAG YWx0VGFnVEVYVAAAAAEAAAAAAA5jZWxsVGV4dElzSFRNTGJvb2wBAAAACGNlbGxUZXh0VEVYVAAA AAEAAAAAAAlob3J6QWxpZ25lbnVtAAAAD0VTbGljZUhvcnpBbGlnbgAAAAdkZWZhdWx0AAAACXZl cnRBbGlnbmVudW0AAAAPRVNsaWNlVmVydEFsaWduAAAAB2RlZmF1bHQAAAALYmdDb2xvclR5cGVl bnVtAAAAEUVTbGljZUJHQ29sb3JUeXBlAAAAAE5vbmUAAAAJdG9wT3V0c2V0bG9uZwAAAAAAAAAK bGVmdE91dHNldGxvbmcAAAAAAAAADGJvdHRvbU91dHNldGxvbmcAAAAAAAAAC3JpZ2h0T3V0c2V0 bG9uZwAAAAAAOEJJTQQoAAAAAAAMAAAAAT/wAAAAAAAAOEJJTQQUAAAAAAAEAAAABjhCSU0EDAAA AAAd5gAAAAEAAACgAAAAeAAAAeAAAOEAAAAdygAYAAH/2P/gABBKRklGAAECAABIAEgAAP/tAAxB ZG9iZV9DTQAB/+4ADkFkb2JlAGSAAAAAAf/bAIQADAgICAkIDAkJDBELCgsRFQ8MDA8VGBMTFRMT GBEMDAwMDAwRDAwMDAwMDAwMDAwMDAwMDAwMDAwMDAwMDAwMDAENCwsNDg0QDg4QFA4ODhQUDg4O DhQRDAwMDAwREQwMDAwMDBEMDAwMDAwMDAwMDAwMDAwMDAwMDAwMDAwMDAwM/8AAEQgAeACgAwEi AAIRAQMRAf/dAAQACv/EAT8AAAEFAQEBAQEBAAAAAAAAAAMAAQIEBQYHCAkKCwEAAQUBAQEBAQEA AAAAAAAAAQACAwQFBgcICQoLEAABBAEDAgQCBQcGCAUDDDMBAAIRAwQhEjEFQVFhEyJxgTIGFJGh sUIjJBVSwWIzNHKC0UMHJZJT8OHxY3M1FqKygyZEk1RkRcKjdDYX0lXiZfKzhMPTdePzRieUpIW0 lcTU5PSltcXV5fVWZnaGlqa2xtbm9jdHV2d3h5ent8fX5/cRAAICAQIEBAMEBQYHBwYFNQEAAhED ITESBEFRYXEiEwUygZEUobFCI8FS0fAzJGLhcoKSQ1MVY3M08SUGFqKygwcmNcLSRJNUoxdkRVU2 dGXi8rOEw9N14/NGlKSFtJXE1OT0pbXF1eX1VmZ2hpamtsbW5vYnN0dXZ3eHl6e3x//aAAwDAQAC EQMRAD8A4XJezLtOTvs9MOax1rBLjLvpOe9we3e53+Da/wD0lqn9isqycdzSbAw/pHumWwCHQZ3e nb/o/wDSf8YgYFxssL6dLQ0gMJAY5jT7qtG7qn+5r67d9v8Awiu2ZTQAa9pcCBZU87bBP5jK/wA6 z/oJKZZFAva1u4sg6uaBvj91jz9D+Uq1jrMR9eOXkY1g/nTAcyXe/wB7fo/19v8A57V46FZ2Vj1t yi6rHfkXWDc6XEMaD7Zn+VH57/TSU2jj7nWUua4UbYBeS4byC3dWXuc72sd7/wCWq+LQ2vEc/H/S WEgTXo7b7Wv2b/8ACPq/S/21XpudTfW0WQ1z2+o0Oa87G+xrBYx1n6Njf8Gj9QeKSzHY4V1va8Wt OoO86fSLfe129+7f+jSUlussotrqx53XRubYS8M1+n+kcf8Aq1OrCFNwsFjn8722AEEn89mg9N+5 URU2wNGRQ+yp7tcllm8g/R3P2Gyv/OWq1ja2itujWiAJJ0HmUlNbLosuux9o9rS/c4/mzt9+0/nb Q70/+EQL8YMuIY+xzmD1tpG9rQHe0uc5/qfm+99X6T/z2rj79lwY4sZWG7nPe7add382Pztu39Ig 5d4dj7zuFBI2R7XPI/SCz3Nf6dNez1P5v1LUlILCzKtF5NlVb3NqBYBoSDDXWbt30vd+ib6X83+e jNxH15dD2+9jQ7e8nUHbtLdfc5jnfzX7nvQem3F+51QO/bqwloa5rT9Bu1lTarGepub+Y/1FbdlN JZ6Ra6XbbK3EttEkN2tq/fb+fuSUvkY3r7AXmsNncWAbyPzWts/MagF1tF1eI5x+zvA22fRc3X+b LmfR3fQ3K6s3Ixqq8h3o4777LBusc55DGA/yv5X/AAr0lNp1AcLqrA5lAb7H2EuhxD22WVl7t/pt Z++5BxaQzE30Avc553CuQ4NJaLKq9+x279G1Axb3V5VbDbLXum0S15Mj06wbWOs31sj6CnnOFT2Y rHbKdkPYSDqSXN2+oW/pG/6Rz0lJrbbKclmNjOk2FpeXEv8ATBnj1Hfnt92xzv8Az4iU4baLNzXu eIILbIMHs5joHp/ylRZSy0sbkY7nMsd/SWWb/c4+71Cz1Kve76f561QA0Bo4AgSZ0HmUlNbKxn35 NJGlbWuDrBy0yD7J9vqOb7WP/wDSaA/H9K8ua+yw07bXBwljZcXN97neqz/jGb/+FVt2QGXFjyyu tjQXOe6HGfoljfzmfmKvm2l1QfZuZSHTUzQOc4Df61m9r9lTW/zdWzfb/hElP//Q4aqkYrGNA9O6 549rAHva2Nm1m72Oe92xjnv/AEfqIjrnVejbcx4taCx7i1o3t2vftbsc9u/c1uxMLLLW3RSLX3Oa wVmdBE+/9yquWv8A+MsQKc/Gg+vW4ucC2HOda4gkhzGNf9H3N/4P/oJKTV9VoIYLQWvs1DGAu2t/ N9Q+36X0vY1WMoOOPYGnaYmYnTv7PztzVmZQtoseykv9S52gbIsdIB/Sbfd9B/0P8Jd6m9aePV9l xWMeSPTbL3OPB5f/AGWpKcuj0yLasipjNrd2rBu5aNrnMDPTd7/7H+FRr76XNsuIZZb7W+4B47t5 buaxu2uy32/pU9+c6zLZTU/dTcGsa5joguc31HOj37tu6vYo5F2ThFrfb6lsFoa47Btd+cx+1vuZ +i/62kpN0ptrRYXgsGns2hok/nhzA1tiPkZtGM9rLd43fnBstE/vH2/9BFrvqu3Gl4sDDBjUArJy KrMbKsqJe2i8ywvJLHFw1bZ+9/W/nWfzqSm0zLGS5ldtc7XOJYz3B5aGur2B0fo9fU9/sUnl1lhp yS4NvLwwWNaNoI2V+m6tz9z/AH7P0jkN1uLjVNx7Ky62GOAMskxNfpXD6PpfQ/7c/lp6LHW1WE0z XcxwFr3OdJadvpWO97mfv17fz0lKZUcVjKGmMi4vP6MbnAR7WsD9rdrnV/4T/hER9/ourtsY9tmx zbNwDd4Y3fuaWuezc1//AELFGt9r6XRULrLntkmQYaP52wt+h6e39Hseg0Z2I4H1a3F1gDRLnWPc J+izd9Da/wDlf8IkpPX1SgljLAW2v1LWguDf3Q8/S3f1GI2cH/ZnhpIcO0bp/k7Pztyzclt1Vj8a kudbc50hkhzp03W7fzf3a/ofzq1GNbi47WudDaWgOe4/6/2UlOXQai2yu+tlbmQ4O2gOEkN1tbs2 PZvrd/o/9IiZN1LmWZAYx9r3NaZaHgS0n6Y3N2sYz/B/9cU7Mx12Z9mrcHVWbBW5riBA99jX7fd+ k/m1C2/JxLqqpbveWPcQ4iuAXsf7Xjaz1PZvSUn6W2xtb94LNY2bQ2D3PtDWv3fvouRnUY9grt3N J/P2ksB/lcOd/wBbRq7qrgX0vFjAYkeKyLqrca+3Gdu9G0udXuJLXA66/wDC/uWf6VJTcqy/tFlf qVOmve70mw6XtLA1wn/Bt3Od7vz0nh1zjj5JcPWDtm9rWlpJ/R+k6tzmu3N3fTd+Yo2342O37M5h N7dp71kmA3dTa381jfYz/ttNVa+zFtcaS1trNzbXOc4u2Hbtc/3ubYzb6tKSn//R4DButy7y61zm HklntbLf0lW5v0Ht27v5z9xEPT6rXutw8gb5lxkOO4+Flfur3f1USgNdgWEkNLpc559wcGQfoM/w TdvpPYz8z/SIWdmMc+vbcAYDbrmTBB22bK9vudtjd/I3pKRZNTsjIbUwExFbnN1DWjbW5+xvvd72 fT/mlaycQ7cailpdWxzpLzuAMDbZaPztvv8A/PaPVThu2X0MbpJY9umhG33fvf21M2O9YVNZI27r HlwAaDuDfafp+5n9hJTn34ra7o9UucAbA1zS7a1p9r3Wsb+hbp+b7P8ArafINeVeLd3pM9tYfs3k E/vO/m6fe72f6T+RVsR8nIa6lz2OLagdvqtjc50/zdJdH6Nrm/prf5tAwLd8mr3wJNMANLWke6r/ AIdm5v0/psSUkZi20ZmO7V8zvsHIhvvZaY97N230d/8AxaBnYQqu9asONdmthJgMM6fpHna7d+5Y tB+QAwWVj1a922wggFkkN1Y73b9zv5r6anZTXaWixoeGGQ06ifo/R/OSU0bMM5cZD7QyhzQ7aRMa D1D7/ZV9FLIZUzFDsex9jGyyGvBaGw663ftb7/o/Rt/fULr8erMayp01CPVobO3c12+WN/m938hX GOrutufvbax7W17WyJBBdtc90NfY7d7dv0ElNPp9t2Q423WPZtlxe0hrdzNvue3b6X82/wDOb/g1 L9m12O9TDvB1g6yZ/d9Znubu/qKdWw9OLh+jg+oS/wB4OxzdXtrbudV7PSf+j/MUM7LqORWPV21y G32MJ9wad2xuz3bW/vJKRX0nMy9jJ2Ehrnt1DWj6J9Np/Oj6b/YrOTilz8amsE1tDhuf72tPt99g Pte7bv8AT/lqxXRigsupY1uh2uZoCHfvR9P+0nNp9U17fY1u6y0uADZnb7T9L6P00lNCzH9G+RZ6 j64tDXNJ2gO9m/IDf0XH0/5rf+YytPeK8q8WtsNbbCK2P2E6x+jHqfRqc76fp/ufziNlXB1e8Esp mBYAJsIBdtbu/wC0zIc6x/8Ahf8ABoXT7tzHOrBsiHOpAGg4344n+dY7+cY7+dSUkqxbKc6pwBcw sdvs+X0LY27/ANJ9B3/pJVcvDGNd6lYcan67iY2u7M3vdtt/qfzi0jkNit9YFlVhDTY1w9pcQ1ns Pud9L+wpWUVWuabGB5ZO0O1Gv8n6LklNO3BbkuOTZcG47/eBzAdro5/sqUctrK8dtlFjrKx7YDgW bGTZtc1o2v8Af/pd6gcnGrzQKnh2M2HPrElrXNn31tPtdt3ep+jV1my05Dtzb22QzYzTdtBds3n2 vtc1+3cxJT//0uE6l/O0111ud6LS7bWDoHe3XZHs2s/eTYzMksmhwdVPvxrqwwOH8mfUa7/PTm3J vZZsaTa7bBDthknljCfd+j9jLXIvT8SzHL32gbnAag8/12/vfyvz0lJr8zFx3hltgYTwIJgeJ2hV 3ZFGWW121xsed2nqTA3NbS9rd+22Pds/war5Ruqy302Pc+m+CwWmWOnlv8jb9D1GfzaMx2Jj0tZY XfaNjXACWvAia/Sefbu935v57/8AR/QSkj3Ovf6N0Cu0vbSHMdWW+xzanS8NbZ9LZ6SHTR9jraNG X2ucGmDYQA3XbWz3Wb3Vt/4venqvbc1++t9ge1zWWWOABLT/ADQhrGUuc7a/d++ky42VOc6s33WO raza4NdoJFns3+g2t36Xf/pLUlM3W1MsryLGRftIuJrLSdrHWb6vUa36Gzb/AFFKvqWK4N9Rwqc/ VrDJgH6LrHBu1m5V6szCtaXZJfxANpBgE/4FtTW+7cz+d9NAyd+K94rJF1riA5o97pj+1U3XdtZ/ hLP+CSU38qrJNhdQ5lDC39LYGhz3n9zRrnP9oWe13p313Fj9lTw5z3MLBJPu3N32Ma7b9CxaL8Z7 sEY7ybbNonc6CXTu27/3WqrVTlYrbBaN1eyW+4NbMjeGMcWt2OY9+6t386kpfqbi7KaxrHWei2H7 ATAf9Lfs2+30/wAzcnxq8otYWOD6JAsx7awwwD9JrTvb7f3t6Tjk3VPZUHepvaJLtjogl3s3fS2N qZ6j0bp+I/GDzYBudGo4IHi38xySkt2bi02+lZYG2HsQYE/R3lo9irjIx8t1YtqgML9zS31CXM2R XW5gc5zP0m9/9RVL/WryLMW57n1vl1fq6ggj80u+jZ+69n+E/RqzvxMdgrcXHJYGkhnteCRDGVud 7Xt2P+h/hElJHl2S40XmDaLPRDmOYWwIZ9Pb63sd7tqHVU7DraxkMvt3uiDYWiG7awyvc5/vZ/O/ 8YlXeLarHFjybGTXc9wE7HbdtbtrGVPrd+mYxqkLi+pzzWX3WWSCxwDgGj+c9u/0mU+5rf3/AHpK ZG2mu1uS9hFpYfW/Rlplon1KvUa13/B/S/4xSr6jiu2Cx4qseJDCSYB+jvft2Nc5BrysK1k5Dny8 ANdZDnCYP6Flbf3/AM70/wAxVL/Wx3vpq0utc4ez6bjO06/TZX7f0daSnQyqsn1HOqc2iqB6ha0O ssI7bWjc/aqVDvTyqrfTsDGugvcwsbL/ANG727rGtf8A2loZGK5+H9nJ9Z7QPc8xJH5znfutVSqv Jxq7GXAuZA2+8AQTtsayufc1zf8ABJKf/9Pz/OqsoFdFT3WOe0m1xALtu9r92nua31t7/pK9TnV2 2CtzXVud/Nl8EPj6W1zfZu/kqs5zMxxtNJsDS2KS6HbJjcK2g+p9L9I9/s9/psVg4LWW0upIYyp0 vb+9tB2O/r/mPSU1M/GtZaHh9ltTySWyXbCO5n2bP3foIluHbmlj9zRSWggOkkGGtfsaza76Tfz7 FduprvaGWguYDuLZgEjjeqF9lOPkNorfOOR+moBLtsO3Oj+z9OvckpJaw4+IDTe9zGy0bYgyd9pe 5n0trWO/4T/hELp+Rdk2aPNXfawe0lm3a1zP+L/d2fzX6RXWVsfdbt9M1OraC2vkhw+nY1vtb7C5 tX/BoFFY+wWbBs93uNujSGloDXOZ+Z6Q9Cz/AK4kpEemODxdiWMfB5OhBHLWOZvp/wDA0PJbbdlt bUXsMhnqgHa2IrO57Bud7mORcy9lV9bantoLtrch7NAAPdtbtH0m/vbfoPVqrExa3tuoBaYI3NcS HNIj3au3JKU+2vEpY1732uOjN0ue937o5VCy623OY+HMpsNbLAQHBu1zTt3+5v8AOe9X8nG9eyok wxm4WDuWuDfa0/ytux38hAvxKm2F1dWwBpebQ7aJLtoqrZt9N7v3an+z/q0lNfOrsptrpqfY4bWu seQHOEPe5jt/t/lfnK/Rm13WbC01WGSxjtdzf3mOb7HKtt+1v9a2n1Zc1rmBxG1p9nqNq2/Q/fts d/xf81vRxhNryKbKiAyud7T3O30w9v5u6z/Df1ElNLNxra7wd9t1bvcCZdsI/f3e13/nz/v5r8K3 MsFpc0UOG5hdJcARuJYG7P8AwR6uXY9V+0Wguaw7gyYBPHuj91UbbaKcpuOHh+IADZTJeGlrtx/s fnvrSUzyWfZ8RvpWufV9ANaQGlvuts3Gv6f0dnt9NR6ffflPLjY6vl8NA2Fzfa/cz/rjH/uf8GrT a2udkTtdU5oBZVqYId73R7fVsYfZsQaWD9nhzS0S/fYbdGOMhrmucz2+m/a1JSIdMe17bcSxrweH T7v3drHDfT/0WIdzLMjN/QOfXucW+qAQ0NE/nN9z96Nl5DGZTaqrBTWXBuQ9vt1bMtBYPp7XbXq1 Ti41TxbQNstg7XEtc06iZ3f2ElKturxa2tJfa8iK26useQqHq2W9Qafcym5zBJg7XtB9JrX+9nts V6/GN19Ty6K2tc2xvdwJDts/uvj9Iq92NVTY59dfp7Q0i3dtlznF22urb6du3/QfufzaSn//1ONr FFd0sIduHpvsLtzg8GW1v121ep7/AGbWfpEdzmtIDnBpcdrQTEn90Ss3p1Po1Osu9zHbqvTgu3zt ftY38/a9tn/TVjYbfTbv34t2tRe2bGmN3ptsd9Hcxrtlnvs/MSU21TyqLfV3YtVTCWzbe8A9/otZ D/d+c57at6thzXklpDoMOggwf3dFDJrNlD2CSSNA2AZBn2ud7WpKcZl1Nd1Z3gtZYLHbA4MJB7se GbXbfoOVrqtldd9TJ27Wu3Bukiww4O2g+z85/wDXT0DOqFtdzbHsDCQ0S5sjbuZ7y71GbHO3/wDg KkbMh1djqG2GwljfUYHN0894rfY9tTP+L9//AAiSkeLXa5jTW2nJxgYfXthw7+11rWP3N/4xaga1 o2tADRoABA+QVPp+PdVvdfO9wABLtwPfSfez+XuVxJSxc0ODS4Bzp2tJ1Mc7QhZLq9oqs2kWEFwc YAYD77HOluz92t3+mUbWk212UFhstG1ri0PAa3cXWsfu9u1r/wDrn6NAyG121210FxuY5znucDus fW3Z7Hf8F6n0GfzaSk9Tsdln6ItLLgALA4vJsH+CdY5z/wAw7qmI5c0ODS4BzvogkAmP3f3lm4NT acd7sj9JVZurDAC7e1v6Rr2tH/Xnb/zFaDDZZU1z/UpeA+h7mzZpts9P1fzfotfu2epYxJTZVLJo tbY52NVVUzbutuc0EmPzWs22f+B1q4HNcJaQ4TEggifkhZdTrcdzGAl2haGkAyP5Tva1JTlY99Ve TTteCxj9xDdwYS72OfteG7HtR+pWVMym1zsDK9jmt0BDju2v2f4NSqGWyu2rJbY+sNkclkSA9sO3 b27Hbv8ASM2fo1KyzLfS80Cz1HvAc9gLZ0Jsdtd6b3O9rGfpP+tpKYYtdrwwhlOTiFwa4Bm1zf5Y 3tY923d/wi0wAAA0AAaADQAKp0+i2lrzdO9xGpO4ED85s+9v9V6tkgAkmANSToAElLbm7tm4byJD Z1j97ahZBqO2uzbtJDn7jG1omH7pbse5/sqUbGPNzXY7mCy4fTLQ/axo2usrfPmxvp/nvVbLa27H eMcuLq9znbgd1hltLrNx/nPTb6jf+DSU/wD/1eLsAfOx7a6sYt2t3bAZHu/Sj31VbHejXs+nZ6ii aHXNiqamwSN9ps3OIcwfRfZ6e3e79Lu/62h1/ZXvNTGHIq3tedoAnbFb3Waerc1vuf7XP/nFTc27 Es2uL6GE/SGj3CT9B/8ANs9r/wB9JTMOsx5BtsYyifTqrIadPpOuLvZ/Oez/AAv+YtJuWwYrcm8e iHCdpMk/u7P66zuolvqtLmlzPa57AYlxaz27/c56u203ZDcZ2z7OWE7myC5jSAGln8va3/rf9hJT Uyb325dUtc2i3bU5lrI2je17+fZ79n0ks5t2PZXUyzfbaJc/bDhtfva72bnfT3/2EW/BpZYRTXYJ aXuLS3YGyGtZts9t+3b/ADW71LP9Ik/bmOF1jHurJax7anQP7TY9S73e7/B+j/xnqJKbdOXTdYax ursH5lg2uI/fa1UMjLusteGvtxraTDWSCzTjft2/zjvzv0tatjC9PIxzVHpVk7wex2lu9n/G/n7f z1Qy3OOcXei6q0AbxuDw9v0d2yPd7P3ElNjExbBWLhoHEu9JrvTJDgPUDLGn9G3e1vp/vordCbq3 en6DSRW+zeST+/ufY2jd/NM2/nqrnvebxRU5xBa0ekZc1wDQG+m1m57Pb9JFrq+z0Bz6X+qWuZY9 0R73e1j2n1PU+l/g/wBKkpPY4XTa1wYykgCsu9IkOHu3vG19O/6NX/FqL8Z97CK5rbDtrX2epuLh sn6djavZ6nu3/wDQQsc41kVNY6+pjxZLQG9tm91YaLH7XDb/AKNU2tvxbBXY59IdpDfa939Ww+z/ ADLElMxdZQC422NZTLaqmQ0AA6G7d7Nz3b/Z6b3/AM4tR2UxmO2+8GovEirlxJ/NZ+8s3qEfa/dW bK90+m07dz3QXQ7V9ivXU3ZFmPY5vo7Q4WiZc0GPaxwj6bW7P+DSU1LL3257GkFtNxYALWatLTOy He33WJskXY+TVTW8uc4MsfaGS/2mxrZ2bt3sd/bRrMSqm4mlj2hrfUe4ECsa+xvpO/ntn7rHer/x lii5rMx4tsrsNdrwwhjhDdNrd7Y32bP9N/Ns+h+kSU3aMunIc5rQ5j281WDa+P3tqzrcu+173MfZ j21OLRUSDXI/MdG33v8A+EY/erbMI15VL6z+iY10g9nEbTs/k2uPqf8AB/pFQvcXZr3Gk0Pgi5pc HAgj6cQP6+9n/GJKbWLiWV1NsbJY6T6QeWEtdsPtslv57N1df57EQe3dkVu2ikR6LrPUJDvph3us 9F9kN9HY76f84quc+x+W+isueJ1pMuBg6els3Or4/kKYpZjY4a6pzHuZ6b7XRtLnOLtrq4s9TZ9N npJKf//W4LBx/s1L8qSQI9MuEAhw2PscPpenu/Sf8WxWrcp2OG+oRey4D09o2STt9pEvbsc1+5r1 zqSSndrwrxmNvuaw6kgsc4OYR7m+DHM/wftV5cokkp6bI2OYKXDd6rg0MkgmDuc/2/6JrfUUaq66 bvaXONrYFr3bidpn0v3f+E/z1zaSSnq1WzsZ1/pbGgvaTDnOIawfS3Qz3ue5c6kkp6CvIspc3Dc0 C8tG14MsInZLvoP9jG/2091ZyW24xeHvrG4OA2+5zXsYyzlv529c8kkp2sOj7Hjm98tJO0bwQAHm tpfY36XtexWLcl2OWVWD1zcQKwAGySdrhYPc1c6kkp3qMO5mW264NcfcRYxzpa7n3NdG5j9zvoK6 uUSSU9NeGvDKXDd6jhABIIDfc60Ef6NRpbVTaWNJJtaHNe524u27tzG/m/o2u3+399c2kkp6tVM7 FfkOrdW0F7ZG97nBrQNdGM9298rn0klPQsyLWvGGQG5ED9J9JpEEusgbNz9rfo/vprq3ZVdtG8Pf T9FzRtBc4OZ6dn8tnuXPpJKf/9k4QklNBCEAAAAAAFUAAAABAQAAAA8AQQBkAG8AYgBlACAAUABo AG8AdABvAHMAaABvAHAAAAATAEEAZABvAGIAZQAgAFAAaABvAHQAbwBzAGgAbwBwACAAQwBTADIA AAABADhCSU0PoAAAAAAA+G1hbmlJUkZSAAAA7DhCSU1BbkRzAAAAzAAAABAAAAABAAAAAAAAbnVs bAAAAAMAAAAAQUZTdGxvbmcAAAAAAAAAAEZySW5WbExzAAAAAU9iamMAAAABAAAAAAAAbnVsbAAA AAEAAAAARnJJRGxvbmcbMvu/AAAAAEZTdHNWbExzAAAAAU9iamMAAAABAAAAAAAAbnVsbAAAAAQA AAAARnNJRGxvbmcAAAAAAAAAAEFGcm1sb25nAAAAAAAAAABGc0ZyVmxMcwAAAAFsb25nGzL7vwAA AABMQ250bG9uZwAAAAAAADhCSU1Sb2xsAAAACAAAAAAAAAAAOEJJTQ+hAAAAAAAcbWZyaQAAAAIA AAAQAAAAAQAAAAAAAAABAAAAADhCSU0EBgAAAAAABwAIAAAAAQEA/+E6sWh0dHA6Ly9ucy5hZG9i ZS5jb20veGFwLzEuMC8APD94cGFja2V0IGJlZ2luPSLvu78iIGlkPSJXNU0wTXBDZWhpSHpyZVN6 TlRjemtjOWQiPz4KPHg6eG1wbWV0YSB4bWxuczp4PSJhZG9iZTpuczptZXRhLyIgeDp4bXB0az0i My4xLjEtMTEyIj4KICAgPHJkZjpSREYgeG1sbnM6cmRmPSJodHRwOi8vd3d3LnczLm9yZy8xOTk5 LzAyLzIyLXJkZi1zeW50YXgtbnMjIj4KICAgICAgPHJkZjpEZXNjcmlwdGlvbiByZGY6YWJvdXQ9 IiIKICAgICAgICAgICAgeG1sbnM6ZGM9Imh0dHA6Ly9wdXJsLm9yZy9kYy9lbGVtZW50cy8xLjEv Ij4KICAgICAgICAgPGRjOmZvcm1hdD5pbWFnZS9qcGVnPC9kYzpmb3JtYXQ+CiAgICAgIDwvcmRm OkRlc2NyaXB0aW9uPgogICAgICA8cmRmOkRlc2NyaXB0aW9uIHJkZjphYm91dD0iIgogICAgICAg ICAgICB4bWxuczp4YXA9Imh0dHA6Ly9ucy5hZG9iZS5jb20veGFwLzEuMC8iPgogICAgICAgICA8 eGFwOkNyZWF0b3JUb29sPkFkb2JlIFBob3Rvc2hvcCBDUzIgV2luZG93czwveGFwOkNyZWF0b3JU b29sPgogICAgICAgICA8eGFwOkNyZWF0ZURhdGU+MjAwOS0wNC0zMFQwNzozOTozMy0wNzowMDwv eGFwOkNyZWF0ZURhdGU+CiAgICAgICAgIDx4YXA6TW9kaWZ5RGF0ZT4yMDA5LTA0LTMwVDA3OjM5 OjMzLTA3OjAwPC94YXA6TW9kaWZ5RGF0ZT4KICAgICAgICAgPHhhcDpNZXRhZGF0YURhdGU+MjAw OS0wNC0zMFQwNzozOTozMy0wNzowMDwveGFwOk1ldGFkYXRhRGF0ZT4KICAgICAgPC9yZGY6RGVz Y3JpcHRpb24+CiAgICAgIDxyZGY6RGVzY3JpcHRpb24gcmRmOmFib3V0PSIiCiAgICAgICAgICAg IHhtbG5zOnhhcE1NPSJodHRwOi8vbnMuYWRvYmUuY29tL3hhcC8xLjAvbW0vIgogICAgICAgICAg ICB4bWxuczpzdFJlZj0iaHR0cDovL25zLmFkb2JlLmNvbS94YXAvMS4wL3NUeXBlL1Jlc291cmNl UmVmIyI+CiAgICAgICAgIDx4YXBNTTpEb2N1bWVudElEPnV1aWQ6M0RBNUYxQTE5NDM1REUxMUEy OTI5NzI1MDZBNUM1MTU8L3hhcE1NOkRvY3VtZW50SUQ+CiAgICAgICAgIDx4YXBNTTpJbnN0YW5j ZUlEPnV1aWQ6M0VBNUYxQTE5NDM1REUxMUEyOTI5NzI1MDZBNUM1MTU8L3hhcE1NOkluc3RhbmNl SUQ+CiAgICAgICAgIDx4YXBNTTpEZXJpdmVkRnJvbSByZGY6cGFyc2VUeXBlPSJSZXNvdXJjZSI+ CiAgICAgICAgICAgIDxzdFJlZjppbnN0YW5jZUlEPnV1aWQ6MzQzMTAyRjZFNTM0REUxMUIzN0ZB MzY5M0UyQUVENDg8L3N0UmVmOmluc3RhbmNlSUQ+CiAgICAgICAgICAgIDxzdFJlZjpkb2N1bWVu dElEPnV1aWQ6MzMzMTAyRjZFNTM0REUxMUIzN0ZBMzY5M0UyQUVENDg8L3N0UmVmOmRvY3VtZW50 SUQ+CiAgICAgICAgIDwveGFwTU06RGVyaXZlZEZyb20+CiAgICAgIDwvcmRmOkRlc2NyaXB0aW9u PgogICAgICA8cmRmOkRlc2NyaXB0aW9uIHJkZjphYm91dD0iIgogICAgICAgICAgICB4bWxuczp0 aWZmPSJodHRwOi8vbnMuYWRvYmUuY29tL3RpZmYvMS4wLyI+CiAgICAgICAgIDx0aWZmOk9yaWVu dGF0aW9uPjE8L3RpZmY6T3JpZW50YXRpb24+CiAgICAgICAgIDx0aWZmOlhSZXNvbHV0aW9uPjE1 MDAwMDAvMTAwMDA8L3RpZmY6WFJlc29sdXRpb24+CiAgICAgICAgIDx0aWZmOllSZXNvbHV0aW9u PjE1MDAwMDAvMTAwMDA8L3RpZmY6WVJlc29sdXRpb24+CiAgICAgICAgIDx0aWZmOlJlc29sdXRp b25Vbml0PjI8L3RpZmY6UmVzb2x1dGlvblVuaXQ+CiAgICAgICAgIDx0aWZmOk5hdGl2ZURpZ2Vz dD4yNTYsMjU3LDI1OCwyNTksMjYyLDI3NCwyNzcsMjg0LDUzMCw1MzEsMjgyLDI4MywyOTYsMzAx LDMxOCwzMTksNTI5LDUzMiwzMDYsMjcwLDI3MSwyNzIsMzA1LDMxNSwzMzQzMjszNjM4QjNBN0RE NTVGMzc5M0VGM0IwNDQwMjkwQUJFNzwvdGlmZjpOYXRpdmVEaWdlc3Q+CiAgICAgIDwvcmRmOkRl c2NyaXB0aW9uPgogICAgICA8cmRmOkRlc2NyaXB0aW9uIHJkZjphYm91dD0iIgogICAgICAgICAg ICB4bWxuczpleGlmPSJodHRwOi8vbnMuYWRvYmUuY29tL2V4aWYvMS4wLyI+CiAgICAgICAgIDxl eGlmOlBpeGVsWERpbWVuc2lvbj4xNTAwPC9leGlmOlBpeGVsWERpbWVuc2lvbj4KICAgICAgICAg PGV4aWY6UGl4ZWxZRGltZW5zaW9uPjExMjU8L2V4aWY6UGl4ZWxZRGltZW5zaW9uPgogICAgICAg ICA8ZXhpZjpDb2xvclNwYWNlPi0xPC9leGlmOkNvbG9yU3BhY2U+CiAgICAgICAgIDxleGlmOk5h dGl2ZURpZ2VzdD4zNjg2NCw0MDk2MCw0MDk2MSwzNzEyMSwzNzEyMiw0MDk2Miw0MDk2MywzNzUx MCw0MDk2NCwzNjg2NywzNjg2OCwzMzQzNCwzMzQzNywzNDg1MCwzNDg1MiwzNDg1NSwzNDg1Niwz NzM3NywzNzM3OCwzNzM3OSwzNzM4MCwzNzM4MSwzNzM4MiwzNzM4MywzNzM4NCwzNzM4NSwzNzM4 NiwzNzM5Niw0MTQ4Myw0MTQ4NCw0MTQ4Niw0MTQ4Nyw0MTQ4OCw0MTQ5Miw0MTQ5Myw0MTQ5NSw0 MTcyOCw0MTcyOSw0MTczMCw0MTk4NSw0MTk4Niw0MTk4Nyw0MTk4OCw0MTk4OSw0MTk5MCw0MTk5 MSw0MTk5Miw0MTk5Myw0MTk5NCw0MTk5NSw0MTk5Niw0MjAxNiwwLDIsNCw1LDYsNyw4LDksMTAs MTEsMTIsMTMsMTQsMTUsMTYsMTcsMTgsMjAsMjIsMjMsMjQsMjUsMjYsMjcsMjgsMzA7QTRFMzk1 QzREQjI2MEMxMTg3NTBCRjMzMTlBQzlFQkM8L2V4aWY6TmF0aXZlRGlnZXN0PgogICAgICA8L3Jk ZjpEZXNjcmlwdGlvbj4KICAgICAgPHJkZjpEZXNjcmlwdGlvbiByZGY6YWJvdXQ9IiIKICAgICAg ICAgICAgeG1sbnM6cGhvdG9zaG9wPSJodHRwOi8vbnMuYWRvYmUuY29tL3Bob3Rvc2hvcC8xLjAv Ij4KICAgICAgICAgPHBob3Rvc2hvcDpDb2xvck1vZGU+MTwvcGhvdG9zaG9wOkNvbG9yTW9kZT4K ICAgICAgICAgPHBob3Rvc2hvcDpJQ0NQcm9maWxlPkRvdCBHYWluIDIwJTwvcGhvdG9zaG9wOklD Q1Byb2ZpbGU+CiAgICAgICAgIDxwaG90b3Nob3A6SGlzdG9yeS8+CiAgICAgIDwvcmRmOkRlc2Ny aXB0aW9uPgogICA8L3JkZjpSREY+CjwveDp4bXBtZXRhPg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Ao8 P3hwYWNrZXQgZW5kPSJ3Ij8+/+IDoElDQ19QUk9GSUxFAAEBAAADkEFEQkUCEAAAcHJ0ckdSQVlY WVogB88ABgADAAAAAAAAYWNzcEFQUEwAAAAAbm9uZQAAAAAAAAAAAAAAAAAAAAEAAPbWAAEAAAAA 0y1BREJFAAAAAAAAAAAAAAAAAAAAAAAAAAAAAAAAAAAAAAAAAAAAAAAAAAAAAAAAAAAAAAAFY3By dAAAAMAAAAAyZGVzYwAAAPQAAABnd3RwdAAAAVwAAAAUYmtwdAAAAXAAAAAUa1RSQwAAAYQAAAIM dGV4dAAAAABDb3B5cmlnaHQgMTk5OSBBZG9iZSBTeXN0ZW1zIEluY29ycG9yYXRlZAAAAGRlc2MA AAAAAAAADURvdCBHYWluIDIwJQAAAAAAAAAAAAAAAAAAAAAAAAAAAAAAAAAAAAAAAAAAAAAAAAAA AAAAAAAAAAAAAAAAAAAAAAAAAAAAAAAAAAAAAAAAAAAAAAAAAAAAAAAAWFlaIAAAAAAAAPbWAAEA AAAA0y1YWVogAAAAAAAAAAAAAAAAAAAAAGN1cnYAAAAAAAABAAAAABAAIAAwAEAAUABhAH8AoADF AOwBFwFEAXUBqAHeAhYCUgKQAtADEwNZA6ED7AQ5BIgE2gUuBYUF3gY5BpYG9gdXB7sIIgiKCPQJ YQnQCkEKtAspC6AMGgyVDRINkg4TDpYPHA+jECwQuBFFEdQSZRL4E40UJBS9FVcV9BaSFzIX1Bh4 GR4ZxhpvGxsbyBx2HScd2h6OH0Qf/CC1IXEiLiLtI60kcCU0JfkmwSeKKFUpIinwKsArkixlLTou ES7qL8QwoDF9MlwzPTQfNQM16TbQN7k4pDmQOn47bTxePVE+RT87QDNBLEImQyJEIEUfRiBHI0gn SS1KNEs8TEdNU05gT29Qf1GRUqVTulTRVelXAlgeWTpaWFt4XJldvF7gYAZhLWJWY4BkrGXZZwho OGlpap1r0W0Hbj9veHCyce5zK3Rqdap27HgveXR6unwBfUp+lX/hgS6CfIPNhR6GcYfFiRuKcovL jSWOgY/dkTySm5P9lV+Ww5gomY+a95xgncufN6ClohSjhaT2pmmn3qlUqsusRK2+rzmwtrI0s7S1 NLa3uDq5v7tFvM2+Vr/gwWzC+cSHxhfHqMk7ys7MY836z5LRK9LF1GHV/tec2Tza3dx/3iPfyOFu 4xbkv+Zp6BTpwetv7R/u0PCC8jXz6vWg91f5EPrK/IX+Qf///+4ADkFkb2JlAGQAAAAAAP/bAEMA AQEBAQEBAQEBAQEBAQEBAQEBAQEBAQEBAQEBAQIBAQEBAQECAgICAgICAgICAgICAgMDAwMDAwMD AwMDAwMDA//AAAsIBGUF3AEBEQD/xAAfAAABBQEBAQEBAQAAAAAAAAAAAQIDBAUGBwgJCgv/xAC1 EAACAQMDAgQDBQUEBAAAAX0BAgMABBEFEiExQQYTUWEHInEUMoGRoQgjQrHBFVLR8CQzYnKCCQoW FxgZGiUmJygpKjQ1Njc4OTpDREVGR0hJSlNUVVZXWFlaY2RlZmdoaWpzdHV2d3h5eoOEhYaHiImK kpOUlZaXmJmaoqOkpaanqKmqsrO0tba3uLm6wsPExcbHyMnK0tPU1dbX2Nna4eLj5OXm5+jp6vHy 8/T19vf4+fr/2gAIAQEAAD8A/l3oryH46a9/YXw110R3RtrvWTbaFafufO+0fb5c6jbcqypvskus O23GPlYPtr85asW9vPeXEFraQTXV1cyxwW9tbxST3E80rbI4YIYgWZ2JAVVUkkgAE1754V/Zy8Z6 5Ha3muT2fhayuAXaO7V73Wkhe0W4tpjpduVRd7MI3iuLmKaMh98YIUP7xp3wP+FPgyL+1dek+3x2 09nN9t8W6pbW2mW00b/JGbeMW9tIkrFQ0V0JVbheQxB2Yvif8FvCU0+k6frPh/S4xKss6eHNFu5t OkkaEFZftXh+1ktpW2kKWR2I6MQQRXNz/tM/D+GUpHY+KLpQBiaDTtOETZXOAtzeRvx0OUHtmt+z /aA+F1zCJZtdutPkJA+zXejau86jGdxawhnj/KTPtXbRXPgP4iWISOXw34utIkt7prd/sGpyWBvY WNvJcWkm6W2mZN6gOiSAhlIDKQPDvGn7NOj3yyXnge+OiXQC/wDEn1WW5vdJl4hixBfnzLqAhVnm cyC4DuwVfJQZHyDrWhax4c1CbStc0650y/gLB7e7jKblWQx+dBIMpLExVtksTMjAZRiOayKK+8/g H8S5/F2lT+G9dvJbrxHokfnQ3M0ZMmo6EpiginubreTLcQyt5czsqFkaFiZJDM4+haKKKKwPFPh+ HxV4e1Tw/cX1/p0OqwC3nu9LmS3u0iEqySRK8isDHKB5UyEEPG7pwGNfJGqfsu+I4po00XxPod/b mMGabVbfUdIlim3kbI4LNb4Mm3ad5dTkkbeNx89b4DfFVWKjwuHAPDprfh7aw7MN92CAe2QK9D8K fsy63eiK68X6tBo0O63dtM00JqOpOhZvtNvNeZFvA+AnlvH9oX5uQMYb2UfC/wCCngxbE61a6HbT TQm3huvFeu7TqBgRUuJxbajcJbGT5laQwwqqlvlVRgDkdT+Dfwa8WAWHgvxLpmmaykbTJ/YniK38 TxvD50QmmvdLuLuWV1RQyr5M8IVpAz7gFWuPg8MeIbj4deN/hX4hsrca/wCBWh8XeEiLk/8AEx0u S4nmvp9GtrWNZbyMj7XGksgkxLdpDIsLxoF5T9nbxY2heN/7Dnmii07xZB9jlM0ttbomqWMclzpE nnzruLOTNaxwo48x51yHZUFffNFFFFFFFLyThQSecAcnAGT0/M0n06dqKKK81+MP/JM/GH/YLH/p VHXxt8BdGfV/ibortaxXVro8OoaxeCVogIEtrVrexu0SQgu0d5LbFQgLA/NjCkj1r9qlWKeBXxlF bxMhYDgMw08qpPqQDj6H0r5Aoooor9K/jFplxq3ww8XWlu8aPFpsWpOZWdUMGiXsOtXceY1JLNHb usYIxuK7io+YfGXwH/5Kv4V/7jn/AKjd5X6NUUUUfw7jnbu27u27GdmemfbrRRRRRRRRXgn7RPiw aB4J/sa3nePUvFU/2FPJkuIJRpNrtn1eVZIl2lGBhtZYncb0nbhgrAeD/A20bR7Txp8QWtPtVxoW kpo3hu3l0m4v01DxNrkqwWVtZS2waVZzJ9ntGWFd2y8+d0Qnd1ukfCDwt4bhPib42eJrcahqAuNR /sSTVnWS7laIy6ib25t2N5f3KvNGzrYsMSdXnWQV6PpfiX9nLUriOytbbwJHJ5ZKtqfhSDS7cCFR /rL/AFmzhjLED+KXc3uSab4o/Zz8E62ZLnRJ7zwtdy7XAs8ajpRd7gyzStpl04cEoWREhuYo0+Uh Dgq3i4/Zg8efNnWfB64/vX2t8j226cf8a0dM/Ze8Tyzsus+JdBsbURsUm0yLUNWnebeoVGtbuOxU IV3HeJSRgDZzlfoH4dfCPRfhzPPe6dqusahf32nw2V+bqWCPTZHR1le4t9Ot0Uqdyny/NmlMasyh zlmb1eiiiiuP8eeMLLwL4Y1HxFdqkz26JDYWRmhgl1DUrlvLtLWLzWUtyTLNsDOsSSSBW2YP5lax q+pa9qV5rGsXkt/qWoTNcXV1MRvkcgKqKqgKqIoVI40AREARAFAAzKciM7BVBZmIVVUEszE4CqB1 J7CvprwD+zjqusRRal41uLnQLCVEkh0m0EJ1udJoGZHuZZxJHaFWMTGJ4pJD88bpCwDV9R6T4R+H /wAPbSXUbHTNF8P29shW41u+mQTQxXcyQ+Xca1qjvKI5HKII2mC7ioAGQKwr743/AAusLi5tZfFc E01sZEf7FYavf28kiLkJb31lbyW8oborpKUP97HNcr/w0p8O/tUdv5PiPy3ZQ16dNtvssIY8tIv2 jzzt77YWPpmtY/HP4R6pYNDqGtL5N7FLBeaXqXh/WLpWh37DDdxx200Do4G7bvYYxuwcgJc/Db4L eO/tZ0mDw7Nc29uttJceC9VtoP7P815GgmNlpEhtfNYhykk9u5cLtO5UAHj3ir9mLUrczXPg7W4N RgVJ5U0zW/8AQ7/EUAeG2g1C3UwTSSuGUGWO3RcrubG5h82674f1rwzqEul69pt3pd/EXPkXcRQS xxzPb/aLWUZSaFnRwk8LtG+CUZhzWLX1z+y5r5EvijwvNNKUkitdfsLUInkRmNhp2rzmQfMHffYr tOQQp6YOfr+iis7WNTg0TR9V1m6SR7XSdNvdUuUgVWlaDT7ZrqZYVkZQX2qQoLKCT1r8np5prmea 4uJXmnuJZJp5pGLyzTSOZJZZHfkszEkk9TUNeu+DPgr458ZxJeQWMei6TJHHNFqeuGezS6icRSRt YWqI00yvFL5kUwjEDBWHnBgAfpLw9+zd4F0mITeIbvUPEk6wTLc+dcNo+lqfN81LmK2sHE6NHGuw +ZeMhyzbQSoXoIvGPwL8Btbf2bfeEbGeSy+yLdeHbNNXvJLWAohiv9R0OK4lJYqjN9pk3SEbyWOS c7U/2jvhvYTCO1k1vWlI/wBfpmleTCuPVdZltH57YQ+9WdM/aH+Gd+rNdX+p6KQpcR6lpN3KWYMV VAdHF2AxHPLBce/FdtpXjb4e+O4G03T9a0PXEv2ntjol+iR3d8ttELu4B0PV1SaWNUUuX8koQp5+ Q44Hxf8As8+CvECPNoiSeFNTeSWYzWCvdaZK80qM8c2jzOERUVXWFbV4FUuSwdQqj4y8ZeA/E/gS +Sy8RWBgWfzDY31vItxp2oRxStEZLW5QdeN/lShJVVkLooZc8bRX1D+zv8SJNM1JfAmr3MsmmatM ToEs9zAlvpepbZJpbFBcbTsvWwI41c/v8KsRad3H2vRRRRS5GRnB6Z+9ycHIyCDzj/PNfIXij9mS /uZ7q/8AD/i4X093e+e8HiiOYXLLMrS3Vzda5YiU3ExkwebNM7iSwK/P5Zf/ALP/AMUbS6lgg0S0 1OGJgqX1jrOlJbXA253RJqU1vOAOn7yFT7VueG/2b/HOqz/8T97HwtZK5Dyyz2usX0mYGeN7Sy0y UxMvmbUfzbmIqCWAbG0++WXwN+E/hbTZL3Xo/t0VrKk0+seJNZksra3Wfy7WOCRbV7W0EfmH5POR mLvtLt8oGLqHw2/Z/wBd8iy07W/D+nahdzW8Nq+geNbKa9mlbEMNrDY3lxcxM0h2qQLfezfxbjzz vgzwLqHwy8W3vhLxNPHqfgj4kaXd6BFqduq2dncaokcjWVjqUskiy2s8tu11FDFDM3mvKgiaR0by fnfw9qF18N/iJaXN3Jul8LeIp9P1ZrCJLnz7SC5fS9bjsku/KDGSAzLEZNnJByhGR+m1vcQXUEFz azRXNrcwxz21zC6yQTQTIskU0EkZIZGVgVZSQwII4NS0UUUUUUhx3IyenYnJ4H9KU8EjGCCQR0IP cH0P4UUUUV+TeiaVLrms6RosEsUE+sanYaXBNNvMEU2oXSWkUkvlKzbVLgttUnHQV+g3x5yfhT4q PJOdEJJJJIPiOz67uvNfnLRRRRX6L/A+3jn+Efhq1u4ElguYdeint541eK4t7nxBeBklhYYZHVsY PBB9K+CbWwutK8U2ul30YhvtN8QQ2F5DvSTybqz1EW9xF5kRKttdWG5SQexr9V6KKKOpwOwLH2UD k/8A66Pft60UUUUUUVyXjrxMvg/wjr3iPZHJLptkWs4pI5JYZdQuJFtNOjnjjdHMbXEkYl2upCbi CMV8HfBjw/c+KfiToefPkj0q6/4SXULgSRmYLpcyXEDyefkuJbtreKQKC2HLDGCw9hf4ej4lavq/ xP8AiBqzeE/B1zcW40O1nkgsLm58Pqn2PSrm4utSlkisFmJgk27X86SSUxpErxM/U6V4j/Zns47f S7SDwu6rIYoptW8LaneyFppmb/SNX1qzkcqC335ZtqrgAhAMdJrvwY+GPjiwTUtChs9Le6Umy1rw lPbNps5tlktAosrctZSRiYfvvJVJWZNpkU7s+JX/AOy74sS7lTS/EXhu6sAsZhutR/tPTbpz5Y80 S2VrBeKmH3KpFw+5QGO0nYI7b9l/xm11Al7rvhe3szJGLm5tJtWvLiGEnEr29pPaW6yOoyVRpYwT xvHWvYvA/wCz7ofhDVNO1+58Qa1qesaZdSXNu9qU0XT3R7cxJFPawNLO4G5/MH2sJKDsdDGXV/f6 KKKKqX9/aaXYX2qX8wgsdOtLi/vJ9juILW0hM88pjjDOcIpICKT6A5Ar80/iP4+1L4g+IrnUrqWZ dKtpZ4NA05wIo9P0xpP3RkhR5F+0yqqPcyb23OAoIjSNF8+or2z4f/A3xT42jXULzd4Z0J1iaLUN Rsrhru/iuLU3VvcaTpzGLz4WBiPnvLHGVfMbSlGQfX/hP4ReAfB8UT2ei2+o6hDJFP8A2zrqwalq Ant5nuLa4t2lQQ2zRbtqvawxEhULFnUNTtU+MPwz0eeO3uvF+lu8kKzK2lpe65AI2kaLEtxokdxG jgrkxuwfbg42sCePvP2j/hzbFxA2u6jsuZIFaz0tIxJCgyL1RqE0H7p+ihgJf70a1pWX7QXwvuo2 km1u702RJyqQ3mjaq8rqPu3CHT4Z4wvoGcN6qKSHRPgP4/SygsrXwVe3F00t7bWelSw6BrcxjjZp zcWemPa3xwiu7xzLwBv296828R/su2zxvN4S8RzQyrFGI7DxFHHNFNcG4/fMdV05EaGMRHKJ9jlJ YYLgPmP5w8XfDzxd4HnZNf0i4gtTP5Fvq1uGutHu3ZpBCIdQiBQPIsLyJBLsmCDc0aiuJr2P4D65 /YnxJ0VZLmO1tNbivNCvGkjVxMLyEzafbIxBKPJexWyqy4z90nazV+itFFFFfI37Ueu4j8K+Gobp Due+13UbIwgyDYFsNGujOy5AO6+TaknJBLjiM14l8N/hR4g+I1xK9qyaXolowW81u7hkeEyFlBs9 PhXH2icKd7IGVVUfPIpeMP8AXGfhV8B9LCny11WaEtkLa6h4x1eC5cZBI2FLVntc4Pk2weM4/en5 vBfFf7Sfi3VWEPhe0tvC9orI5uHWDV9UuNnmKyPJeR/Z0icNGxjW3LqycTFSVPz/AKjqmpaxcm91 bUb7VLxkVXu9Ru7i9umWMYRGuLlmYgdhnjPFZ9GDjODjOM9s+maKsW9xPZ3EF1aTzWt1bSxz29zb yyQXEE0Tb45oJoiGV1IBVlYEEAgg19PfDb9oi+042+jePGl1Kwzb28HiKNd+pWMSqYt2qRICbtAN haVR54Act57MAPpTxv4I8O/E3w9Fb3Twyb4ftugeILIw3Elk1zEJIrq0lQhZbedQhki3bZUwQVdY 3X85PE3hvUvCWu6j4e1hIkv9NmWOUwSCW3miljWe2ubeQAEpLG6SKGVWAOHVWBUYFes/BHVJdM+J vhpkecQ3013pdzFBKY1uIr6xkiijuAOHjSbyptjZGUUjkAj9H6KKKKKKK+Zvi58d/wDhGrqfwz4O Npd61B58GrarMn2i10ecoYvslnFnZNdxth5DJuiiK+W6yOZEi+LtQ1LUNWu5r/Vb+81O+uPL8+91 C5mvLuYRRCGIS3FwzOdqKqLknAAA4AqtDNLbyxTwSyQTwSJNDNC7RzRTRsHililQgqykAqwOQeRX 2X8FvjFDrlxY+GPGcsL6/DE9j4f8R3exp9SguCjS6NfXTgkXEhiiKyFsXJRA/wDpCo03zz8SPDNz 8PvH2o2WntNp9vBeR614cuLaW5iktrGeU3WntZ3LyNNutZA1uJi+4vEWyDzX338PvGFv458KaV4g i8lbqeEW+q20JQLZ6vbYS+gEIklaNGbEsCSPvMLxswG6uzoooor55+J3x80zwlPd6F4Zhg1rxJaS wx3VxODLoenPuJuraaS2lSSa5jAEbxRkKjN88nmRPDXydrXxU+IXiCUyah4s1iNGtpLRrbTbk6PZ Pbyly8U1npIhjkyHZGeVWZlwrMVAA5rSfDXiLX1nfQvD+t60tsY1uDpOlX2pLbmXd5QnNnG+wsFb buxnBx0p1rqXiXwpfXkNlf634a1JGNpfxWtzf6Peq0MnzWt5HE0cmUYco44I5Ga+kfAX7SV/DNb6 d4+gjvbR2WP/AISGwtlgvrfzJ3Z59S0+2xFNGgZFzaxRuqITsnkavsS3mguoILq1mhurW6hiuba4 t5Emt7m3uIxLBPbzREo8bqQyMpwwII4NS15d8ars2Xww8XTrFHLvs7OzKygsqjUNTt9PaTjHzIJN 6E9GAPavMv2afB76bomo+ML2JVn19xY6Vvii8xNIsZT9puEnR2cLc3I2GJ0Q/wCjo43q6kb37Sen 3d58O4bm3jV4dK8R6ZqF+5eGMw2klrc6WkqiQhm/f3MKbIwT827G1SR8D0V6R8QPCtv4as/AM1nb XCwa74F0nWLq8mVwlzrF7cT3l/Cjn5MwRy28exeQmwt8zEnzeuv8A6OPEHjXwro72Lajb3mu6cL6 zQuPO0uG5W41XcYyrBFtkld2DAhQSCMV+ok8EFzBNbXUEN1bXMMkFxbXEUc1vPBMmyWCeGYFHR1J V0cEEEg8V8LeBPC114C+PejaFqW+KGK51r+zLy5AhTUtOvNDvbfTLqF2wjGU4iIQkCYNFnepFfd1 FeIfFD42aR4CZtI02KHXfEzRSb7QXBWx0cmP9xLqskWWZ2cq/wBkQq5QEs8QaNn+NPFfxN8beMZb k6vrt6tjdKY20WwmlsdFS2FybqG2bT4GCyiNiAklyZJSFTdIxUEY1t4O8XXunrq1n4V8R3elNDLc Lqdtompz6e0EG5Z5xeRRGMpGVYO27Awc9DVXSvEfiHQlmTRNd1jRluXjkuE0rVL3T1neEMsLTpay IHKBmCls4yfWvoPwX+0nrlhOLfxvb/27YP5pOo6dbWdnrEBKlkX7LEYLWZMgLtxEwBLF32hD9k6R q2na9pdlrGj3kV9puowrPZ3UBJSaMsUZSrgMrowZJI3UPG6sjhWVhWjRRRRX5t/GTxanjHx3qt7b SJPpumBdD0qWJoZI5rPTpH8y5ingZlkjmneaaKTccxsg7V9PDVLb4D/CbSba6i0+XxXcpJNFpreT DJea9qDfaLyS7Nk8hni0+JkgluEk2uI4kV4/MjA+KNf8Ra34o1GXVde1G71O9lLhZLmZ5EtoXne5 FpZxMdsMCPI5jhjARcnaBk1iV638OPi/4i+H9wtuWl1vw8YpIm0C7vZY4LVmke4W50iYiQWr+Y7N IFQpIGbeu/ZJH+gHhnxHpXi3Q7DxBoszzWN/EXjEsflXEEsbmK4tbmI52yRyKyNglSRlWZCCd2ii iiiivkb9qe/OzwXpkd3KAza5fXenq7rEzJ9mt9Ou5ogdpYbrpI2OSoLgEBzn5Aor7++Dnwdt/BEE XiDX44bnxddQYRcpNB4et548SWdpICVa6ZSUuLhSQATDEfLLvPT+KHx40zwm97oHhmOLVvE1rLFD c3MyeZoulvlvtcErxSq811HhVMKAIjMd8m+J4D8XeIPFXiHxZeC+8Q6tearcru8r7Q6+RbhgFdLO ziVYoVbapZYkUEjJBPNc9SgE5wM4GT7CkqSOR4nSWJ3jkjdXjkRijo6Hcroy8gg8gjpXsnhH47eP fDMypeai/ibTS+Z7PXpJbq5IadJJpLXVmJuUl2K0cfmvJEm4kwsQMfSvh34o/Dj4t2n/AAjfiPTr WzvrgIseja+1tLb3F5dhtPT+wNT+Um6Am2RMiw3GXzEDtZl8R+KPwEvPCtrdeIfCs1xq+hW58690 6ZPM1XSbfywZbnfEAtzbowYyMqK8SEFldEkmXj/gXr39hfErQhJdi1tNZ+06DeZhM32n+0IT/Ztp 8iO6l75LXDrjGPnYR7zX6M0UV4x8fNc/sX4aatEk13bXOuXNhodrJakof9Jm+130Ny4ZSIpbOC4i fGd27Yw2ucfDHhLwZ4h8a6nHpnh+wlumMsKXd6ySJp2mRzB2FxqV2oKxJtSQqDl32lY1dyFP2loH w3+HHwd0seIfE95Y6hfwXO1fEOsWhAjmMgurS30XRQ1xsnQQ70aISXGRIQ4iJRfMfFn7Tl/ceda+ DNGTT4WVkTVdb2XN/wDvLcATQabbsYIpIpSShlluEcBSycla+ctf8U+I/FE4ufEOt6jq7pJPNAt3 cSSW1o90V+0Cys8iGBX2JlYUUYVRjCgDnqUAnOBnAyfYUlFe7fDv46+JfCM1rYa3NP4i8OGaFJ4b p3uNX0+0VGic6ReTSLnblWEE7MhCCNDBuMg+0NO1Lwn8TvCjyQ+RrOgavC1pfWVyrRywyxkSSWd5 ChDw3ELhJFKsCrbJomwUc/A/xV+HU/w58RLp8c8t7o+owNe6NfSxOkjW4mMctjdyhFia4gO3zPKJ BR4pCsZk8tfMat2N5c6beWeo2UzW95Y3UF5aToEZoLm1lWe3mVXBUlXUMAwxxyK/W5lKsynGVYhs dCRwSKSiiiiiivKPin8U9N+HWmBI/I1DxPfxsdK0hpCVSPJT+1NTWIhktkIICgq87gpGQFlki+BP EvjDxN4wu1vPEmsXeqyx7vs8c7JHZ2m+KOGT7Fp9uqQQFxFH5phiXzCoZ9zZJ5mvoX4T/GS70K5s fDnjGb+1/CUk2nxWk2oBbubw1PYzpJpd1AbjcWtoHjiYRNkw7FlgwYzHLo/tKeDrjTPFFv4vgjkf TvEMUVpeSESMltrOnW4t1hdhGEjWa2SNolaQuzRznAVRXtP7PXi9fEPgpdFuJGfUvCbx6fL5jPIZ NLuDJLo8wfYqqFRZLVY1ZiFhDMQJFFe80UUUV5R8R/i74d+HkH2dtms+IXaIQ6DbXKwyxRSKJGud SuhG4t08vGwMhdyybUKb5E+OfEXxu+I3iN3Da9Nolp50NxHZ+HA+krBJDbmDCX8TG8ZHyzvFLcsh cg7QFQL5zZ2Gs+Ir94bCz1TXdVumluXis7a71PULhhmWed0hEkrnqzsQfUmp5rXxH4S1OI3Ftrfh rWIEE9uZ4r7RtThjlDRrNF5gjlUMNwDDGeRmvZvBH7Qfi7Qbq0tvEs7+JdBDW8NwbiOE63aWsYZJ JrK+BjM8p3B2F4zmTYF8yLczj7V8K+K9E8Z6Nba9oN2Lmzn3RyI6rHd2V3GFM1jfQZJjmj3DK5IK lXQujo56GjJAHIAzycgAAZ67sDGOtfCH7Ovgu41nxYvim4t2/sfw0s5immt0ltrrWp7cxW9tE0y7 S8CSfaSyfNEwhJ2l1NfX3xC0lde8DeLdL+xNqU1xoOotY2UXmmabU7W3a70nyUgO5pFuY4WRBncQ AQQSD+XFFelXHhWOP4Tad4vktZba7l8dX+kwTPBKqajpFxo0ckc6SudrRwXVpcRKUU5d5VLZQCvN aK/VPwbpU+ieEvDOj3EEVtd6boGk2d9DB5JiS+gsY474q8GVcmXeWkUneSWyc5r4x+OXhF/B3j+D xRbW7vo3iC9TWhg4SLWYbgTaxZGR5JHzI5F0HZEX98Y41IhY1958jjn3z056Ef0NFee+P/iZ4b+H 1jJNqU63Gry27TaZoNvJi+1AmTyY2cqrLbw7g26eUYwr+WskgEZ+MPGHx18eeKLgiz1GXwtpsc/m 21j4fuJrO5AjklNu17rEZW4lkEcoSUI0cLlEcQK4zXmuleGfEmvpNLofh/XNajt3VLmTSdKv9RSF 5BuRJns43Ck4JAbGcVXtb3WvDt+8tld6poWq23m27yWtxd6ZqEBcbJ4HaEpKuRwynHoRXsvhL9oX xv4eeODWXj8WaYkccXk6g622posUTqhh1mFGdmZmUyvdRzlguAVLFq+yvBPj3w34/wBNl1HQJ5d1 tKYb7T71IrfU7FmZjAbq2ieRQkqqWjkjdkbBUNvjdV7Siiiivi39pbxoL7VbDwPZvm20cxarq52j 59Uu7b/QLfLxgjyLaVpN0UhR/P2su+Ljofgzo2h+Cvhr4i+IXiq0SWHWLeeJ45oLe5aXw9BL9hi0 2K3uEQh7+7LI6PKYpVFuTtwTXzv8QPiJrvxD1eXUNTle30+JiulaJDM72OmwA4XAO0STsD++uWUM 54ASMJGnAV1/g/xv4k8Dah/aHh7UGtjKYPttnKvn6fqUMEm9IL21bhhy6h0KyKGfy3UsSf0Q+H3x B0T4haINU0s/Z7y38uHV9Imk8y70m7k3GOOSQKnmRSbGaCdVAkAIIWRZI4+5oooooorxL9oXVk0z 4a6jbkzLLrWoaXpELQttw32j+1JhIRg7HhtZEIHB3YPXFfnpRX1H8Dfg5b69Ha+NvFMMNxowklOh 6O7RzR6pNa3DW8t7qkYJAt45UZEt3wZXUl18kAT/AEN8SPiroXw3tbdLmFtV1q9XzLLQradLeZrV X8t728uWWQQQ5Vo438tjI42ohCSNH8IeNPiJ4q8eXXn67ft9kUxPb6PZNNb6NavEjKs0Nk7uGlxI 4M0rPJhtobYFUcLRRRXo3hf4r+PPCJij0vX7qbT4jaj+ytUP9p6e1vaMxS0gjusvbxMGKv8AZHiY jHzZVSv1F4P/AGg/CfiiH+xfGdnD4fur23FhcPdD7d4a1MXSRWk8M8kik28czSTFo7pWhjhB825Y msDx7+z1pmsW58Q/Da5to3u1k1D+x3vI5NGvraWzWe1/4R68iVhGZWUlFmlMDeaNskEcYU/Jtlc6 h4b1yzvPs7W2q6Bq0F19lvYZI3g1DS7tZhBd277XBWSPbIhwRyODX6s2t1b31rbXlpNHcWt5bw3V rcQndHPb3EYlgmicdVZWDA5xg8VYooor5Z1LwV/wtj4ya5daqXuPBXg2Kx0V5bP9xHqN7aQre3Ph 43sZD70uZ7k3bx5kjQCIGJnjkXG+Inx2tNGgn8IfDK3s7OCwaO1HiGzjtV0+BY3Zry10DThGYmQs VUXZO0/vPLjYNFcV8m3FxPeTz3V1PNdXVzNJcXN1cyyTXFxPM5klnnmkJZnZiWZmJJOSSSagoorf 8PeI9U8M3wvdPeGSNx5N/pl7ELvSNYs2G2bT9X09/kngkUkFW5UkOjI4Vh9bL8G/h58TvD9p4v8A Cs1z4VutZtUne0sP9M0aw1Q3e/VbWXTLtIZMxN51si20sMACpJGmzh/m7xt8LvF/gJg+tWKT6a7L HDrWmO93pckrRpIYmlZElhYM+xRcRR7yrmPeq7q87r6Q+BHxV/4Rm/Xwp4j1AxeGb9m/sye63PDo uqyzBlVpyw8m0nJfzcqyJKRIfKRp5D6Z+0r4Piv9As/GdrFi+0KWDT9RkVkVW0a+uDHbtIH+ZjFd SIsYTtM5YEAbfiOvqDwZ8LU1S/8ABfxE8Aan9o0mPxHpE+t6Be3MI1fw6LS+tjqtkL+PYl2qKZ5M SR27tb+WVSUyV9sUUUUUUV4t8cPiDJ4H8LC106Tbr3iM3On2DbrmGWxtEgK6lq9vNbqAJYPMiSEG VGDyLIA6xOh/PCiirFtc3FncW93aXE1rd2s0Vza3VtLJBcW1xBIJIZ4JoyGR0YBkdSCCAQQRX0z4 xmg+LvwvsvGlsq/8Jh4FiSy8U28Zt3uL3TnRftGpGO2hVhEWU3kIOyKIG8Rd5Tcc79nLxuNE8S3H hW/uPL03xMFNiZZlSC2122UmBVM8qRobuPdbnYjSSyi2jAxX2Zqfijw1olxHaa14i0PR7qaHz4oN U1awsJpIDI0azJFdyIShZWAbBBII6g1so6TxRzROksUyRyxSxsrxTRSoJYpI3XIZWUhgwyCKfRXz p8f/AIm33hOys/DHh+4NrrWu2kt1eX0f2hLrTNHMrW0b2Mu0IJbmRJkWVZC8KxMQqu8Ui/J/w/8A h7rfxD1hdN0xfs9lAY5NX1iWJntNLtXbhmAKiSZ8EQW6sGcg5KRrJIn3V4P+D3gbwfFaPb6Rbarq 1v5Uj63q8a3l411bztcQ3VrDNuhtWQsBGbeNGCqm53cFz6iOwwB6ADA9hxWdqmkaVrdsLLWdM0/V rRZVuFttSsra+t1nRGjSdYblGUOAzKGHTcQDg4r5V+J/7PNvb2lxrnw+huN9uFe58LtLLeGWCKJU kl0We5LzNLlTI1vK7tIWbymBVIW86+DHxYk8C6idG1x7mfwvqUkUTFppn/4R66MrE39tasSvkuXP 2uNFDn5ZFJZPLk/QDp7EfU9T/PqeBXnfjnwO3jy50XTdVlgi8JaZdrrOoW0Ms/8Aaes6jDHJbWun s4CrbWyJKzSyo7yS79iLCVEh7+3t4LWCC0tYIra2tYY7e2traNIoIIIEEUMMEMQCqiqAqIoAAxgA CsTxZoEPinw1rfh6cRBdW065tYpJ4vOjt7t491jemL5cmCYJKoyPmXIIPNflQQVJBBBBwQeCCOoI rf8AC2gXHijxHonh+285ZNW1G1tHlt7d7uS1tnkBvL826FSyW8Iknk+ZQFUksACR9bftE2dh4l8K xa/pVwb648D+I59F1gwXEBtbEanbwi/juBIA8k0c/wBgjxExKF5A6kglPimvpb9mXw7HqPivV/EM 6QSR+HNNSG3DSXC3EWpa2Xt4rmGOIeWyi2iu4n81uDIpVSfmT7irz7xx8O9O8ZS6RqsV22ieKPD9 7a3mieIoLSC9ktmtbpbqO3vbCchLmESL5iRyEFXyVIRpUk7yBp3gge6hht7loY2uIbe4ku4Ip2QG aKG6kjhaRFbKrI0MZYclFyVHg3x1+KLeDNLXw3o0s8XifXLMzrdRrJENK0iWSS1e+iueP38jRvHb iPJj2vIzKyxh/l/4W/CvVfiNqLTStNYeGrGZRqur7f3kzkCRtO0syAq9wykF2OVhUh3DFo45fubw p8OPBvguK3Gh6JaJeQDP9sXcaXmsyyvbLaXEp1KcGSMSqhLwweXCCzFI03EHuK53xD4R8MeKoPs/ iLRNO1VRG0cUtxAv2y3SQhpBaX8W2eHcVUsYpFPAHNfH3xU+Atz4bhu/EfhFp9S0RJpZ7zRjG8uo aJZlQ4lhm3M11Ah3hiVEkSBGYygSypxnwg+J154A1uK2vLlm8KarcxrrNqySSrZO37ldZs1iBdZI wB5yxg+dEuwqzrE0f6Lcjrxx3yOvPA9getFFYs/ibw3aajFpF14g0S11a4lt4YNKn1Wxi1GaW7fy 7aOGxkcSs0pIWNQnOcDJ4rzL44ePT4J8KPa2MrJrviVbrTtOkQ3EclpbrEq6lqkU8BQpJCsqLCQ4 YSvG4DKjCvl74D+F7fVvFUvibVnjt9A8CQJ4gvrmaTyo0v4t82k+ZIksciLE0Ul4ZArp+48uQbZe eJ+IvjO58d+K9T16QyrZtIbXRraVBG9no9vI32GKSJZJVSRlJlnCSFTK7lflIA4Wiivb/gh8R5PB fiOLS9QunHhnX54rW8jkmiitdN1CZ0httbZrgqsaoMJdMHUGI7mDmKNa/QmiiiiiivnH4vfDDWvH 3inTr5tQ0zQfCui+HQdQ1u+ffJFKbu5mvRHa70DLDEkLs00kKAOTvYgqvxr4mOgLrF5b+GEnOh2c s1rp97dTTTX2rW8Vw5TVLwyxwBGlUgpEltEEjCK6tKJJX9Z/Z98GDxN40XWLqMnTPCP2bVHIlCF9 YeVjocRVJEkG14pLncqsmYQkgxIAfe/jv8Uj4S03/hGNCu54PE+rQJLLdQKUOk6PKXikuIroEFLm ZkMcOwFkTfJmJhCz/Bdb3h7wzrvivUF0zw9pdzql6ytI0UARY4YhwZrq5nKRQpnADyuoJIXOSM/V PhD9mW1t2W88caut4YpUcaVocksNnJHHIJCl5qdyiTMkihkdIYomXOVlzyPA/H/i/T9SvrvRPBtp a6H4Js2jtLS1023ezbxAtgQkGsa7K4We7lYrvgN3lo1PIErSs/mlFFFe9/Df476/4OFppOuCXxB4 at44bWCEtGup6TbpKSTYXTAGYKjFVt7h8BVRI5IUBz6J8UfBWnXNrZ/Gr4aXKzzQ3dpr95FY2sNx ZSfZZfPfX4bZ1yksE0eb+3liOT5jyiN45RJ9X2N5a6lZWeo2MwuLG/tbe9s7hVdUntbqFZreZEkC sAyEMNygjoRmrVFfOfxn0TUviB4o8G/DzSL02qx22o+KNekljlaystOEiadp+pPGmBLKGF3DDEGG WkAZo0cyCp4u8feGvgbotn4J8EWNpfa7H5d1dRXjvcRWzTopl1LxBLatE8t3dKq7IUaPbHtYeVCs EUnxvrniDWvEuoSarr+p3eq38m4efdyl/KjaVp/s9tGMJDErOxSGJVRcnaoFY1FFXdO1G/0i8g1H S72606/tizW95ZzyW9zCzoYn8uWIhgGRmRhnBUkHgmvq7wR4T8A/Gnws0t1p0fh7xloQt7PWb/w1 Yw6RaTiU3B0u7k02INZSLcAFrgpHHMZYmVTHD5at5b45+BvjHwZBNqUaweINFha5aS+0pJzc2dpA N63ep6dIu6JSm52aJ5UjCtvdRtLeLV6X8L/iHefDzxFFf/6VPod4Ug13TLd41a7tQGWG4iWb5TPb s/mxfMm75oy6LIzD7c+I3hu2+Jvw8mj0pjcy3NnZ+JvC8u2SEz3a2jXNgPKuJLcKLqCWS3BuMLGJ fMK7kAr82K9n8GfDOw+I3hu7n8Oaoth4y0R2W/0G/YvY6tZv5f2HULG52K1sTidJkZrhTKEJNtHI gr9ANGS7j0jSo76OWO9j02xW8jnuFu5Y7pLVRcRy3cfyysHBBkXhiCRwa0aKKKKK5bxp4t03wR4d v/EOptG62kRWys2nFvJqmoyKTaabbybHO+RgSWWN/LQPKRtRiPzD1fV9S17U73WdXu5b7UtQna4u rmYjc7kBUVVUbURFwkcagKiBUUBQAMyiivq34ZX6/FP4e+IPhVrDxPrGi6emo+E7+5aaWWKGCfZa l7mSC48mO0nkhtZGjPmNaXBhiQBGY+N/DfxVc/Drx1ZX97HPaQRTzaL4jtJopI7iKwmmEV8k0BQy CS2kRZ/LADF4ghIBIr9F7zxDoGn6fbarqGt6VZaXfeR9j1O81GztrC7+0wG5t/s13M6xyeZGrOhV jlQSMgZq1p2qaXrFqLzSNRsNUszI8Iu9Nu7e+tTLGAZEFxbM6ZUFdy7s81eorzr4n+PYPh94XudW Atp9WuGWy0SwuWmCXd9IctJIsILeVAm6aQZQNgRiRGkU1+eei6F4m8d65JZ6Ta3uu61e/aNQvJZJ Qzkb99zfahe3TKiKXdQ0ssg3OyqCXdVP2v4E+APhHw3b2t34htYfE+v+UjXRvR5+h2lwVkSWOw0x 0VJU2yKpe9WQlo1lRYWOwe6W1tb2lvBaWsENra28UcFvb28Sw28EESCOKKGGMBVVVACqoAAAFLND DdQzW1zFFPa3MMtvcW88aywz280ZinhmhkBDo6kq6kEEEgivBPH/AOz94Z8SxNe+F0tfCutASsY7 aBhouoMtqI7e3nsIWVLUb0QGa2j4DSO8UzkEfKnhbxR4t+Dvi27jktZbeeCVLLxD4fvW2Qahbxt5 iL5i7lDhW820vItww25TJDI6SfotoWt2HiLR9N1vSpluLDVLSK7gcPBIyeYo321x5LOFliYGKaPc SjqyHkEDM8Y6LqXiPw9f6BpuoRaSdagl06+1OW3F7JZ6XcW7peC309gEmecYtjumiMaSPMkm+JUe bwr4W0bwZotroOhW5t7O2DM8km17q+uXA86/vp1A8yaTaNxAAAARFWNEVeir8vviN4ej8KeOPE2h QRww2lnqckthDDLPMlvpt+i6jptt5lzmQtHbyxo5csdwPzMPmPEV94Xfhe3X4RXXwqha7i8U2Pga w8Vy6Xi31G9uL2TVZdYurKxitGXzgb+3ks90Qfy1ki5lZhu+D69B+FmgR+JfiB4W0qZYpLVtSS9v Iri3F1bT2mlRtqlxaXEL/KUnWEwndkfNyCOD+m9c54q8K6L4z0S60HXbf7TZzgPFIhWO7sbuNSsF 9YTMD5csZY4OGUgsjq8bujR+DtJ1Pw/4fsNA1S9tdRk0aGPTbLUbeN7c32mWkSx2MlzZtkQzIn7p lWWUNsEhfLlUy/iL4803wB4cutWu3SS+nWW20OxMbyvfaoYS1ukqI6FYEID3EhcbUyFzI0aP8F+H vDPjL4v+J7+WOf7Zfz777Wdb1R5YrCzDIVtknlt432btghtreGLhVwqrDEzJ9oeDPgj4G8IxRyy6 dF4i1fykE2p65DBdosoETyNp2muDBAolj3xNtedAzIZ3U4r18dhgD0AGB7DiqOpaTpes2psdY02x 1SzLrL9k1G0t723MqAmOQw3Kum5ckg44zwa+Z/Hv7N+l3Fvcaj4Clk06+gt3dPDt1NJdWeoyoVKR Wuo3kvmW7lRIQZmkRn2LmFN0lfLPhvxF4g+H/iRNT08z2Gp6bPLaX9hdJJEs8aTBL7SdUtX2sUJT DowDI4DLtkRWH6Z+Hde07xPomna9pMjSWGp2q3UHmeX50Rb5Jba5WF5FWWGQNHMgcgOrAM2Odmis jVfEOgaCYf7c1zR9H+1eabYatqVlp32kQlfN8j7XIu/ZvTftzjI9azvEvi3S/DnhTUfFzzQXunWm nJfWbW8zPBqT3QVdKgt7q2SYbbmWSKNZgrKocSN8gJr86PDGh6t8SvG0FlJJLNea9qc+oa1qCRRr 9nglmN3q2otHGFjXALFFwqlysa43AV6L8ePG0Graxb+CNFjW08OeCXk01beBZ7eKbVbSMWMytbMV Ty7JVa2t/wB3kEzMrvHIuPAaKK67wP4w1DwN4ksPEWnhpvs7NFfWPnyQRalp0w23djOyZGGADozI 4SRUkKsUAr9QNPvrXVLGx1Sxl+0WOo2VtqFjOIpYftFpeQLcWtx5U6o670ZWw6qwHDAHIq1RRRRR Xj/xp8Fa5488N6PoWhJai4XxLbX1zcXtwLe1tLSHSryB55WQPIw3yxptijdyWBxgMR8U/ETw/wCH fCWrjwvo1/ca1f6SZU17XJGt4rS4vZSrR6fYadbNKIRaJ8lwZLiRzMXQiPy8HL8B+GW8Y+LtC8Ob 3ii1G8UXksbrHLFp1tGbzUZIXdJFEggjk8rchUvtB4r9APiF400j4YeEfOt0sorxbRdN8LaIQ4ju JreJIIo1ggwRbW0e15iGQbQsYdZJIw35x6vq+pa9qd5rGsXkt/qV/Mbi7upyN8jkBVUKoCoiKAkc aAKiAIgCgAQWVje6ldQ2OnWd1f3twxS3s7K3lurqeQLvZYbeBWdjgE4UdK+nPBv7M+rXoS88b6kN GhJI/sfSZLe91V8GWIi41D95awYKwyx+ULgOjFSYnFcv8TdX8NeCmuPh98PbC0tGt4vs3inxSJEv Ne1KeWJI7zRE1XBeGA+WhvYYGRGl3xCOJRMs3gFFFFel+APip4n+H91Cthcte6E11FPqHh+5dTaX Uahlm+yTSK72krBy3mwABnVDKkqoEr6F8VeGvCnx50S48XeBZDaeLNL3QXlheR21neagqIfslnrE aO6JK8cY+x3ayNGVzC7YjP2f174Qalcaj8PPDqXsUVrqOjW0/h3ULFVkjnsZ9AuX0qG3vradi8Vw YYo5JUfacvkKqsBXpVFFFfKfx8+JVvotrefDvw5BHaXmoL9r8RXVnmzSyi1Kf+0prKFbUqXnvS5m vHfKtHIQwkeZzH8Z0UV9K/A7xppV3LD8N/GlhYazo+oXhufDj60lte22m6r5LD+z1g1AMgWfLC38 sqyzMyBWM+U9B8a/s06RfCS78D3/APYtzwf7G1SS4vNJcjyo8QX58y5gO1ZpXMn2gO7Ki+Sg4+Q9 e8Pa34Y1CTSte0y70u+RS/k3Ue0SxCV4RcW0yEpNEzo4WWJmRip2scV9O/su+ImE/iXwlLJMySRQ +IrCNYYPs0TQsum6q8lwMS75A9kI0IZcI5yhzv8Aru4t4Lu3mtLuCK4tbqGW3ura4jjmguIJ0MU0 E8MgKujqSrqwII4Ir4J+MfwcuPBFxJr+gRy3PhC6lXepLTT+HriZ9qWl27Fme2djttrhjnOIpf3m x5vA6++vhD4pX4n/AA81bw34gury41Ozs7jw9rV4JS1/daXq9rLBYamLqeJk88xiWIs/msXiMsuf MwfhC+srnTL6806+ha3vbC6uLK8gYqzQXVrKYLiFypKkq6leDjivpH9mjxVJYeI9R8J3F1ix1yyl vtPtX+1y51vTlDyC1WMtDEZbQTPO7qN4giXeCqo325RRRRRRX5x/HDxE3iL4j68yySPa6I6eHbNJ YIIXgXSiyahHmHl1N691JG7ksUZRwAFXyOvSfBfwo8a+Ogk+kab9l0qTfjXNWaSy0pvL81MQShXl nzJE0LfZopAjkCTYPmHvFj+yxFsRtT8ZStI0EZkisNFWOOG4ZQZVjuri5YyIG3KrGKMn7xVfu1W1 T9lqYRXUmieL4pJs7rGz1XSXgiIMgHl3ep2k8jAqu47kszk8bQDkZHgDRfG/wX8dWn/CQWEo8Ma9 NHoWoatp8rXmih7i4SLSdTeZZIlgMdy6KHvI1cQvPsjJNeb/ABY8Cz/Djxht05pYNJ1BzrHhy5tz eo9jGtyf+JcLufkz2jbfmWV22NDIzKzlR6n8Vb1PiF8IPBnjuIz3OpaLe/2drixPbCCylvYFstYn vLSDeYvMu7aza2DOp8udCyfvF2/N+heI9d8MXqah4f1W90q7V4WZ7SZkjuBBKJo4ry2OYp49wBaG ZXRujKQcV9j/AAl+O6eKLq28NeLhbWOuTLDBpmqw4gs9augPLNrcwn5ILqU4aPYRFK5KIsbeXHJ9 K8njn2x046k/1NfmJr1/efEn4h3VxbOBP4p8Q29hpTXsUdr9ntJ7lNM0WO8WyVwPJtxCkroHY7Sx Ltkn9FvB/hPSvBegWWgaRAkcFtEr3NwE2zajqDxqt3qN2xLEySlc4JIVQsabUVFXpaKKK+Jv2kfA ttpGp2HjLS7WG2tdclls9ajgRY0/txQ13FqDAykmS8j8wSCOFVDQNJIzSTEn2P8AZ+8ZN4m8FLpN 3Mkmp+EpINKZfLZWbR2gJ0SZikSR5Cxy2wVWZyId8nzSAn3aiivzR+L+lLo3xL8Y2izvcedqzasZ HjEbBtdgj114cBmyIzcGMMTlgoYgE4Hqv7Onhy2gm1/4kay0cGleG7O9tbS4kTzRFci0F3rF8BE5 kX7NZnYVMREgnbaS0ZFa/wAF9Yi+IEfxS8Ja+YETxbJe+KI7OCzjkjs7nVZmg1i+tJLtZDut5XsH thK7FHQOnzB2Py5rGkX+g6pf6NqcDW9/p11LaXMTA8SRNt3xkgbkcYaNxwykMMgg191fs46S+n/D pL6R7d/7e1rU9Sh8tT5scFv5ejCG5ZlHzCS1lkADFQrA53FgPe6Kp6jf2mlaff6pfymGy02zu7+8 mCSSiG1tIDcXEoSIMx2oCdqqWPAAPSvzVgj1j4t/EWNJZEj1HxTqpaaRRCY9OsIYS8pjSZ4hItnZ wnYhcPIIwoLOwz+k2k6Tpmg6baaPo1nDp+m2EIgtLSAHy4o8ktlpCzOzFi8kjsXZiXcsxYnQooor 8/fjz4BtPBviaDUNJitbXRPEyT3NnYWyvGmn3tksS6lAkbMwEbvKs8YXaq72iRFSNc/UPwJ8Rv4i +HGkrNJLJdaBJP4duZJIoYE2aeqyackHkn5kSzltoy7hWZw24MfnbpviD8QtF+HuinU9UJuL2482 LSNIhkVLrU7pEB2IzA7IYywNxcFSIwQMPI0cb/BXjP4r+NfHJki1XUjaaXIFU6HpImstJIAiY/aI i7yXH7yFZl+1SybHLeXsU7Rt/AjQF174k6MZoEuLTRI7rX7hXmaHy2sEEenXCeWyszR3slq+wEgg HcCm4VS+JniS7+JHxEuTpi/bIWvIPDXhmCFoG+02sN21vaPFLsiLfa7iWS4HnZKeb5e8ogr3PxX4 S1vw94G0H4Q+CNMl1XXtej/trxhdWtxGIYhDGsk73F5crbxQwXM8JgtHmaMtHbeSRJK5JzvD37Lc 7NHL4p8UQoizuJrHw9bSzNPbBQEeHVdSWPy3LEkg2TgDHJLfL2f/AAzD4Cx/yGPF2cf8/wBo2M/T 7BnFeaeLP2ZtcsIpbvwjq0OvIJZ2GlX8cWl6ikDTItpFBeM5trh1RnMzyfZh8gKKxcIvzZqGn3+k 3c2n6pY3mm30GzzrK/tprO7h82NZojJb3Cq67kZXXKjKkEcEVSr9Qvhv4gbxT4F8Ma1K88txc6VF DeyzpHHLPqOnO2m6jcbYSV2yTwyuuMDaQSqn5a7aiiiiivA/2iPFT6F4HXSLWfyL/wAUXX9nkI88 U/8AZNqguNWeKSLC7STBbSo7fNHMRgjNfAdfdnwqey+GvwXm8V6tDdRfbftniGe3miaKaZrmZdL0 O2tj5e4RXaR27wu+V/fGTIj5HxZ4g1y/8S63qmvam4e+1W8mvZwjTtDD5rZjtbb7Q8jrDCm2KFGd tsaqoJArovh/8P8AWfiFrSaXpgNvZweXLq+ryxtJaaXauxCu4XG+aTay28AYF2BJKxpJIn6NeFPC mieC9Gg0PQrUW9pB880r4e7v7tlCz31/OAvmTSYGTgBRtSMLGqIvBfHbxC3h74b60IZGgu9daDw9 ausEU6sNRLNqUMgmBVA9jHdIJMblYgrhtrD877e3uLy4gs7OCa7u7uaK2tra2iknuLm4nkEUFvbw RAs7uxCoigkkgAZr6W8Bfs4anrEEOqeNby40GzmRJYtGs0iOuSJJDIQbyW5Vo7NlbyX8popXYF0d YXUV6H8Q9Q8KfA7QILTwRomlWnizXIrm0tb6dGvtRsrDCte6lPd3PmSSYkEQgt5JBEZPn8t0iaM/ Ec00txLLPPLJPPPI8000ztJNLNIxeWWWVySzMSSzE5J5NRUV7l8E/iePAury6Xqxkk8M65PbrcsJ SF0e/LCJNXWFsqYyvyXartYoqOCxhWN/0Dhgt7SGC1treC0t7eKK3t7W1gjt7e3ggQQxQQwRAIiI AFVFGABgAAcPorx/4u/EGw+HejzXNlHB/wAJfr1t9h0hxapM4hsZS7XmoTOceTai4ka3jYsGlfiP a0zL+d1xcXF5cT3d3PNdXd1NLcXNzcSvNcXFxM5lmnnmlJZ3diWZmJJJJJzUFFesfCv4iS+DdU/s zUzDe+C9enS08R6ZfxvdWcNvdAWlxq0NsscpLxxE+dEsTfaIx5TKW8p4/qnxj+z74K8SxvdaLH/w iWpsd/n6ZF52lTljGpE+jO6RoFRGEYtZIRucu/mYC18beMfh54s8CXPla/pkkdq8nl22rWpa50i9 LGQRCC+UBQ7rG7rBKElCDc0YB56r4E6+uhfEnRRLcJbWmtpc6BdM8Ty+Yb9N+m26eWrMrSXsVqgf GBk7iELMP0Wr5b+NPwT/ALXN14w8GWZOrkvca1oVrHzq/VpdR0yFAc3fUzQKP9I++g8/In+K6+uf 2bPH3lvc/D/UZsrKbjU/DskjSOVkVPO1PS03syqhAN1EiRqA32hmYllFeHfFrw6nhj4heJdNhjEd lLe/2pp6x2YsrZLPVkXUUt7OFCU8q3aR7ZWT5SYzgLyqu+EviqTwj470O/8AOihsb25j0bV2uJY7 e3GmalOkU0888owiwOI7knIH7sAkKWNfpdRRRRRRXxt+1D4gnfUvDfhZBIltb2MniC5IlBiuZ7ye TTrJTBjhoFgnw24giY8DHPyhXU+F/BfifxnczWvhrSLjU3to1kupFeC3tbZXO2MT3l20cSs+G2IX 3MAxUHacfROj/stXzxxv4g8V2ltNvkElro9hLexeWFxEy6hePbkHPLL9mPQ4Y5yNO4/ZXtGkU2vj a4gi2rvW40CO7kyWIZleO8hGMYwpGeCc9h5vL8MPiR8KNY07xjBZW+s2mgSxandXeg3jyxraJI8V 9ZXUM0cdyqPBvWeRLd40jcsX4YDofj54JtZo9M+J/hi2DaJ4gtLO41hra0uIkW41BRcadr9ykhJj W8SSOOTMMYEoUuWmuDnU8E6vP49+BnjjwjeSXb3vg/TUuLS4SOW5kuNPtmfXdFsTJLI7M6yWUtoF REVIBEqKxU18tWGoX+lXcV/pd9eabfQiQQXmn3U1pdxCaJreYRXNuyuu5GZGweVJB4NfS/w1/aGv 9NeDRvHbzarp7S20Fv4hG06hpkCxGFjqMUSZvEyI2aUnzx+8ZjOSqr9pRSJNHHNBJHLBNEksUsTL JFLG670eORCQwYHKsM5yDkg18FftH+IrnVPHp0Nlkis/DFha28ETMrrLdaraxard3q/KGXfG9vCV LMCIgwI3ED6T+Cvw8t/BPhe2vLy0ki8T69bQ3esvOJhLZxOxmsdIWCeKN4DDGym5jZSfP35d0WMJ 7JRRRXzx+0T4HTXvC6+KLG2L6v4YQvcNBbh57rQpXBvElaJTIy2jE3Ks7bI089sfPkeb/szeMDaa nqfgi6dRb6qsms6RkxqV1S1gWPUbdFWMu5nto0l+eULGLc7VzITX2fRRXxH+0/o7W3ijw/rgFusO raJLYkRLsuHu9HvGlnnucKAwMV3BGjFi3yFThQtef/BbwS/jPxtYCe2E2iaG8WsawZYFmtZUt5A1 np0yzI8T/aZlCNDJjdCsxH3DXs9p8Qg/7R90kk0H9mSwT/D2CS5g8qS1NsRP5Nu1vt3vLq8TRpJM HykpHACFPBvix4M/4QjxtqmlQosel3hGr6JhkKrpd9I+y3CiSRx9nkSW2BlId/K8zaA6167+y3pa y654r1wzsjafpFhpQthHlJ01m8a7eZpc5BjNgAF2HO8nI2gH7Roor87vjr4vn8T+PNSsszJpvheW fQLK2kMqD7VZzGLV7x4DLIgeS4VkEiBS0McIddymvtD4ZeB7PwH4VsdNit/L1S5gt73X52lE8s+r y26/aYxMgA8mE5ihRQAFAJy7O7eg0UUV8p/tI+AIZ9Pj+IGnQpHdWTWth4gSOO2hFzZTyi2sdUmk LIzzRStHakBZHaN05SODmD9l/wASK9r4i8IzyQiWCaLxBp0YjuTcywzqmn6sWm5iEcTJabEwrZld hvXPl/TfiDXdO8M6Jqev6rI0VhpVq9zOUEZlkKkRw28CysqmSaRkiiDMAzsBkZzXwp47+PPi/wAT 3s0eg3t54V0OORDaQadctBq0oiAAuL3VbcrKGY7m8qF1RVIRvNK+Y3kGh6VJrut6PokU0cEusarp +lRTyq7RwyaheJaJLIsYLFVLgkAZx0r6D/aP8TRSavpPgXSjBBpXhqzt7i6srWBrWCDUriDbZWn2 cIkQS3sjG0Pk5VRMycFSq9R4F0DUPhh8Nr/xVb6dd3vxA8bW8Vh4a0y209L7ULNZoZruyFtFDb3L 5WBJNVuopcRusEcMixumTy3hz9mXxTqMQuPEerWHhzehZbKGP+29RjdZjH5dyLeWK2UOuHVormQ8 gMqsGA9T/wCGYvAXfV/F3oP9P0YHOOf+YfiuT8QfsuR4ml8LeKCh2wC3sPEFuGDPvUXLT6vpoGAF LOirYk8BSeSw+Z/E/g/xN4OuksvEmj3elyS7vs8koSWzu9kUc0osr+2Z4J/LEsYkEUjbC21wGyK5 ivu79mrXTqHgi90Wa7WWfw/rM6QWoi2NaaXqcYvbYtKqgOJLo3rAl2YYIOF2A/RVFFFFFcp468TL 4P8ACOveJCiyy6ZYl7OOWOSWCTULiRbPTYrlInRjEbiSIS7XU7CcEHBr8t5ppbiWWeeWSeeeR5pp pnaSaWaRi8sssrklmYklmJyTya+tP2XfDreb4l8XTLIsSRReHLJxPb+TK0jR6pq4mt/9YGQJZbHJ CHe4+Yg7PFfiz48n8eeLL66iu5pdA06eex8OW5eUW6WSERyahHBLHCyvesgnfzI/MVSkTMwiTHB6 Po+peINTstG0e0lvtT1CcQWtrCBukcgszMzYVERQXkkYhEQFmIUEj9Efhf8ACzSfh1p5kPl3/iO9 hWPVNYMZG1C4k/s7TFf5o7dGClicNKwDyAARpH6BreqQ6Jour61OjywaPpl/qk0cRXzJIrC0a7kj jDEDcwQgZI5x0r8pby8udQu7q+vZpLq8vbia7urmU7pZ7m5lM080h4yzMxJPqa9n8A/AjxV4zhg1 O+dPDOg3EUc1vfX0Dz399BPDJJBcadpasheIkR5knlhDRyCSEzAEV9G3nhL4Z/BXwtdeJH0GDWr+ xmtfsdzrM1lc6zqGrC7Z9Pi0+a7QRW8ke8uz2duriGJpWSVoufhbWdZ1LxDql7rOr3Ul7qN/M09z PKScs2Akca9EjRcJHGoCooCqAoAGVRXcfD/xzqXw+8Qxa7p0cNyjxNZalYzgCO/02aVJprZZgpaG QNGjxTJ911G4PGXjf9IvDV/o+taXD4l0Uo1t4lS11eaRXheSS4+wxWHl3nkvIizwRwR2s0YY7GjK HkGt6iiuF+JHjW38A+FL3XpEEt4zCw0e3eOWWG61e5heW1juBGUIiUI80vzqSiMqkOVB/My/vbrU r281G9ma4vdQup728uHCh57q6mae4lYIAMs7FjgY5r37wH+zz4i8RpFqPiiaXwtphldfsE9pKPEV ytvPGrg2VyEW1SRTMI5ZizhkDG3aN1c/S3h74IfDbw+Ld10CPWruBJo2vPEMjar9oEzsS1xp0oWx 3ICEjZLRSAqn7+XN7XPg98N9et/Jn8K6dp8ixXMcF3ocQ0W4gkuY9n2jGneXFM8ZCvELmORFPVCG ZW+RvF/wy1v4YeNfDt3p7TX+jXWv6ZL4d1by1Msd7FepPDpmpIqMq3KYyp2FJ1G9FyskUX6CVx/j PwL4d8e6cmneILMy/Z2lksL63k8jUNOmmjEUktpOARtb5S0UoeNyqsyMUQj5u+GXgfxD8NfjENHv vMm07U9D1qOw1eGOCK01jToXiueEn3sksciw/aLaJ/MjfaxZ7dg8n2DVe8tLbULS60+9iW4sr61u LK7gckJPa3cRt7mGQqQdrozIeQTnivzW+J3gC7+HviW40wi7n0a6zcaFqdzGi/bbQorTQs8PyGa3 dvKlGEJwsvloksdWvg94s/4RHx7o95LNHBp2pv8A2Hq8k0ltBBHYalKircT3Vz8sUcE6w3Ej7l+S NlJClsu+NOkxaP8AE3xXb28c0cN1ewaqvnEt5k2r2UepXrxPgAp9olmCgfdA25JBqx8CjN/wtXwn 5Mccr79YyssjRKsX/CP3XnyhlDEsibnVMfMQFJAOR+jtFFFFFFfmX8SNF1O3+Jni3SzaSy6he+J7 64tLS2X7VPcJrt2dR0tIY7fcWeWK4ixGMsGYLjdxX0r8Mv2e7DSVTWPHkVpq+oNFbyWuhAvLpuly bluZDqLqQl1Mv+paIhrcfOP3wZHT6hJzycnJ5ycnqTye549M02iori3t7u3mtbqCG6tbiKW3ubee OOaC5gljKSwzwShlZXUlXVgQQSMEGuO+IXgiy8f+GLvQbp2hm3fbtJulkdFs9Xt4ZIbO4lCht8WJ HjlUqSUdtpV9rr8z6H4d1TTvgN8UtB1a0uNP1LTPFDyXdrLEHkRtPh0jUcgocNG6RhlmVijRsJFJ Ujd8q1JHI8TpLE7xyRurxyIxR0dDuV0ZeQQeQR0r9F4fGEuvfBK98XLcy2OoT+CtaZ7t9mnumuWF nPp089mYXIXfexMbba245T5Vc7F+Zf2btIh1D4hPfzLP/wASLQtQv7Z4yBEt5cyRaUqXGVOQ0Fxc FVBU7lDZwpB+96KKKK8W/aB061vvhdrVzcozS6Pd6LqNgQ5UR3Uuqw6S7uo+8PIuphg9yD1FeC/s wXVynjPXLFJpRZ3Hhia7uLYOwhmubLVbWK0nkjzgtGs8yo3UCRgOpr7joor5C+LXw7uvGnxi0fS9 IR7VNT8Oabe69rP2Ga4tdNWO6vrYXV41qgBkaC0SK3WWRRJIEj8xFwV3fjJrGj/Dj4c6f8NvD8ss N3qdqloFjugl7Do0dyZtTv702+0n7fJvhddqpKHnAG1GQ/L3w88XzeB/FukeIEMzWkM32fVraHe7 XWkXf7q/hWFZYVkdFImgSWTYJkiZwQtfU3xu+Fj+M7aDx14OFvqGox6dA13ZackM58R6Zjfaajps 9oD9ouUjbABLGaEIkR3Rxxy+q/CLSzpHw18HWjMrGXR49Uyr78DW5X1tRnA5AuAGGOMYycZPo1Fe TfHK4ntvhX4rktp5IHeLS7d5IZXiYwXeuW1rdQkoQdskTvHIvRkZgcgkV8x/s12VpdfEO4nuIRLN pnhvUr2wffKv2a7ku7bTpJwI2AbME80W1gR8+cZAI+9aKKKK8R/aF0uHUPhlqV1K0yyaJqWk6par EUCvNLeDR3FwGDEoIruVsKV+YKS2AVbzv9le6u5LPxtYNNI1jbXWgXcFuWzFDd38d3DdTIn96RLa FWPpGteD/F/xc/jHx3rF8skUmn6dK+haOYZLe4hbTdNmdBcw3VvHGJFuJmmulLFyokEYdkRTXmNf TP7PFlElp8S/EUck8WpaR4bhsbJkZREkepxXV9NIyFSS4ksYNhyABuyDkY7j9nj4af2dar491mF1 vtQglg8P2c9rGPsunThd+spJL+8EtwoaOEqExAWYGRZxs+pxxnHG7GffFFFFcl4x8DeG/HmnJYeI bH7QLfz30+9hka3v9MmuYfJkns504GcIzRyK8bsqGRG2KB8AfEP4W+I/h3chtRRb3RLq5lt9N1y1 GLa6dE81ILqEktbzFMsInyG2yeU0ixsw+4/g9pNxovw18I2V00bTS6a+pHyfMwkWtXsus28LiZUb fHHcIkoxgOrYZhhj6TRRRRRXyL+1WPk8BNzy3ioe3A00j+dfINfUf7Qms2el2Hg/4ZaVO09r4d0+ yu78yNazSqbWy/svRIrmSAgpOIPPlmjaJAVlhcZBGPmrTtPvNV1Cx0rT4vtF9qV5bWNlBvii866u 5hbwRGSVlRQzMBudgo6kgZNfpn8PPBFj4A8M2mhWhaa4Yi91e7Z2f7Zq08Mcd3PGpC7YgEWOFAow iruLOXdu3r51/aMtNU1jRPCXhzSdPkv7zWPFCG3SIHzPtNvp00MMTO22NVZZ5JHdyAqpuJChjXQf C74MaL4BEOr3sg1bxVJaokl66D7FpbzIftUOjRONwyGMTXLnzHQHaIVkeNvaq+JfjX4e13xj8YtN 8O6dGXurzRNNh09rtFtLSGxSS4ubu7a5UEyQxN9od5ArOSGiRWKqp9s8HfATwP4agt5NUsovFOsR STStfarExsSJYzCIY9CaSS2Maryv2hZWDkvvA2KnWat8JvhvrQt1vPBuiQrbmRo/7Kt20Ev5m3cL h9Ba2Mowo2iQnbyVwSc/P/i/9mOWG3lu/BOsS3skSZ/sfXfIS4uPLikeT7Jq1sscRkdhFHFFLbxp yWedQAK+V9R07UNJvJtP1WxvNNv7fy/Ps762mtLqESxLPEZLedVYb0ZXQkDKkEcEV9r/ALOvj9td 0WXwXqLFtS8N2n2jTZT9pkku9B+0CLbLLIXRWtJJY4EUMg8p4lRD5btX0nVHVNT0/RdOvNV1S6js dO0+3kury6lDskMEQ3s3lxBndj0VEUuxwqgkgH8xfHPjG/8AHXiW/wDEN+n2f7SUhs7FZ5Z4dOsL dfLtrOFpT6ZklKqqtK0kgRd5UdR4A+D3ivx+sd9bRx6RoJch9b1EOIp1juVhuE0y1j/eXMiguR9y LdGyNMj4FfVPh/8AZ2+HukxIdTgv/Et3sszJNqV5Na2yXMCf6RJaWWmtCFilc5MNxJOVUKu84Zn7 2/8Ahh8PNRtprS48F+G0iuNgdrDSbTSrkFHEg8i+0tYZo+Rz5cgyODkEivkz4ufA9vBlrceJvDk8 t54dScfbLK6Kfa9FjnkjgtylwzZuYWlcoCEDxjZuMnzyD7B8AYHgPwPt/wChO8Lk9SRnQ4MnPpnP 0xW3q+kaXr+m3mkazZQahpt/Ebe5tJw22RM71IdCGR1YK8boQ6uodCGCsPjrUfgrqfgLx94I1jT5 ZNZ8KSeN/DMT3TR7LzSPP8QQJaw6ssfBjbKxrdoqo0nyskTPEsn2tRXwp8f/AIaQeFtUi8V6LbrB oWu3TQ30AnjK2PiCbzbp0trdgrLb3EaNIipvWORJFzGhhjrwfRNXu9A1jTNcsNn2zSb61v7YSiQw vJaTCZYpxEyM0b42SKGBKkjIzXvv7Q0+ma83gLxxpdzJLa+JfD91bRQSLButotLuUuglw1vJIBOs l7JBPGGIjeMruJzj5tr9eOO2SOxxglexb045NFFFFFFfEH7UNncp4w8P6g8JWzufDMdlbz5XEt1Y ardXF3CRndmNbmAklQCGAGSDg+FnwCu/EMVr4h8Ym403RzPDLaaJ5Zi1DWrTyy7SXM4dWtIGbywv ymWRd5XyQY5X+0tO02w0eyg07SrK107T7VWS2s7OGO3tog8jSuY4YgACzszse7EsSSTm7RRWVqOg 6NqmlX2iX+m2lxpWpi5F7YGMRxTPeXBvLmf9xsKTNMxn85SJBJ+9Vg43V8zfCfwLqPw++MWvaRc5 e0l8I6le6JfCWOT7bpba9Zx28khQLtmTaUnjKgqykqGjZHb41or7y/Zy8YTa94SufD960kl34Smt 7eC4cyP5uk6j5sunRPNNK5LwNFNCFVERIVgVQSGNfL+n2dt45+MPlW1pJqOl6/47vb+a2kbyZJtC k1iTUr8ytDIpXbZiRn8uTcADsJOK/Saiiiiud8X2sd74T8UWcrtFDd+HdZt5ZI0WSSNJ9NlieREY qCRnIBYcjqK/Oj4Wajc6V8RfBl1aGNZZfEGn6c5kRZB9m1iYaRegK38RhncK38Jww5FfpzRRXzb+ 0f4V1PxFYeDJdHtZtQv49bvNGtrC2VnuJ31fTzqDSiMLtCRJp7vLIzqEXLN8oLLradpmn/AH4X6n qFxJp954imUSSzLHGI9W8QXK+RpemwCaSCeW1ttxd0V1cxLcTpGhZkHwdFeXlvdx6jBdXEV/Dcpe xX0c0iXUV3FL58d0k4IYSBwGDhs7hkHNfeWtaLpXx8+HGk6lZXdpaa9bRGa3mQeZFpuurbKmp6Df hsyxwTPsyQN2BBcBZFASTO/Zs0c6X4X8SteWE9jrQ8VTafqMd1DLb3KRafpVtLa200MuGUxvcznB A+/3r6MopyAFkXP3mAzgEjJA4z1xwea/LLwHFHN458GQzRxyxS+LPDkcsUqJLHJHJrEKyRyxyfKy kHDKwwQcGv1LoooorI1/SV1/Qda0JpjbLrOk6jpbXSRfaDbjULN7XzxBuTeU3hwpcA4AyM5r4L/Z 71G5sfidpNtC0Yi1ix1fTb0OiMTbR6e+rII3b7jedaxHcOcAr0Jrtv2mPF7Xutab4MtZg1ro0UWp 6oihsnV72I/Y4ZBIg5htXEitG7K32ghsMmB8uV6t8EbW2vfil4Shu4UniS51C7VH3BRcWGjXF7Zy /KRzHNGkg7ZAyCOK9u0P4bL4y+MfjLxHq8NrceGfD/iOVJrS4tZTDrGqLaqYLHysRoyW5Mc10X3L J8ibJY5mdfrTjjPuBxjBwDx37ev8qKKKy9a0PSfEOnXOk63p9tqen3COslvdRh1VjGYxNC4IaORQ x2TRFXQ4KMpAr4b+KPwM1TwcZNX8NJfa74ZWBp7lmVZ9U0YQReZcy6glsqCS32hpBcJGAihllChR JL65+zBoU1n4a8QeIJftCDXNTtrK3iktjHC9rokDkX1vOx/eK8t1NC2FwGhIyx3BfpyiiiiivDf2 ibm5g+Gd7HDIqR3mq6TbXamNHMtslybtY1duUImhjfcvOFK9Ca/PmvqWTWl8C/s8aVZWtsLHWvH9 xqsVwszFLmbT7ueSG91VLS8WQNHLp0dpbKYwgAnSZW34L/LVff3wL+GR8G6Kdf1iCeLxNr9snn2l 3bpBLounLMZIbAA5k82YCOe5V9pVhHGY1eJmf3qvLvjRqF1pfww8XXFnKIppLK2092KKwNrq+pQ6 Vfx7Xz9+CeRM9RnI5ryX4OfA2C0gh8UeOtPWbUJlWXSvDt7GGhsIWUMt3rFrJw9w4P7u2cbYVyZF aYhIPquvlf8AaefVLm38DaLYpdXMWp6lqzfYLWB55LzVIUtbTS44o4wXaUi5nREXli5wCcVa+H37 OmiWenxX/j2KTVdWu4Mto0N5NbadpRkdZESS5090knuEVdsjLL5ILsoWTasp9l1H4Y/DzVbZ7S58 F+GoonKMzadpVpo9yNjbgEvdIWCdR6hZAD3BrxzxX+zNoF+JrnwlqdxoNyUdo9OvjJqWkvIkASCC O4c/aoFdxulld7ggElY8ALXyX4o8H+JPB1//AGd4i0q50+YtIttO6GSyvVjVJJHsL2PMUwAkTfsY lC21wr5A9p/Z5+If9ga23g7VJgmj+IbgPpreRGTa+I5RHbwh5wysI7qNBCRtf96IcBFaVj9z0UV+ ePxx8eDxp4te2sriOfQPDpnsNKki8t47qeUp/aeoJPHu3rLJGqRsGKGONHUAu2fbvgr8FY9GS08X +MLNW1ljFdaLo11G3/ElAG+G/v4X4N4eGiiYf6PwzDz8CH6hHJAAyc4Ax13HgD1rzrVPi18NtHWF rvxjo0onaRYxpUza6ytGAXMyaItw0Y+YbTIFB52k4bDdK+Lvw11gTfZfGGjxeSFLnVJZdDLZbH7r +21t/MPqI93rXW3Fnofiaz024lWy1ezgvtO17SbyCZZ4or7Tpxd6dqVhd27dQR99G2upZGBRnU7N FKScYz0KsAememSOB3pKK8w+LXw/h+IHhWa0iGzW9LE2paDMsNq0st3HAwbSnmuNmyG7+VHIlVVc RyvvEQQ/m9cW9xZ3E9neQTWl3aTS21zbXMUkFxbXEEhint7iCUBkdGBV0YAgggjNeifEbxA/iqLw JrErtLcr4GsdJ1GWS8W9nfU9F1i+s7mW9nwGE86CK8aOQb1SZCSysrtv/s+2N1d/FDRbm3TfFpdn rV/fMHjUw2kuly6WsmHIL5muYUKrlsNnoCR+htFFFFFFYz+HdDk1+LxPLptvLr8Fgul22pShpJre yEkknlWwYlI2JmlVpUUOysUJKcVs0UUUUV5h8Z5Eh+GPjB2lihDWNuheVZGVnm1CKBIx5KlgzkhE z8oJG4hcmvzWor6i8Bhv+GdPiMSDt/tvUAp7ZFhpe4Y/EVufsqqpXx5IUUyA+FkWQhS6q/8AaTOg brhiqkgcEqM9BX11RRWfq+raZoOm3esaxew2Gm6fC893dTFtkcYIVQEUMzu7MESNAWdiERWYgH5n l/al0camkUHhLUn0bz4Fe+l1O1h1NbZgpuZV0lY3iLoSwRDegOACzJuIWn8XvijoXi/4VxyeG77Z /a3iO00zU9J1AQw6vDbWML6qxa0V3ygljtG8+FnjG8IWDkqMP9lvS1l1zxXrnnsJNO0qw0pbbygy zJrN41487TBsqYzYKoXad3mHkbcH7QoooGOowDjGfYcqMnH5/QV8dftJ+BdR+2W/jy1mvL3T3gt9 M1S3lZ5o9FMTbLKW2y7eXbzu7KyKiqsxLFma4IX5e0jSNS1/UrLR9Hs5b/UtQnW3tLWEDfI5BZmZ mIVERQXkkchEQF3IUEj9QfBvhqLwf4Y0fw1FeT6gNKtWiN5cgCSeWaZrmdkiBPlx73YQx7m2IFUs 23cemJJzyc+5x+vH48etJRXm/wAX9Lk1j4Z+L7SOaOBodKOql5A7DZoVzHrcsQVM/NItu0aHoGYE 8DNfHHwD13+w/iNZebPaWlhqml6zY6pdXjpFFb2NvYNrfmieUqseJbSLLtn5dwxzmvc/EH7Tvhyx ufI8PaFqGvxLJMs17dXa6Jbuq7RDJZo8NxLIr5fd50UJGBw247fU/h18UdB+I9pcHT47jT9V05Ld tS0q88tpIhPHzcWlxFgTQCTdGHwjDaPMjjDpu9JooriPiTFaT/D/AMbJepHJCvhbW5kE33Rdwac9 xp7rj+ITrEU/2gtfLH7NepNpl943uH8x7W28OxalPboUVpm06Z3j2M3RgrSKp/2jXzLRX13+y1DF Pb/EKGZElhlHheGaKRVeKSOVNTR45EbhgRkEHggmvr0D6dPcYweOOnSiiiiiql9p+n6payWOp2Fn qVjOY2ms9QtYL20m8qRZovOtrlWRwrAMu5SMgEc9LdFFFFFFfKP7U2nXUmm+DtWRF+w2V9rGnXEn mIGW61OCC5s0WEncQy2k5ZgMDC5wSufmDwIsL+N/BqXCQyW7eKvDyzxzqkkDQnV4fOE6OCpQrkMG GCM54qLxj4in8W+J9b8R3AYHVL+WeGJxEGgsowLfTrRjCqqxht0iiLYy23cxLEmvqL9m/wCH4t7e X4ganEvnXkdzp/h6GWK2k8u1Eoiv9XjY7nikdke2jI2ER+dkOkqmvrCig/QH5s44wDgjPGefQ5HU +9FFZ66PpiavLr4tIDrE+nQaS9+QzTjTbe6kvUs4mbOxDJKzybAu87N+7y49vP6l8QfA2lG5TUfF /h2CezlMFzaDVrKW+hmWTynhewgdpgytwy7MrznGDXOWPxr+F2o3UNnb+LrSOaZtqPfWWraZaqQM gy3upwQwIPeSQCvQtM1jSdbt2vNG1TTtXsxK1u9zpt7bX1stwiLI8DTWrOodVZGZc7gCDjmuB+Jn wu0T4h6eXmQWviCytbhNH1WJ1gJlaJ2tbLVH8uQvaecQ7KELqNxiKl23fAdtN4g+HPi6GaS3k03X /DepI8lrceYqsUH7yCVoGUvb3ETFS0b4lhfKsVYGv010DXLDxLo2m69pcglsdUs4ryA7oWeLev7y 2n8hnUSwuGimQMdrqyk5U18uftMeNwq6d4D0+4BLeXrHiHyZVJUAkaRpc5glODw13NDND0+yyIxy a5f4G/B+38UCPxd4nhEugQXE0Om6U4lQavdW7BXuro7QHtImLoER/wB5KjK+ERkk+3beC3tYIba2 hhtra3jSC3t4I0gggghURxQwxRAKqouFVQAAABgAVyer/EDwPoIvBqvivQrWewbbd2Q1K2n1OF+j R/2Xas9wWHdFiJxziud0/wCNXwu1K6jtIPF1nFNLwj39nqelWwPX97e6nbwwIPd3Art7LVvDnii1 u4dP1LRPEdi0T2moQ2d3YavaGO5jKyW17FC0ibZELbo3HzDjGM1o2Fja6ZY2OmWMXk2OnWkFjZQB 5JBBa2kKwW8XmSlmbaiqMsxJxkknJq1UcsEFwqxzxRTossEwSaNJEWa3mW4t5Qr5G5HVZEbGQwDA g4IkorJ17Q9P8S6Lqeg6pF5thqlpLaXAUQNJF5gzFdQfaEdFmhfbLC5U7ZFVuq1+YHi3w1feD/Ee reHNQ2tc6XciISqYylzbTRC5sbxVjZwomheOXYWLJu2PhgQOun1mHVPhDa6VcxtJf+EvG0EOm3DR RRpb6H4o0u9v5rKJ4iGkZ7uzlmlaVcgeWFfaNq8Foulza3rGk6NbvHFcatqVhpkEkxIhSbULpbWK SUrk7QzgtgdK/WXOCMAYGOBwAB6UlFFFFFY+p+H9E1q60i91XTbO+utCvGv9JnuYlkexumi8rzIi Rz/C+1sjekcn3442XYoooooqJoIXnjuWgia5ghnt4bho1aeKC5eOS4hikxuCyNFEzqMbtqEglQR+ RlFfS/7MF5cx+MtesEnkWyufDMt3PbKcRS3VjqtrDZzyL3aNLidVPbe3rXD/AAGOPiv4VOSDnWxk e/hu8GOPXpX6M0UUV80+K/2lNE0PWbnS9C0M+JrazZoZtWj1eOwsprmNiso04pb3PnQg8LOCoYgl A6FXbXm+M/hPxf4B8bTWFzdaRq1j4V1UyWGpQbZo5buzTTrS5tbi2MsUkbXlzFbRszK+8gvHGrLn 5Y+C+nQan8T/AAlb3Ku0cV7c6iBHtBWfStNm1Ozdi4YbRNFGW4yRkAg4NfpNRRR169iO3TtwDx+f rXhXx78A33jHwzbahpAu7nVfDLXd3BpduFf+0rO78pL5EhPzNPGsSyQhSWYCSNUd3TH5+V+ivwR8 D33grwci6nNcf2jr08es3VgzXkcWlCe1jjgsWs7htq3KqoN1IIUYsRExkWCNq9kzgj6YBwR0JJHr 3J74pKKXGcDvtPp75P1r8srFpPBPjiyfUolupfCPiq3a/gtZgUuZNB1cG6itrgrjDmJgjlfQ47V9 seOvj54X8HahfaJaWd54h1vTzHHPDaSwWulQXYm2XVhc6m5d1mhQEusVtIA+I2ZXEgR3w6+Omi+P NVh8Pz6VeaHrl2buSxg85dT0+6js7YXToL5EhdJfLWZ9j24jCx8Sl3VK9yooor88/gotoPjNoa2J b7Etx4o+xl3Dv9lXw7f/AGcvIVXJ24ydoz6CuV+K+py6v8R/GV3NHHG8OuXemKsW7aYdEI0WBzu/ ieO3V27ZJxxXntevfAcf8XX8KcZ51s4HJ/5Fy8PFfoyqJGCEVVyzMQq4Us7F3YgYByfmJI5Jznml oooop3Tkdf8AOeOB0GOapWGnWGlWcVhpdlZ6dYW/meRZ2NtDaWkXmSGaTyre3VUXc7s52qMkknkm rdFFFFFeU/G+3uLr4V+LorWKSaQW+mXEiRozsLax1y1vbqYgdFjjjeRz2VSegr83a9R+KWtXN3f+ G/DskxaLwV4Q8O+HnijvJLi2GrRaVDLrMqW7BRBMkpWznQjfm3UPgrsTqPgT8Nx4y11tb1a1Evhr w/MjzRXFs8ltq+qbfMt9O3NiNkiG2e6Ulvl8uNk2z5H3/RTWRJBtdFcZV8MqsNyMHQ4YdVIVhxkE Z5606is7UNH03VZNMl1Cziu30jUU1bTvOBZbfUYreW1huwmdrMiyuY9wIVtrqA6oy0dV8VeGNBmE Gt+ItE0e4a2N3HbalqtlZXUltueMTwW9xIrupZHVSqnLKVGWGK4Vvjn8KllMB8Vxl1kMeRpGvPFk HbkTpalCv+0G245ziu50bxX4Y8QP5eheIdF1eb7Mt41tYalaXN3DbMVHmz2cTmSMAuit5iAqxAYB jim+K/Cmi+M9EudB1228+yuMSRvGVS7sbxFYQahYTsDsmj3EK20ggskitGzo35zfEH4f6z8PNbfT NSUzWU7SS6NrEcbJa6paRsBuXrsnj3KtxASSjEHLRtHI/wB6/Cnxr/wnXgzTdWncPqtrv0rXMLsD araRr5tzhIoox9ojaK52Qrsj8zywfkOPRv8APXn8q+Ubf4xs/wADLq9a9k/4S208rwW8ommF4b27 gf7FrP2hJpZg7WMcs4uZSm+6hlCDAFeY/s9+DE8S+Mf7ZvFZtO8I/ZNUAWXYX1mSctoqHYyvhGjl uMjK5iVHBD4P2H8QPiBo3w80U6pqjfaLucyQ6Ro8UiJdardIgLKpYHy4YyymecqyxqVADSPGj/AP jj4l+KvH9yH1q9WKwjeN7bRNP8230i2kii8oTrbSO7SSnLsZJnZgWZUKx4QefUV0vhnxf4l8H3jX /hvV7rS5nGJ44mSWzuwIpIkF7Y3AeGbYssnl+bGxRjuTawBH6E/Cz4iW/wAR/Dh1BoYbLWLCYWWs 2EU8cipP5Qkiv7aIsZltpwWMPmgEOkkYaTyvMb0qiiiiviX9o7wBHo+qW3jbTYkjsNfuWtNYhjS3 hSDXPJM0VyiqwZjeRpK8hWLiSN3kctMor5hr7a/Zt8DzaVpV9401GCSG711Bp+jJMpRk0ON1nnvR tkwVup1QKJIlYLAJELJMK+nqKKKKKKKKKKKKK8++K2jnXfh14vsN0quNHm1GMRJ5sks2jSJrEFui Dk+a8Cx8DPORzX5kUV9X/Cs6ff8AwI+KGlzSEz2beI9Vlhj3K6L/AMI1bTaXMzEYKPPZyAgHopzj IJ5f9mnU4LLx9d2M915R1jw9fW1pAVlIur+1uYb9YwUUgFbeK5cM5VcAjJYqp+8aKK8R/aFvJLb4 Y6nCioy6jqOj2krOG3JGl6t/uhKsPm3wKp3AjBPGcMPz1or9FvgX4SuPCXgO1W/jeHUdduZNcure SMJLaJdQRwWVrJn5siGJJHRgGV3dMZFexUUUVFcW9vd289pdQQ3NtdQy21zbTxJNBPBMhimgnhlB V1dSVdGBBBwQQa858AeAPAnhKfXrzwmYry6m1K606/uWvoNTn0d7d1lm8NRyx/NAkDFGeKQmdjsM 7vtjK+l0UUVFNBBcwTW1zDDcW9zC8FxbXESTW88MqGOWGeCQFHRlJVlYYIJFflr408MXHg/xRrPh 253N/Zt2yW077M3VjKBPp90fLJUGWFkdlB+UkqcEEDlq+g/2a7iSD4hXMaWzTLd+G9Tt5ZVLBbSN Lu2uxcPtBBBeJYuSBlxznAP3rRRXi/7QGqQ6d8MNYgkmkhm1e70rS7IRhyZZ/tyajPE7p0Vre3n3 E8HG3uK8F+A/2WDwt8YdRuImLWXheDE0eRMlo+n6nPdxRlSOX8pDnIIKjBFfNNFfYP7LFg4h8Z6n JZt5ckmh2FpftH8rPCt1cahZxSkYJAktnlUMCAYyeCK+t6KKKKKKKKKKKKK8/wDif4SPjXwTrOh2 8cLaiYkvdIaWKKQpqdi/2iGOGSYqImnUPamUMNiytnIyp/M+5t7mxuLi0u4ZrS8tpprW6tbiJ4Lm 2nhcw3FvcQyAMjqwKOjAEEEEV3Hw08EzePvFlloe+SKwjR9Q1i6iaJZrbSrVlWYwiU/fkd44EKq+ 1nDlGRWr9M4ILe0ggtbWCC1tbWFILa3to44La3ghQRwwW8MO1EjRAFRVXAAAFS0UUVWv7210yxvd SvpltrLT7W4vby4IZlgtbWIzzykRhidqKWwoJOMckgV+efxL+MOveO765t7K4vNH8LLvgtdHhnaF r2DcD9p1vyDtlkcgEREtHFwq7mDyyeOUVq6Prer+H76PUtF1K80y+iGFuLOZ4XKB1cwyheHjYqu6 NwVbGGBHFfaPwn+PEPii5svDPi1ILDXZY4rfT9WjIisdduwdgt5ocBbe5l4KKp8uVyyRiJjFE8H7 SHga31PQo/HFphNS0EW9lqAMku270a4uzHCEiAZfMguJt+RtzG8hdm2Io4/4AfEi20PQvFei67cy Gx0DT7nxVpiA75zaxfLq2nWjXUqxAvI0L28Chd0sszM3zcePeHNL1T4u/EhV1B5Q+ualPqmu3EDX RTTtJibzrqO1mmS6MKpEFtLETBkV2giY4NfojdXWh+ENBa4u5rbR/D+gWEEJkfzDb2Vjbqlrawoi 75GJ+SKKNFZ3YqqBmYA/B3xG+N3iTxnc3ljpVzdaF4XZpoIbG2kNtf6jZyRNbOdaubdiXEyO3mWq OYQCFbzSglbxGir2n6jqGlXkV/pd/e6bfQeZ5F7YXU9ndxCaJoJvKuLdlddyMyNgjKkg8E19yfBT 4wz+NRceHvE89hF4itoo5dNmiU20mv2yxMb0/Z1XyhcQbPMkWJlDo2UiVYpGr6Goooor53/aG8BH xD4cTxTp0CNq3hiOaW9x5Mcl14fKme8DuYy7tauPPiVpVVUNwQGdlFfB9fRf7Ongl9b8UN4pvbbf pHhrcbdp4Fkt7nXZ4itskfnxsjNbIxuSVYPHJ9nYY3A1920UUUUUUUUUUUUUV+TWsaZcaJq2qaNd tFJc6RqN7ply8BcwNPYXLW0zwtIqsULISpZQcdQDWZX0b+zECfHurnkhfCF+T7A61p4/ma898Iz3 Hgb4q6UstxDYNoni5tE1K5untTBbWbXz6JrDTzOTEoFu8wMobC/fVhgGv0toornPGF/daT4S8Vap YS+Tfab4c1u/s5tiSeVd2emS3NvL5cgKttZFJDDHHIr8qqK+xf2Y/B9xbxax44uhNDHewvoGkRnz I0urVLiO61W9KSxBZEE0UMMMkUxAdLhHXcqmvrOiiiivLV+HXw6HxDPiXyrMeLBaf2uND+2Wvkif 7T5X/CU/2KAZBL5mE8/PleZ+82/aT5lepUUUUV8A/tB+DT4b8aNrNuiDS/FyzalHsEaCHVoSiazb kea8jFneO6aRkRSZyiA+WxrwWux+Hi7vH/gdcld3jDw0ue43a1AK/Ueiis3WNTg0XSNV1q6SaS10 fTr3U7iO3CPO8FhavdzJCspVd5VDjLAE4BNfnx8Bs/8AC1/CuOONd/I+G7wEfj0rj/iD/wAj743/ AOxv8S/+nmauQr2z9n3T7u8+KGjXNtHvh0mz1nUNQcSRIYLOXS5dKSQCRgXzPcwxlUBbDbsbVYj9 DKKKKKKKKKKKKKKq6hY2mqWN7pmoQC4sdRtLmxvLcvLEs9pdwtb3MJlgZXXcjMuUYEdQwNflv4w8 NXfg/wATax4bvG8yXSrtoI7jbEn2uzkRbjT73y4ZJQhngeKYxeYxj3bGO5SBj6fY3mr6hY6XYxG5 v9Tvbaws4jJHH593eTiCCMzTMqLudgNzsFGckgZNfqD4K8I6b4I8O6f4f01Y3S1j33l4IRBJqmoy Kou9SnQs5DSkcIZH2RhIw21FFdTRRRRXxv8AGj42akdQvvB3hC6uNMh028e21jXbSWa11C5vbNtk +n2EoCPBFFKCk0qHdMVwjCHPnfJ9FTQzS28sVxbzSQTwSJLDNC7RTRSxtvjlilQgqykAhgcg9K+o /hh+0JdaeRo/xBubrUbIraw6dr0cEUt5YeWEtmi1cRhXuItgMpuRvuN4bcJ/MBi+gvid4Os/iL4J urewW1vdSSBdX8LX8UsbpJdrGJ4o7e6E0URjvIswb5JDGA6zEMY1I+Sf2f8AxgPDXjeHSrqQppni xYtIlyX2JqgkJ0S4KRRyMxMrPaqNyoPPLuwVM12v/C4R/wALz/tH7cn/AAiW/wD4Qzf59t9h/s3z 9v8Aa/2nzPJ8v7d/pX2ndn7Px04r5Vr9Afg/BZeAfhFBrmtzS6fb3ovfFWpPdTRNGkV3stdNNnHE oP8ApFrDatFFuZ3kfaOWCL8WeN/F+peOfEd/4h1EyJ9ofyrGyaZp49M02Jj9j0+BiFGEBJdlRA8j PIVDO1fSPwu/Z7tJ7C3174gQXf2i4ZZ7Hw0JXtEitWhYB9eMYEwlZmSRbeORDGFAm3F3ij+k4vBX g2CJ7eDwl4Ziglx5kMeg6UkchH3WkjEOGP1zXiPxi+E/w+tvC2t+Kra2j8K3+m2gmhfSrd0029uy yW1lp82kQAxJ57ssIlgWLY7+bKWRWB+G697/AGc9cl034iRaYEllg8RaZqFg6LcGKGGayhOsw3kk G1hIVW2khUfKVErMGxlH+/aKKKK5vxf4btPGHhrWPDl62yHVLNoY5sSP9lu4nFxYXnlxvGz+TOsc vllwrYCMdpIPx58NvgFrerazNceONOutG0PSbtoZ7GZvJvNduYHINvZyQtkWnRnu42xImBbsSxli +44LeC1t4ba2hjt7a2hjgt7eBFhggggQRRQwxRjaiqoAVVAAAGAAKkoooooooooooooor4v+LvwJ vbG4uPEvgeyn1CyvLtpL/wAN2Fp5l1ps15NxJo1lZL+8tt52+RGm6EYKh4txi+V6+kv2dZ7LULzx x4Jv1KW3i3w0ySXEc8cdysdoJbC4trSKQHfI8N/JKGDfKIjlSCSvhPh/XNQ8La9pmuaezw32kXsd yqM8sPmCNtlxZ3HlFH8uZC8MybvmRmU8E1+o2ga5p/iXRdM17TJBLY6pZxXkGXhd4vMX95bXHkM6 rLDIHimQMdjqydVrWorD8TeHdN8WaFqXh3V1mOnapAkU5tpTb3MbRTpdW88EgyN8Usccih1ZCVw6 spKn5B1P9l3xRDcbdI8R6Bf2nlqfN1KPUNKufNJO9PstrHeLtAxhvOyTn5R1PY+AP2b49I1KDVvG 19p2r/Y5jJb6Fp6XE+mXEiBGtp9SurxIWlRW3lrUQbGIXe7oXib6poooqKe4gtIJru6ngtbW3iku Lm5uZo4LaC3hQyzTz3ExCpGgBZ3cgAAkmvgf4m/HPWfGYk0nQRc+H/Dey4gnjSfGpa1FMTEf7Smi OI4Wi+U2kTMp3P5rygoE8d0PxBrXhrUI9V0DU7vSr+PaPPtJSnmxrKs/2e5jOUmiZkUvDKrI2BuU ivvn4SfFu3+I0F1Y39rDp3iTTYftVza2hlNleWJlEP22yEzO6BHdI5I5HYruUhm3fL7NRRRXl3xM +FWi/Ei0tzPL/ZOu2IWKx12G3FzILUyb5bC9t98fnwnLNGDIGjclkbDSrJ8y/wDDMXj3P/IX8I49 ft+s/wAvsFfRHwu+Dun/AA2n1DU21WXWtYvoDYrefZW0+C004ulxJbRWazS7nkljVnlkc/dVVVMO ZPY6KK+Fv2jPHB1zxLF4T0+536V4Zz9t8mbfBda/OmLgyeTK8bm0jIt13xrJFK1zGeDUfgq4g8M/ Av4h68ojj1PxNqaeE7dbxm8i9s3tIrd1sohtzNHDeahIGDHmMZUiNgfnSvSPh/8ADHxL8QrtRpkH 2XRobqO31PXrgKLOxzH50iwxsyvcyhQMQxZwzR+Y0SOJK/Q7wp4V0XwbottoOg2v2ezt8vJJIRJe Xt1IFE9/qFwFXzJpNo3HaqqAERVjVEXoqKKKKKKKKKKKKKK+X/jX8FG117nxh4Pts6y2Zta0WIBR qwUfPqOnrwBdgDM0I4nGXQCcEXHafAnwHc+C/CL3Wq2k1nr/AIjnjvr+2uFeK4s7K2V00nT7iASO quivLcMCiSKZzFKu6MAe2UUUUV4J+0fqc9h8OWtIFiMet69pemXRkVi6QRJLrAe3KMAGMtpGp3Aj aW4yQw+Aq9w+BvgXwv448QahbeJLi4l/s2wS+ttEh8+3TVImnFtczz6jAQyJbl4gYkKu5kUq+2N1 b7mt/B3hGziaC18L+HbeF5I5pIoNE0yKOSaHPlSSIkQBdcnaxBIycda868bfAzwT4rs8abY2fhXV 4RGtvqGjWMUFqYo3d3hvNJt2iglD+YxMgCy5VB5uxCjfCnivwrrfgrW7rQtct/s97bESQzRbmtL6 0diINQ0+dlXfC5U7TgMrBkdUkR0X7g+F3jGP4seA9X0XXZJRq1vYS+H/ABDJaI0E1zY6tZSWtrqs UsqvEs08ayhlG4CWNn8tY2Ra+BtRsLvSr+90y/i8i+067ubG8g3Rv5F3aTNb3EXmRFkba6sMqSDj g19Y/suaB8vijxRNbKSzWnh/TrvzvnGANR1m3NuG6HNiwdl9Qh++D5h8b/iPN408RzaVp9058M+H 7ia1so4Z4JbTU9QgkeC61xXtSySK/KWrb2Ah+ZNhmkU3PhJ8Frzx0f7a1/7ZpfhSISLDLCFhv9au ACoXTmmR1WCNuZpyhDEGKPLb3h+ztN+H/gjR4oodP8J+H4BFCLdZm0u1uLt4VxxPfXKvNKeAWaSQ kkAkk81zPjD4SfDjXdOml1DSNO8PC0imuX1rRUs9Dls4UKz3U91Iq/Z5FCREM11E4jUuUKFi1fnN eJbRXd1FZXMl3Zx3EyWl1JB9klubZZSILiS13SeUzqAxj3ttJ27jjJ6PwJqsuieNPC2qRyTxC113 TGmNs22aSzku1hvrZOVyJYWkiZSQGDEE4Jr9S6KKKKDjGOCCDkE+xAz/AF9jXw1qn7PniG5+IOpa TpFv9g8HtdRX1trk5321lpV+XmFjbwvPLPcT2xSS2CM+9tkc0piSZHP2T4a8O6Z4U0LTvD2kJImn 6bC0cPnSGaeV5ZGubi5nlOMvJI7yNtAUFsKqqAo3KKKKKKKKKKKKKKK+cvjJ8E5vGV0/ijwxJbQa +Lfy9S066k8mDWFs7Ui1ktZ9pCXeEjtwJCsTjYWeLYxf4hv9PvtKu5rHU7K802+tynn2V/bTWd3A ZIxLH5tvcBXXcrKwyBkEEcV6H8GdXj0T4meE7mb7QYru/bSHjt9pZ5NbtpNKtPMVmUGNZ5opH5JA XcFYgA0/izpUmj/EjxlaSTRTNNrVxqoeIMFWPXVXW4ocPzmNbhY2PQlSRxivun4UeOrfx14R0+8a 5il17T4IbHxFbBl+0RX0QaFL2WJI4VC3ip9ojEUZjXLRKxaF8el0UjqJFdHAdJEZXjZQVZGXDKyn gjGQexzXyD4t/ZjupdQluvBes2ENhcTSONK1xr1H02MopEEGo2sdw9wu8uE8yJGVAoZ5W3Oanh39 l/VDeb/Fuv6fFp8ZU+T4fa4ubu6DBgyG51GCFIMHadwil3cjCnBr6+07T7LR9Ps9K02BbXT9Otbe ztLdWdxDbW0Yihj8yQs7YAwzMxYn5mJJJNyiiivkb4wfHXULPUNV8H+DibNrM3Omazr7rNFfx6jF P5N3baLkr5PlbZIXuGVmLFjD5flxzSfJ39o6h/aH9rG+vf7V+2HUDqX2qf8AtD7eZvtBvje58zzv MPmGTdu3c5zzX2T8G/jg+v3Fv4U8aXMQ1mZ2TSNck8m2j1WRmXyNLu4olVEuSSwhlUgTfLHt87Bn +oaKKK5zxX4T0XxpotzoWu2wntJx5kUqbVu7C8VSsF9YTkHZMmSFOCGBKOrRs6t8i6h+y/4tju5U 0rxB4dvLEBPIuNQOp6bduTEGm86ytoLtE2vuVds7ZADHaSVHonw5/Z6TwvrGl+JPEesW2p3+mNLc w6TY2jHToNRSVksrk6heYkmEagTIotomWbb8zKnz/TNFFfNX7SXjK303w1B4NhMUmoeIpILq8QhX a00fT7tblJfldWSSa5ijWIlGVkSYHawUnyX9nKOOx8ReKPFF/EF0bw54SvZ77UGjMosJZZ4rlGRI wzl2tre7/wBWpJVWXqwB8Cv7261O9vdSvpmuL3ULu4vby4cKHnu7qVp7iVwuBlnZmOB1NbHhbwpr fjLV4NE0Cya7vJQ0kjMRHbWdtGB513e3LYWONOBk8sxVEDSOit+gPwr+GVn8N9IkiaYX2vaotvJr WoIX+zboQ3k2Ono+CsERd/nZQ8rEu+0bIo/U6KKKKKKKKKKKKKK8o+Knwq0z4jaarxtDp3ibT4XX StWdW8p0yZP7M1TylZ2t2YsVYBnhYmRAQ0kcvkXwC+FusaLr+r+I/FOj3emXWjmXSdGhvYlUS3c2 6LUtRtHziSNIv3MU8e6KUSSbGYpkfWlFFFFc94vv7zS/CfinVNPlEF/pnhzXNRspmjimEV1Y6XNd QSmOcMj7GQNtdSGxggjivyorufh34d0fxZ4v0jw/repzaVZalLJCLiA2iPLcJEZYLJZ7xgkbzlfK ibZITIURY23Aj9DNI+HngXQoEt9M8J6FCqLIomnsYr+8ZJJfPaOXUdQ824dd33RJKQBgDAUAUPEH wp8AeI7Oa1vPDGlWksxlddQ0i1t9J1KK6kheFboXViqGUqX8xY5/MiLAF0bGK+FfiH8LPEfw6uQ+ oIL3RLq6lttO121GLa5dUMscN1CCzW07R5YRSHDbZPLeRY3Ye7/s7/Eu4unHgDXbyWd44C/hWWSM ySLb2sTy3ujy3O7JWONRLaqU+VFkTeFWCMeFfGHQG8O/EbxPahJltr6+OtWckkBgjlg1hRfyi17N FFM8turL3jIPzBhXmNbd1oOpW3iG58LrD9q1e31mbQlt7QmcXOpw3p0/ybU4G7fKNqcDPFfUv7RW t22geHvCnw50aVoLZLW3uru2Et35qaRpMY0/Q7e4lOEmjlkSVyrMxD28bkKdpOJ+zh4AtdVvLvxv qsNtd2uj3H2DRbWZHdo9bRYrt9VxkJm3jdVhDK43yGQbJIUY/adFfP37SljdXXw8t57eB5o9N8S6 be3rrtC29m1jdaeJ3BIJBmngTCgkbs9MkfBFfTH7NXhSbUPE974tuIG+waBazWdjMxuIxJrOpReQ whZV8uRYrVpvPRnyplhbadwYfcFFFFFFFFFFFFFFFFFFFFFFRTzw2tvNdXU0NtbW0Mtxc3M8iQ29 vBCnnTzTzSYCIiAszMQAMknFeZ33xp+F2m3ktlc+L7J5oRGXksLTVdVtCJYhOoiv9It54JOGAYJI dpyrYYEDyHxXY/Az4p3kh0bxZpfhzxMyiY6mNOutItNRaW+BmW/ttWjsoru5dpmw0cy3DZ3MZI4t g8Tt9H8UfBXx54b1XxFYy20NtqBmW9sRb6hbapo5mbTtW/s2R2VPMe2eTbFMYpUDxs6x7lNQ/GrQ hofxC1qWAvJp/iFo/FGm3L3Ntc/bIdbzc3dxG9tjEQuxcxwh13bFUktkO298GPi0fAN3JousKZfC mqXguLmWKLfdaRfSRrA2pRiMF5YWSNFuIQCwVQ8XzK0c335b3Fvd28F3aTw3VrdQxXNtc20qTW9x bzIJIZoZoyyujq2VYZBBBBxU9FFFFFFFeDftF+IF0n4fPpsckIuvEepWmnCP7SsN0tlav/aV5cwQ A75Yw0MVvMR8qiYBjkqp+GfD+h3/AIl1rTNB0xDJfareQ2kGUleOISH95c3AgV3WKFA0szqjbUVm xxX0t8dvhZpfh7w54e13wzp0dvbaLDBoWtSRRIk95CdsOn6xqBt0SN5TKGjuJ9gaR5UB4UBfEvhX ryeGviB4W1SZoEthqSWF3Lc3CWdrBZ6tG2l3F3c3EnyqkCzeed+B8nJUc1+m1FFFFFFFFeB/GT4w weCLafw9ockd14tvLbDsDuh8O21zFmO9uQp5uWVhJawE8ArNKPLKRz/AdfQ3xMg1LTtH+H/wc0a2 n1K90jSk17WrDT/L1e9k8Sakk95PZrDaRGZPsySXMyKrYaGZGdT5aPWl4d+E/hHwfEms/GXXdPsJ PKkkh8GxXxlvZYpXFnbXl0dHka5mCyF28qzUqu1WkmKiWIe/w/HD4Q2lvBa2niaCC1toobW2tLbw /wCJIYLa1t4xFDDDELIKkaIAqKmAowAK9G0PxL4f8TQG50DWdN1eFIrWWb7Ddw3Etqt4hltVvbdD 5sEjBW/dTKrgqysuVIrboooooooooooooooooooooryP44eE7vxb4BvbbTba8vtU0q8s9a06wsQj SXktuWtbuIxEFpCLaed0ij+dpFRU3Mdj/nHXuv7POm6vdfEawv7CC5bTtLtNSbXLmN/LtYra806a 2sobpiQHMlwYzHD8zEoZAu2JmX9A6K8u+Lnw+j+IHhaW1t0Ua9pfnahoEoS1Es10sJV9KkuLkx7I roBUbMqKriKVyVj2H4n+D/i2Twh480e8aWGLT9Tmj0LWGuZre1t007U50Rrme8uVYRJbzLDdOwKE rGULqjMav/HTRP7E+Jev+VZGytNX+y63aAyNILr+0LdTqN4pkZm+e+W6yOAGBCKECivbrbVbj4Zf s8addW8Udhr3iVZFtLm2eTzDceI5Zru11RrqykR47iPS0VoJN+UkjjVlJUrXhXwe8ADx/wCLIrW+ jc6DpUQ1HW3U3EYnhWQR2umJcwqQklw/YvGxiSZo2DoK/R2CCG1ghtrWGK2treGOC3toIkit7eCF Fjighij2qqoAAqqAAABgAYqSuP8AiFb6ld+BvF1ppEC3WoXXh3VraG2aOaZ50ns2iuobaG2V2ado i626AHdKUHAJNflvXo/wn8MXfirx3oFnbQQz22n39prWrfaHZIE0jTbyOa8EmwbiZMrAgA5d1yVX cw/TGiiiiiiiiiiiiiiiiiiiiiivP9d+Kvw88N3AtNW8V6bHc+bcQS29kt1q81rPaOI54b6LSEuG t3UnG2UKxIYAHawHl3i7xT8APiNHb2GseIIUv5J7S3tNbttJ1fS9TtVWdvLibV9QsPKS3Jkk3rck xLuMhCuodfm3xt8JvEfgu2TW4prXxD4VmFvNZ+JdHkWW2MN3IwsZLqFWZovMUIwkUvBmRFWZnYCu x+NTT+LNC+H/AMUIwpt9a0MaDqccFs1va2WtaddXE88cDXEjSskkzXscYIbakAJkbetebfD74ga1 8PdaXU9Mcz2Vx5UesaPLIyWmq2kRO1ZMZEc0e5jb3AUtGxPDRvJHJ+jXhXxVovjPRbbXdCuftFnc ZSWJwqXVldIo86xvocny5o8jIyVKlXRnR0duhooooooorlvG3iFPCnhPxB4haSBJNM0u4ls/tEU8 sMupSr9n0q3mS3xJtluXiibDLgHLMigsv5YV9k6l8CbOP4SwW0GnRf8ACwtMsm8Q3EtuWkv7y6m/ f3mhTQ2pujMFgQ2tpHDtR7iNZEKCWfd8f2t1cWNzb3tlPNa3dpPFc2t1byNDcW1zbyCWCeCaMhld GAZWUgggEV+rHh/Vl1/QdE1xYDaprOk6dqgtml882ov7RLr7P5+1A5j3FS2wZxnAziteiiiiiiiu C+IXxC0j4eaI2p6jtub64LxaRo8cwhutTuF279rBX2Qxhg00zIQmQuGkdFb83Ne1zUfEur6jrurT GfUNSuWuLh/m2KSNsUEKuWIjjQLHEmTtUKo4FewQSnwT8EpnD/Z9d+KWqyW8LW82oQXSeFdDbyrl ZxtWIb5DLE0at++guwSzqCinhb4MOLBfEnxL1WPwL4bWS5hFrfuLHxFfTQRmRYYLS9QiIuElMaMr zv5Z225V0kP0V4e+KnwM8LaYmk+H9btdLsI3knNvBoXilnlndAjzzzyWjPLIyoimSWRm2qATgAD0 Xw98QfBfisxJoHiTTL65meZIrBpjaanL5K75XXS78RXJULzv8rBGSOhx2NFFFFFFFFFFFFFFFFFF FFFZHiHSzruga5oYuDbHWdG1PShc+UZTb/2jZPZifyQyb9m/JTeu77pIr8rNR0680nUL7StQh+z3 +m3lzY3kHmRSiG6tJmguIxLAzI+GUgOjFTjIJHNaHhfT9Z1TxDotj4eM663PqVp/Zs1uZlltLmKU TJfeZbhnjW32maSUD92qlzwCR+rVFYnibw7pni3QtQ8PaykslhqcIilMEnk3ELxSrPb3FvLhgHjl RJE3KVJGHVl3KfzMv7HWfAHi57WdY4da8MavbXETlGkt3nspkvLG7jWUAtFKvlzJuUFkYZAzivcP 2ijp+sxfD7xvp/2sL4k0CeMpOYdkFpbmHUrCJ44dwWfdezrN+9YHYAoG0lvDv+EXuP8AhC/+E2+1 W/2T/hKf+EW+w7JftP2j+yf7W+178eX5e35Nud2e2K9uv/DVvN+0wml2T/ZYh4m0/wASO0he433E OkReL9QQEdPPmEqr2TeOwrzv4za7J4h+JHiWYPdNBp16dBs4Lh/MFumjr9huY7VAWCRyXKzzqq9T IWIDMa+2EksPhB8Lbd7i1SdfDGi2ourayuJ/L1DW72ZUuDDc3Su6Jc30zNvMZ8tGJWMKoSvEfAP7 Rt7f65Fpnja30m2sNSu9lvrFp5tjBo5lLlI7yOdpg8G8xxiVnQxKC8jyAkj67pwOORkYPGDg9QeD 2PPpmvLNQ+Cvww1O5e8ufCVlFNIsYZNPudT0i1AjUIuyx0qaCBSQPmKxgnO45JzXoGkaRpug6ZZ6 Ro9nDYaZYQiC1tIFPlxIHMjMWclnd2JeR3JZmLO5LMxOjRRRRRRRRRRRRRRRRRRRRXgXxH+PWh+D rm80TRLVfEHiG1M1tdDzTDpOk3awsu27uIwWnkhl2CW2hK8b0aaKRNtfGPijxz4q8ZTmbxDrN5fI JRLDZb/J0y2cKY0a206HbEjBWK7wm8g/MxOSeSor3H4dfFVNNtp/Bvj9ZvEfgLV4IbCeC9knu5tC SPZHBNZFSZfs0QRD5ELB4WVZ7YrKpSX2Dxp8PtS8R/DSDS7ZZNY1XwAy3Pg/VLMPex+KvAuowq2n i0ktVgtvP+yxxRtGizTlrNCo2Xkbv8XV7N8MPjFrngK5tdPu5LjVfCRd1uNIZlaXT1uJvNmu9Gkl +46sWkMBYRSFnztd/NX9AtI1fTNf0201fR7yG+03UIfPtLuDJSWPdtYFWAZHRgUkjdQyOCrqHBA0 K828a/FfwZ4EJt9V1BrvVPlzoukrDe6rGGWOQNcxs6R2+Y5VkX7RIhdDmMPg150n7TvgYvKJNG8V ogmUQMtnpLl4ig3SzJ9tGxwxI2KX4AO7J2j3Hw54m0Pxbpiax4d1GHU9Peaa3M0SywvFcwEeZDc2 90qSxOAQwWRQSjK4+RlJ3aKK+QvjB4U+JPxL8RI+i+E75NA8OxyafYtf6hotg19c3DLc3uq21vfT RSCOVfJiUfPxFltkhkjj6zwP8PNH+Cehaz468YXUeoataWmySTS4Li5h061muxaxWelrMIvNnu5H gR55UjCE+XuSLzZZOV+D/wAR4fGV54q8FeOHN0fGl1qF/p8TtevbH7dasuqaDDdSTvJbRJDHG1ii bdmJP3m8xK3F+LP2cvGemai48Kxw+JNIuJpTaM19YWGpWcCojRx6pHftBEWy7oslu7BgnmOkG5Y6 +vfAera/q3h62HirRr7SPEOnpDY6qt3HbrDqFxHAjHVLCSxCwGOfdvZI1Xy5N8QGEVm7Kign6dPc YweeenSvCte/aH+HuiXsthbvquvtCsitd6Ja2smnC4jd4vIW7vZ4PMUlQfNhWSMqwKs3IDPD/wC0 T8P9ZureyvG1Xw7PNFCDc6vbwf2WLuSZIfsovbGWVlGW3+dcRxRhVYu6HAPudvc293BBd2s0Nza3 UUU9vc20qT288EyCSGaCaMlWR1IKspKkEEEg1LXy78ZvjcdEe48JeDblf7ZjZoda1qIpImkspxLp thuyrXWeJ5DkQcouZsmD4ummluJZZ55ZJ555HmmmmdpJpZpGLyyyyuSWZiSWYnJPJr3P4G+DpNV1 qfxpfWd3d6J4KzqaW9pb3M15quuW0DXWnWOmLC0fmTQuqXBQO2W8mNkKzZrsfEnjyL4a3Gs/ZbZN U+LXii2F54p127dbiz8HzaiiXFv4a0aN3uPNSxj2Ii+c0ZKQtIZURbaL5jv9QvtVu5r7U7281K+u Cnn3t/czXl3OY4xFH5txcFnbaqqoyTgAAcVSq5Y39/pd1FfaZe3enX1vv8i9sbmazuofMjMUnlXN uyuu5GZTgjIJB4NfTPw8/aM1LT3g0rx0j6nYvLBEniGFVTUNOgKsjyX1pDGRdoCYiWTbKqh2PnuV UfYekatpuu6bZ6vo95DqGm6hD59neQZMcqbjG+QwBV0ZWSSNlDK4ZXUMpUaFFFFFFFFFFFFFFFFF FFFFeaav8HvhtrupXer6l4Xt5L+/l8+6lttQ1ewSeYgCSdrXT7iKHfIRukcRgu5LMS7Fj22jaHo3 h6z/ALP0PS7DSbPd5hgsLWG2SWYRLCZ5/KAMkhRFDSPl22jJOK1a8R+MHxeT4dR2mmaXaQ3/AIl1 GFLyGO+jnbTrHThcNAbu6ETRtI0jxyRRRRuCCrO5UKqTZ/wS+LV74+OqaP4gWyj13ToYb61lsoJo V1DTS4guZZYvmjSSCVogxV13rKoWP927H5i+N/hs+GviLraqH+y64R4js2kljkdl1aR3vsiNV2Kt 4tykakZEarkkksdz4zXS+IdI+F/jd9QN9d6/4SfS9RItEtYxqfh64U6pMoQIoLXV3PGUSJUURgoW Vhje/aPkt9Lu/AngyyhkWy8NeGPMs7mWbfJNbXUq6RDDJHt6xppwLPvO4uRgbct7R8BPD9v4W+HI 1zUTHZTa69xr9/c3tqtg9ppFsjQ6eJ7yY5e28iNr2KVtqBZ2IGDvbye2/aa1iLxPcS3Ol2l14Ql1 KYQ2yWxtddttIyYrWRJvtDwm4ChZpY33K77kR41ZXT7B0nV9L17TLTWNHvIb/TL+Hz7S8g3eVKm4 qQVkCujK6skkbqHRgyuFYMBoVwniP4Y+AvFV0t9rnhqwurxXkkkvLd7rS7q5aRUQte3OlSQPOQI0 VTOzFBnZt3NnZ8NeEfDXg+zey8OaRaaVBKV8+SEPLd3RWSSSL7Zf3LPPNsMjiMSyHYrbVwvA6Kii iiiiiiiiiiiiiiiiiivMviH8VfDXw7gjjvml1HWbuGeSz0WwkhNyQsReGfUXcgW1u8m2PzSrOcsY opPLcL8QeNfix4z8cPLFqOpPZaQ5Ij0LTGe104REoQl3tO+5O6NZAbh3CuWMYjB215nRXf8Agb4i a94FvVNpK9/oc7yjV/DN3O7aRqcF0iQ3m63cOkc7Rxoq3CxlhtVWDxb4m+n/AA94W8P+MtB8T6b4 enjbwD47Y6xpaxWtsl54A8c2qo95pl7psA3qkirFJFtmWJY4zApCzwyT/GWq6VqGh6je6RqttLZa jp9w9td20u0tFKhxw6EqykYZHQlXUhlYqQT1PgL4ga58PdY/tPSHWW3uFSHVNKnY/YtTtlJKLKF+ 5LGWZoJ1G5CSMNG8kb/oP4B8faL8QdFTVdKfybmHy4dV0qaRWutLumUny5MAb4nwxgnCgSAEEK6u idvXL+LPGvhvwTYx3/iPUo7FJzMtnbhHnvb6SBQZY7S0iDO+3cgd/uJuXeyAgnxI/tP+DPtKqNC8 T/YzbszXBh0pboXQk2rAtmLoqYinzGUzg5+XYfvV654M+JHhLx4ki+H9RMl9BbxXN1pV5DJaanax uQpLQv8AJIEchXkt5JEUlQXyy57miivn744ab448YWlr4R8H6FqF3aRump6/etc2uk2Vx5QxYaZB cajcQJcgMTcTRhXVXWEqxdJFXiPhd8CL7QNRtfGHj2e009dDZdUstJiv0Z7S+sJzLFf61fwHyEig EaXCJDO4YlfNZAjxPRsvjlZSfGKbVTJKng+/sbbwlHNvltIxBb3zXNn4i1C2uXVTsuJp8Myo8dtK 2V8wOry/Er9nfUptRv8AXPAn2Ka3vbh538MsI9NlsnlMSummXE7i3aNnaaUxu0CxIFSPzMqo9K+C Fp408NaVP4M8X+H7/T4tPllvNF1PzdNutP8As17J9pn0t5tPd8SLMZZ1kZ3z5jRsYysav7vRRXl3 jX4weCfAt1/Z2qXd5f6qpgafStGt47u9s4LiN5I5rmS4eG3jOEBMLT+bh438vY28cJp/7TXge6uf Jv8ATfEOmRPf+RFePa2d3bxWDlQl/fJbT+chGWMkMEUxAHyNITtHu2ia7o/iOwh1XQtStNVsJghW 4tZllCF41mEE8RAeKVVdfMhlCuhOHVWBrWryf4q/FTTfh1pqpEINQ8TX8THSdJZ8pEgYp/aeqiNg 6WytkKAVadwUQgLJJF+ems61qniHU7rWNavZtQ1K9kMlxdTsCzN91FREAVI0GFjjQBEUBVAUADoP AHgu+8eeJ7Hw/Zt5MUhNzqV5gsthpduy/arn5Q2WO5YogcAyuisyqSw+mvH2seGvBWq2Him+tLTU r3SdNg0X4U+D0m32Gn6bp5MLeM9Y8uadCskgb+z2iILwpAcCcPJafKnijxVrnjHV59b1+7a7vJVW JAqrFa2dtEMRWllbp8scacnA5ZizuWd3Zubor3rwT+0B4x8NPHa67M3izSDJmUanM7a1ChMryG11 htzuWeRSwuhL8saxxtCPmH2l4Q8b+G/HGnDUfD1+lyI1hN7ZSjydR02WaPclvf2pPytuDqroWjcq xjd1UmusoooooooooooooooooooorhvEvw08DeLrqO/8Q+HbO9vl3br2KW8067n3RLEBeXOlyQvO EWNFiE7NsAIQAMQdDw54I8JeEkVPDug6dpkixSQtdxxebqEsMk32h4ptTud9zIpfBCySkDCgABQB 1NcR4/8AHukfD7QX1jUg9zcSsbfS9LhYLPqV8Yy6RCQqRHCoG6adgQi9A7skb+A/DP4+a94k8a2u i+KItGt9P1sCzsDZQS2iWGqLF/oiLJczSM63LAxFHZj5jpsKKCpy/wBp3wslvfaH4xtYFVL9G0TV 5UFtEGvLZDcaXNKq4llllhE0ZkO4LHBGhK/KDxSz3Ov/ALPU1otxZ/8AFDeN4Lma2EqpcjSNTieK 2meHJLM95qMoRsKCqPjJRq7b+wbP/hl77T/Zg+2/bP7f8zZL532z/hKv7K/tPbnr/Z37rONvlfNj PzV6v4Z8HXWv+K/A/wAVL97fn4baO0yQzXCahdeJr+wZLi9ubeSN0e3NpcuoImD7whwQCW+Yvg94 f1bxr8SdP1q7jv7m107Vn8S65q6FVWO/hlbUrI3NzMCrPPeCMPGuZGQyMuArOnsf7U2o3EWleD9H Xyvsl/qGralcZUmYXOlW8Nta7JM4C7byXcMHJCnIA5+Mq/SD4IaxJrPwz8NvcXBuLnT4rnR5m8oR COPTbx4LCAbQFO20EA3gHJ+8S+416xRRRRRRRRRRRRRRRRRRRRRRXxh8Zvje+ovc+EvBN+0emIzQ 6x4gs5Cr6oykrJYaTcoci1B4luEOZzkIfIybj5Woooor6R+A/wAV08MXv/CKeJNSeHw5fyBtLubl h9l0XVJZfmE0zkeTa3G5jKxJjjkxIQivPJWz8cfg/NbSX/j/AMLI13p148upeItPjJnkspZ2M9xr VkRkvbSEmSdRnySTIpMBIg+Va+jv2fPiK/h/XI/B2pS/8STxHeotgRAZJLTxFdeXaWmJIgW8u6Cp A4YMFcRsPLXzWb6G+NHxIn+H/h63XSzEfEOuy3FpppmSR0sbeCIG91YIFMbyQmSJYopWCl5A5WRI 5Eb887i4uLy4nvLyea7u7uaW5ubm5lknuLm4nkMs9xcTyks7uxLO7Ekkkk5r1n4L/D618feKJodW W9/sLR7QajqH2eJxHezNcJFZ6RPeoR5Hn5kk3Ll2SKRU2k+bH+htjp1hpVrHY6ZY2enWUAcQ2dhb Q2lrCHYyP5dvbqqqCxLNgYJJPJNWqKKK+NP2ofEFy+qeHPCqiSOzt9PfxBMfOzHdXN5cy6dbK0G3 g26wTbW3nPnEYG35vlm3uJ7OeC6tZ5ra6tZorm1ubeR4Z7e4hkEkM8EsZDK6sAyspyCAQQRX6reG tUl1zw74f1uaFIZdY0PStUlhiJKRS6hYR3ckUZfJIBbC59s5rbooor5o+Pvww0m+0C+8a6Np32XX dKP2vVU020wmsWE9zvv72+ggXmaAyNcyXhGfLEglLhUaP4er6P8AgJ8T9R0TWtO8Eapc+f4d1m8N rpomE0sujaveMfssdj5SSHybucrFJCwCLI/n7o/3xk+hPjV8R28B+HUg0ySP/hJNeM1rpm9ZHNjb JGBe6vhRtLxbkWFXYZkcNtkSORD+dld58Pvh9rXxD1pdM0xfs9lb+XLq+ryxs9ppVo7EKzKCPMmk wwt7cMDIQSSsaySJ9cePPGGgfBvwNbeD/Ct6n/CQRWv2TRrSV49TurHz5/td9rWrxswWNnMss0Ae PY8zgJC0CyBPhO5ubi8uLi7u7ia6u7qaW5urq5lknuLm4nkMk0880hLO7sSzuxJJJJJJqvRRRXoX w++I+v8Aw+1SO702eS50ySXOp6FNM4sNQicBZW2YYRXAVR5Vyq7lIAYPGXjb9FPCninRfGei2uva FcefZXQKPG+EurK6jUefYX8OT5c0ZIyMkEbXRnjdHboqKKKKKKKKKKKKKKKKKKKKKK/K7xj4juPF vijXPEdxu3anfyTQI4iD29igFvp1qxhVVJht0ji3YyxXcxLEk9J8H9VudJ+JPhKe2iknNzqkelSw xs6g2+ro2nTTSBQdywiX7RtPGY+SMbh9M/tJ+Er/AFrw/o/iDTbae7fw5PqC6jb2tp50qaVf26Tz 6lNKhDeVatbLuUIwAlaQlVRyeJ+HfhB/iT8P/BCPFp5HgPx/eW9zHdTXUMWoeGb14Nd1y3YQrIXu JJJY448NEoRcEhiXPF/FTRdU8YfGvW9E0VX1C4nuNBskaEXF3a6dG2lWcF1PdtapIYYLeWRjcttx Gd+Rnivpv4vSv4U+EWsWOhwS29tBpmmeHIPLFvcJZaRczQ6RMlwdQcuUe2LWwdBJKHdHGAGlT86q +1v2Xtav7vRPE2hTv5lhol7pt3YFnmeaI62lx9ptF3sUWEPa+ciRouJJJGYsWGPqKiiiiiiiiiii iiiiiiiiiiivBPjH8ZLfwTBL4f0CWK58XXMK73ISa38PW8yBo7q6jYbWuXUhre3YbQCJZRsKRzfB Vzc3N5cXF5eXE11dXM0lxcXNzI89xcTysZJJpppCWZmJyzMST1JNV6KKK9L+FvxCuvh34lh1Em7n 0W8X7LrunW0qxm6tWVhFcxpICpmtnbzI/ulhvi8xFlZq+ofid8NdF+KmhQ+OvBVzaza21ibiCa3y tr4ls7dGQWVyCoaO9jKGKJ5FUqy/Z59oCtb/AA3cW9xZ3E9neQTWl3aTS21zbXMUkFxbXEEhint7 iCUBkdGBV0YAgggjNd38NfiBqXw+8RW+o28050e7ltoPEWmxqsyX+nLL+8eK3keNDcwqztayF1Ks Spby3kVvv/xX480bwt4Nl8Zsy6jYyWtpNpMEE8ds+sS6iqvp8NtJMOA6t5jssbMsSvJsbZtP5qa5 ruq+JNUutY1u9n1DULyRnlmmYtsUsWSGBPuxxoDiOJAFVeFAFXfCPhu68X+JdG8N2b+XNqt6kDz7 Y3+y2iKZ7+88mR4w/kQJJN5YdS+3ap3MK/S3wn4O8O+C9Mj0vw/p0NrGI4Uu7spG2oalJBuZbjU7 xVDTPukkK5+VNxWMJHhB09FFFeFftEa5f6N8O5IdPcwnXdXtNDvJlkmjmjsJrae/uY4HhZCPO+zC GUMGVonkQqdwI/Pyv0S+AniO58Q/DnTku95n0C5m8OmZ1iQXFtYxRzWBjSFVG2K3mhgJOWYxlmJJ yfZqKKK86+Ivw40Tx9ot9BPY2UevLaN/Y+t7Ft7y1vbdJG0+C6v44pZWsjJIwnh2uNrOyKJVR1/M 0gqSCCCDgg8EEdQRXf8Aw58f6p8P/EEGp2cssmm3MkEOu6b9+LUNPWT95tjZkUXESszW0u4FWJBJ jeRH/QTxH460Tw94Nfxm9zDNYT6bDf6OkjzWr6xPfWv2nSbO3Vo2kVpwVyTCTGu6R1Co+PzU1/Xb /wAS61qevapJ5t/qt3LdzkNM6R+Y37q2t/PZ2WKFNsUKFjtjVVBwKi0fR9T8QalaaPo1lNf6lfSi G2tYAC7sRud3diFREUFpJHIREBZyFBI+8tEtPCnwC8DsdWvrBtbuori9unjPl3/iLVLeINBpunja 8zwwl0hRiojjLmaQRea5r4a8U+J9W8Y65feINalSW9vnXKwxiG2tYIYxFbWlrCCdscaKqqWJZsFn Z3ZmPPUUUVv+HPE+u+EdTXV/D2oy6bfrFJAZY1iljnt5ceZb3NvOrxSxkqr7ZEIDqrjDqrD9C/hZ 8S7L4kaNLcLB9g1nSzBFrdgNzQRyXAb7PeWUzD5oZvLkIQnfGylGyAkknp1FFFFFFFFFFFFFFFFF FFFFFfAX7RevXWpfEKfSJN62nhuwsbO2iMzvE82oWqatdXiwkBUdxNHC+PvCJCTwAPDbW6uLG6tr 2znktruzniurW5hby5re5t5BNBNFIpyGR1DKR0IBFfoz8RdFuPHnwrvU/sqa01ifRbDxDZ6Vc2cl 1qen6pbRJqUmmRQMqSLdOnm2OQitl2BU5Kn5f+EWgt4k0j4p/DmdptM17VtM0e7tlu4Hijtrrwxq zvJbagjKZI/9Imt4pMIXVS5CllAP1H9kj/4RL/hU32i2/wCEq/4Vb9l370/snb/Zv/CN/as4+07P tXPmfZvu/N9/5aqn48fCjdtHixdpIBf+wvEoAHrzZ5/IVzd7+0p8OrO6lt7eDxLqUMTBUvbHTbOO 1nQjJeFNSubecen7yJT7V84fFP4xX/xIis9Mh0yLR9Dsbo3q2zTre3t3fKslvDdT3Zjj8tVikZRB GuNzMXeT935fi9fVPwH+LWheHbBPBniFI9Nin1KW40/W8Ktq019sjNtqzAZjwygLcsSgUhX2JHuP 2fRRRRRRRRRRRRRRRRRRRRRWXrmkw69o+p6JPcXVrb6rY3FhcT2TwJdpb3cRhuFha5SVFLISm4xn AJIwcEfAnj/4IeK/BJlvLWOTxJoEcXmvq2n2bpPZrFbG4um1PTEeZ4I49khM4d4goUu6O/ljxaii pI43ldIokeSSR1SONFLu7udqoirySTwAOtfQPhP9nLxjrsMN5rlxaeFLOZd6Q3Ub32slHgSaCZ9M hZFjVi2x457iOaNlYNEOM7mu/sv6/Z2pm0HxHYa5cRpM8lleWUmiySeXHvihs5TLcxtJI3ygStEg 6s4GcYngv4keMvg3f/8ACK+LtIvpNEE4lbTLvKXunQyTvFcXvh+5ZvKlhdw7eWGMMjqxSSNmkdul 8ffBvRvEOmXHjv4UXUGp2VyBe3Hh7TgskWHiE10NGiXDxTIGDPpkiB1JdIwjLHbH5UrvviD46ufi Bf6Lqt7beRf6f4b0/RL+bfEw1C9tLie4udTWKCOJIhM8xbyUTanQE9a4Gvsn9lm3jTTvGV2C3mTX ujWzA/cCW0FxJGVGMgkzNk57Dgd/o3xV4r0TwbotzruvXX2ezgKxxIoD3N9dyAtDY2UGQZJpNrYH AVQzuVRWcfIPiz9pbxPqE1xB4SsrXw/p4O23vbuGLUdakWO4bbOyzb7WISx7Q8Jil2Hdtmb5SPMZ /jD8TLm8a+k8YaosxEY8uD7Na2Y8oAJt061jS3B+UZIiGec5yc/Y/wADvEnjDxZ4VvNa8W3n2wz6 tPBpMraRDpjy2dtBGtxcRz2YihmhMxeJdluCkkUgaSTIWL2evFfjr4Bn8aeE47nS4JLrXfDck9/p 9vCs8819aTxKmqadbW8TYMsgjhlj/du7NEI0AMrGvj/4T+A7jx74ssrOW2nk0CwmivPEV2qOLeKy TdKljJOkkRWS8aM28flv5gBeVVYRPj9KhjGOAABgA+wBx/T2FQXYuja3P2J7dLw20wtJLmN57aO6 MZFu9zFE8bMivtLqrqSoxuB5H5x6v8XvirNcS2upeKNVsrq0aazntoLW00aa3ljkKTw3ENlDCwlR gVYyDepGMjFa2k/tAfE3TJYHn1e01mCGIQiz1bS7IxOFjEayTXOnLb3DOAAdzTEseW3c5+q/hx8a fDnxBuBpRgn0PxD5Mk39mXc0U9verG7mRdJv12GZ44lWWWN4o3ALFFkSN5B3njW2N54N8W2Ybabn wxr1urkEhGm0uWMMQPQkGvytorvviT45n+IPiifX5LZ7C1W1tbDTtPeaK6ays7VCzRG6iii8zzJ3 mnJdSV8zYCVVa3/hh8JNa+IN9FPNHc6b4WhYPfay0Ww3KpIUax0fzQRLMzKytIAY4cFpMtsik9c8 V/FPw98MdJt/AvwnXT7yaGFpNQ8RCSDUoEurm22/akuLYiK7v2+SSSQ5gi2rB5bBTFBwXhv4DfEH xdM2q66/9gQ3k4ubq91+Se51q8a5d3ubkacpMrShhucXckLMWBBbJI7u4/ZXuFt5mtPG8M9ysUht 4bjw89rBLMFJijmuY7yZo1ZsBnWJyo+YK33T4f4x+FXjbwQslzq+ktPpaHB1vS2N/pYXfHCHuZUU SWwZ5kij+1RxeY2RGGwcecUUV6p4U+DPj/xdHb3Vpo503TLob4tV1xzpto8TWi3lvcQwFXuZYpld BFNBbvGxb72AxX7Y+GXw0tfhpp2oWdvrV/rE2pzW8149zFHaWEclo0qxSadpytI0LPHIiXBed/MK IRtACV6ZRRRRRRRRRRRRRRRRRRRRRXlHxU+Kem/DnS0jiWG/8S6jC7aRpTOdsaAmL+1NSCEMlsrh lVRgzOpjjKhZZIvzerp/B3ii78GeI9M8S2Fva3dzpjXJS2vfONvKt3ZyWM4b7O6MGCSsUO7AYAkM AVP11YftQeEZLSJ9U8P+IrS+bzPtFvYLpuo2keJCIzFd3Fxau+VwWBgTBO0ZxuPbR/Hr4VPDFI3i VoGkQM1vJoniDzoCV5SUw2rRk/wnY7D3rK1X9oz4badJEtncazrwdN7S6VpUkMcD7iDFKNcezctg ZyiEYPXOQPF/iX+0BB4u0LUvDOheH5LWx1FrVJtU1h7We6NrEwnmii0qJZIopfNVPLnNxIVALKqy FHj+Za9q+C3xNtfh3q9/DqtoZtE18WUeoXVujPfadNp/nfY7qGPOJIv38izx4342uhJTypP0Itrm 3vbeC8s54bq1uoYri2ubeVJoJ4JkEsU8EsRIZGBDKykgg1NRRRRRRRRRRRRRRRRRRRRRXxV8TP2f /ENtdXviDwteXvimG6luL/ULS/e3/wCEhSV4vtV5drIixJeGWUSMI4olmyyRpHKdz18yXFvcWdxP Z3kE1pd2k0ttc21zFJBcW1xBIYp7e4glAZHRgVdGAIIIIzVeiivYfBHwS8beMxbXhtP7B0OdYZhq 2sJJCbm2lEcizaZYECW43wyCSGTCQPggTA16he/ssX8dpM2neMrS6v1CeRbX2iz6faSMZAria9t7 m6dAE3MCIGywCkAEsOGsJPid8Bdaimv7K7k8PPeslzbJcyT+GNcSZzEz290gZLe8ljt/MgeSNLlF RTJEYt0T+qa74X8KfH7Sf+Er8HXNvovjKy8m21mxvx5fnYXbBFrAtVZshQTaX0aMHRTC65jC23yN q+kaloOpXmj6xZTafqdhKYLq0nADxvtDBlZcqyOpDxyISjoQ6EqQT0+o+Nr2/wDAGgeB5GY22i63 qupYMEARoJ4UOmKtwCZN8cs+ol1wF2vGPmKjbwtfQf7NenWt98RLi6uEdpdI8N6nqNiVkKiO6lur bSGdwPvDyLuZcHuQeor7wnngtIJ7u6mitrW1hlubm5uJFit7e2t4jLPcTzSEKiIqszsxAAGTxXyL 42/aYm86ew8B2EQt1WeD+3tXhkeWSQhoUu9M00MqoB8ssTXQbOQJIFwQfGbr41fFC8aF5vF16hgY sn2S00uxQliGImjsoI1kHAwJAQOQOCa98/Z/8dePPF2savZ69qkmraHpejo/nXFrYJNb6lcXiCyj e6hRJpPMiS5OZC/+rHKnGfqmuX8a+E7Dxt4b1Lw5fP8AZ476INb3iwiaSxvYX860vI4mKE7HA3IJ F3puTcoYmvzVsvCWt33iuHwWtr5Ouyau2izQPumitLqKcwXc1zJYrMfIgCvLNLGHURqzjK1+mXhT w3Y+EfD2k+HNNLNbaXbeUJXLeZcTySG4vLtgzNtaWZ5JCgO0FsLhQBXQV8MfFr4nfErSPG/iDw/F 4iGnWOn39vNYW+iQR26pZz6es9gJryWIXLyNDOrXKPIY/PyUUIkW3iNK+OHxN0powniWW/gS6N1J bapZ2V+lxkgyW8t1NH9pWJguNkUybckoVJzX0P8AD79ovSdclj0zxpBaeHr9giwatA8x0W9nlujE sM0Uod7MqjR/vZpnjOJHeSEbVP0vX5b/ABCOfH3jgknJ8YeJSc8kk6zOcmuPru9f8cahrfhPwd4U klums/DNvfmczzzOLy8uL6X7ESjOymO0szFb22VDRgyovyEVR8I+CvEXjjUV07w/p810VkhS8v3S RNN0tLgsUn1K9AZYlKxyMq4LvtZY0d8LX1Je6v8AD/4AaRPpehpb698RpbCCG6mnjdpme7/f+fqc sbFbW1Xaki2MMgldfJ3k7vtQ8es/AXxX+MF6viXUlYxXUKQw61rzrplh9nhhWS3j0+wtozJ5Dbyy PbWpiZy7Ft+816b/AMMqjPHjw8H/AKFfnGeCcaj/AJ6e9eW+KvgJ8QPDaz3FrYxeJNPi+f7RobPP diNrgQQCTSJQty0jBg7rbpKqLuLPtRmHilFFdp4V+H3jDxq7/wDCO6Jc3ttESk2oSmOz02FkaNZY mv7spG0qiVHMEbNLs+YIVBNfX/wp+B8/gTUofEWreIbibWVhmtv7P0WRoNGa3nEiS2+oy3CCW8Q/ uJ0XZAI5YwSJNqsPoWiiiiiiiiiiiiiiiiiiiiiuY8W+M/D/AII0uXVdfvkt0VGe3sYpbc6nqTJI kbw6XZzPGZnUyJvCkBAdzsqZYfmx408UT+NfE+reJrm0gsJNUlgZbS3eSSO3gtLSOxtY2llOXfy4 k8x8KGbcVRFIQcrX2dof7UekyQBPEvhrUrW5jtoFM+hz2t/Dd3QQC6k+yX7WxgjLZeNPOmIHyszY 3HvdO/aE+GF7befc6rf6PLuKfYtR0fUJLoqORJv0mO6h2k9jLn1FaH/C9/hPjd/wlnf7v9heJd2M 4+99i/r+Ga/OSnKrSMqIrMzEKqqpLMxOAFA6k132k/Cv4i6zKYbLwdriHyBcCXUbN9HtXiLKAY7z V/IhckOpCK5YrlgCASPpPwh+zPpVra3UnjfUW1K+ubaSCC00WWe1s9LkcyJ9sS8mUPcShTE8QkhS NGDq8c4II8G+Knwr1L4c6mrRtNqHhrUHYaVqzRgPFJgudL1PYNqXKAMVYYSZB5iBSssUXpnwV+Nh 0g2ng/xjeD+yD5dtomuXL/8AIIPCQabqUsh/48+0UzH9xwrn7PtNv9pcEZHTseowcEcgnGM+/XIo ooooooooooooooooooooorxzx/8ABLwl43kmv4o/+Ee11/NZtT0u3txDe3E07XEtxq9gNi3EjPI7 NMGjlckb5CqqB8l+KPgb8Q/DRRk0hvENrI8caXXhpbjVGWWUyFYptPWNbpcLHuaQQGIFlXzCxC1y fhX4feLfGN8lnouj3bxi7Nld6lcQzW+ladNHtNyL+/ZdqNErB3hXdKRgJG7EA/c/w3+Dvh34fwxX jLHrPib98ZNcnh2G2WZPLNvpdqzSLAoTcjSAmR90mX8thEnrlFYniLw3oXizTW0jxDpkOqaa08Vx 9nmaaFo57cny54Lm1dJYpArMheN1YqzITtZgfkjWfCnjX4AalL4p8JXn9ueFLx2ttRgu4JHSCIyE WEPiC2t2UEqWxb30JQeZuRliWURy9Jf6D4B+P2nNrXh26g8N+P4NP83UNNkwBJMknlqNXjRFNzEG 2pHqFspdUkQSoWVLdPlPxH4Z1zwlqcmkeIdOm02/SOOYRSNFLHNBMCY57a4gZo5UJBUvG5AYMhw6 sBg19gfsv6lHb6b47ju5bW0sdOk0bU5ru4aK3WCOW3uxeS3V1KVVYo0tw252wnzHua8I+KHxBufi H4kn1IG7t9FtB9m0LTLqWN/sdqFVZ52jhAQTXLr50vLMuUi8x1iRq82or9Qvhxon/CO+AvCuk/Z7 qzmi0Wzub21vA6XNtqWoL/aWqQyxyKrIyXE0i7GGUGFOSK7aiuR8J+CdC8GHXDolusI17WbjWLnM NhGYPtAHlaZZmyii22dud5trdtwj3uAx3EnrqK/Nj4zaPDovxL8V29utwIbq9i1ZGuSrF5das49U vDEyIgMYuJZUjAHyhQpZiCT5dU9vcXFncQXdpPNa3drNFcW1zbyvDcW9xC4lhngmiIZHRgGVlIII BBzX354f+IqeM/g/4l1ZZ4W8RaL4T1uHXLbMbSLqFto07Rag8EUcarFd7DOoRAinfErMY2Nfn5RX 014I+BtvZ6dP4v8AivctoGgWltbXkWlm7W2upkeRJQNZdAzwrIpEK2kRW5aR9uYZECSaviP4h+I/ ihfyfDX4W6dHY+GDHBp8moxwz2Dvo9on2adrh0wtlpZTYggEQmkRVjxmZrU+3fDn4P8Ahv4fRx3Y C614kDT7tfubcRPBHOhhMGm2m+RbdfLLI7hmkfc4aTy2WNPW6KOvGOuAVPTB65+o+voa+ffGn7O3 hPxJdC+0O5bwhdyPGLmKysYbvR5YkVg7w6SHt/KlbKDMUyx4U/uizs44XRv2Wn8yOXxD4rHlJNIJ bPRtPPmTW4TELx6lfPiNyeWU2jjAwGOcr7p4V+EvgPwcsT6dodveX8b28g1fWFj1PUhNbM7Q3NvL Ovl27jecm0jiDELu3FFI9Ioooooooooooooooooooooorw34t/GW1+H6JpGjx2uqeKbgRytBcmR7 HSbRiHSfUFgdHMsq/wCpgV1IB81yF2LL8I319rPinWZby8lvNY13WLxASEae7vbudhDbwQW8I/3Y oYYlAUBURQoAr6u8P/sz2dx4UK+I9TudP8W3rw3Uctn5V1ZaLGImX+zJoNwW6Lbt9w6SLh1VYn2L I8/jPiH4GfEjw95zjRDrdpEIv9L8OynU/MaQgbI9P2peNtON7fZto652jNeZ6nousaLKkGs6VqWk TuodINTsLqwldCoYOsd2qEjBByB3HrWXRXXaT4C8a64LJ9K8K+ILu31GRI7S9TS7uPTZDJJ5XmNq kyrbpGCfmkeUIo5ZgATXv3gX9mvUp57XUfHdzDY2kcqSv4dsZRc315HG8qSW9/qVs4it1JWJ827z M8bsu+CQAjE+K3wHvvDI1HxJ4TDX/hqAG7utN3STapoludzXEg3ZM9pDgEy7jJGh3SBkjknrivhX 8VtT+HWoeTIJdQ8MX0yNqmlhxvhkOEOpaUJCqrcKuN6khJlARypEckf6F6Pq+m67ptprGj3kN/pl 9CJ7S7gJZJU3+WwKsAyOjhlkjcBkcMrhWUgaNFFFFFFFFFFFFFFFFFFFFFefeNPhh4P8dxN/bWnC DUsIE1rTfLtNXQRlcI1yUdZl2jYEnRwoJKhT8w+R/Fv7O/jXQfOudEaDxVp0SPIWsVFnqqxxW4ll MmkzO28lgyxpazTO+AdgZtteS2Xg/wAU6hrDeHrTw7rMmtoIXn0x9PuYLq0hneNI7q+jnVPIhzLF unm2RqHUlgCDX1/8MPgBpugLa6540jttX1p4HI0KaG3vNH0p7hShW5EnmR3c6IcbiPKRyxQSMkU4 +lKKguLa3vLee0u4ILq1uYZLe6trmJJoLiGVCk0E8MoKOjKSGUgggkV8reMfgrrnhC+k8ZfCO/vL GSwt/tEugxXFxPqBWGVZJItLaQSC7idQHksrosW2EKZmdIQad4l8C/HvTpNB8UWVl4Y8dQ2trHpW rRvCZLuWIbcaXcXGx5IzPJK0mkyOxKPujkeRXmi+fPiB8NPEfw+1CWLUreS70aS5MGmeIYIWWw1B XVpYEkAZ/IuCqsXtpG3ZVyhkjAkbzqvev2cdVXTviRFZmJpG17RNV0lHVgvkND5eumVs9QVsmTH+ 1XQ/tC/Ee51TWZvA+kXpXQ9J8ka2IHj2alrUbee1tLPBI/mQ2p8tfJZUK3AferGKJl+ZKK+8P2a9 COn+BrvWJbWOOfxBrFzLDdLIHludL0tBp9skqqTs8u5F6FDKD827oVr6Ioril8CaMPHk3j8ojapJ okGkRw/ZbYRxTpI63GrtcNlzcPb+VZoy7NkSupLiTEfa0V8XftSaUsWueFNb893bUNJvtKNuUASJ dHvFvVmWXJyZDfsCmwBdgOSWIHyxRX3F+zt8Q31zSZvBeqMraj4etFn0u4d7ya4vtENwUkineXci myZ4YUAkXMTxqkf7p3PyZ8QP+R98b5x/yN3iTowI/wCQzMeGBIIrkK9u+GXwV13x4YNU1AyaL4XF xGHu5UZL/VIdpkkGhwSIVZfuobiTEakkqJmjeMeoeIvibo3he1tfh/8AAnT0uL6e7uTc6jptlcaq Rch2WWPThdiV7+4cRgtdP5kSwKqxGQEGDrPhz8B7LTmj8S+P9viLxLeC4ubrTL8xalpdpc3p3SPf tNv+3XQyxkldjEHdtokZI56+jqKK8k8c/BfwX42+0Xj2h0PXJt7f2zpKJCZpysrK+pWJ/c3G6WQS SvhJnCqnnoAK8ZT9la4M9wsnjaFbZBELaVPD0j3EpZczie3a9VY9p4UrK+4ckL0r17w38B/hz4dd J30uTxBdRyyyRzeI5Uv4lSeD7OYDpsSRWkiKNzoZbd2DncGyqbfYUSNFWONAiIAqIigKigAKqqBg YwMAYA6U6iiiiiiiiiiiiiiiiiiiiiuG+IHxA0X4eaK2qao3n3c/mRaPo8Uird6pdqoYohYHy4Y8 qbi4KkICOHkeOOT85/Fni7XPGusT61r1159xLlLeCMMlnp9qGLRWNhAxPlxJk9yzHLOzuzMfdvhL 8CF8SafJ4g8ZreWWl31pNHoenwP9mv7n7RAUi1yV2DeXFGWElrG6nzmAkdTBtWfC8Vfs6+N9Gmd9 BFt4q04I8gmtpLbT9RhWKFXdbjTb2XlixdYltppmYLkhGYJXjuqeF/E2iQpc614d1zSLeZ/Kin1T SL/T4ZZQu7yopbuNFLAclQc4rBor73/4aM8B/wDCS/2V/pf9g/ZN3/CVfZrnyPt23zPs/wDZHlfa vJ2/u/P27vN48ryv31eu2XjLwhqMxttO8VeG76fYz+RY63pd1LsX70nlQyM2BnrjjviukwAT/P3H TJGefpRWbrGj6Zr2mXmkavZw3+m38LQXVrOpKyKTuVlZcMkiMA8ciFWRlV0ZWUEfnl8U/hXqnw51 ESIZr/wzfzMNJ1ZlUvGxBcaZqflgKlyigkMAEmUF4wCJI4uy+Evxxv8AwvLaaB4rupr/AMKrDHZ2 dyYhNe6AFc+U6tGPNmtgG2tEd7xoF8nhPKf7ot7iC7ggu7SeG5tbmFLi2ubd45oLiCaPzIpoZY8q 6OpDKykggggkGpaKKKKxPEviLTvCmhal4i1dphYaVbrNN9niMs0rSyrbW1vBGCAXkleOJd7KgZgW ZVyw+Pb/APah8WyXcr6X4f8ADtjYkp5FvqA1PU7uMiJRN5t7bT2iPufcy7YFwCFJOCzeh+Ef2ltB 1S4gsvFelS+HpXSCP+1bWd9Q0t7nyW+0y3EOxZrWNnVREq/aMB8SOqoXP0rb3EF1BBdWk8N1bXMU dzbXNvIk8E8EqCWGeGaIlWRlIZHU4IIOSDUtFFFFFFFFFFFFFFFcV4k+I3gfwlMbbxB4k0+yvFli jlsY/O1C/tzNCtzE91p+lpNNEjRFXV5IwCCuDyM+Q3X7T/gpIXa00TxRPcAoI4riDSrWBxuG8vcR XczLgcriI56cdais/wBqDwg6SG/8P+JLWQMPKSzGmXyOuPmMkk1xblTnsFb6iuv0746/CzxBaJa3 2qHTv7SZ7CbStf0q4EZinb7Pt1CeFLixWFwx3GSfaFz5m0Zrwrx14T8M+HdVfxx8KviD4VsrzTjJ qZ0K38TaKLqCVSTcDQCJCssbxsytp8qneoeNPMWRYB0vhj4neEPinpcXgv4pWdhZ6j9jdbTxJLJb WVtcXkZMhube6ZU/s67ZEjOFYwTsrx4USJbt5d8TfgprvgVrnVdP36z4Va5lEN5EHl1DS7cqJIV1 2KONUUZLRi5izGxQMwhaRIq830TxXq+g6V4l0fT7iWG08U6fb6fqKxStCxS3vFnDh0wTuhNxbOhO 1o55AwPFczRRX68dh16YB9e9FFFFFfCf7Tp/4r7SuT/yKOnj04/ti/4FfOdFdJonijVtA0/xJpmn 3M0Nt4n0pNKvljnkiHlLeR3Bk2xkBi0QntiG48qeQfxYqXwn4P1/xrqsGk6BYyXMjyxrc3jxyDTt Mhkzm71O7jV/KjVVYjguxG2NXkKqfqiy8P8Aw9+AelQ65r89v4i8fmzVrWxSaFphcXLuEOj2Mi7r e2HltHJqMyF8I+zaZBbN5Pea9rfxt1y6Gv8AjDQPBXheyuYbi307V9ZtbW0s0YPBbGysZngbULtY zJ5lw+xV3MA0KOkVfS+k+MPg18MtE07RNN8UaMtnJ5zmXTZW8Q3l5dRiNLnUNYl0GOcpLJlcGVUU qNkSiOMKvN3H7TngOMTi30rxTcSIkotz9i0qGCaVQfJ3SPeb0RjjLmIkDnYTxWbaftReGHlYX3hr XraEI5V7SawvZTLkbUMU0luAp5ywfj+6c8d54f8Ajv8ADfXzHE2ry6DdSyzJHbeIbb+zxthh83zp dRhaWyRGGVQSXKsSNu3LIG9dgnhureG6tZobm2uYYri2uYJEmt7iCZPOgmgmjyHR0IZWUkEYIOKl ooooooooooooooorzjxt8VfB3gICLWL5rrU2xjRNKEN5qiriNxJcxF40gUrIrqbiRDIuTGH2mvny 7/an1N5bc2Pg+xtoUINzHd6vcXksozk+RLDBbiM4wMuknrivefhn8VdG+JNpcLDD/ZOuWWZL3RJr lbmQWhkEcN/ZXASPzoTlVkIjUxudrrteN5PUaKKKKK8E+MXxjt/A8EmgaA8N14uuoVLvhZYPD8E8 YeO7u0bKvcup3W9u3ABEso8vy45/g/8A0/V7/wD5fNT1XU7z/pve3+oX97P/AMCklmlkb3ZmPcmv vH4OfBy38D28ev6/HDc+LrmFlVVaOe38PW88ZWS0tJFJVrllO24uFyoUmKImMu83vVFYmp+JfDmi usWs+IND0mRghSPU9UsLB2DLvQql1IpIxyp9K8m8YfH7wT4Zu7Kz06RfFM0l5Guqvos8b22nWDQr K1zBfspgupiHUJBDLt3LIsskLKqt32n/ABI+H+pw281n4x8N4u9ohguNWtLC9ZnYqscmn3zRzoxP AR4wc49RnsYpYZ4454JI5oZkV4pYpFkjkjdd6PG6ZDKeoIqWjgjB6dx1GDkHgg4xn364NfFfxq+C n9jfa/F/g60P9j/Pc65otugP9j875tR06NB/x595YR/qPvr+4yLfzT4WfFTVPhzqJicS3/hm/nR9 W0gMu9H2iM6lphcgJcKoAZSQkyqEkIKxyRff/hfxPo3jHRbTXtDuftFldKQyuojurO5Qfv7K+hyd k0ZOGAJBGGUsjK56CiiiikZhGju7BI0Uu7sQFVEBZmZiQBgZyeOhzxXyB4s/advY9Rkt/Bmj6bNp 1tPNGNU1xb2Z9UjUIIri20+2e2e2XcJMCWR2dWRmSFgyU7w5+1FLujh8W+G4irSymXUfD07RmKHy swRx6RqLPvbePnf7aowQQhK4f6o0TXdG8SadDqmh6jaanYTqhS4tJlk8t5Iln8i4TO+KZVdfMhlV XQnDqGzWtRRRRRRRRRRRRRRRXPeIvFnhrwnbLd+ItasNJjdZnhS5l/0m5WEqJvsVjGGmnK703LDG xXIJHOa8fv8A9pT4eWd1LbW8PiLVYYwCl9Y6Zax2k5aMP+6XVLi2nG1vkYvCvIO3cME4tn+1D4Vk dhqHh3xBaRqv7t7JtOv3J9Gjnmtgvb5gx+ldHpf7Rnw21GSVLuXWtCWOMSJLqmlNNHMxYL5UQ0R7 xgw6kuirgdSeK4D4keDfhd44J8SeFvHngzQ/EGoi1u54b/X9NsdK1ATs0k9zqFqM3NreMHDysyZL IRLCsjvKMLwR8blt1u/B/wAV4rbxFpCPBZR6qbfTtfiR7GdINurCBpIdQtxsE63cXnSs67v3/mB4 6/xA+AUsNv8A8JJ8Nph4h0W5We9OlwXUF3cWtn5X2mOXR71X/wBOhOGjSNS0/EYU3DOzL4R4R8T3 3gzxDp3iTToLW4vdNN0YIL9J3tHN1ZS2EgmS3eNyAsrEbXBzXOO7OxZiWZiWZmJLMxOSzE9Se5pt Ffo18Bh/xajwp6k65/6kl4BXr1FFFFfOf7TqIfAOkSlF8xPGGnxh+6pLouoM6A+hKLn/AHRXwnRX R+E/El94Q8RaR4k08I1zpdz5vlOIitxbSxtbXtoxlRwomhkki3hSy7ty4ZQRmWdjqet3y2mn2l9q +p3bSyJbWcE99fXTpG1xO6wwhpHIVXkc4PALHgE19W+F/g94R+H+lx+Lvi7f2DHNl9n0eQTz6fY3 0k3npBcR2O99QnAXD28cbwBBMSJ48OvH+L/itr3xZ1SLwvo+o6f4K8NzPdmafW9aj0qPUIRGyq+v 6gDtEbJwtlCHBdzuM5VGT17wHH8IPhJpV5ff8J14f1rVroiC+1m3ubW8v2tHnDQWNho2lSXc0cAI R5gm/dIN8jbUjWO9qH7SXw6s7t7e3j8RatAqxt9u07S7eK2k3oHZETVbi2nyhO1t0KjI+ViuDWD/ AMNReF/tnl/8I5r32Dzcfat+nfbPJ/56fYvM2bv9j7Rj/arptL/aM+G2oyypdza1oSxoHjm1XSTM lwxfb5cQ0SS8cMB8x8xVX0JPFez6ZrGkazA91o2qadq9rHM1vJdaXfWuo26TqqsYWmtHdAwVlJXP AI4wa0KKKKKKKKKKKKKKKK5fxb4z8O+CdOk1LxBqMNqPKlks7NXjfUdSaIqjQabZsweVgzoGI+VN waRkQFq+bdX/AGpVEk0eg+Ei0Sun2e81bUljkki2fvPP02yjYKxPClbpgOpznA7n4cfH3S/Gerxa Bq2ljw9qV1FEumzC/N5YanfBT9otMvFGbd3xut0YyB+Y9/mbBL9A0UUUUVwnxB+IOifD7Rzqeqsb i8uBNFpOjwOiXeqXSID5asQRHAhZDPcEMIwQAHkZI5Pzn8V+K9a8Z61da7rt19ou7j93FFHuS0sb RGLw6fp8LlvLhj3HauSxYs7s0jMzfQ3wU+Cn9pfY/GPjGzP9mZS50PQ7lP8AkJdGh1PU4WH/AB69 GggYfv8AhmHk4E/2bRWZqWt6PoqRy6zq2maTDKzrFLqV/a2ETmPBkEcl06BioZcgdMjPWvNPGPxr 8C+FbAXFrqlj4m1CdZhZ6doF/Y32ZUj3K1/eQNJHbxFyil2y/JKRSbXAof8AC/8A4cf8I/8A279s vfO877N/wj/2WP8At/zs/wDPv5vk+Xs/eed9o8vHybvN/dV8Mf8ACPRf8JL/AMI5/wAJH4b2fa/s X/CRfa73/hGvN2Z8z+0fs2/yfM/def5Pl5+fd5P7yu08W/Bjx54Rge9u9Ni1XTYYhLPqegSSahbW 6CJ55WuYHSO4jjjRC0k7QCJeMvk1weh+JfEHhm5F5oGsahpM5kgkkNlcyRRXP2Z/MhS8twfLnQHO Y5lZCCQVIJFfV3w3/aKW/uLPQ/HkVtZyzMttF4ntyLayaTy444f7asyNsRkcSNJdRMsSllBhijV5 R9XVn6vpGma9pl3o2s2kN9pt9C0N1azKSkiE7lZWXDI6MA8ciEOjgMpVlBH54/FT4V6l8OdSEkZm v/DN/My6TqzKC8bkGT+zNT8sBVuFUEqwASZAXQAiWKLoPg/8Y7nwPMmg640t54SuphtJZ3n8PTTT AzXtoih2e3OWea2UZ3EyRfP5iTfeGl6tp2t6fa6tpN3BqGnX0Xn2l3btvilTJRs5GQwYFXRgGRgQ wDAgXqKKK+cP2npCPA2jRiKRlfxXaM04aMRRNHo96FhdSd5Z9xZMAgBGyQSufhauhj8L67N4bm8W wWDz+H7XUBpV5qELxOLO/aNJFhuoA3mohWSLExTyt0iR7/MYJXvP7PPxFudM1qLwPq17nRNWE40U XDRBNO1onz1tobieRNkN2BIghRXL3LRiNVMsrN9vUUUUUUUUUUUUUVh+IvEuheFNMfV/EOow6bp6 SRw+dIskryzzHEUFtb2yvJI5wW2xoxChmOFViPiHx78f/FfiWa7sfDs83hnQDK6QG0/da9eW6SRS QS32pRszQPujLeXZugCu8Ujzr8x8Boor07SPg38S9ZDNb+EtStI0nEEj6x5GiMh4JkFvqzQzOgB5 aONhnI6givTLD9l7xfLdxR6jr/h21syxEs+nnU9Ru0A6GGzuLe0VvX5pkx3q0f2d9B80wj4r6P5o fyhGdJshN5m7GwxjVCd2eMDJzxX0V8PPBfiXwRbtpeo+NW8T6PFBHBp9jd6O9pd6S0AVIUtNQa7n b7P5fyfZ5EKrtXyzGAwfyr4mfs82GqrJrHgKK00nUFjuZbrQGd4tO1OUu1yradJIxS0lOfKWHCW+ NgHkBWZ/jO/06/0q7msNTsrvTr63KiezvraW1uoS8YmTzYJwGG5WVhkDIII4NUqK/VTwdqs+u+Ev DOs3U8V1d6noOk3t9PD5PlPfz2CPf/Lb4VSJjIpjUDYwK4GMV0lFFFFfnV8edYOrfEzXVS7W8tdJ TT9HsyjKyWq2tkkt/ZgqOsd5Jchwc4YsO1eOUV7p8Nvgdr/jRodT1hbnw94bLWsouJ4Gi1HV7aaI XKNo1vOoBjkjK7buQGP5w0azbXVftODwlB4e8OzaD4COneEvNeeSO7l02bXDDLcKRLeMlzcxvNcK NnlyXMsiqqKjI6KEHzlrn7Piy3z33ib4tRSaleqjvda3pqm9ukgQW0bGa+1TeyxqqxryQoUKOBis u7/Ziv5rCC88OeNdI1jz3dQ93YTWFg6ITGxgvrGa+3sGUqy+WMFTzniuK1f9nn4l6Y0YtbHTNdRo Xlkl0nVLdRAVYjypItWFpIzkDcBEjgjjO75a8i1TRtX0OeO11rStS0i5lhW4ittUsbqwnkgaRohO kN2qMULI6hgMbgRng1l0V2/g/wCIXizwLceb4e1SWG1eUSXWlXAN1pF4S8bS+dYynCvIsSRNPCUm CZVZFzX3F8NPjDoHxAihsJmi0jxT5cxm0aR2aO6W3QSPc6XcsFWRSmXMJ/eptfKsiea3r9FFFFFF FFFFFFFeTfGH4hr4A8MNLZS7fEOseZZ6CphiuEheMqb3UpUlYLtt43BTh8ytGrxtGXI+AtH0TxJ4 11mS00q1vNc1m9a4v7p2lEkrlpPMub6/vrtgiBncb5ppAC7AE7mAPO17N8Abq4t/il4figuHhivY NatbtFdkS5tk0W4vVgmC8MvnQxSAHjcqntX6JUUUUV85fFv4423hU3fhrwsyXfiVF8m81ArFPYaI 7hlkjRSxEt5FgHy2Qxxk4csytFXxIialrepBVF5qur6reE8mW7v7+/u5cszMd0kkskjEsxJLE5OS a+7/AIPfB238DwR69r0cN34tuoWVVBWW38P28ybZLSzdcq9wy5W4uASNp8qL92Xeb3mvEvil8adK +H7f2Pp9tHrXiaWB3e0M3lWejrLblrO41SRAWdmdkdbVCjvGCzSRBojJ8U+JfiJ4z8Xhk1/xBf3l syoh0+J0sdMYRTGeJpNNsRHA7qx4ldGfhQWIVcSeE/hx4y8anfoOi3E9mJBHJqdwUstMjO8JIRd3 JVZDHnc8cO+QDkIap+MfCM/gvVBpF3rWgavepG7XQ0C9nvo7CaO4e3ezvnmhh8udWQ7oiNyjG4DI rvL74EeNodIj1vRZ/D3jDTZEupVm8Kat/aGYbQMJZIRdxW/nksrRrFbeZIXUrs3YFeVQXGseHdSa S2n1PQtZ06W6tXeGS60zU7Gfa1peW7NGUlifBeKRTg4yp7ivoLwB+0Trujy22neNQ+v6MsZiGpxR R/2/aBII4rUPIWjjukXY3mGYeezO0hmcqIz9p6Vquna7p1pq+kXcOoabqEKz2l3Ax2OmSrAqw3Ky tlZI2AdXBRwGBAvkfTp7nOTzx06V8WfGv4KDRhd+MfB1p/xJvmuNb0S3XJ0cnLy6jp0SD/jz6maE D9xyyj7PkQeLeAPiDrfw91ldS0tzPZT7ItW0eaRks9UtVbIV8BvLmTJMFwqlkJIIeN5I3/Rrwp4q 0bxnoltr+hXBns52McscoCXdjeRoHnsL6IMdk0e5dwDFSpDqzRsrN0VFFFed/Fq8u7L4b+Mp7G1k vJn0WezeFEldks9QddPv7kiLnbBBJLOxxtAQlsKDj8y66zw54K8SeLbbVrjw7px1M6JDFc39tBNb rei3ljmkWS1tZ3V5z+5ZfLgDOzMiqrFsVu/C74hXPw88SQ6iRdXOi3ii213TLeVEN3bYYQ3MaSgo ZrZ28yLO0sN8W9Fldq/Sq3uLe7t4bq1miubW6hiuLa5gkSWGeCdRJFPBNGSrI67WVgSGUgg4NS0U UUUUUUUUUUVFcXEFpBPd3c8Nta20L3Fzc3DxwwW8EMfmSzTSyYVERQWZmIAAJJAFfHfxG/aNubwz 6T4AVrS0KTQ3HiK7tyt/MwnwsmjW0jYijaNf9bPH5pEnyxwvGGb5Zu7u7v7ia8v7q5vbu5cyXF1d zSXNzcSN96SaeZi7t7sTVaiu48PfDfxz4rRZtD8Nald2zwPcxX06R6bp08Ucwt3FtqWptDbyNvOP LjkLnDELhHI9Qsv2Z/H1xBby3N94Y09pkR5bae/v5bu1Z+DFL9ktZIWcd/LmZfRq6S7/AGa9KsHM N78T9Ps51EXmxXeiW1s8ZmUtFlZNTBw2GKkgZAJxxXqfw4+Fev8AgWW2udF+I8Wo+HNQngvrvSH8 ORyadq0Ji8triyulv5DDI0bKVntzhisfmLLGgStT4l/Bjw947hu9Rski0fxWYl+z6pFuS0vpIslI tZto8h1dSUNwi+cvyHMqRiI/CXizwlrngvWbnRNdtfIuYWJhuIvMey1C1LERX2n3DhfMicdCQGU5 SRUkVlXmaK/QP9nPVG1D4bW9oYFiGh6zqulJIpd/tQmdNbMrgjCkG8Me0Z4UN1JA91oooor48/am 1eN7vwjoUdxMJra11PVry1HmCAxXksVnptwf4GcGC7Ud1BPTdz8lUV6R8Pvhh4k+Id2g06A2miwX cdtqmv3AX7JYgoZpFghZka5mCYxDEeC0fmNEjhx92eCvhpoHgHS5Lfw/DA2uTWs0MviLUrUXl3PN LiQCZImiItldYz9lhkjBCjcxkJkPlHjn4K6t4mvn1zxd8VYY4ZbqUWMFzof2TR9O+0KP9C0iC51Q pEuyJQQGLvs3yM7hnriov2arbUbe6bQviNpWr3No0SzRRaVGYIRL8wN1c2d9cNGSoYqpiOcdQORy +o/s2/EWytDcWr+HtZk3oq2WnanPFcsjAlpg+rwWsO1cYIM27ngHmvJdf8G+KvCzOPEHh/VNLiS5 +yC7uLSUafNcbWcRW2pRhreYlVZl8qRsgEjIBrmaK2tC8Q634Z1CPVNA1O80q+jCDz7SXYJoUnS5 +zXcJzHNCzxozwTK0b4AZWHFfZfwm+PEPii4tPDXi4W+n65LHHDYaurRwWOt3a/J9nmgIVLe5kAU xqp8uaTciCNjFC/0nRRRRRRRRRRRRRXP+K/Edj4R8O6t4k1HcbXS7UzeUgYvcTzSLbWVqpRW2mWd 44gzDam7cxCgkfmj4j8R+IvH/iF9T1NptS1bUpobOysbOGR44Y2lKWWk6TYx7mCBmxHGu5nclnLy OzNna/oGreGNWu9D1y0+w6pY+R9qtfPtrnyvtNsl3D++tHkjOY5Eb5XOM4PPSpp1/d6Vf2GqWEgh vdNvLa/spjFFMIruznW5t5DFOrI+11B2upBxggjiv1qHbgg+ncGiiiivKvil8U9K+HGmhF8rUPEt /CzaTpO75UQ5jGp6kYyGS3RgQACHmcFIyAskkX57a94h1nxPqEuq69qN1qd/LlfOuXLLDEZXmFta xDCRQqzuUijUIuTgDJr6c+EXwGlea08T+O7RFtkVLjTvDFzG/nTTbjsm163lUBUUAMtqclyR5wVV aOT7CrhfiB8QNF+HminVNTb7Rd3Jkh0jSIpUW71S6RAzIhYN5cMZZTPcFSsalQAzvGj/AAt4o+M3 xA8U3LSSa5c6LaAsItN8PzXGlWscckQilSWWB/PmDY3ETzOAWbYFBwON8OeEvEni+7ay8OaPd6rN Ht854EWO1td8byRm9vpykEAcRv5fmyLvI2rlsCum8Z/DLWfAdhYXWu6r4bF9f/ZGPh+z1SS4120j uYZJTPdWfkqhijeJ4XmilePzMBGYHNY//CHn/hE/+Et/4Sbwht/6Fv8Atwf8JX/yEv7Nx/Y/l5/6 eMeZnyf3ntXHV7D8Mfi9rfgG9t7W6mu9W8KMWiutFebzDZRyStM93onmkLFIru8jxArFNuYPhyks frnxc+Gui+LNFm+KfgG4tJ0ntJtY1y3tnWO11O1RWmvtXgDY8q8hKub23cBnKuWC3Kuk3yFX3v8A s+ePZvE/hubw9qciPqnhWKytbWRY4IftOhGH7Pp2QjZkkgMTRSv5a/IYSxeVnY/QNZ+r6RpmvaZd 6NrNpDfabfQtDdWsykpIhO5WVlwyOjAPHIhDo4DKVZQR+fvxP+D2t+Arm61CziudV8JCRGt9XVFe WwS4m8qG01hIsbHVisYuAoikLJjY7+UtL4WfFXVPh1qPlv5uoeGr6YNqukBvmjY4Q6lpfmEKlwqg BlJCTKAjlSI5Iv0K0TXtG8S6fHqmganaatp8pVVuLSXeEdolmMFzEwEkMyoyl4ZUSRMgMoJrVoor nfFfhTRfGmiXOha7bLPaTkPHMhVLuxu0UiG/sLghvLmj3Ng7SGBKOrRu6N8v3H7LNz9rC2njK3ax ZgS9xo8i3USl33KIo7kpIVHl/NvQMS3yrtG76P8ABngbR/B/hWDwlDHFqVo0dwNUlvLO1I1me+yL 6S+twpR0dSIVjk3kQqkbM+0sfzt8YaHd+A/G+r6Raz3VpPoerLPpV2t0n2+K0YrqOiXourPaFn8h 4JSUClX7KRgfptpeo2usaXp2r2Rkaz1Sxs9RtGlTypDa31ut1AZI8ttO1xldx5q/RRRRRRRRRRRQ T9OnuMYPPPTpX5ufFz4gS+PfFNzcW8rHw/pTzaf4fgR5/JltElKvqrRTpGUlu8CVg0SsieXG24x7 j5VRXpPhPwNY6ha2viPxlr1n4S8Hm7EX2m4Mz63r0UEohv18L6XBFNJcCF2jhnuBG0cRfdiUxSxr 3dt8XvCngqGO1+GXgSzguIzGJfEvi3be61do9usV5HLFYuHjEjxxyYivBCDuxbru44TVfi78SdYM BvPGOsQfZvMMQ0mWLQsmTaT540RLfzcbVK+bu287cbmrzqSSSV3kld5JJGZ5Hdi7u7HLOztkkk8k mo6t2N/faZdQ32m3l1p97bvvt7yxuJbS6gcgqWhuYGV0OCRlWHFew+FPj14+8OS20d9qB8TaVFlJ LHWiJbt43uRPK8WtAG5E23ckbzvKiBv9UwVQPfyPhv8AtC6SCCdI8ZWGlksAD/a2jBp9oVtwjj1G yWbB4OVWTH+jSzEV8i+MvAviTwHqKaf4hsfIW4+0NYX0LrPYalDby+U81pcJ9VZonCyoroXRd654 6vvj9m7XRqXgBtJdrQTeHNVvbNIIXP2r7DqDf2tb3d5GzkjfPNcxxsFVWWLABZXJ+gKKKKrXt7a6 dZXWoXsy21nY21xeXdxIW8uC1tojPPM4VScIqljgZ44r8odW1K41jVdT1i88v7XquoXmpXQhUpF9 pvrhrqby0OcLuc4BJwOM1Vggnu54LS0gmubq5mjt7a2t43mnnnmcRxQQRRgs7uxCqqjJOAASa+vf BHwS0Hwbpd34v+LD2DrYQxXS6XLM8+maSI50dZNQa0LLezu+2BLRBLC+4oFneRAmN44/aU1K4kn0 /wACWkenWqO8Y17UIUub+5RGjaOax02YGGBciVD9oWZnjZW2wSKa+dtd8V+JfErmTX9e1XVsXE1y kN7ezy2lvPcf61rOyJ8mAHgBYkVQAAAAAK52iup0jxt4v8Ppaw6N4m13Tra0n+0QWNvqd2umrL5v msX00sbd1dgDIjxsrchgQSK9S0z9oDxM8B07xno2geO9Ikmaa4ttV06ztbhwkY+zQxvBE1qFilUS 5ksnc5Ybx8pSpf8Ahf4d+OiJPhrqMnhzXncqPBXiu68iPUdsEMFtD4a1eVpUe4nuG2R21xdM8jsz DyIowG8XuLee0nntLuCa1u7WaS2uba5jeCe3ngcxTQTwygMjowKujAEEEEAiq9WrO8utPure+sbi a0vbSZLi1urd2imgmibfHLFImCpUjIIr9MPhl44j+IHhOz11o4LbUFlmsNXs7bz2gtdStsM6Qtc/ NsliaKdBvfYJBG0jMrE99RRRRRRRRRRRRXwL+0drsup/EJ9J/wBIS28OaZY2SRNcGS3kub+EavcX sFvgCNnjnhhfqzeUpJwFVfpb4F+Erfwz4B0y6MUH9p+JYY9dv7pAjvJb3ab9JtvPCK5jjtirGJiQ krzFT81eOeLP2ZdUl1q6n8G6lpFvodw3nW9jrNzqUd1pzyEtJZRzQQXPnQpx5UsjiTaQr72XzH9Y +F3wV0z4fzf2zf3a614kkg8pLhbYRWOkpPCq3UWmpJudpCfMQ3T7C0R2iOMNIH9vooor5Z+NHxuT S0ufCXgu+EmqOrw61r9pKSNKDfJJp+mTpwbojIlnUnyM7UPn5MHyBpGkalr+pWmj6PZz6hqd/MIb W1gCl5X272ZmchURVBeSRyERAWYhQSP0H+GHwi0X4f2UF3dJa6r4rkjMl3rDRF0smkiMcllo3nDd FEFZkaXask2WL7UKxR+vVxnxB8YW3gfwnq/iCUxG5ggMGlW0pRlvdXuf3enweS0sTSIH/ezrE4cQ pK65K4r8xLy7udQu7u/vZnuby9uZ7y7uJTulnubmQzTyyHjLMxLN9a9w+C/wj/4T26bXNZJTwrpt 4bWaGGbZd6xqEaJcNpyeUfMigVHRp5htYhgkR3F3h6v4s/Gwny/CHw4vDpWkaZ5Nvc65o7fYTKbH 5INN8PTWbDyrSIKoM0RUyEBI8QAtcfLVdh4O8deJPAl+9/4evvs/n+Qt9ZTRrcWGowwSiVYLy2k/ 4EoljKyqrOI5E3MT9aanpXhH9ofwmNZ0b7Po/jTS41ilEu37RZ3TJuXS9YeJQ09lPtY2t0q5TBZF DC4t2+JLq1uLG6uLK8hltruznltrq2nQxzQXFvIYZoZY25DKwIYHoRivqL9mvx1cQanceA9QuZpb PUIJ77w/G7SSrZ31or3eo2UCLGxWOeHzLg75FjV4m2gyTsT9m0EfTp7nOTzx06V8YfGf4ItpjXfi 7wXZ7tLJluda0K3jXOlHmSXUNMhX/l14Jkt1GYDyg8glYPAvCPjPxD4I1JNT0DUJLZjJE13ZOzvp 2pxQ7tsGo2gIEiYdwrcOm4tGyPhh+iPw/wDiBonxD0RdU0x1t7y32Q6tpEsqPeaXdspIEmMGSGQB jBOFCuoYYSRZI4+7ooqG4ggu4JrW7t4bq1uYpILm2uoY57e4gmQxzQT28oZXjdSVdGGCCRXyn4h/ Zftp7y8uvDXiRbG1mnElrpGo2M1wlnC4LSRDVUm8x1RsiLfAW24DuzAs3rPwu+E1h8NU1GZNRfWt V1NYIp797KGzSC0t2Z0trSENI6BmbMxachysZ2rtFfLf7RPhu20Px59vsrZ7e38R6bFqswWOGO1O qrO9pqIt1hRfmcJFcTFssZJWYn5sD6n+COrS6x8MvDElzcx3NzZQXWlSbI44jBFpd9JZ6dbOkQQF ktEgycZYYZmLsxPq1FFFFFFFFFFFFfFv7R/j28uNXXwHp91JDpmnwWt1r0UW6M32o3Ci8s7S5Ygb 4YIjDMqqdhkfLgvEhT5Zorp/C/hi58TXrQC+0vRtOtzH/aOu65dx6fpGniUMYIpbqbAaabY4ggTL vtY4EaSOnrFn4w+Fnw7aI+EfD03jrxDbw7l8WeJA1hp1tqKww3FneaPo0qNIqRXKl8MkM6bSiXTh hIOe8Q/HL4k+IDOh106LaT+Riz0CFdNW3MKqpMGofPfAOylpFN0QSWUAIQg8x1HVNS1i5N7q+o3+ qXjIkbXepXdxe3LRxLsiQ3FyzOVUcKM8DgVn0V6j4b+MfxC8Mz+Zb+IbzVbdvJElh4hmm1izeO2j dIY42um86BQHyRazRbiqh9wVQPo/QfiV4F+MujP4N8b2tvo+sXT2sdnE07LBdak0Rih1Dw/fyqfI uVkJVLeYksJFiBuVaVa+f/ih8Ita+H99cXVrDd6n4UkbzLPWVjErWUcsojSy1owqFjmVnSMS7Vjm JBTaxaKPx+vqb9lzVxDrnijQjAWOo6TZ6qtz5u1YTo94bRoPJ2ncZPtqtu3qF8vGGLAr9pUUUUV+ cvxy8QHxB8SNd2zie10Qw+H7P9ykJhGmqRqEDEKrPtvWuiHfJIICsUCAeQ19IfCv4FXPiOGw8U+L n/s7wy5N3BpjGS31HWbOJA8c8so2/ZrObqJA3myICUEavFOfQPFv7QHh3wnGfDvw40XTL1dPllhW 8EItPC9uVuFlmXTrPTzG90rlpw0iPCm7EiNOjV8x698RPHHiYXCa34n1e7truNIrmwS5ay0ueOJl eNZNKsPLtjhlVifKySASSQDXF0Vt6V4j8QaEk8eia9rOjJdNE9ymlape6elw8QIiadbN03lAzBSw OMnHWvUNF+PnxC01Ba6leWPifTfsyWUljrthBLvtxtRy95aCGaWRkUqz3Lyg5JdWbmtDU7v4RfEO NJLS3/4VZ4slXbtaET+DL25Yi0srWWWxVVtE2pE8t0LW3SMvK8gnIDnx7XNA1bw3eJYaxarbzTWl rf20kdxbXtne2F7EJrS+sL+xeSCeF1PEkMjAEMpIZWAxaK+8/gD8Rr7xdpN7oGvXaXWs6BHbPBdz TKb7U9JmJhWW4RiXlktnCxzT4+YSReYTIWeT6Foooooooooooor5X/ak1OeHR/COjLHEbbUdT1LU 5ZisnnLNo9rHawRxuG2bGW+kMgKk5VMFQGDUf2Y/CemzWmr+NLmKG41GDUW0PTDJES+mrHYJc39z BIWK77hbmOLIQOioyhysriui+K/wIvfGmvz+KPD+r2VrqF+ljDqGn6uLqO1c2dp9j+2W9/arMyny 47dBAYNpwz+aOEql8Pv2dE0HVtO13xXqtrqdzp832u30bTYrgWH22CUPY3M+oz7JJVTHmGD7OgL7 QzPGHR/qGiiivHfif8YtE8AQXGn24TVPFj2yPaaYu/7NYm4U+ReavOmAqL/rPs6N5jjaP3aSCUfn 7quq6p4g1S61XVbqfUtU1GfzLm4l+aWaVsJGiRxgKqqAqRRIoVFVURVUAD7B+CvwT/sY2vi/xlaA 6wCk+i6HcIpXSRjdHqOpRvwbvo0EJ/1Bw7Dz8CD6jqC6urextbi+vJkt7Oyt5ru6uJnEcUFvbxmW eeSRiMKiqST0wOTX5g+PfGF5468U6l4huwYY53WDTrMySOlhptsPLtLaPezAHGZZtmFaV5HCjdir 3w5+H+q/EHX4dNs4Zk0u2kt5te1QfJDpunu/zASsrKbiVUdbaLaS7AsQI45HT6I8f/EnRvhNbnwB 8M9LsbK+hMs2rXkqTXcWm3F7b74ij3LMbq8IaJzJcPJHEiRxFZBlIfkG9v73Urqa91G8utQvbhg9 xeXs811dTuFCBpbidmdjgAZYniqlFFfRH7Pfj5vD3iP/AIRS/kB0jxTPDFbtJJKBY64qGKzaGMMU Au8rby/u9zOITvCoQ3IfGjwYvgvxvfwWqRppOsqdb0pIYxFFawXc7rPp6xxIkaCCZXWOOPIWExZO 4kCz8CdcbQ/iVoavdpaWmtJd6FeF4hKLj7dAX060UhHZGkvo7TDpjnhmEZfP6LUVFcW8F1b3FrdQ w3FpdQTW11bTxrNBcW06GK4guIZMq6OrMrqwIZcg8V8LfFf4Gaj4Wlvtf8KwTah4VSOS8urYP51/ 4fjBBmR1kJkuLZAd6zqGeOMN5/EZmk8m8G+O/EvgO/e+8PX/ANnFwIVvrG4jW40/UIoZRKkd1bP3 6oJY2SVVZwjqHbP3L4A+NvhLxssVpcTReHNeklaJNF1G7V1uM3CQ2o03U5EhiuHlMqqsACzFg+2N kXzG9ioooor82vjVe2mo/FDxbcWc3nQx3lnYu+x023WmaXBpt/DtkAP7ueKSPd0bbuBIINfoT4Y0 ubQ/DPh7RLl4pLjSND0jTJ5Idxhkm0/T47SWSIthtrMpK5FblFFFFFFFFFFFeefFnWH0H4c+LtRj ikldtJk02Py5zbPDJrc6aKl2kqq2DC1wJdoHzFNoZCQw/MqiitHTtL1PWLlbLSdPv9Uu2R3S0060 uL66aONd0jrb2qs5VRyTjgc16voXwD+JWtCF5NJttDtri3NxHc67ew22Om2GaxtfPu4pD/dkt1xj 5sV6Rp/7LOoSW0bar4ysrO8JfzbfT9Gn1G2VVbEfl3dzcWjsSOWBgGPU13a/sw+BNqBtZ8Wlgi7y L7RwrOF+ZlQ2JKgnJALHA7nrSj9mLwCD82r+LyM9Bf6MCR7E6ef1Fef6x+y3q0KB9B8U6dfO0zZg 1eyuNMWO3wSu26tGu97g7QR5SAjJyD8p+ePEvhDxL4Pu1svEmj3mlTPnyHmWOW0utsaSyCzv7Zng m2CRPM8qRtjHa+1sisew1G/0q7hv9MvbvTr63LGC8sbmW1uoS8Zhfyp4CGG5WZTgjIJB4NfZvgjx z4d+Nfh6bwJ49it08RpAZIJ08q1fUnt4yE1nRH27Yb+BSWmgVSjLvdUaBpoYvmH4gfD/AFn4ea2+ l6ovn2lwHl0jVoo2W11S0VgC6A58uaPcq3EBYlGIOWjeOR/Tf2bfEbaX42udAkkmFp4o06SJIoob d0OqaQj6haT3E8mJURbb7YgEZIZ5EDIQA6fd9FFFeM/HrxIfD3w71OGGSWO88QSxaBbNGkEoEd2r S6n5yzdI3tI5ot6AsrupGOGX89Le3nvJ4LW1gmubq6mitrW2t43mnuLiaQRwwQRRgszsxCqqjJJA AJNfafgfwR4d+Cfh6Xx548mhPiR4DHb28ZjuW017mBtmiaMgO2e+nUFZ51bYi7lDrbrNNL8zeP8A 4jeIPiDqkt3qU8lrpkcudM0KGeRrDTokDLG2w7RLcFWPm3DKGbJACR7I14a3t7i8ngtLSCe6urmW OC2tbaJ57i4mmYJFDBDECzMzHCqoyScd6958L/s6eN9citrvVpLLwxZzlWeK+Ml1q620lus8c40y 2+VSSwRobieKRSG3IMDPrunfsveFI7UJq3iLxBe3olYm404adpdqYSPlQWd1DduGBzlzOc/3RV0f sw+A886v4vPOSBf6NuIz2/0A8n3rn9R/ZZ02a6d9J8Y31lZER+Xb6jpFvqd0jBAJS95bT2aNlslR 5C4GBlsZPnGsfs2fEDT45ZtOm0PXQs5jgt7S+ls7+a3JIWeSPVI4IEwMb0+0sQThd4BNeS+IfBHi 3woZP+Eh8PappkMc8dqbya2eTTXuZYzMkMGqQb7aRiquQI5W6N3BxyxJPJJJ9+aSivqv9lzW5I9X 8T+HCszxXem22uQt55+z2z6dciwuVW3IxvnF3DmQMOIgpDZXb9m0UUUUUUUUUUUV+d3x/s7q1+KO vTTwyRQ6hbaNeWTuu1bm1TSILBp4vVRPBNHn+8jDtX298OZop/AHgl4JopkXwpoEReKSKVFmttLi guIS6E/NHIrI69VYFTgg12dFFFYfiLxNoXhPTW1bxDqNvplgJY4FllEkkktxNkxwW1tbq8srkZYr EjHarOflViPin4k/H3WPFtte6F4et30Pw/dKkVxO7t/buowAuJreeaB/LggnVkEsMe922lWmaOR4 z5L4R8F+IvG2oppmgafJcsJIVvL1w6adpkU5bbcajdgFY1wjlV5d9pEaO/yn9CPh/wDDHw18O7MD TIjdazPaJb6nrtwD9rvtrmZ0iiLOtvCXIxDF1Cx+a0roHPolFfIP7UXiAmTwv4VhnkASO58Qahbm GLynLsdN0iZbg5fcoW+VkBA+ZS247dvy9oGh3/iXW9L0HTFV73VbyCygLJM0UPmviS6uBbJI6wwr ulmdUO2NWYjANfWPxu8S2ngHwjo3ws8MoIPtukxR306l7a6g0SGYQl3NikMMk2pTRz/a3z8wEweM +eGHxrRRXefDjxrdeAvFWn65EXayLrZ63bRxJNJd6NPMjXsUMTvEPNUKJYcyKPMRd5KblPsv7SPh SBb/AEn4g6VJDc6d4jhtbG/ubaeO4t5r6GzD6Te284lYSJc2ce1PIjEarBuLFpefnLRtUn0PV9K1 u1jhlutH1Kx1S3iuFka3knsLlbuGO4ELo5QsgDBXViMgEHmv1hjkjnjjmhdJYpUSWKWKRJY5I3G+ N4pIyVZSpyGUkEGn0V8s/GX4IR6ok3irwPp8UGpRR79W8P2UKww6okY5v9Lt48Kt0FH72FABPjcg +0bhP8kafqGu+E9ZS7sZr7RNc0i7kibKvbXdrc28hiubS6t5l7ENHPBKpVhlHUjIr7H+Hf7Q+i6t Db6X43eLRNX+WJdXSKT+xdQczpDF57JuNpIQxaRpB9nAV5DLGCsQ+k45YpkjmhljlhmRJYpY3WSO SJxvjkjkThlYYKkE9RyQafRRRXxf+1JqyTa34U0MQkPpulahqr3HmZWUazdpZrCIiPlKfYCxbcc7 +g25Ps37P1mlr8L9EmV3ZtQu9ZvZFIwI3TVZrAIhHUFYFbJ7nHTFe1UUUUUUUUUUUU2SSOFJJpnj hiijaSSWV0jiiijUvJJJLIQqqoGWLMAAOa/J3WtUm1vWNV1q5jiiudY1K+1SeKASCCKbULlruWOE Ss7bFLkKGYnGMknmsuipoYZriWK3t4pZ5p5EigghR5ZZZpWCJHFGgJZmOAABkngV6bonwX+JWvbJ IPC95p9u10lpJca20Wj/AGfOwvcvZ37JdPEiuGLwwPnDBAzKVr1PSv2W9enE51zxVpGnMrRC2Gl2 V5rAmU7vOa4N4bAxEfJsAD7snJUgBu6sP2XvCEdrGmqeIPEl3egsZbiwbTNOtWUn5NlncQXTrx1/ ft9BVr/hmHwH/wBBjxd7/wCnaMf0+wVy2ufstxE3UvhrxTInyr9i0/XLFJiZAAGW61jT2TAJ3EFL E44GD96vA/F3wr8ceCo5LrWdGkbTIpZY/wC2dOkTUNN2JNHbpPPNbkvbpK8saxfa44i5O1QWDAed V9YfC746i58vwj8SHtr7S7y2GnQa9qEaTbt4MJtPE4uCyTQTIwja5dMrjNxvVnmj4v4xfB2fwPO+ v6Ckt14QuplBUs09x4fuJ2xFaXcjZZ7ZmIWC4Y5BxFKTJskn83+HviBfCvjXw1rskkcNtZanEl/N LFLMsOmXqtYapKIocuWW3llKbVJ3AfKeh/UT0P0I9MH3ooorE8Ta7b+GfD+s+ILoRPFpGnXV+IJr pLJLqeCIta2CXMoYI88gWCPCMS7KqqzHafyrurq4vrm4vb2ea6u7ueW5urq4kaa4ubm4kMs8880h LM7sSzMxJJJJr6R+FXwq06107/hZHxI+zWfhiztl1DTdN1BQ0WoRMF8jUtSg2sWt2LKLa2Cl7hyv y+XtWfC+L/xku/G08mheH5biz8JW77XYb4LjxDNG/F1doQGS2HBgtmwScSSjfsjh8Cr2Dwv8DfiD 4ojNwNMi0GyMbvFd+I3n04TurIoijsoo5br5lbesjQCIhWxJnAb3PS/2W9Chab+2/FWraijBBbf2 XY2ejNEQ53tMbs34cEYwqhMHkk5xWv8A8Mw+A/8AoMeLv/A7Rv8A5ArN1b9lzw3LHAND8Ta5p0oL faX1WDT9YilXACCCKzWxMZBySWd89hxk8Dqn7MHiuCdxo/iDQNRtFhDpLfrqGlXkkvl7pIvssMV3 GPm+VGNxz1YJzjyTW/hd8QfDwZtU8J6usKWsl7Nc2UKavZW1rCGM0t3e6Q08UWxUZmErqVUb8BSD XAe1FFes/BLXz4f+JPh12edLbV520C7jt44na4Grj7PYxyCUrtRbz7NLIytkKhIDY2N+j9FFFFFF FFFFFFfIn7VRYjwHnOAfFJH/AAL+zs8e+Ov+Fdv+zTOsnw8u0W3jiNt4n1KB5EUg3TmwtLkzzEnl 1WQRjHREXvX0JRRRVe6vLWxt5ry9ureztLaNpbi5upo7e2giRdzyTzSkKqjqSxGMntXyj8RP2j44 xLpXw9CzMRCX8UXdu6ooaIvNDpulX8atuViq+dcrjKuBC6lJa+VrHT9a8U61FZWMN5rOuazdyMF3 tcXd7dTE3FzcT3Exz03yzTSsAq7nkYKGavuH4RfBey8GW8Ou+JILbUPFcyo8cZEdza+HV3b0hs3w yvdZA866XO3/AFcJ2B5JvfqK8T/aA16XQ/hxfwwNcRz+IL2y0FJ7aYwNDBPvv70SkctHNb281s6A 8iQhsjIP5519uWAh+CPwX/tT7Olt4w8RQwgSNA0d4Nb1SGSTTobkXMMu3+zbbfK0EyCMyRyJlXmJ PxXcXFxeXE95eTzXd3dzS3Nzc3Msk9xc3E8hlnuLieUlnd2JZ3YkkkknNV6KKKmhmlt5Ybi3lkgn gkSaGaJ2jlimiYPFLFImCrKQCpByDzX2j8c7D/hL/hX4X8drara3NlBpGrywvcSSfZtN8U2kCXFt GQirKwuHtPnZF+VWIxnB+SPCmow6P4o8N6tcI0lvpevaPqU6I6xs8NjqMdzIiu/CkhSMk4FfqxRR RXyv8T/2e7fUN2s/D23t7O/eWWS98OvOttYXfnMXE2lSXBEdtIrHBgd1g2EbDFs2yfG1xbz2lxPa 3UE1rdW0skFzbXETwz288LlJoZoZAGR0YEMrAEEEHkV7b4F+Pni7wlHDp+pBPFGiwoI4rXUJmh1K 1jRJPLSz1hUkfbvdCy3EcwEcaxxeUtfXHhP4veA/GBghsNZjstSuJI4Y9H1vZp2otcT3LW1rbQb2 MFxLIQGVLWaU4ZQwDHaPTKK8o+KPxU0v4daaETyNR8T3sLPpOkMzFEXcY/7R1QQsGS2VwQq7leZl KRkASSRfJfwb8E3nxB8ajVtXzqGk6PeprPiO5vp47mXUr2eSS5s7S4W7WU3Bup4y115gw0Ql3OHZ N36F0UUUUUUUUUUUV87ftNPKnw/01ULKk3i3T4pgpIDr/ZV9MiOO4LIrfVRXwza2t1fXEFnZW095 d3Miw21raxSXFzcTSYWOKGCEM7sTwFUEnoBXuXhX9njx1rjRT6ylt4W0+SK3n8zUHS61J4rmAyr5 Wk2j7kkT5BLFdyQOm7oWVlH0V4Y/Z78AaF5NxqVvc+Jr+M2M/m6vKU09Lq0+eXyNKtPLjaKZyDJB dm4Xaqpkgvu9m0/TNN0i2Wy0nT7HTLKNmZLTT7WCztkeQl3K29uoQFicscZOSSau1FcXEFrBNdXM 8Nta20TzXNzPIkMEMEamSSeaWRlVUUAszEgKBkkCvIfEnx3+HHh55IV1aXX7qOaCN7bw5CuoKI57 c3AuF1GV4rN1UbVcRXLMrttKZD7PMr79qexjupU0vwZd3dmGAt7i/wBah0+5kXHLTWdvbXKKc9AJ 2/pVRf2qlBJbwGWHbb4q2nPrzppH6CsbW/2lm1i2lsJPAGj3GnTxqtxY61qJ1m3uJIrhZ4WkiNtC hClQQpUkOFcMNoFfM99NbXF7eXFlaLp9nPdTzWtgk81ytlbSys8NmtxPmSQRqQgeQ7mAy3JNV45H idJYneOSN1eORGKOjodyujLyCDyCOlfWnw+8aWPxY8OXvwy8evBPrDWUx8Pa/eBZrma6hjK2lwcv E7X9qWDh0kH2mESJLn96ZvnbWNH8R/DjxWlreKtlrehX1pqNhdRhLi1la3mF1p+pWhmUrLExVXCu nUFJEV1dB+l/hzXbXxLoOj6/ZNH9n1fT7a9CR3EVx9nlmiBnspJYCV8yCQPDKvVXVlIBBFbVFFfA f7Qvi9vEPjU6JBJG+meE45LCExvDIsmq3Sxy6zKZFRXUoyRWrxM7BWhLDaXYV23gbQdP+C3hef4j eOtM3eJdRAsvC+hSROupWTT27uY5WkDLaz3Cgmd2QtbwqU5lme3Pzr4u8Xa1411q61zXLppriZiL a2BYWmnWgbMNjYwnhIkH4scu5aRnc8vXsPgH4sn4f2Ig0zwh4eudRczi4125+1DVrqK4lV/s0lyG JWJfLQCKPbHlQ5UyFmb14/tVqAceAmzwefFQZR9QNMH86j/4aqPfwJ/5c+P/AHHV2uiftK+Br9rW HV7PW9AmkjlNzcSW0Wo6ZavGrukYnsWa5k37VVWWzUBm+YBQXr2zQ/E3h7xPb/adA1nTtWiEVrNK tjdxTT2y3kZlt0vrYES28jAEGOdFcFWVlDKwG5R9R+BGRjvXnHiX4S/D/wAVCaTUfD1nbX832xzq ekr/AGVf/ar75pr2aSy2JcTBh5ga7jlGc/Kdzg/P3in9mG+gWe68H64l8iqXi0rXEW2uysVsWMcW qWq+TLLLKuIxJBAgDDfJ8pY/OXiLwj4l8JXItPEejX2kyO0iwPcxZtbsxKrS/Yr6LdBOEDpvMMjB SwBwa9F/Z/vLq2+KWgw280sUWoW2tWl7HG2Bc2sejz6gsMo7qs0EUuPVAe1fohRRRRRRRRRRRRXz H+0h4Em1jSrHxnpdrJcX2hwvZ6ykCSSyPoZZrmK9K+ZgLZzGQyeXCWKTM8jLHBxzf7P/AMVdOsLK PwJ4jvILCOKW4m8OX9ybe3s9tzI11daRc3OECOZmkmgklJ3l2i3ArCj/AGBRWRrfiHRPDdi+p69q dlpNkm8efeTLH50qxNcG2toz880xRHKQxKztghVJBFfMHjb9peFBcWHgbTjK+JIl1/VkKRK2WTzr DSfvNxteN7llweHgI6/K+u+INb8TX76pr+qXmq3zhlE93KZPJiaZ7gW1rGMJDCru7JDEqohJ2qM1 6V8MPg7rnj66tL+7huNL8I+a7XWsNsjmvo7eXyprTRY5gfMkZw0fnlDDEVfcXdPJf7z8K+FNF8G6 Lb6DoVp9ls7dnleRyJLq9u5UVZr6+mwPMmk2gE4AVQqIqIioOhoor8/f2i9V/tD4lXVoIRF/Yej6 VpW8Nk3BmibWzMw7Y+2eXj/ZroP2ZvDkeo+K9V8RzpBJH4b01IbUPLcJcRalrhkt4rmGOPEbottF dxSCVsAyIyoSNyeVfFPW5Ne+IfizUJGt3RdYudNtntXMlvJZaOw0qzmiYs4PmRwrIxU7SzMVABAH n1FFFfbPgKOf4j/AHVvDJ+2TahpseoaLZ5vIInvL3SXi1/w/bia7HlxwBmtbVlkK4jQ4dOGX4mr9 SPh8yt4C8EbXRwPCPhv5kbcoZdHhR0JBIyrZVh1BBB5FdhRRXivxR+DGj+P/ADdXsXTSPFSWojjv QP8AQdVMKBbWLWYkBYlVXykuI/3iIQGEqxxxr8IeI/DWueE9SfSfEOnXGm36xpMIptjJNA5ZI7m1 uIiySxMysu+Niu5WXO5SB1fgv4r+NfAwjt9I1P7XpUe7Giassl9pY3GWT/Ro9yyW/wC9meZvs0sf mSYMu8DFfXXgz9oDwV4m2W2ryDwnqhyPJ1S4V9Kl4kfMGthUjG1EUt9qSHLOI4/MPNe3wTQXMENz bTQ3NvcQxXFtcQOksM9vMgkgnhljJVkdCGVlJBHQ1LXMeLPGPh/wVpUuq6/fxW8aRSPb2ivG2o6j LGQgtdNs2YNK+XQEjCpu3yMsYZh+fpTxD8Z/iJNJBBKtzrV6JHAxcQaBoULLAsk0gEKGO1hCqWIQ zSYAHmygH9GNH0u20TSNL0W0Mr2uk6dZadbNOyNO8FjbJaxNKyKoLlVBYhQCcnArRooooooooooo ri/iPPFb/D/xrJNII0bwrrsKsRkGW602W2t0/wCByOqZ96/LuvWfDXwU+IficRyxaK2j2TyPGb7x AzaWitHCJlYWTq148b7lVJY7dkLZG75W2/R/hv8AZn8JaayzeI9R1HxLMskuLdAdE0xoXgCRJNBa SSXJdHDv5iXagjaDHgHd7pofhjw74ahNvoOiaXpKNDawStY2cNvPdJZoY7c3two8y4dQzZknZ2JZ iSSzE7lFeb+Jvi78P/Cktzaalr9vPqNql0JNL0uObU7z7TZs0cthM1qGhgn3qU8u6ljKt94qASPH 9U/al0WKVF0XwlqmoQlD5r6pqNppEiSZwFSK0S+Drj+Iuv8Au96yx+1VyM+A8juB4owT9D/Zx/lU dx+1VOyL9j8ERW8wlRjJceInuUMQf50EcVlCQxHRt+Aedp6V8z+JNX0/W9Sk1DTfD+neG4p0Jn0/ TJruSza6ed5pbmGK6ZhCCGVFhhCxqFARV5rn6+mfhN8WrL+zz8OfiEy3fhrUrdtJ0/Vr24eP+zbW 4i+y/wBk6jcllKWeCFguA6m16FvJ2tb+c/Fb4bXPw51yO2jmN5oeqpPc6JfOV89ooWX7RY3oUAef BvQM6DY6sjjazNGn2N8D/GKeLPAenRyuDqvh1E0LUUJQM6WkQXTrwK0ksjCa38vfK4XdMkwVQqjP r9FFfLP7TPjA2mmaV4KtJgJtYxq+sIFcOum2k+3TYmLpsKzXKPJ8kgZTbjcAsgz5h8Hfh7pF3bXv xC8eotr4N0FfOsxfbUsdXvYZgkjzRMGae3hcCMQohE8zLFlwksTct8VPipqfxG1Py4/OsPDFhMx0 rSiyh5XClBqephDte4dchVBKQoSiEkySS+S13fgXxnbeCb6XUz4Z0bxBqH+jmxuNY8+QaW8Mvnme xiU7FlLqhE23zE24RlDPu+gIf2qmWKMXHgXzZxGBNJD4m8iKSQr8zxwvp8jIpPRTI2B3NH/DVR7+ BB15x4n/APvfXQaX+1D4Xlt92s+HNesLsSkCHTZNP1a2MO0bZDdXUlmwbOcp5JHfcc4Htnhv4heC vFzGPw94i0++uPNliWyZpbHUpDDGssksWmaisVw0QVgfNWIoTkbtykDsaK5DxH4A8GeLSz+IPDun X9xIYt995bWmplYV2xxtqli0VxsXpsMu3tgivAfFX7Men3BuLrwbrklhIzNJFpOto9zZB5bnd5MW p26+dFHFGSqCSGd22jc/JYfOniv4Y+NvBZuZNZ0S5On2ztnWbBWvtHaL7SLSC5kvIAfIWZ2Tykuh FId6gorHFcpomqS6HrOk61bxxS3Gj6nYapBFMC0Ms+n3S3cSShSDsLJhsHpX6yYyRgjBxyOQQfSk ooooooooooorzX4s+C38d+DL/SbRQ+qWjpq2ir5ixq+pWiMi25MjxoPOiklgBkcIjOHb7lfH/wAH PiEnw08TahY6/bXNvpOqtFp2tKYJEvdIvtPmkS3vJrUqZGEJkmjngUBwGLAO8Yjf9BYLiC7gt7u0 miuba6giuba4t5UmguLe4j823ngmQkPG6MrK6kgrjBqWq93d2tjbzXl9c29nZ28bTXN1dTxW9vBE gLPLLPKQqKADkkgYr588cftF+GtCNxYeFYR4n1SMyxfbQ7QaDbSqJYd32r/WXex0jfFuFiljbKXA IxXyR4w+IXi3x1P5niHVZZrZJTLbaVbgWuk2fzyPEYbGHCs8azPGtxN5k5T5XlYCk8E+AvEfj/Up dO0C3iK20Sy31/eSNBp2nxuSkRuZ1V2LO2RHFGjSNhmVdiOy/ffw9+Fvhv4d2pOnI99rF1bxRajr l2qfapwAHmgtIlyLe3Mg3+UhYnCeY8pRWr0iiivk/wDanv7mPT/BulLLizu7zWtQuIR0kudPgtre zlb3RLqdf+BGvn34UeG18VeP/DmlzRCWyjvRqmoI9oLy3ex0pDfy213E5C+VcGNbUl+AZBw2drem /tM68L/xhpmhQ3MctvoGkLJPCsbiS11TWJPtFxHJI4G7dbR2brtyAGxkMWUfNlFFFFFfffw40iTx P8AbXRCLaa51PRPFGn2jaiBLbRXZ1e9h0uaQsrlRBIsTo6oWjKKyDIWvgSv14oooorx34n/B3QvH tveajaRQ6X4v8iH7Lq4aVbe8NqhWK01i3jBV0dcR/aFXzkAj5eOMQv8An7rGj6loGpXmj6xZzWGp WExgurWcKGjYKGVlZSVdHUh45EJV1IdCVIJy67HQfiB418M/ZBonifWLK3sBL9k09rt7rSYhOXaY f2PeeZasCzu+GhOHO8fPg1uar8YviZrMMcN34v1GFIpPNU6XHZaFKWKldsk+iQ27uuOdjsVzzjNd B4C+DHi7x7dJqmqrd6LoV273c+t6lG0l9qRmjW6STT7O5ZZZ/P8AMVvtTERYLMHkdfLb7q8LeFNF 8HaPBomg2gtLOAmR2YiS5vLqUATX19cHBklfABJ4ChUULGiKvQ0UUUUUUUUUUUV5z8Qfhtp/xFGj W2q6hc2Wn6VNe3EiWEFsNQuJrmFIYBFqNyJBFGhUmVPJfednKlAT0nhvwj4a8I2ps/DejWWlwsFE 8kCM13d7ZZJovtuoTlp59hkk8vzZG2q2xcLgDoqKK8X+Jfxp0DwF9o0uzUa14nNsXhsYHjay06Vn Ecf9uXKPujbaXkFuitIwVQ/lJKkp+JvF/wARPF3jmYv4g1eaa0WbzrbSbb/RNItGR5WhMVhDhWeN ZnjS4m3zFMK0rAVxFFFFFFWLe4uLO4gvLOea0u7SaK5trm2lkguLa4gkEsFxbzxEMjowDI6kEEAg 5r6Uv72L42/D6e8li08/E/wREbif7PE6X/iLwzAmZ5IreLYhJeTzDHGsmydNsaQreBD6H+zH4gmv /DOueH5TM48P6lb3NrI7gxR2etpI62kKYyu2e3nmJzyZeK+maKytf1UaHoWta20D3K6NpOpas1sr lGnGm2j3jwiTDbdwQjdtIXIJB6V8FfCnw3Za5qusfEDxzLHN4V8MtNqms3GrCaZNb1m5DSwWhkkZ RcS+a6zyxFnaVzFC0bi4weO+IPxB1r4h602panIYLG3M0ejaQkha10q0lcFlQ8b5pAqm4nYAuQBh Y0jjTgqKKKKKvafqOoaVeRX+l397pt9B5nkXthdT2d3EJomgm8q4t2V13IzI2CMqSDwTX1T4A/aS ljMenfEKN7gM5CeI9OtYEdPNuFCjU9KtVjTy40ZyZbVdwVFUQSOzPX15BPBdwQXdrNFc2t1DFc21 zbyLLb3FtcRCWC4gmjJV0dWVkZSQQcjipaKhuLa3vLea0vIIbq1uYZILi2uYknt7mCVDFJDPDKCr oykqysCMHGOa8pj+DHhTTvF+m+MvDv2rw/fWN3JdTafYyMdHuVuVlS9VLUFXt/MSYxhIZRAqAIIC pYH1yiiiiiiiiiiiijgjB6dx1GDkHgg4xn364NfHvxW+AE/n3viTwFbxNbGGS71DwxHuFxHcCQF2 8OxRptaNlLObQkMhUrBvDxwR+I6V8TPiT4PE+kWniHV7EW3k2L6bqsMN+dN/s4NBHZ29prcUxtRH ko0USp0AYHYuL178bvilfWs1pN4tuUinQpI1np+jafcqu4MDDfWFtFNG2R96ORTjjOCRXm9/qOoa rdS3+q395qV9MIxNeahczXt1MIYhBEJLm5ZnbYiqi5PCgAcCqNfTnwi+BQ8S2kXibxml5aaNN9nm 0fSYX+zXOrwmVZWvL6XBeK0kQFI0j2SyhvMV4kWNpvta3t7a0ggtbSCG1tbaKOC2treJIbe3giQR xQwQxBVREUbVRQFAAAAFTUUUV+cvx4z/AMLW8VZ/6gmPp/wjlnivqP8AZy0mWw+G8V40qSjXda1T VIkRW3wxwsmhiGUOMFi9o8gKnGGA6g1+f1FFFFfZf7LOo3MumeMdJZgbOxv9I1G3XaAy3OqW89td sX6/MtnBx7V8y+P9F/4R3xt4p0dLP7Bb2et332CzDF1i0q4nN3pQR3ZztNtJCy7mLYI3c5r79+D3 /JM/B/8A2Cz/AOlUlelUUUVxXjrwB4e+IGljTtbgdZbZzNp2pWuyPUNOmfAkNtK4YMkiqBLC4KNh TgOkbr+fHxA+H+s/D3W30vU1NxZTmSTSNXSIx2uq2iMBvVSW8uZMqtxbli0bEYZ42SR+Drb0fxH4 h8PmU6Frur6N9oaJrgaXqN5YpcNb7vJNwlsyrJtDNjeDjcfU13118cvine289rN4rljiuIzHI9pp Og2FyqkYzBe2NrHNE3o8Tqw7GqnhnwH4/wDinfSX8IvL1ZD5d34n8Q3l21nuggKRRyX84lmnZQix bIEkKZXcFTkfcfw9+F/h74dWbrpokvNWvLeCLU9au8faLho1DvFaxD5beAyZkWJCzEBBI8rICPR6 KKKKKKKKKKKK5jxr4Xg8a+G77w1dXc1ja6lLpjXFxBGsk4gsdVg1GaOESHaHkWExq7BghIYo4G1s fwl8L/BPgp4rjRNGhGpxwJE2sX0j3+pl0ga2mminnJWBpVeQTLapEjBtpTaAB39FFcF48+I3hv4f 6e11q1yJ9QkRTYaHayRNqd60hZEkWFz8kClX8y4cBV2lRukKI3xD45+NHjLxq8tsbo6FojpPD/Y+ kTTQrc20xkUpqt5nzLktE4ilT5IGChhAhLE+RUUUUUUV9IfDfxJp3jvw3dfCLxtqa2/2oWo8Da1c WsNzPpl/A5MGmrc3DDkfLHbR5Rniaa1WZQ8CVa/Z61C88L/ETXfBmqt9km1G2vdPuLFVguA2v+G7 h5BGbyDeAIoRf/MknluSPvHYR9vUUV8B6zpt58WvjfqmmBpYrCPWJ7G6mimnnjsPD3hw/Y7q5gm8 qVIjOIi0IdPL+0zqrH5i1Ufi18RbTXxZ+CPC9vBZ+CfCkqW2nFGE8mq3FhC2nxX5uWZz5Cxl1t/m 3SBjNMxZlSLxGiiiiiivoHwB+0B4m8MvFZeJZLnxRopYKZLmcvrtkrzmSWW3v5sm4wGYiG5c5wiJ LEqmvtnw14n0LxfpcWs+H76O/wBPklkgMgWWKWC5hwZra6hmVXjkQMrbXAyjK65R1Zt6igj6dPc5 yeeOnSvHvGPwO8C+LI5podPTw7q7gsmp6KiW8bS+XJs+2aUMW8qmRxJMyokz7QvnKM17CTycAAE5 wowoz2UH0ooooooooooooor5z+K3wJsfFTah4l8LlbDxLKPtFzpxMcWma5OGJmfc+37PdSrkmXPl O6jzQjSST18rw6x8SPhZqTaYl7r3he6hlurkaZOxfS7pplfTJtQjsLnzLK6RxEUjuVSRWMatG+UU jbHx5+K//Q19CD/yAvDXOD3zZ8151q/iLX/EDQtrut6trLW5la3/ALT1G7vhb+ftM/2Zbl2Ee7au 4IB91fQVi1638LPhTqnxE1JZZRPp/hiylX+1NWCAPOR8zabpJkBR7hh95yCkKne4JMccv6B+H/Dm ieFtNTSNA0230ywjcyNDBuZ5ZmAR7i5nkLSSykKqmSRmbAUE4AA2qKKK+RP2qgNvgMgktnxSCMcb f+JcVP8AMfhWX+y3pKy614r1zzXV7DSrDSUh2AxzJq9215LKZD0KGxQAAdHJJGBnzb49qF+K/ikA k5Ggtz6t4ZsmI/DOK8fooq4tjetYyamttOdPiu4bGW9ETfZkvbiGS4gtWmxtEjpFI6rnJCk9qp0V +k/wX0+50v4X+Eba8jEU01jdaioDq2bXV9Sn1Swkyv8AfgmifHUZwea+EfGvh2Lw94/13w9NF/Zl hb69IltGJ0uRa6Jezi70yTzQ8mSLSWJ8OxcZw+HDCv0/oooooryv4ofC/TPiLpigtHYeILCN/wCy NX2bhhvnbT9QVOXt3PQ8vE53pnLpJ8CB/FHw98SyIr3mgeItFuRFIFKh0PEgVx80c8EqFWwQ8Usb A/Mjc/anw3134d/Fa1nvdS8I+Ex4ygCz6/aXOh6XcTXcpYI2r2k11G8ksErYDeYzNExCSFgY5JfW rHwh4S0q8i1DSvC/hzTb+ASLFe6doemWN1EJYmgl8q4tYkdN6MyttIyCVOQTXQ0UUUUUUUUUUUUU UUUUVXurdby2ubV5J4UubeWB5bSeW1uolmiMTSW11CVeKQA7kdG3K3I5Ar4k8afs4eJNLne58HzJ 4j01mBWyuZ7a01u24dn3mXy7edAFQb0dJGZsCHA3H541DTtQ0m7l0/VLC80y+g8sz2WoWs1neQia ITwmS2uFV13IyuuQMgg9CKo0UUUUUVveGfEep+E9c0/xDpEkaX+mytJEJ4xNBNHLE1vc208ZIJSW N3jfaQwDEqysAw+gf2fL7T5Pij4pOlRyWOj6jo+sz6Zp0pdmgt/7btZ7G1kwzgtDCzruZ8EBvmya +2aK8b+Pl/DZfC/X4nnME+pTaTYWgXIa4mbVYbqeAMvZoIZmI7gEHrXw9qniyS48J6F4LsIYrbSd NuJdZ1GXyIo7vWPEN35iteXLgsQltA4s4AGy6r5j/eSOHjKKKKKKKK9X8H/Bnx14v8i4g0p9I0qd Y5V1bWhJY20lvNCtxFPZwMpnuEkjcGKSKMxt0Mi9R9u/Db4dWfw50ifTbbVNQ1SW9nS6vJrpjDZr cpH5RbT9NVmSAMu3zCWd3KjdIQqKvonuTgdSeBgd+tFFFFFFFFFFFFFFFFFFYOteFfDPiNca7oWj 6tJ9nktUnv7C2uLqCCZSsiWt26mWI/NuVonUqcMCGANcjcfD74VeGLO71u+8LeG7Wx06xaS6udRs U1GCK2gjUFza3gmDyfKACqGR2OBuZsN8O/EDx5B4ouZdP8PaPY+GPB8F59qsdF06wsdPN3dRxG3X V9X+wqFe5ZCVVQSsSYRSzb5H9c+CnwU/tf7H4x8Y2Z/sjKXOh6Hcpj+18YeLUtSicf8AHp/FDC3+ v4dx9nwLj7Sooooor85fjx/yVfxV/wBwP/1G7OvvHwRoX/CN+DvDmhNbxWs+naNZQ3sER8yP+03h WbVZQ5LZ8y5aVyRgZPAAwK/LSSOSCSSKVGjlikaOSN1IZJEba6sD0IIwRUdXLaxu7uK/nt4Wli0y 0S+vnUjFvayX0GmpM+7qpmuIY+O7A9M1Tor7U/Zb0vydA8U635wb+0NYstK+z4O6P+x7I3fmlvR/ t20D/ZNeYftIeH5NL8dR62qym18S6bbXHmuY/LF/pkSaZdW0CjDYSBLWRi45aQ4PUD64+GEVvF8P PBaW9w11GfDmlStKZFkZbie2Wa6tsr2hlZ4Qv8ITaeld3RRRRXPeKvCui+M9FudC122+0Wdxh4pU KpdWV0inyb6xmwfLmjycHBUqWR1dHdG/Ovxv4I8RfDDxHFbzzTJsmF/4e8Q2JltVvEtZlkiu7WWM 7obmBthliD7om2sGZGjkf6H+FXj/AED4kXcXh/4i6F4e1fxPbWflaPreqaVpdxJqdnA+5tOf7WhZ bhC7zKsI2yLvO1GUmX6BPgDwF8p/4QnwepQ/KV8M6Kp65zkQDn0JNddnPJ+Yk5zn16nJPU/zpKKK KKKKKKKKKKKKKKKK+Vvid+z/AKl4g1PVPFHhvW5L3Ur+We+u9I12YFpH2yyLb6VqiDaiqBBbWttO ioij5rhVUKPk/XvC/iLwvcfZfEOjahpMryTxwteW7pb3LWpAnNldgGKdV3Ll4XZfmBzgg1gUUUUU UVJHI8TpLE7xyRurxyIxR0dDuV0ZeQQeQR0r2bRvGdx4k+KXw68Qqpg8RXV74d0jxPdxq1vHql++ qNob3kMaysqibS2tYpljSKMyCTEQU5b9DqKzda1OHRNG1XWrhJZrfR9Nv9VuIYCvmyw6favdyxxF 8DcVQhc8etfmXpPiddD8MeINJ06KRNX8TyQWOo6niONrTw7aDzpdOsLmM+bm+lbF6rFYzFEilZDI THxtFFFFFFFdv4Q+Hni3xxOI/D+kTz2qyBLnVbj/AETSbQCWNJfNvpsK7xrKkjQQ75imWWNgDj7O +Evwdf4feZqmpa5eXms3Ubx3Fhpl7dW3hxUHyWzzW+I3u5YwZCj3ChEMh2xeYiyn3Oj3ByOoPByO 3Siiiiiiiiiiiiiiiiis7VNH0nW7dbXWdL07V7VJFnS21Oytr+3WZVMaTLDdK4DBWYBgAQDgHBNc T/wqH4a+b5v/AAh+kb/M37fLn8vdu3Y8nds25/h24xxjFfLHxW+InhqG5vvDXwz0jQtHs3hm07X/ ABLoel6fYXGtW8hAudHsLuyjRjYkqvnyBsXBGE/cDdPyfwp+FOp/EPUxcXAlsfC9jKv9p6nt2tcs vzHTNMLcNMw++/3Yl+ZssY45P0L0rStO0LTrTSNItIdP03T4VgtLSBTsRMlmJZjuZmbLSSMS7OS7 ksSTfoooor5C/aq6+BPp4n/np9eh/s56K2l/DxL+XyjL4g1fUNSQrDsnS0ttukxW88jDLfNbyzJj ICyZHLNn5g+PRJ+K/ionGcaEBj0HhqzUfyryCrun2N1qt/ZaZYxeffajd21jZQ744/OuryZbe3i8 yVlRSzsBlmAGck4qlX0f/wAIq3/DNh1b7cdv/CYf8JX9m+znH/Hx/wAIR9i3+Zjn/j583b0/d7cf PXzhVm1tbi+urays4JLm7vJ4rW1toV8ya4ubiQQwQxRqMlndgqgdSQBX6uaJpcWh6NpWiW8kk1vp GmWGmQyy7fNli0+1W1jkl2gDcQmWwByeg6V84/tD/DZtUsT470iItqGk26Q67aRW7PJeaXGf3epg wjJe1BImLKcwfMXVYQG+hvDmuWnibQdH1+yMZttWsLa9CxzR3It5JowZ7OSSElfMgk3wyr/DIrKQ CCBt0UUUUV5J8Wfhdp/xB0d5oI0t/FOm20p0i/UIv2kKDN/Y9+WxugkbPlsxBhdi6na0qS/Bvhzx F4h8AeIk1PTWl07VtNmns76xvInRJkWTy73SdVsn2sVJXa6NhkcBlKSorL+k/g/xZpXjXw/Ya/pM 8UkdzEiXlsspeXTdRESveabc71Rt8LNjJRQ6lZEzG6Memooooooooooooooooorg/Heh69e29hrv g+eOHxd4cmmuNMhuZ3i0/WbG68v+1/DupR+YkRiuhDEyvJgpJFGVlgOZF4Hwn+0L4L1qGK3195vC es+bDbS299HNcabJPNO8Ia31SBCI0QKjTteJCqF9oMiozj0G9+J3w8sLWa7n8aeGnhgCs6WWrWmp XTBnEY8my09pZ5DlhkRxsQMscKrGuVk+JnwW8YNFpmo6v4d1JEZp4Y/EukT29lFKqlTKlz4gto4E faWAO8Mckc5weYPwN+DviwLd+GtQnhtbUm2uf+EW8R22q2zzE+b/AKVNqH28pLtIwqOoxyVPWuRl /ZVjLsYfHLpGWOxJfDaSOifwh5Ev1DH1IQfSkj/ZWQOhl8cs0YdfMSPw2InaPPzBJWv2Ck4IDFSB 1welemaD+z78ONDuDczWeoeIJVnt57Ya9eJcQWzWzl9n2PT47WGZJCV81LmOVGCgAAFw3pkHhDwn awtb2vhbw7bW7ypO8EOi6ZFC08fEczRRxgF1HRiM+9Y998Mvh5qNpLZ3Hgvw1HDcbFkksdJtNNu1 EcolHk3+mrFPGcqMmORSRlTlSQfHvFn7NHh3UFnufCWoXOgXZTdDp168upaQWitfLSETSk3cXmSA PJM0k+3LbIsbVX5M8W+C/EfgrUn07xDp01qTLPHZ3ypI+m6okGx3n0y8KqsqhZI2YcOm5VkVHyo7 P4DsV+K3hbBIB/tsHGef+Kdu8Zx71+jVFfOf7Tuf+EB0njj/AITCw5HIB/sW/IGfxP1/Cvhu3t57 ueC0tIJrq7upo7a2traN557iedxFDBBDECzu7EKiKCSSAASa+nPBX7NWqahHFfeNdRbRIJFLjRtM MNzq7A+bHi6vZA1tbsCIpUVFuCyMyv5LjFfQWhfBf4a6EI2h8M2eo3AtEtpbnW3k1n7TgKXuHs75 mtUlYruLRQR4yyoFQla66DwZ4PtY3jt/Cvhq3jkzvjg0LS4kfjHzpHCAeOOa5jXPg/8ADjXrcQ3H hXS7B44btILnQoF0O4hkuoxH9oP9meVHM0ZVWiW5SRFIPy4dw3kuq/st6FMYTonirVtPUK/2gapY 2WstK5YGIwtaGwEYAyGDB8nnK4wccfsqnv47A/7lgn/3IVuR/s6fD3w/Yw3/AIr8VaiyW0qG7u7i 90vw/o8wMihIHW5SWSMMcqSt2CcjaVPNbun6/wDs8fD+98rS7nw7DfwyG6j1GztNV8Uzwm6txA4t dfijvSgMeVeGK4AXLAoC7Z6kfHX4UFlRfFiEtjBOi+JERTno7y2age5qnqvx/wDhlpkUskGsXWsX ETBBZaTpl600gYgForm/SC2IUElj5+eDtycA4XgbVvFfxb1iPxRrFndeH/h/pUlpc6FotvfOg1vx Dpd4k8V/fXaQxyXltazxtIF/dwidIUAleG4J+hKKKKKKKKKKKKKKKKKKK+Efjp8Vp/FGpXPhXQL6 GTwnp80QuLmxd2TX7+ELI7yzMq7re2lJSFEzG7L54eQGEx2PgR8KI/E93/wlfiXT3m8O2TEaTa3H y2+t6lFKFaSWFhma0tyGEi8I8uEJkVJoj9zUUUUUUV8r+GvB03xD+LWs/E25t4Y/CWla95Wjsbp7 keI7/wAPWyaTZajpk9r5QNsktvHdmU7oy2LcCcCZk+qK/Nb4yaDcaB8R/FEM3nvFqeoy6/aXM1s9 stxBrbHUJPs+8sJEhmea1Mqn5nifIVgyr5hX0f8AAXwi3iLTPiZLExS7ufCc/hbTzcR509p/EEU0 rTTuFZ90ElrbkFASocnBbbXzhRX6NfAvQDoHw20QS25t7vW2n1+7HnJP5q6g4GnXCmMsqB7FLUmM HKnIcB9wFz4u/D9fH/hSS0tkRdd0ppdR0OXZbeZLcJCyy6W1zOAUiulKhsSKBIsMjlljxWT8BtVF 34AtdGuI7m31fwrqGpaJq1pexrBc2863r3kCG3LeYqpFKsP71EbfHIuDsyfaKKKKKK53xX4T0Txn o1zoWv2zT2dwVkjljKR3ljdIpWG+sJ3VvLmTcQG2lWUsrhkZlb81PEnhzxB4B8RyaZqSy6fqmmzx XVje2kskazxpKXstW0q8Ta20lNyOuHRwUcJKjqv3f8HfiQnj/wAOLHfTBvE2jJFBrqC2W1iufMdx Y6laiMlGEyJ++ChNkwceWkbR7/XqKKKKKKKKKKKKKKKKKwvEmiL4g0W+0wXc+nXUsLtp2q2klxDe aTqKoRZajay20kMgeJzkqsqh03IxKOwrw3RPjrHoOqXPg74oWk2m61os0ljd+JLG3nuNL1N4FkkT UZNNjgjuYUuIhA8LQwyLKZPM2W8RCr6xB8S/h9c20d5H428MLFJD56xz6zY2tyECl8SWVy6TJJxx G0YYngDJrk7j40fB7VYX06+8QWV7aXe2KW01Dw/rUtjNuYYFwl5ZGLbnBJfjvkYrEvvhj8D/ABzc 3MWiXeiw6q/lXMx8GeILEzRQW6rbN5elQPcWiRMSgkdLUZYg7gzNu5HUv2WdMluWfSfGF/Y2exNs GpaRbanciVV/eu13bT2a7WPKr5Ix0y3Ws7/hlU9/Hf8A5bGf/cjXdaV+zX4AsZrea/n1/WikZS4t bu/gtbC5laMqZVTTIobhQGO5FF11ADFxkV6xZ+A/BFhGsdp4R8MwDyVtmddE01ppIQANk1w0e984 BYyMSx5bJ5ol8B+BriR5Z/BnhSaWQ5eWTw9pDyOSMbmd4ck++fxryfxH+zd4G1WHOgyah4XvFjVY 2hnn1bT3czBnkurTUpGlY7NyL5d1GoOCQcYPy34++EnivwBLJNeWzanoZaQwa/p0Mr2aRC4EEI1N cE2kr748LIxQs2yOSTaxHnmm38+l6jYanakLc6de2t/bMc/LPaTrcQk49GUV+tVFcf8AEN4ovAPj czSxxJ/wiPiFA8jqimaXSJoreMM5AzJIVRF7sQFyTivy3r3PwH8BvFfjK3tdVvpIvDeg3kC3NrfX cYur+9glWQRTWWlRujbCUU7riSENG6yxeap5+n9C+AXw10QxySaTda7cQXf2uG516+kusABdlrLY 2Yt7OaJShJWW3bcWYMWXao9CtfBng+w837D4U8N2nnp5UptdC0uBpo1cOqS+VGCwDAMA2eQD1rO1 n4beA9fWddU8J6JNJcurz3UFnHp+oSPGwwzalp3lXHQDI83BAwwIJrx/Wv2Y/CN2s76JrWtaNcS3 Hmxpci21bT7WBiS1tFbMsFwwGVCM927AA7i5Oa5f/hlU/wDQ9j/wmD/8sK2tN/Zf8NW0Nw2veKdY vSuGil023sNFhgjUZk+0C9F8W+oZQO4NW7Wy/Zt8DLbSTXvhzWbie2a1NzczzeNZJfLdHea4sbFb q2t5GKjEi28RwWCEKWU96fjz8KD8x8W5JzuH9h+Jdw3dc5sscfU/0qW4+N/wttkhd/Flu4uIhNGt vp+sXLhCxXE6W9sxifIyUlAbocYOa81i+IGsfGzWV8I+E7fWfDPg+PbceKvEaNbrrUmneRvi0xPK YxWhuZ1eABJZpJE/eFfKjnhb6ZtLS1sLW2srOGK2tLO3itbW3hUJFb21vGIoIYkHAVFAAHYDFT0U UUUUUUUUUUUUUUUV8x/tAfFBtEs5fA2iSQPqWrWJGu3aSpLJpem3QKDT0ijPyT3Ued/m8pAwIUmV JE+cvhX8Obn4jeIGsWmls9G02JLvWr+KMvIkLvshsbRipQXFxhhGZDtVVkkw/l+W/wCjOk6Tpug6 ZZ6Po9pFY6bp8KW9paw52xouSSWYlnZzlpJHJd2JZiWJJ0KKKKKK+Xvirol98UviPoPgvTIcaZ4R tEvPFOsIk8J0r/hIHiuHs2mnQxvM9rbwvZxxhtzSPuwkUrR/S+nafaaVp9jpdhF5FjptlbWNnBve Qw2lnAtvbReZKxdiqKo3OxJ/iJJJPxf+0/oq2viXw9ryC3RNY0iewlSKLy55LvRrkO91dSKMOWiu oYkJJIWLb90LXzDXrXwQ0Qa58S/Dqy20txa6XLca3dNESgtTplu02n3Urr0QXn2ZSOhJC9DVv/hC X/4Xj/wiH9k2/wBi/wCE1+0f2V9og+z/APCL/av7c2eZ5uNv9mfP5XmeZ/yzx5vy19Yia3j1uL4J mWJdEb4TSQvqHnImtTzNIPDvkQlv3Qf7IJLkqIGJJ3Y8tcH899R0+70m/v8AS9Qj8i+0y8udPvYB JFKIbuznNtcRiWEsj7XUjcjEHGQSOa9Y+Avh9Nf+JGlPKkEttoFvc+ILiOV5kZnstsGnyW/kjl4r ua2lwxClUbOfut+iVFUrHTbHTEuUsIEtYri6lvpYIy62qXE4AuZbe3J2QiRlMkixKivKzyuDJI7v 84eO/wBpHStHuLnS/BlhBr15bzNDJrN7I66CskUke/7HDauJbxGXzo/MEsKhlSSNpo25+V9f+Inj fxN9oXWvE+rXdvdxRxXNhHdNZaXMkTCRFk0qxEVscMqvnyslgCSSAa5nT9S1DSbuO/0q/vdMvolk WG80+6nsrqITRmGZY7i2ZXXcjMjYIyCQeDX198Cvi/rGv6mngzxVdLf3Mlk8mhapNHIb+4k06AST 6bevboRKTAkk4uZ2VsxuHeV5Ex9WUUV8s/tD/DQ6lat4+0aCR7/T7eKHxDZ21qrG602AMRrbPFiQ yWy7Y52YOPICtujSA7vLf2f/AB5N4b8U2/hq8uJDoXii5jtVid53is9dlURaddW8Eav81y4jtJcB AQ0byPsgFffFFFFFFFFFFFFFFFFFFecfE/4hH4b6HZaydGbWVvNVh0zyBfjT0h8y0muhMZzDMWP7 kgJ5YHUlhgBvnzx/4J8OfE7TpfiF8L54LrV3jS88S+F4mhj1GWSYN5ly2mIWaK+3JJ5kY+S62tLC zyHNz8qyRvE7xSo8ckbskkbqUdHQ7WR1bkEHgg9KjqaGaW3liuLeaSCeCRJYZoXaKaKWNt8csUqE FWUgEMDkHpXr3hX46/EHwy3lzaoPEdkQ2bTxEZ7+RC8qO8sOpK63QcKhjRXleJQxPlkgEfS+gftG fD/VLUvrMt/4avEW38yC8srnUbeWSVWM4srvSo5mdIyAGaeKIncpVThtvplh8QvBOq32laZpfiXS 9Sv9b+1HT7OwnN3O32K3a7uDdxW4Y22I1Zx9p8vdg7cngbGq+IvD+htAuua7o2jPco72y6rqdlp5 nWNgsjQC7dN4U8MV7kU/Ste0LXRM+ia3pOsLbmP7Q+lalZ6isHm58vzzaO+wtg7d3oa1q53xX4V0 Txnolzoeu2puLO4+eORCqXdjdorCG/sLgg+XNHuODghgWR1eN3RvgKTS9Q+DnxU0qPULubyNG1bT b7+07O3mi/tLw9duEvJLaGbG4yW7T20yKzKJBJGHYLuP6P8AofoR6YPvRXxz+1HrokvvC3huOW7B tbS91u9i3AWMwvZRYaZIAGy0sXkXYO6MbFk+VjvYL6T8FvhHaeD9PtvEmtwJP4s1C2SaJJomA8O2 t1Dk2UCTqGW6ZG2XUpGRzCnyB3m99rK1TXdD0JIpNa1rStIjnZkgfVdQs9PSZ1GXSJ7t1DEDqB68 1jf8LA8BBQ//AAnHg8jOOPE2i7vqU8/d+lLrPjvwjoOi2fiPUdbtP7Ev7tbKz1SwS41e0uLkiU7I 5dJSfI/cygvgqGUqSGwK4DUv2hPhhZWrXFrqt/rEyyIostO0fUYrhlcEmUPq6WsIVDw2ZQ3Pyg14 B40/aN8Ua4s9j4Yt4/C+nuJIjdh1vNduI2EsLYumAjtg8bxv+5jMsci5S5wcV4BqGpahq13Lf6pf 3up304QTXmoXU13dSiKMRRiS4uWZ22oqquTwAAOAKo0V6t4D+Gr+I/sWueJtSsfCvgl7mWGbW9U1 Cw06XUWtcCWy0VL5hvdmPlidl8pSH5eSMxH6Y8IfGjQ9Q8WaT8PPB/hiaXw/GP7N0rVxqL2+yx0+ waWS6/sy8gMjRqIzgy3AlYDew8xtlfRVFFFFFFFFFFFFFFFFFeI/Hjx3ceDvCKWemXEttrviSWWw sbmBnins7G2VZNWvoJhG6h1V4oFAkjdTMJY23RHHyD8LPh7c/ELxJHYP9og0WwC3eu6hBFuEFtk+ TZxyOQiz3LAxR5JKgPKEcRsp/Se3t7e0ghtbW3htbW2ijt7a1tYo7e3t7eFfLigt4IgqIiqFVUVd oAwMVLRXG+PfG+m+APDlz4g1KOS5betnptjEdsl/qk8byW1qZWyI0wjvLKQdqKxVXfYjfnh4u+IX i3xrcTSa7rFzLaSz+fFo9vLLb6JaFHdrdbfTlbaTEsjIk0u+bbw8jHk85pWt6zocss+i6vqejzzx eTNPpd/dafNLAHWXypJbR0LLuVW2k4yAa938FftGeKtEkt7PxSg8T6UvkxNcERW+uWsKBIvMiukA S5KoHci4XzJHPzTr1r690DxN4X+Ivh+WXSb1L2yv7BoNS09bo2uq6dHfLJavaajDaSCa2lbZKqOr jdt3wuylXPV20EFrbwWlrDFb2trBFbW1vbxJFBb21vGIreCCJMKiIihUVQAAMY4qWvkb9qPw/lPC /imGBBta78P6jdGf5zn/AImOj24tmboMXzF0TjIDtygHyBX2z4Auz8NPBXwutSxe++InjO3uL+wM 9s7zabr2ntY2dxZExsyJCDpU8yj5ixaMuqyYX5z+L3hZvCfj7XbFIUisb+4fW9KEUENrbrp+pyNO Le3t4GZVS3l821UfLkR7gqggDivD+lf29r2iaH5/2Y6xq2naULnyvO+z/wBoXiWgn8ncm/Zv3bd6 5xjI61+rcEEFpDDbWsENvbW0UdvbW9tFHDbW8EKbIYIIYgEREACoigKAMAVLVBNJ02HUZ9Xgs4YN SuofIvLuBPs8l/GgjWD+0RFgXDQrGFt5JlZoVMixlFkkDeR/Ef43+HPBK3GmaeY9e8S+TP5dnaTQ zadpt3HdfZWi166ifdE6FZG+zRhpMoFk8lZEkr5G8SfGf4ieJbgSy+ILvRrdTuhsPDs0+jW0RMaR uGlt3+0TBim/FxPIFYts2g4rzHz5/P8AtXnS/afN8/7R5r+f5+/f53m53b93zbs5zzX0B8Lvjlrf h7VFsPGOq6hrfh/ULhTcX2oT3eqano8rp5Qu4J5meV7fhTNB82AN8K796S/eVFFeTfF/4cQ/EHw4 fs6yDxFokV3d6C6SLGlxNKiNc6XcLMVjKXAiRUkYqUcI28J5iyfC3gHxdd+A/Fmna9GkrRW0r2ur WQMqG80y5/dX1s8ayRhnUYlhEhKiZI3ZWC4r9OrS6t761tr2ynjuLO8t4rm1uImDxXFtcxiaGaJx wVdSGBGcg8VYoooooooooooooooornfF3iD/AIRXw1rHiL+zrvVf7JsmuvsNkMTT4ZVzJIQ3lxRh t88u1vLjV32tt2n5yvLjwX+0Po+2F7Xwr8RtMSaLTLW9uY5XvIESS8W185Vja8s2VXd2jh821cNJ 5ZjYi4+SdX0jU9A1K70jWbGfT9RsZfKubW4UK6NjcjKy5V0dSGjkQlHQhkJUgnMor0Xwx8VfHnhN oV0zxBeT2UJtgdK1RzqWmtbWr7hZxwXRZoI2GVc2rxPt6OpAI+m/Cf7S3hm/jt7bxZYXegXxXZPq Fmj6lorNFZiRrgxxZu4vNmDJHAsM2zKb5iNzL6fH8YPhpNpk+rL4w0sWts6xyRS/aodTdmZYwbfR J41vZV+cZaO3ZcZOQFbHd6jqumaRbNe6tqNjpdmJEia61G7t7C2EsufLjM9y6rubacKTk446Vm6b 4r8LazdLY6P4l8P6teukjpZ6drOm310yRrukdLe2ldyoHJIXgV0FQ3Nvb3VvcWl1DDdWt1DLb3Nt cRJNBcQTxmKaCaKQFXR1JVkKkEHBFfn38Z/haPAGqw3+kx3b+FtZdjaPKjyrpN9uaR9FluyWLDyx 5ls0pV3QOp3tC8rfb/gbXv8AhKPCHhzXjcR3M+o6RaSX0sMRhi/tSOP7PqsSQlVC7LlJYwAMZHy5 Ug11deFftE6zHp3w3u7FozJNr+p6ZpkRWURmBbe4/tiW4KFSXXFr5JVSuC6knAwfKfgJ8JrXVYV8 b+J7Kxv9KlE9v4f0y6VLuO5mgujb3Wp3cAYoEjeOSCKGZWLHc+0BYmf7Lqre31lpltNf6leWmn2V uoee8vriG0tYFZxGrSzzlVQEkKCxGSQByRXNj4geAmBI8b+DxtH8XifRFyfQAz5P4A1ej8W+GbjT NT1mz13StR0zRrWa61S60q7g1ZLOCCA3ErzLppmbIjVmCBSxAOFNeez/AB7+FUUU0sfiOW6eOKWR LaDRNdE1w8UZeOCE3NvHGHc/IhkkVcn5mVctXivi/wDaav7oS2ngvSV02Jk2rq2tLDc6gN8C5e30 2Fnt4nSTdgyyzqwwSikla+c9f8U+I/FFwLnxDrWo6tIk1zcQpeXMj21pJeMr3IsLMEQ26uVQGOCN FAVQFAUAc/RXZ+DPBWo+Mr9ooprfStHstkuueItRZINK0a0ZgPMuJ5mRWlfpDAHBdupVA8ifUMvx T8F/C4aX4E+HehDxmcI11daZq0e291e+WNICt9Z29yL67myolESqqfu4I+VMUP1KQDnPIx747cgk epPoaSiiiiiiiiiiiiiiiiuW8aeKrXwX4Z1XxJeRmdNOgUwWsbiNru8nkFtZ2wlw20PI6hnCttXc +1tuD+a9hZ63488VxWqMLvXfFGrySTXDwlIRdX9wbi9v7iOwjby4YgZJpfKiIjjViq4GK/SjwZ4T 0zwT4d0/QNMjiUW0SNe3UcXkyanqLRhbzUrkFnYvKQOGdgiBI1IRFA6miql/f2ul2F7qV/N5Fjp1 nc319OY5pvs9rZwm5uZjFArO21EY7UQtxgAnAr86fG/xh8Y+M7y4/wCJld6JorrcwQaJpd3NbQGy uQI3h1OaAo12zIAH835OW2RorFT5lZ3t5p11Dfafd3FjeW0gltruznltrq3lX7ssFxAVdGHZlINe ueEfjr498MTKt3qMnifTWkDT2OvzTXc+1pY2me01ZibiN9iNHGHeSFN5byWbBH2R8O/in4d+I1vO unedYaxYwQzaho16YftEaOipLdWcsRIuLZZW8rzgqsDtMkUZkjDd1p2k6ZpCXqaZZw2q6hqV9rF8 Ywd13qepTm5vby4kbLM7NwNxO1QsagIiqNCvGfj5oP8Abfw21WWOK6nudBuLLXbWO1AI/wBGk+yX 81whVi0UVpcXMr7Su3YGLbVKt+dtfS3wksR4Y+HXxJ+I1xIbC5fSLrw/4c1BPty3VvcyRBDLDGi+ WyTX0tjHHMAxWSGQExqH3/QX9j+Hv7a/4Xrz9h/4V59v+wf2ZD/au77J/aH9sef9o2favsH+g+Tn G3jzdtfJ0nxHiT40P8QFMMunJ4gaJZY7a6US+Hltv+EfF1HbSukonawHmgNj971QLlK9A/aS8C/Y tStPHWmw/wCh6uY7DXBGBtg1SCMLY3rF5SxFzCpjIjiVEMIZmLzjOl+yvYxNL401F7ZDPFHoVlbX rRnekUzXU99bRSnjDGO3aQeye1fX9FfFP7QXxNn1DU5PA+h3dxDpulO6eIJrW5i8jVtQeNGGnv8A Z8sYrT5kmRnAaYsrx5gRz5N8M/hzf/EfWp9Ot7k6Zp9jam71LVWs5byO2DN5draxIpRGnmbJRHlT 5ElcbvLKn7P1Dwf4d+GXgbX9U8I6Db/23o/h7UprTWJLSy1DW1uBZlJNSuLy+RgUTH2iaFVEW1WV YgMLX5z10fhC9/s3xZ4Y1DyzMLHxDol55IkERm+zalHMYxLhgu7bjcVOM9D0r9VaKKiube3vIJ7S 6hiubW5ikt7m3njjmguIJk8qWCaFxtZHUsrKQcqSCCDX5mfE3wcfAnjLU9CiMzaeDFfaRPMgR5tN vV8yFd25t/kv5ls0nG9o2baucD9Bvh74ibxZ4J8N6/IZjc32nJHeyTQw25m1OxkfTtTmjjgLL5b3 MMpjwR8hX5UJKr2VFFFFFFFFFFFFFFFFVdQ0/T9VtJbDU7Kz1KxnKedZX9tBe2k5ilWWIS21yrI2 11VxkcMAc5wR83fETxt8I/A7T2Wi+DfBut+K4POEENp4e0N9N0i+gmEY/ta6hjUq6Nvb7PDmTdGU cwbkkrw6++JfhjxvdSv8R/BlqlxME8vxN4FZ9K8QWvlRj/j4ttTlmgvy4iht1Ny48iIyGMFyoHP2 /gvwrrMlhFoHxI0OG4u45pLi18Z6bqXhM2Ji+dYpNRiF9YszKMj/AEpcnCrljiuy0r9nrxLrlu95 o3i74e6raxzNbyXOma5qeoQR3CRiVoHltLB1DhWQlScgMCRgglmpfAHW9Ce2/wCEh8a/DvRIbp38 qTUNevLNp0iIE7Wcd7aReaUDDcoYdQCRmsPVPB/wt0SWdZvipc641lOkdxYeHvB9xJPeBZhFOun6 tdXgsWABZlmEzIVGVDHCnLHi5dPmGk/DHTNV0GTUDHpz6x9se+8b68W1Rp7GFLyxSNbJZMwIbTTo 1ZygEs1wMAem+E/2e4NfjukvvGcNtq2lS/ZNf0jTdJOoRaTqUsBuF05taNwkE00KsguVgV1jk3Rb 8jedbV/2W9UhhMmgeLLK9n+07Ra6tp0+mRR2hVjvN7aPdl5FbYu37OgILNuUqFbJ0L4t/Ef4ZaxB 4e+IVpqGp2Cyxvcx6sPtGuQ2LzzCW90bWGkC3YMhJUzyyxv5QhjkhAZh9feFfFei+M9Gt9d0G6+0 2dxlHR1Ed1Y3KAGawvoASY5Y8jcMkEbXQvG6u3j/AO0T4NGv+Dx4itklfUvCjPcFIYWma40q8kji 1JXVOQIQqXJkYYREkyMNuHYfBrxXJ4t8AaPeXVx9p1TTfN0TVpCtyZDdadhbeS4luyxllmtmt5pp QxBd2+6QVHqXJ6c8dsnpzyPcDrXxV4MsY/ix8bdb8WSpHN4f0O/XU4pIoLqKC7i00rpvhaN0uG8x JJkgS7lRwA5jlTy1DbR9qk/Tp7jGDzz06V8l/Ej9oW4ivp/D3w7EU0sU8MD+JvLiv0muVlPm22iW MiPHKhO1PtEgdXy4ijK+XM3KaD8APHXjMjXvGevyaTLqFrHMW1T7brviR3QRxWkWo29zJF5Q8gcb 7lpI9qxtEpyE9On/AGX/AAXJBNHaa34oiumhKWss9zpFxBHclcRyTW6WkRkQNyyCVCRwHB5r5w1r S9Z+G32DUvDfiS38QeDvFls0lnqCWiHSNe/s8GC8sNd8L6kZk320kzhEuo227tyFJlkSKCyu/hJq 7OdZ0jxZ4RuZYbOCM+HdStNb0GO68oRXmoS2mtR/bo4fMBl8hbq4fBKh/lG7es/hv8O9WjuV0r4z aJ9rgRJFi13w9d+GrSRWlWN9t7qtyuSA24LHG5PcAbmGlp/7OnizVrWO+0rxL4E1OykLiO80/WdS vbSRom2SIlxb2LKSp4YA8d65GDwP4MtZri28Q/Fbw/ZTxFhGPD+ieI/FEDlZPLYPdxQ20S9GxtZ8 jB6MDTINd+HHh5I5dE8Maj4t1dYrZhfeOJLe20S1u4ZgZ3i8MaLI32iOVNw2XV8wU7ThgCH9E8Of H8y69BqPj3wzomrxW8lzLp2qaZo9oNe0EsTNaW2lyX0mDAjYQKZVlAO9pZGXY3114UufB2rW914h 8IR6JLHrM/m6lqGk2ttbXN7ef8fJXVzGiTfaF84uyXAEg8wsQC1dVRRRRRRRRRRRWFqPijwxo8ph 1bxFoWlyq4V4tQ1fT7KVSU3hTHdSK2SGDDjOKs6bruh62ryaNrOlaskYzI2majaXyxrv2Zka0d8f MdoJrUooor83vjV4mbxP8Q9cmSR3stIkHh7T1kjt0McWlO0d2Ua3J3o921zNHI7FirrnaAEX7R+E XgWPwL4Qsbaa2ji13U0j1DX5doFx9qlUyQ2Ejgv8trG/lBVbZvDyKAZDn1Ciivkr9qqSVIPAsQlk EE0viOV4AzCJ5bZLBYZXTozKsrqpI4BYD7xr48r6X/Zvez1TVfE3hTVtK03VtKvtLttceLUrOC+i ivNIvFs4dsFwjRnet4+SwyNo24y2eq+LfwDtY7W88TeA7W4Fyk73WoeGYFEsMlvKF3P4et4U3oyP vka1JZWVsQCPy1hk+ZPCfivWfBmt2uu6FcmC7tyUlifLWt/ZuwafT7+EEb4ZNoyMgqQroVkVXX9N fDHiLTvFug6Z4i0hpjp+pwNLEtxEYp4pIpmtrm3njzjdFKjxsVYoSpKMykMd2vFv2gbC1vPhfrNx cQ+ZNpN3o99YP5ki+RdS6pFpbTbEIDfuLiaPa2R82cbgCPj/AOE/gS48eeLbCzltJptA0+aG88RX Ko4t47FN0senyzxSQsr3jRm3TypPMALyqrCJ8d3+0h4obVfG9tolvNJ9n8LWMaOGSBQur6ptv7ye 2uIWaRl8n7IjByu2SNwqDln7/wCKOiL8UPhj4b+JGkxW02taXpP2rWEtYntkksVRh4gtYhdIZn+w XkchhV5tvl+eyGRnQt5D+z/plxqHxP0a4iiWWDSbPV9SvS+wiGA6dJpsMyrJ94i4uYAMfMCd38Oa /Q2ivnr48/E6bwjpkfhrQru4tfE2swLcSXUMTK2m6HI8sEtxBeEgJcTSRmKExqxRBI+YnELH4w8L eF9Z8aa5Z6DosSTX147M8s8jR2lnboN1xf304DbIo15YgFmOERXkZEb748GfBXwP4RtVEunW/iLV G+zPcaprlpa3jJcQxrk6bZyoUtk8wO6AbpBkK80mxcfAfinXLjxL4j1rXruCO1uNU1G5vJLaOKKJ bfzJTtgIiSMMyKAryOu+RgZJCZGYnn6/VDwPPPdeCfB11dzyXNzdeFfDtzc3MztNNPcT6PDLLNLL IdzSMzEuzEktyea6iiivhf8AaM8D/wBh+JIfFlhbGPS/E2RfeTCEt7XX7dAZ93kRLGhvIgLhd8jy SyrcyE4Fezfs5eKW1rwVNoVzOsl54Wvfska7bozf2Pfg3enSXE8zMjESC6hRYiAkcUYKjhn+gqKK KKKKKKKKKKKKKKCPp09znJ546dK8O8dXXwY+H0P/ABOvCnhWXU7uFbuz0Sy8MaVPqF5EJEsxMqtE IoIshzvlkQPslMe+QMp+b9a+NNr4pj/srxL8PvDd54ctIp7fQbHTprnSdW0G3JjW0isdZjEiII44 o0kSK0jjk2KDGsaiOuXutB+GWpR3Vz4e8dajob/aIYbLRvG3h+6M7xiJPPup9d8LC7hCs5cxqbZW GNrYAErdJpfwJ1fXLiSz0bx58MNVu4onuJbbTPE13qNwturIjXDR2VnIdgZ1UtjAJAOCRm7qX7Ov irRrb7Zq3inwBptkrrCbzUNb1KxtVlkJ8qNri6sUUM2CVBPODisO7+HvgLR7aH+2vi9ojak9vLcP ZeGdDvPFVrhHdI4YtUs54oxI+37k6xEZBPy4esKXxH4V8N3FvdeAtM1OXVIPsU8XiLxiul31zp97 bHfJLo2gW6PZx7mwRJdm5dBjyhFInmt23g/4S6t8RJ/t3ijxdLpWt6xpo1zTbbUra513XdV0K1kj 01tbvDPcRNBAXeCKzMrlplDtGoiiDN6BqH7LGI530vxl+9ELm2ttQ0bEctwqExpPfW1xlEZsAstu 5Uc7Wxg8ImpfF/4FXMdpdCW48OiVI4YrhZtU8J3bSi4kSKwuyFe0ldjNOYYngkcoHljdAM/WPw/+ J3hz4h2YfTpja6zb2sdxqmhXDM13ZF3MLtDMyqlxDuAxNF0DR+YsTOEGn8QPB9t458J6r4fl8lbm 4h8/SrqYIFstXtv3lhcGVopmjQtmK4aJN5heVVwWrw/9mvxHILHXvAepLdwanot7PqdpbXslx5kF nLIlnqenrZTIPswtbpRJIhbLSXLHYCrs31FXxr8Yjc/Ef4teHPh5pcjJHpaJa3E7xWxFtcahEura 3fQlpk85ILGOFvKZkdpI3jUFipb7AsbG10uwstLsIRBY6bZ2un2UG+WXybWyt1t7WHzZyzttjQDL MSccknmvFvix8aLLwARo+jR2mr+KnCSTW85law0e3YCRJNSNu6M0sqkGK3SRWCkSOyqY1l8G0r4e fFX4xSW+u+KdXuLHSt0Mllda4k8SvbXtqjPd+HPD9ukcQjeOOB2kUQxzZVhJIwYr6tZfsv8Ag6O1 hTUdf8S3d6qsLm4sm0uwtZX3koYbOe3uXjGzAIM75ILAgHaPDfFngNvAU1/4l8C+MJ9TPhjX20nV Vt7W80zXfC9xcqyWRvmUBZbeZCbY3irHDM7eWitudV5628QfD3XXifxp4Y1LSbqKILNqnw8k03Tk 1MxW1taQ/bvDepo1nDIfKmmkmsWgRnkObc53jdsfA3wn1m6torH4vHSftyIyWeu+EryGWwLRb2t7 /V5Li3st6kEM6yBM8KzcE6Nl8ANZ1qS7Phrxr8P9ftbR1VprHWru4mRJCREbqGxtrhYmfBO0yn2J rA1D4X6X4Z1k6P41+InhfRJI0VrlNKsvEfiPULcywrcQLJZQWcCLuVlYb51OCCARVGJvhR4fndpE 8SfEWaC9aNYnEXgjw9d2L2rxmcSRveaizpKUeMFbfP8AGMKUk6WH4537x2Gmar4H8A3/AIXsXWSL wzFoYtrCCXzpZZLuwFxJcJDO3nSKZPKZcMTs3O5b6+8F+JfA3xDWHxVodjZvq2jL/Ze+/wBNsYvE Wh27rKsFq0kZkeKCaN5TD5EzRMDIgO5ZVX0WiiiiiiiiiiiqGoappWkRrNqupafpkbpPIkuoXkFn GyWwBndHuWUEIGBcg8ZGcZqlpnifw1rMpg0bxBoWr3CAF4dN1awv5AG45jtZHbB7cc1t/l+hzS0U V8ZftN+LDc6lo3gy2kia306Fda1Ty5oJWOo3SvbWFtPEE8yF4IDJKB5nzpcISg2ozdV+zT4LFjpO oeN7yLF1rPm6XpBLk+XpNrcAX84EchB8+6jEeJI1dPIDK22U5+o6KK8W/aBu1tfhfrcLI7tqF3o1 mjKyqImTVItQMkgP3gVgZRt7sK/PCvXvgdqt5pvxF0i2trdry11+G90DV7JY4ZVutLvLczTed50b 4jieKO5l24LJEyEhGYH6h8f/AAF8L+KbZ7rw7bWnhbW7e2kW2+wW0Vvo19KB5kMOo2NuoVMsCn2i AblDkuk21EHwf/xMdE1H/l80rV9KvP8AptZ3+n39nN/wF45Y3X2ZWFfox8JfiHB8QvDSXEwMWuaS Lax16BnhPm3P2cGPVYEgC7Ybra7KpRdrh4huVBI/qNZWu6XHrmiaxos0r28Wr6VqGlyzxqkkkEeo Wj2ryxo5UFlDlgpbkivy00DQ7/xLrWmaDpcfmX+qXcNnBlZnji8w/vLm5MCOywwoGlmcIdsasxGA a+qvjpe2PgjwB4X+GWiSRLHdJE9+qtZ/aJdN0p1n8+9tgu9Gvb5hcCZAm94ZVBI3CuN/4WcP+FA/ 8I39tf8At7+0/wDhFMf24f7U/sHd/a/277Jjzfsf2f8A4lHk7vL2cbtn7mvm+vvH4La9ZfEb4eXX hDxHpjXsOgWtpoV49ykYstS02QO2ki2e2WIxz2scSR5GZFKRT+aZJPl9A+GfgJfh3pmtaNFdJfWt 34iutU067dVW8OmT6da28FrflVAMsLxSruj+RgQ4CF2jX0eub8Ya8PC/hXX/ABBvtkl0vSb26tBe lxaTX6wFNNtZhGyMRNOY4tqsCS2FIJzX5f2NpqHiDWLOwhdrrU9a1K3tInuZjunv9RuhCj3E8mTl 5Hy7sc8kk9a/TzwZ4S03wV4dsNA0uKJVt4ka9ukj8p9S1J41W71G4Ds7b5WXgF2CLtRDsRQN3ULC z1WxvtM1CEXFjqNpcWN7bmSWMT2t3Ebe5iMsDB13KzLuRg3cEEZr89vGfwP8ceFbxhZaZc+JtLll dbO/0K2nvp9hkcQx32n26tLFJsUM5CtCCwVZWPFb3wl+EPivUPFekavrui3+h6JomoQ6lcyatbNY T3dxp7pdWdjbWF6nmSLJIE81ygj8sSDeJNqn72ooor5T/ai0ISaV4Y8TIlojWl/daFdP5YF/cDUL f+0LBDMq5aGH7NckKz/I0p2qdzmrP7LmrCbw/wCKND8gq2naxZ6qbgy5WZdZsvsggEAUFfLNgWLb zu3gbRty31HWZrWt6R4d0641bW9QtdM0+2DNLc3UmwEhGcQwRjLSSNghIo1Z3Pyqpbivl7xl+03H BO1n4G0mG8jhmw+s66k6290kTyxsLLSrd45djgQyxzTzI+CyPbqea+ftU+LHxI1eeO5u/GeuRSQx LCi6XdnQ4CFlaVXe20T7PG7gsf3jIWxhc7VUCbwTp3jH4g+JItDste1gPezPqOr6hNf3862tuJi1 5ql0plBkfdKQu5gXkcAsu8sP0C8FeELTwXo1tpMGo6vqkkUKJPdarqV9drJKJZJmay0+eV7e0QtI w2W8a7lVPNaR13nraKKKKKKKKKKyPEFnf6hoGuWGlXP2LVL7R9Ss9OvPOmtvseoXVk9vZ3X2i2DS R+XIyvvjBYYyoJFfDGqfs5fEnT0ha0h0TXWlYq8el6ssLW4ABDzNriWaYPQbGYjHIAwT5df+CPGW mQ3NzqPhPxHZWtnuNzd3GiajFZwqriPzHvGj8rZuIAfdg5GCciuh8CfD9/Ekd54g127OgeBdC/fa 94hkGGIRlC6ZpKMGMt1MzLGu1GCFh8ru0cMtjxn8Tb3XrSPw14egbwx4D0+OK103w3ZyYMsUTNI9 1q10uHuJZpGaWRHdl3YZvMmDTv5bRXtfw1e38G+H/EXxUuoGlvtMnTwv4LRpG+zS+JNVsZTfy3MU GWxbWTF8SlY5FZ0VvN2lfXf2ZfFM963i/wAP6jfvc3k91H4qgWdZp7u7uLs/Ytf1C4vnBDnetjkS PuJcsA37wj6wrlvF/gvQfG+ky6Trtmkysji1vYkhGo6bKzKxuNOupFYxsSibsDDjKurLkH4t8Nap rHwH+JF7pOsRyz6LeNHZX8jrcQRX2iSXebDxNYQQM6vJEquQh8zbme33JIS6feI+w6rYAn7JqWma laZGRBeWOoWN3Dkgg7kmhlibvlWU5OQa+SfhA8nw++Lniv4bzwzNbavJPHp8rm3urrZpME2s6Lc3 VxbusapNp0sskoWIsJTGpWMBwPX/AI5+KR4a+HmqxoCbzxF/xTloCiOipqEL/wBoyzKXUhRapMqM u4iUx5UrkiD4D+E4vDfgDTr2W28rVfEwGtX0rtaSyPbTk/2LHFNbrnyfsnlzrFI7FJJZfulii8F+ 0R8STptofAWjTOt/qVvFP4gu7e5jBtdMmDBNHdIcust0ArzBiv7gqCJFuCV6r4NfB238E20HiLXU juvFt5bEohXfD4dt7mHEllb5HzXLIxS6nHAyYYsp5jze91y/jfxEvhTwj4g8QmaKCbTdMuJLGSaK WeFtUlX7NpMUkUA3YkumijPQAHLMqgsvwx8Mb608Q6Rr/wAKtXuLO3t/Ef8AxM/Cl5eLBGmneNbZ ES0X7X5EsipeIiwSFSW2BooQHnbPj1zbz2k89pdwy211bTSW9zBPG8U8E8LlJoZoZAGV1YFWVgCC MGq9aWk6tqWhahbappF7cadqNpIJLe7tXMcsZKlWXI+8rKSrowKupKsCpIPtcUWkfGfTXS3ttO0X 4tadDcXLLbpBp2mfEO1XdcXcjRqEii1RctIzcB/mLEw/8eXmi/Dvx+xUDwR4tG8jaW8N6wiEMdob c8IAGe9d9pP7PXxM1KRkudN07Q4vs/nJc6tqto8UrFkC2yxaR9rmWQqxb95EqgKwLBsKfqf4T/Cu X4Zx6u8mv/2xJrUOmGe2j037FBZz2KzM3lzvNK0oPnlVbZFwvzISQF9hooooooooooor5++LPwR0 zxZaXOteF7S103xVF511JDAsdtZ+ImkzPLDdDKxx3TuWeO6OA5JWckESw/CFzbXFncXFpd281rd2 s0ttdWtzFJBcW1xBIY5oJ4ZAGR0YFXRgCCCCARXX+HviN448KJHFoXiXU7S1ihe3gsJpUv8ATYIp Z/tUn2fTNRWW3jZpNzF0jDAs3zfM276m8A/tG6XrU9vpfjO1t9BvZ5Ehi1i2aT+w5ZJpmVReR3DM 9mqgxqZHkkj+/I7xKOPpa3ube7ggu7WaG5tbqKKe3ubaVJ7eeCZBJDNBNGSrI6kFWUlSCCCQayfE 2pz6J4c8Q61bwpPcaPoerapDBMJDFNLp2nveIkwjKtsLIA2CDg5BzX5y/CnRIfEPxD8KaZctELdt T+3zpNAtzFcRaRbyaxJaSwycFJ1gMLbsgBskEcH9NaKKK8N+Onw41Tx7omlXGgRfadb0K7nMFlJd 21nDdWGpLHHfqj3QVPNR4oJELzIoQSj5nKAfF9t8N/iBdXENrF4L8UpLPLHDG1zoeo2cCvI21TPd XcaRRoCQWeRwqjJJABNfbnwW+Gl18PdDvZdUnD654gNncalaQOr2unR2KSfYrJZFJEkq+dKZpF+T cdiFlTzJPZq+DPj98OLTwjrNpr+h2ZttB18zLPBEJDa6brkbGaaCFVjWOCG4iIktoPNY5SfYqRIi jt/2XNfz/wAJP4VmnOP9H8QafbCHgdNO1edpwO/+gqEYn+IqPvE/Xlch490G98U+D9d8P6c9pHe6 papbQSXkksVshNwju8skKSsAFU4CoSeBwDkcTDo+h/An4caxqGn276leWltBPf3zxItzrGr3Eq2F g1wN48u1SWYBYUc+XEXYeZKztJ+fF/fXWq317qd9Kbi+1G8ub+9n2Rxme6u5muLmUxxBVXc7E4VQ BnAGK+pP2ZPF06X2reCZ4pZLO5hm16xnjhuJhaXcJitbyG5aGJxHFMhQrLNJGiugjBaSdFPt/hz4 Wad4R+IWo+LdAaGz0jWNCvrG60VFKJY6lcaja3ivpqoAotZBFJmAkCJwBHmNgkPrNFfl58Q/EI8V +NvEuuxSpNbXmpzR6fNHFJAJtMsgLDS5DDN84ZreKNnDAHcTwM4r7Z+Cfw3h8FeHIdS1GzRfFOu2 8dzfzSxTxXemWM6pNb6Gy3QVo2j4e6TYpM2VYyCGNh7VXxJ8Yfgr4lh8Qar4p8MWV34g0zWbu41W 9tbVftOr6fqF/dh7uMWUeZLiJ5ZC8bwIzIu5ZFCx+ZJ5XoHwk+IWv6hHYReF9W01co89/rllc6PY WsBmSKSZ579UMhTeHMMAeUqGKo204/R/SNLt9F0jS9Fs3me00jTbLS7V7lo3uJLfT7ZbOF7h41VW comWKqATyFArQoorx748aTHqvwy19vsv2m50p9P1azO51a2ktr1Iby6XBAO20kuAQ2RgkgbgCPm3 9mzWl0/x7Ppctxcxxa/ot5bQW0e57ebUbB11KCW6TIA8u3jugj4JBcqMBzX3nUVxcwWdvNdXc8Vt a20Uk9xc3EiQwW8EMZeaaeWXCoirkszMFGCSQBXzv46/aL8O6EZ9P8JQp4m1WJnha/YtF4ft5EaS FiLhCJLva6Iw8jbC6PuS4JGD81eIfjV8R/ELuJPEVxpFsZ0njtPD+dISFliMXlpeWx+1vGdzMUmu HUnBx8q7eYtNT8beLNYs7CDWPEOta1qU0NnarPrF7PcTOfljR7m7lAVFGSzu4VFBZiFBI+9fh18N p/B1nBPqviXxBresSQwyXkMut6mvh+3uhA0MiWelK6pMqoyRiW7WQnykeNIDlF9Uooooooooooor 4v8AGnwB+Imua74l8RLq2h6u15fahfWkVxqOoJqlzaCQjTbEC4txbxusIihjiNyIowAocRqCPFL/ AOF3xF027ksrjwV4jlnQRktp+l3OrWredEJlEV9pQmgc7WAYJIdpyrYYECh4W8E+IPGGpXGm6TaK hsFEurXl9KljY6PaicQTXWoz3BGwJ8zNGoaQhX2I20gdhf8AxAt/C+l3HhH4aS3GnWT3FvJq/jZf NsfE3ii5sycSwPGQ9hZbyfs9srGQRgF3DS3CyeQ0V6V8LfD2l6z4ibUvEkkcHhPwtaSa/wCIZ5g3 kSW9qwWy08jypVka5uDGht8B5YhKsZ8zbXpnwu+Is+sfGy41zVhFEvi+LUdEt1uruJI9Jt3ZL3Rd PgkVIklYG1hs0GxDI8m8gyNhvuKs/VtJ0zXdNutI1ezgv9Nv4vJurS4XckkedytlTuVkYBo5FYMr gOpDAEfCXizwn4n+BXi/T/E3h+VrrRWupRpGpXEPnwPHNGwuPD+uxphRK0W9QylfNUGaAxyI6wfb nhPxNp3i/wAPaX4i0t82+oW4kaI7/MtbqM+VeWUu5VJeGUPGW24bG9MoVJ+WfHMX/Cq/jZo3jGF/ s+geJ5zd6k3lTiCJbtxYeJ42jtneWdk3pqI/dgebIiqjFOfqzxJrtt4a8P6vr915Rg0nTbm+8qW4 jtVupoYmNvZRzy5UPPJshiwCWdlVQWIB+b/2btIutTuvF3xF1O4E9/ql9caTuVvJeWe5mi1zW7m4 too1ixLI9t5Xln5Ssg2qNufUvjF8Q18A+F2ksplHiLWTNZaGjRRzLCyBDe6lKkhClYEfK5VgZWiV kZC5Xwn4MfCGTxRMnj7xtvvrC5uJb7TrC9kN1Nr14bhjNqustKWZ4PNViIpfmuGy8n7nAuPs+joP YDPXHbk/41+eWj/EW1sfipr+t3Uxu/B3izWdX0/Xbe4iZba78M6ncyW9tcXVksMrk20TpN5aRea6 q8W4ea+eD8d+Gv8AhD/F2veHVdpbfTr0/YpHlWeWTTrqNb3TZLiVEjUym3lj83aijfnAxiuQpQSp BBIIOQRwQR0INe1aX4p0r4jjTPDPxIuzZanbwJp/h7x/FGj38D4ZLbTvFnmEC6tGZ1YXBZJI3BaS TbLPKOW1f4V/ELSNRvNOk8Ja/fmzmMQvtI0fUtS0y6TAaO4s762iKujKQQDhlztdUcMg3dI+BXxO 1ZbKUeHRptreni61a/sLI2qbivmXunmVryMZH3TbFiMEKQa+hPhb8CdW8Ea/YeJ9T8TWjXVouoQX Gj6VbXUtne2t5YPbRLLqc8tu/wAsjLMY2tGXdGuDnlfpWiiiiiiiiiiivOPH3wu8MfEC1l/tC1jt NbW0a30/xBbKwvbNxIskfnxKyLcxAjaYpt2FZ/KaJ23j88fFPhbWPBut3ega3AsN7asrBo3Etrd2 8g3W97Zzcb4pF5GQGU5R1WRWRW6B4r8S+F5hP4f1vU9JYzwXMsVndSpaXMtqxaD7dZEmG4Vct8ky OhBIIIJB+j/A/wC0tewPBYeO7NL23Plx/wBu6ZCsN5ESx3z6hpyERyjkEm3EZVQcRyMcD6z0TXdH 8SafDquh6jaapYTBdlxaSLIEdo1m8m4jI3xSKrKXikCyL0ZVIxWrX5h/E/UrjVviF4yu7qWOZ18Q ajYxSRLEqGz0qc6Xp4XyRtbbBDGN4JLfeJJJNfpXpGmQ6Lo2k6NbPLJbaRptjpdtJcMrTPb6fbJa QNKyKqliqDJCrk8hQOK0aKK4/wAfeFU8aeD9b8OFxFPe2u+xm3qkcOpWkgu9PeaUxSssPnIiz7UL eWXVcMQR+ed/8MPiHpt3LZXPgzxG80JQF7DS7rVbRt8YkBhv9MWWCThhny5Dg5U4YED6V+CHwa1r wzrUnivxdaw2V5ZQXFroumi5S5ninuoxDcapNNYTNCF8lpYUiYyZ8xnIjMcbH6nr5d/aM+H1vf6U PHml29vFqOl+XD4g8uKUT6np8zR2lldMUJUvaN8pYx7miYl32QRrXiPwE8SDw/8AEXTIJnhjs/EE M+gXDzLO5WW623Gm/ZxCQBLJdxQQK0isqrI2dudy/ohRXinwk+D1v8Oje6lfXkWp+Ir5ZbEXFuZo 7Cz0r7Ss0dvAkwQvJMY4pZ5JFG0gRoNoZ5vin4h+MJ/HHi3VvEEhmW0mm+zaTbT7laz0i1zFYQmE yzLG7L++nWKQoZnkZcBq4ivST8KPGn/Caf8ACDDTGOqkmYXh8waSdKEmwa79t2H/AEX1bbv3/udn 2j91X6EeDvCemeCfD+n6BpMUapaxB7y6WLypdS1BogLzUrrLO2+Vh3chECRoQiIB09FeRfHcZ+E/ i0ggYGhE8Zz/AMVNZLtB7dj+FfJXwBihk+KWgNK+14bfWpbdMD99L/Y08RTn0Rnf/gNfolRUFxc2 9pBJdXc8NtbQlPOuJ5Y4beHzHEcYkmkKquWIVcnkkDqa5lvH/gRGZH8a+EQykqVbxHoysGBwQVM2 QfY1taZrei60jPo2r6ZqyKhkZ9Mv7S/RUVyjOWtXYABgQT6g9606KK+bP2n723TwVodg0gF3c+Kb a8hiKnL29lpN3Dcvnp8rXEIx71xH7LN2yap4w08RqVudP0m8aX5vMjayuJ4VRR0wwuCTn+6PevpD 4j+N7TwB4WvNdnHmXblrDRrfynmiutZuIJJbOK4CMu2IbGlmYyL+7VgpaQorfnb4t8Z+IfG2pS6l r+oS3OZ55rSwSSVdM0pLgIj2+lWUjMsKbY41Y5LvtDStI+WPJ0V+i3wM8IweFvAWmXRWFtT8TQwa /f3KCNmMN5F5mk2iz+VHJ5cVuUbynZwk0kxRtr5r2KinAFuArN7LyRnnoOnAzz/Sm9M+oJBHocdD /wDXooooooooor41svjv8StF8U3Hh3xL4XsNS1B9S+wLodvHNpV9He3UgSwt7C8U3CPE5dDEzRSe YhRlkKtuPt17YfF3xVDLBNqXh34d6ZeWasRpX2rxL4stnlt/s9xp1xfS/ZrRN295VubP95EyxiOQ 4Zz8s/G/xcL/AFSx8D6bqGqX2keClfTru61S6u7m91XxHATbalfahLcnMzxEGFWMahWM3lfuXXPh NFWLe3uLyeC0tYJbm6upore2t4I2lmnuJ5BFDBDGmSzsxVVUAkkgAZNem/FK8Syu9F8BWckEumfD 7TP7JMlvL58N34iv9uoeK79JJUEse+7JhNu8jLGYm2BNxQYPw88XzeBvFuk+IE817WGb7PqttFvY 3ekXX7q/hWFZIlkkVT51usjhBMkbNkLX6eQXFvdQQXVrPDc21zFHPbXNvIk8FxbzL5sNxBNGSro4 KsrKSCCCKlryf4wfDofEHwy0VnGG8RaP5t5oTGSKFZpHVRdaZLLPhQtwqAKWdQsixszqgcHzL9nb 4jtqNmfAet3TyX+nxNN4euLm5V3udLhQK+jxbwGLWgBeJQ7HySyqqRwDOf8AH+xfw14y8B/Ea3s3 uUtbyzivoYwLeCS50K+XVrGK4vkRsS3UTTRqWUkJDwDtIrkfG/jDT/jl4z8B+HNC0/VbXT4bueK6 lvBZwXxiv5opdVuI4IZZogtva2xlQlyzHcNnA3fWnjTxbpngHwxea9exrJHZrFbWGnJPDaSaheyn y7WwtmcNjjLuURykSPJsYIQfmD4DeELnxn4l1P4m+JZjetp2rSG0E0FjLFqXiC4hM91dTRMSYhZL LBLAEgUeY8bROpgZD9nUV8i/tMeNgF03wHp9wuSY9Z8QGGUZAGV0nTJ/ImPffdTQzw/8+sqNya+S be4uLOeC7tZ5ba6tZori2uIJGimguIJBLDPDImCrqwVlYEEEAg5Fel/E+2GoT6D4+t47aOy8faUm ozJZ2y2Vtb+JNMVNM8V2kVuztIQLpftHnOB5hmPzOVZz5ZRV7TtRvNJ1Cx1XT5vs9/pt5bX1nP5c UohurSZZ7eQxTqyPhlBKOpU4wQRxX3tpdvfeOYbb4lfDzxlLo2q6lYWttrvh3UN+u+HH1DT4Y5X0 S6tpxHLZsjgRyXVugdonMsKr5xaTlviV8Uvib4B0rTrHVNJ8Jw6zrQvzbeIdGvL6+06OK1Xy5orf RdTjSSO5i863kWSeWWFuR5b5ZY/T/hFeeOdQ8KG98f8AnjVrnU7t7NLywt9MvItKSKOGFbqyt4oQ jGVZ3TegZkZWyVK49OoooooooqtdXVrY2817fXNvZ2ttGZri6upY7e3giTlpZppSqqowSSxArmx4 /wDAZI/4rjwdgEjJ8T6Iuc88bp+B+lXtO8VeFtZuTZ6R4l0DVLsI0httO1nTr648qNtjyiG1kZio JALgY5rfor4O/aN8IwaD4vttes40itPFkE91NCnlIF1ewaOPU5UiiRAFlWSCZ2ZmZ5nlckZFfPFF exfCT4o6n4E1q0s7q7aXwnqFzDBq1nctcSwabHNMFl1mwSJZHSWEMXkSKM+cg2MC/lvH9hfG27ns vhb4sntpWjd7Wxs2dSQTBqGsW9hdxllI4eKV1PYg4PFfHPwGBPxX8KgDP/IcPHXC+G7wk/lzX6NU UUyWSOGNpZXSKKPb5ksjBI03tsTe7cDJ45PXiuVbx94ERmR/G3hFWUlWRvEmkIwI4IKmfIP1rW0v xBoOtsV0XXNI1dlDMw0vUrLUGATbvJFpI/C7gG44yM9a1xyARyCMgj0orxX9oG0s7r4XazNdRo82 nX2jXunM8rxtFevqcWnySRqGAkY289wm1gwwxbGVDL83fs4XzWnxGEAi8wanoOqWLvhv9HVHi1Pz js9TbiPLcfP64r77oqK4ggu4JrS7t4Lq2uYpbe4trmKO4t7iCZCk0E9vLuR43BKurLtIJGK/O/4k fCDXvBeuwWul2t9reiazdGHQbq2tpLi6aeTMi6Pew26k/alUHYVULMgLoAVlji+s/g98MbfwBoa3 OoW0J8W6rDnV7kSpcmzg83zYNIs5lAVUUBGn2Fg8wJ3yRpDt9ioqjqd7/Zum6hqHlCcWNjdXnkli qzfZYGn8pmGSN23GQOK/LfwjaafqHivwzY6tsOlXviHRbTUxLN9mj/s+41GOG98y4VlMa+WWy4Yb RzkYzX6rUUjFUDsx2iONpHdioVI0G6R2Y8BRwSx7ZrmLjxx4KtJPJuvGHha3lChjHP4g0mGTa33W KySg4PY4q5pnifw1rMpg0bxBoWr3CAF4dN1awv5AG45jtZHbB7cc1uEYyR+ePTsevPtRRXlfxsnS 3+F3i2SRPMVrSygC+kl1q1vbRP8A8BZw34V8d/AVd3xY8KjOPl15s/7nhm9fH44xX6HX99aaXYXu p6hL9nsNPs7rUL2fypZfs9nZwNc3MxigVnYJGhbCKWOMKCcCvzi+IPxZ8T/ECZobyb+zdCjllNro VjJItsYzMJIZNSkODdTKFj+ZwEVgWiji3MD5dRX17+zN4KRhqfjm+gVnR5NH0FpIzujIjDatqEPm x45DJbRzRSZx9ojYYNfXdFKBkgYJycAAZJPoOvP0oIIOGVlPXawIIH0NJRRRRRRRRXzN8Tvi746+ HnjRLV9A0mfwpcx2c2mTTw3aT6rbRpE+riDUoZ3SK5jlaSEB4CI1MUjQsHRn7Ow174r+M9N02/0b RPDHgfS9Stra4/tLWNUk8UapJpupwJNbapo1hp8UUCyQxsXEF8QHZkRggD1438XfEN34F8LxfDmz 8aa14k13WbqbUfFmp3+oPLeWmnT2McA0ONCjmC2vT+++zi6LpGGDh4rkZ+UaKK9d1lf+EO+G2jaC rBNa+IZtvFmvJtcPB4ZspWj8JWJkBkhkS4k86+3xskqECKVMAFvK7W6uLG6tr2znktruzniurW5h by5re5t5BNBNFIpyGR1DKR0IBFfqL4H8TReMfCmi+JIo/KOpWm65hwyrDfW0jWl/FFuJJRZ45Ah7 oFJ5NdVXO+LPDGleMtAv/D+rxb7S8j+WSPIns7qL5ra9tZMjDxOAyj7rDKurIzK3yJ8H/Emp/DTx /f8Aw78RBY7PVdVXTZGY3/lWmtKrRaXf6fCU+aHUA0Me9oU3I0ErOkcZB9m/aI8NrrPw/l1SKNWv fDV7banGy2guLl7KdvsGo20cow0UQEiXMzDcCIBuA2hl8E8Z/HA+Kvhxp3g8afdtrFxb6db+JdUv 5o5o7g6TNFPHdWLxEO8t1LEk0xlRRH80aiXIlX698D6Lb+C/AmhaZeGDTRpGjJcavJc3Uf2a0vJI 21DW55r2RvLESzPM5ffsVehCgY+Q7RNQ+PvxXF1dQzx+F9O2rJ/o8ULWHheyuJJ7KxuZIZAftN5I 7K7LNIyNI7x7oYQq/dltbwWlvDa2kEVra20MVtbW8ESQwQW8CCOGCGGMBURVAVVAACgAAAVLXiXx 78Yp4X8EXOmwsv8AanipbjRrZCM7bB4wNYutp4IELiDIOVaVGGdpr89K9e1lj4y+GukeIcK2t/Dx 7Twjre0AGbwrdszeFL9wnlxRi3l82xCpHJLIT5ssnQV5DRRX2P8ADq9u/iroOnr/AMJ74g0D4ieD i0SXEOoy3sOr6X9rjntNV1bQbjyobvaGezmZZC7kK948gkjQ914m8WfFD4b+HNT1XXrPwt4vs7aS HT9O1fT5dS0jUIGn8yG11jxHpIhkt2jeUwLLDa3MW13CK5DB0zvgZ4s+JPjCbW9T8VOs/htraFtK uJ9KGnvNem7mhZNGntYY4p7ZBHNHdmR5HSQQhTky5+iKKKKKKKKOB6Ac9cdvU/1rkz498CbnRvG3 hFGUsGV/E2ixspHDKfMnHI9Kkt/HHgm7ngtLTxh4Wurq4kjit7e28Q6PPcXE0z7IYoYYpizOxwAg GSeAOldQOxyD6EHI9jxRXzR+0v4Uj1Dw1p/iu2tlN7oF3HaX9wgtImOi6nIIkNw8gEs3lXZhWCNH Ozzpn24ZmX4eorrPCXjTxF4J1KPUvD+oz2pE0Mt3YtJKdM1WO3DolvqlkrBZk2ySqpPzR7i0bI+G H6Y+G9etPE2gaT4gsDH9n1awgvViSeO4+zSyIPtFlLPH8vmQSB4ZQOQ6sCAQRX5RkliSSSScknkk nqSa/Xf37etFFABJAxkk4AHVj6DHf8K5m68aeDrGVYr3xZ4Zs5WjSZYrrXtKt5GjkGY5VSaUEqw6 NjB7VJZeL/CepSeVp3ijw7qExeOPZZa1pt1IZJmKwx7IJGO5yMKMZPauiOQWBBGDggjBHfB9/qKK w/FFtZX3hnxDZaneHT9Ou9C1a2v74IZPsVlPYSR3V4Il5YxIWfaOTtxX5q/DsZ+IHgVTkZ8Y+GVJ HUA61AOM+lfqNRRXxn8dPg9cWlxqfj3w3HNdWN1NPqPiXTQXmuLC4mYz3es2pOS9u7lpLlCS0JJc ZgLCDiP+Gf8Axt/whn/CTeS39r7vtH/CI/ZpP7Y/svZu8/72ftf8X2Dy9+zjd5/7iv0Dooorzv4t aDq/ib4feIND0S2+2anff2ULe18+3tvO+za5bXcwM128cahY42f5nGSMDJIB8F8L+E/A3wSvovEn jnxba3vi6xgvTY6Bohe6EJurGaJALUoJneeElYZrpbeBWfDE4WUY3ir9prXb1ri28JaTa6LbFriO LUtR2ajqjxiX/RbmK2wLaCQoPnicXKgnCudu4+K6z8R/HfiB7s6p4s1yaK9iWG6s4b6Ww02aJYxE I20qwMVsAwVS+IvmOWbLEk8RRRW7pXijxLoUUlvoviDXNIt5ZRPLBpeq3+nwyyhQgllitJEVm2gL uYE44r2LQv2jviDpkxOrPpfiO2knhklS8sYNPuY4UY+fDY3GkCCNDIDjdNBKFIGFxkN7/wCEf2hf BHiDybfVzN4U1GQ7SmouLjSWkeRlRIdYiCgAIFaR7qKFQWwC2Ca88/ahu0urP4fzWtzHcafer4hu 4JraZJrW6URae1vcwyREq6lJSUcHBVuCQc039laGEy+OLgxqbmOPw7DFPzmOGdr554hjs5ijJ4/h FWf2qLidYPBFos8y20sviKeW3EjCGWe2Syit5pIgdpaNZZVRiMgO4GATn49orZ8PaV/buvaJogm+ zf2xq2m6V9p8oTfZ/wC0LxLUz+VuXfs3ltm4ZxjNfq5JLHFG888qRxRI8s00zqiRxxruklllkIwA ASxYjAySQK+bPHn7Rui6JNNpvg61g8Q30Zlik1Sd5Y9Dt545Nm2AR7XvF4b54nSMgqySyBjXzR4g +L3xF8Ryl7rxPqFjDvujHZ6LKdFtY4rsgtav/Z/lyTxooCR/aZJGUZ+YlmLeaVo6bq2q6Ncfa9I1 PUNKuvLMRudNvLmxuPKc7mj8+1ZG2kgErnB4zXv3gj9o3xJon2ex8WQf8JPpieXH9t3Lb69bxL5U Ib7QP3V1sjSV9syrLJI+ZLkDgfZfhrxPoXi/S4tZ8P30d/p8kskBkCyxSwXMODNbXUMyq8ciBlba 4GUZXXKOrNvUUUUUUVA9pay3FtdyW9vJdWizra3MkKPPaLdRiO5WCdhujEiqFfafmAGc4r5M+K/x /H/E08LeBZFYYFpc+Lre5Y8nd9uh0ARjB5xGt/5hH+sMC/6q4r5Boor6I8OeE7b4TW2h/Ebx9Eku oTXMJ8PeCkaFNWEkrkT6vqUV2p8trODM8cSoSkzW6yyQSHYOB+L+lR6R8S/GFpHM06zaqdVLsNpV 9ct49blhxgcRtcGMH0XNea1+ivwH8SSeIfhxpSTtLJdeH5ZvDk8jwwQo0dgiS6csCwcMkdnLbxF2 CszKxbJO9ul+JvjiLwB4TvNdEUM+oPLFYaNaXP2jybrU7rLxicwKfkijSW4cM8YdYzGJFdlrxj4U /HvUfE3iJPDni230u2fVnlXRtRslexjS9eR549Luku5XVldWW3tGUiQsqI/nSS7x5t8YdOvfhv8A Fa08XaEssCarPH4mtWdL1bRtT88pr+my3Rl3zrO3766jR1AjuvKCqm0n3b41x2Piv4PS6/bJcyRx R+HvFGk/L5b7L2SOAyXMQzwtpdysy8YPOSFrwf8AZq02C88e3V9Pb+Z/ZHh++ubOctIPst/dXMGn rIFjYBi1vLcIAwYYJONwUjY/aM8S32veLdJ8CaWJ7mPSltWksLSO8ae+8RayoNpAYFbZOyW7wrbF Iy6tPMm47tq+z+J/E2l/An4e6HounxLqOqC2ew0aGUSQQXt+v+k6rrV7G0sjJAJpTM8McpO6RIVZ UJkTC+DvxrvvG+s3nh7xNDpdnqMlv9r0R9Oglt4rwQNJLqFrObu5lZpUjMbwLGnMccpdsgFvo71J 7ZJP9a/LLxv4kfxd4t1/xHIZGTU9RmktBNDBbzR6bCBbaXbzRWxKb47ZIo3ILElSzM7EseUr6ref wpH4J+Hnwp8YXb6fBrfhlfGFj4pgObbQ9a17Uri60D7bG8kamBYpruC7MilQXQh41zPF4L4x8DeJ PAmoJYeIbLyPPMzWF9A4n0/UYIJfLaazuV/4CxjkVZVVkMka7lzx1Fd98P8A4ha38PNYTUtMdrix meNdW0WSVo7PVLZTllJwwinQZMNwqkoTgq8bSRv+g3gHxtpnxA8O2+v6dDNbZmks9QsZ/nfT9Tt4 45Li1WcBUlXbIkiSqBlGXKo+6Ne0ooooooor5i+JP7Q+m6Utxo3gZoNX1JoZ4ZdfyTpul3CzeSPs UMiFb1wodlkDeRkxsDOpeMfIOu+JvEHii6a98Qaxf6tcb55IjeXDPDbG4fzJksrbiKCMkDEcKIgw AAAAKwqK9M8KfF3x74QaOPT9cmvtPiS3iGk6y0mqacsFpC8NtbWyzt5ttGob7tpLEG2oG3BVFfYv w6+Nvhvx28em3KnQPEXlhv7PvLiBrPUJHuDEI9GvWKmaQDy3aB4kk+YiMSrG8lZn7Ruj/wBo/Dt9 QT7Or+H9Y0/UWZ4g80ltdO2jyW9vIASu6S5ilcFgrCPpkLXwDRRX6I+M4L/xP8CruW+3f2lc+CtI 16/3nyH+1ada2+v3oYTZIO6F8p948jOTmvjT4SaodI+JPg27VC5l1mDTCAUB2a2jaKzZcEfKLgk8 Z4OCDgj768WfEfwd4KimOua3bx3sa7l0e1dbzWJpGga4gjWwhO5BIEKpNMY4gxAaRQwNfNfiL9qD VJpTF4U8PWVnbq0y/a9deW9up4yF+zyJZ2Twpbuvz7gZp1OR0wc+Lar8V/iPrMiTXnjHW4mjiMIX S7r+w4ChZnzLb6KLeN2+Yje6lsYXOAAPPSSxJJJJOSTyST1JNJRWtpWu63obzS6JrGq6PLOgink0 rULrT5JolbzBHK9o6FlDAMATjNeraF+0B8SdFCJPqVnr1vHaJaxQa5YRylPLKhblrywNvcyzbVKF 5533BmZgzEMPX7v4qfC/4t6NB4Z8bJqnhK4e9trq2uBciaytdQWd7W3e31aOMx4MMjiZr20SFFd8 MGRJRZ+E3wi1Xwb47bXJ7qx1vw2/h67l0PxDpd1Cba7lvbmGO0WW1ZmbMlqZJQYzLEAVxMx4H1JR RRRRRUU0EVzDNb3EaTQTxSQTQuTsmilQxyRORggMCQcV8P6D8GtE8M28OvfGLXbLQLXLS23hq3vo 31C/Npcp50dxNY+a8iMmN8Onh5Akit50LqVrsPFH7T8SEQeDNC87btLaj4j3pEWWV1kih0ywlDsh QRukr3SMCSGiGMnwTVvi78StZMBu/F+r2/2bzDENIlj0EZlKk+d/YqwebjaCvm7tvO3G5s+cszSM zuzMzEszMxLMxOSWJ6k02itPTNY1fRJ3utH1TUdJuJIjBJc6ZfXVhO8LOJDC01qyMV3KrFScZAPa vUNB+PHxJ0P7PE2sxa3a20csa2uvWsd75vmMziS41GLyr2RlLHaXuiMYUgqoA998KftL+HNQEFt4 s0658P3RTbNqFmsmp6OzR2u+SZ4oV+1xeZKpSKFIp9uV3ykbnXp/jLrWkaz8HvEt9pOqWGpWc76L FFcWV1FcxSTJ4htJJIVkgLAOoyWQ4IAORmvlb4DZ/wCFr+FMHB/4nuT7f8I3eZH4jivr747jPwn8 WH+6uht+fiWyTH61+cdFFfp78LtDbw58PvCmlSLcxzppMV5dw3kflXNveaq7ateWksJVWUxTTPFt K7gFAOW5PJ/ED43+F/A5bT7cjxHro3b9N068gW2sniufs80GraiolEEq7ZCIFjeQEAOqK6vXyd4k +OfxG8RjyxrP9gWpEZ+y+HFk0z95GzN5n27fJd5bdhkFwEOB8vr5VfX99qd1NfaleXWoXtw++4vL 64lu7qdwAoaa5nZnc4AGWY8VFDNLbyxXFvNJBPBIksM0LtFNFLG2+OWKVCCrKQCGByD0r2Lwh8dv HnhiWNLzUH8T6YHBnsdckkuLko0yPK1trDZuEk2K0cfmNLEm4nyWIGPs3wD8TfDPxBs1bS7r7Pq0 VsJ9R0K5JW/sf3phd1OFWeHdtIlhJADx+YI5G2D0Oiiiiiiobq0tr6F7W9tre7tpTGZba6hjuIJT FKs8JkilDBirqrrleGAIwRXhPxX+N1r4Enl8PaHZx6l4oWKymla6AbR9NguN0jR3a28yzvceWqMs ICLslSQyHb5bfCWp6nf6zf3WqapdTX2oX0zT3V1O26WWVsZJOMAAfKqrgKAAAAAKoUV654H8B2D6 dL488fPPpngXTXUwQKGj1DxhqAJMei6Om6NzG+1llnRh0ZUZds01vt/G/UI/FB8A+ObKOK20zxB4 UawhsxIWlstR0LVJhq1oQUTMcT3KxRShVEm0sFUYFeEV9e/sueIOPFHhaa4Xra+INPtBCdx3Aadr NwbhVxgYsVCM2c8qD85H1dqeoW2k6dqGq3rullpljd6jdyIjyOlpY27XV06xJksRGpOAMnGAK+Qf Dv7TGqy+JdviPTdMt/DF/erGDbR3TXmg2skgjS4edN5uliTLzqIA0hyYwnEZ0P2lvCcU9tofj3TU iljdU0nVZ7ctKs8EyG50bUB5KFDH/rYnmeXJ3QIoYYx698Pdai+KHws+z311L9su9J1Hwnr8yFmu UvfsZspLkyzIqtLNbyRXZIyoZ9hJKkV8O/DbRW8QePPCmli3t7uOTWrO5vLW5EbW0+naax1PU4pU m+RwbaGUbCPn+7g5r6z/AGlPFEmk+EtP8O27zR3Pie9kM7oieV/ZOlCOa7geXcGR5JpbbaFQhoxK rEcBk+Elrpnwy+E9z4z1+OSI6qq67emG1jmvTp8ki2Ph+whKNiQzeYssO9kVWuTvKAMw4vwj+0fq moeMVtvEVnp1n4Y1i9js7UROsUvh4TzCKzubvUblkSaJcj7Y7iPvLGEC+S/2DXwL+0drs+p/EF9J ZZ47bw3plhZxxvO0kEtzqFuusXF7FblVERdJ4YW+8WEStuwVVfAa+jPhvq+g+EPhdr+t67os2vab 4q8aWfgvWrKO4+ytDpcGhPqa3luxB3yp50xSMNES20iZCoI4fx38M7vw3GPEOgSyeIvAV/HHd6X4 jtgJltre4lEMdprSxAeTNHIywl2REdiAAkpaCPyuit3w94j1nwrqkGtaDfy6fqECsqyxhHWWKT/W QXEMgKSI2BlHBHAYYIUj74+FPxdsPiNDLYXFodN8SadYxXN/aqQ9leReYLee80xyzSBA5j8yKUZT zFVXl+Zq9jooooooorxj4nfGbQ/AHn6Tax/2v4qNoJYLBCDY6fJMFNs+tzhwybkYzJDEC7qFDeSk qSn4m8YfETxb45uGk1/VZZbQSmW20i1za6PabZJHhENjGdrPGsrxrPOZJimFeRgBXD0V1fhzxx4u 8JMp8O+INR02JJprj7HHN52mSXFxALWW4n0m6D20khjCrvkhYjapGCqkfWvgH9o7StZki0zxpbW/ h+/k8uOLV7ZpW0O6lluWVUuIpd72QVDEPMklkjbDu8kKhRXuPjbQB4m8JeJNAMME8+o6VeQWcd00 iQJqawmTS55Gj5HlXKxSZwcbehAxX5XUUV+h37P080/wv0WOWDyo7W81m3t32uv2qBtTlu2nBbg4 kkeLK8ZTHUGvz4uIJrWee1uY3huLaaSCeGQbXimhcxyxuvYqwIIr9Rb7x34S0zRtP1/VNastK07V dOXVdNW+njS8u7OS3S5AtbOIvJO6pKm5IVdskAZyK+e/FP7T9pCZ7bwfoL3jBAsOra5Iba2EyXRE jLpNoTJLC8I/ds9zC4ZvmjGwq/huvfGr4la/5qS+JbrTLZ7r7XFa6Cseji3IV0S3S+sgt28Sq7DZ NcOGwrNuZVI81vb+91O6mvtSvbvUL24YPcXl7cS3V3O4XaHluJ2Z2OABlmJqnRVyyv73TLqG+029 u9Pvbdi9veWVxLa3cDldpeK4gZXU4JGVYGvTfD/xs+JPh5o0j8Qz6vbJO9w9nr6jVxcM8Qi8uS/n /wBMVFwrLHHcoobJAG593umhftE+GfEthd6B8QNHl0m31KwlsL2/017u80u5hurOWPUfPggxeWyv 8scQgM7Zc7nQLvPM6R8F5LfxV4S8WfD/AF7T/F/hO08U6BdXMqXlmmp6XBa6hHfXRvNpSKXyYlRp AmybcwUW/BavtGiiiiiiis7V9X03QNNvdZ1i8isNM0+H7Rd3cxbZFFuEaAKgLMzuVjjSMF3chEVm IB+LPHn7Rmu6z5+n+DY5PDulyI0bajMkL+ILmOSB4ZlDqZIrUHeCrQFplZFdJ0yVrxfQPC3izx3q N0NF07UNdvnla51G8dwUWe6LzmbUtUvWWJHmKyMpmlDSMDjcc19J+Ff2ZtNngF14l8VG9bN3bT2n hYwLbWt9Z3z2s0R1a9WUylPLaOaI2kTJKGTd8mW930v4TfDXR0mSz8G6JIs0iyN/alu+uOpUFVWK XXGuXReeVjYAnkgkAjv44ooI4oIY44obeMRQwxxrHHDGowqRRphVA7ADin0e3b0rI1bQNA10xHXN E0jWWgBSA6rptnqBhU5JEP2tH2g99pHU15tr3wJ+Guu/aZF0RtEvLmRHN3oV3NY+SUwCltpz+ZYx qwGGC23qQQxzXzF8RPgL4h8HwzavoskviPw/BDPd3c0cKQ6lpMMUvJu7NZGM0aREM9xCMALI0kcK KGOH8ZIodK13QfCMCCJvBfg7QNDvvJhjtrO51aWA6vf6jawxnn7R9pSSSRlDvJuLZPzn6N/Zp0T7 B4Jv9ZltEhuNe1mdoboS73u9L0yNbO1DRq5CiO6N6FDIrnJJyhSsv9qHRjceHvDWvLI//Eq1e701 7dYNytFrVqJ/tUtwGGzy3skQDYQ3mj5l2gN8T0V9Ifs6eF/P1++8d6lKLHRfCVpdhL2dzbWkuo3l k8VyZbiaMxGG1tGlkucTI0bPbsQUZqyvjF8YrnxxPJoOgyzWvhG2lG4kSQz+IZ4ZN8d3dxthktkY Bre3YA5AllHmBEh8EoooorrfCHjTxB4I1OPVNAv5Lc+ZC17Yuztp2qRQlgLbUbVSFkXa8gVuHTcW jZHww/RzwL4y03x54cs/EWnxvbieSS2vLKSSOWXTtRttoubSSSPhgAySRsQpaN42ZELFR19FFFFF eT/GrxfN4O8BajdWbTR6nq8qaBptxDvU2k9/C73N150UkbxPHbxTtDKhYrN5ZKlc4/N+ivo3wT+z n4j8RWo1HxHdv4Wt5HhNrYy2QvNWuoWAd3ltvNjFtkHYiyFpNwO6JQFL9XoNnoHg74deJPid4G8P z/2hZahNY+Gtd8VXa6rqM+kzX8Oi3mqW9hYw28FsQZJ41XG8hZPMZoz5b/MGua/rPiW/k1TXdSut Vvpcr591KX8uNpWnFvaxfciiDO5SKJVRdx2qBxXoPxD87xBoXgfx6Fil/tLRE8M+ILpbqbUb9/FH hmRrR7zX7soAs99Z/Z7iFJXMrIrEhlUSP5LX2N+yvdXL2njayeeZrK2n8P3UNsXYwQ3N5HeQ3U0c Y4DypBCrsOSI1B+6Kj/apmkWHwNCs0oill8STSwBmWF5IFsEt5WjHBZRJIqk5KgnGNxz8i29xcWd xBeWc81pd2k0VzbXNtLJBcW1xBIJYLi3niIZHRgGR1IIIBBzX3/8TfAtn8ZvDWg6x4W1qzM9obi6 0a6maZdJvrHUjGl9b3RSN54ZUaBSuU3IyPFJGGYtFuaP4E1e0+EcvgHU7rTtR1htB1/So7oz3dxp a3F5NcvozLNcRLKEtxJbgHycxlPkUqq5434BfDzxL4Ih8TXPiewg0+fVZNJhs7cXVle3IisFuHuJ nlsWkjVHM6KqiUsShLKMITTsPgZqlz8Sr/x14g1+A2kXixvEOkWVgJ7u8uoYtQkvNPtdQub1EW3W ELbIY4lmDIGjVo9qNXhn7Qmp2mpfEW6Fpqi6kunaZY6ZNGkcSxaXd20kslzpcc0P+tKO5kkZjuSR 3hOPKwOG+Gd1dWfxC8FS2krwyv4m0e1Zozhmtr6+SyvYieflkhkkR/8AZJr9G/Gd9d6Z4P8AFWpW MrW97p/hvXL6znTBeC6tNMlntpkVwR8rKrDI7V+VdbXh7Qr/AMTa3pmgaVGZL7VbyK0hyk7xwiQ5 lurn7MkjiGFA00zhDsjVnIwprp/ifrdprfjPVW0wgaHpAt/Dvh+CK8+22Vvo+hQDTrb+zZc7RBMy SXKKuRmUnLMSx9W+COt+JfFl5feAtVls/EfhFNBurq70jxGbi48iCzWGw0y10m+CySW/lzta7F5S FFd4VWUKTqaP8GfCvjvTvED6WdU8E+LND1SbSNS8N3eo2eu6Xp13bAGN4jhb17W5GfKuJJiN6y7B KkY3fPXivwlrvgvV59F160NtcxEvDMhZ7PULYttivbC4IHmRPjg4DKQVdUdWUczX0J+zj4ku9L8d Hw+iebZeKbK4iuIx5SGG70azn1WzvdzRs7bY1uITGrop83e24xqK+9KKKKKKK+LfjZ8ajqxvPBvh C6xpA322ua1bSDOrH7k2mafKnS06rNKp/fnKKfIyZ/lmiiiilBKkEEgg5BHBBHQg19n/AAh+JL/E HR9T+Gvi+5mbUbzQdSsLLWVuIY77VtMntGs7u2la4zvvoYnaRJQj+bGrvKN8byS/JHiHQr/w1rep 6Bqkfl32lXctpPhZUjlCHMVzb+eqM0UyFZYXZBuRlbHIrGrT0bS7jW9W0vRrRolu9W1Gx0y2e4Lr BHPf3KWsTztGrMEDOCxCkgZOD0r9TdY0a31bQNU8P5Fla6no99o262giAtLe9smsd1vbjan7tXyq DaOMcV+WFhe3uh6pZajbZt9S0fULe9t/OhVzBe6fcieHzYJwQdsiDcjjB6EV9D/FP4f6r4w+JWm3 fhC3l1Gy8c6Hpmv2+pvbzW2kW8EcKWN1dS3bp8saRC2uJsr5m6dFCF5I0b0zwt+zT4V09YpvFN/e +IrseYZLO3d9K0gK8IRY2Fs32p2jfcyyrcRhvl3RABg3r+n/AA48A6XFbQ2ng7w4otABBNcaTZXt 8pV96vJqF6kk7uCeHeQt2zgCu1JySx+Zj/EeWbjgljRQR2IBHHoc/TrXO6h4R8JavdS32q+F/Dup 3swAmvNQ0TTLy6k2rsXzLm4idztUALls45BryHX/ANnDwBqcbHRjqnhu5WB0hNpeS6lZGcnKXF1a 6qZJX25AKRXEQIHXPNfNfjj4H+NPBkdzfpAmvaHB50ranpSyNLb2kZZln1HTn/eQ4jXzJWQyRxjI aXvXPeCfif4u8BS40a+W404s7zaJqQlutJld0ZPNECOjxOGYOWt5ELFVD71BU/cPw3+LXh74iWzx RBNF16GSQT6BdXkdxcSW4JeK70+5KRfaI9g/ebY1eNgwZApjeT1SiiiihmVEZ5GVEjUs7uwCIoGW ZmY4AA5J9iScV8o/EX9owWF1eaL4Ehs7x4RJbS+J7km4sxMYXilbR7NcLKYn8t4rmZmhcowEMsZV 2+Vnk8SeNNbQM+q+JNf1BykYdrjUL6cIpk2oDuIjjQE4GERAT8qjj6B8I/s2X17cf8Vjr1rpjRwW V5PoejSQ32spbXpniQ3tzL+5tv3kLLFIiXCSlJVBUpk++6F8EPhroX2d08OxardQRPE91rssuqm4 83IMlxp8x+xlxnAZLZMYBXB5r0rT9L0zR7UWWk6dYaXYiVphZ6fZ29jaCWQASSrb2qqm8gDJAycV foqjqOmabrFp9g1fTrDVLLzEl+x6haW99a+bGDsk+z3KuhZQSAxGRk1wWrfB74aaw0b3XhHTLZ44 mijbSfP0RVDsWEkkOjyQRyOCfleVGwODkDbXzr46/Ztv9JtrvVPBmoXGuW9uglOiXsUf9smGONfO +x3VsFiupN29xEIYm24RBJJtD8F4htZvDvwa8GaTdW9wtz4v8Uav4yBuImtHsbXTLBNDtLcQyAtM l1FLHdxT5QbWwFcFZK7X9mDSJLjxT4g1opbvbaXoaWJaQK08V7q96sttLbhgcfurW4V3BBAYL0Y1 9J/GLS7jV/hl4vs4JI4pItNTU2MxkCtDod5HrVzF+6DHc8duyxAjbvK7iq/MPzRor0H4YeE28aeN dE0eSA3GnC5S/wBaDfaFi/sexcTXkU01qVePzhttkkVgQ8iYYEivpP41/GttIN14O8G3gOrFZLbX dbt2BOk5Bjm0zT5h/wAvYGRLOpPkZ2oRcAmD4roooorR0nVtS0LULXVtIvbjTtRspDLbXlrIY5om ZDFIuRwVdCySI2VdSVYFSQf0N+FHxSsPiLpbR3H2ey8T6fEG1XS48qksJfy01PTUlZne3JKrINxM TsEf5WieT1qiiiiisvXNVi0LRdX1q4jeWDSdLvtTnii2iWWKwtXu3ii8zClmCkLlgMnqK/KjUb+7 1W/vtTv5ftF9qN3c395Psjj826u5jcXEuyIKg3OxO1QAM4AAxVKvY/hz8GPEfxAhXVPOh0Tw7500 I1a7heeW7khRhJ/Zmnq0ZmVZAsbyPJHGDvCs7xvGPXfB/wANfB0HifxXoejaO3jLVfCGgwiXW/Em o2EnhgeNLiBxa6UvhzT1EjW7ESi4M80xhkhaIqHCSP8AOHjHx54m8d30d94iv/tAt/PWxsoY0ttP 0+KeYzPFa20fU8qhmkLyuqIryPsXHTxyR+I/hHNbtIX1L4c+IReQLK0UKR+FvFrpbXENmkXzzyDU kSSZpUGxXULIQdg8nr279nvUbmx+J2k20DRrFrFjq+m3odEctbR6e+rosTN9xvOtYTuHOAR0Jr6m +PrTj4V+IfJSKSNptFW6Z3Mbwwf25bsrwrxvcyCJCv8AdLHtX5119z/D/TI/iX8B4fCZ1yaC5SV9 Jvb+W2n1CTTzpniBNZsrMQzSQ+Yi2gt0jCy7UUqo+5tHTfBj4d+KPh3aa9Ya7qel3tlqNxZXen22 lXF7PHa3KRyQajPKt3bwbWlUWwBQtkRgHGBnz74f/BjX/C3xZuNamgFt4W0h9audDvEubO8OoRX8 D2Fhp0yCSOeKSOC5ZpZGt9heFkGVdXrpfij8G9Y+I/jLTtXj1XTdJ0W10SDSrmR/tV5qfnQXN3e+ Zb2CpHEVYzRxnddAgbm5wEPD/tJT2ujaD4E8G6bdxx2Vik0x0gG3nuEtdKsotL0W7uZnJuIwqPcx x8bJj5hJLRDHyNX6veGp9TuvDmgXGtRyxaxcaJpU+qxTQC1mi1Oawjkv45bUKvlsJiwMYUbTkYGM V+afxELHx9443kll8XeI05JbAj1iZFUE9gBgfSuNr1P4hMukaR4E8EbQLvw7oUmr61us5bC8t9c8 XyJrM2m30Ug+eS0tvssXmZJOSp2ldiT/AAj8SeKbDxPpPhrRZmu9K8R6lFY6vol1ZSavpU1leKLf U7+fSwy/6m2VppZEkTKRYkYwhgfatS+E3g3xF4+1/wAJy6Jf+CtTXRLjxFod7oWr2upaBqtlPqD2 aX93pN5Asto8c7ohsYJEj2o6oyKI5ZfCviL8KvEXw4nge/MOo6PfSyxWOtWKTC3aRZH8q0vo5VBt 7lok83ytzoQSI5JPLk2+YV1vgTxIfCHi7w/4i/eGLTtQje9WGKOeeTTbgG01OK3ildFMjW7yrHud QGIOR1H6mYyRgjBxyOQQfSkooooorwT4x/GKDwTayaBoE0Vx4uuYlLttjmg8PW0ybku7tGyrXTqQ 1vbsCNpEsoCeXHN8DzTS3Ess88sk888jzTTTO0k0s0jF5ZZZXJLMxJLMTknk1FRRRRX0d8Efi7c+ G9QtPCniO/jPhe+lMdpe6hPIB4fumTEASdtyraSuAkiPtjiZvO3Iol38r8cPB0vhPx1qE8Ucn9k+ I5Jdc06ZwzKJbqXfqlj5ixRRhobhmKxIWKQvDvcsxJ8bor9NvhPolx4f+HPhTTLpn+0jTTeyxyRP BLbvq9zJrJtZYXO4NF9o8px3ZScDOK+Dfizpc2kfEjxlazyJM82uXWqK8ZkK+VrhGtQRsZACXSO4 VJMDG4HBIwT6Z4n0m68e/C34T6vpFrbXviCwuZ/AcunaVbxz3syW0En9n/b7hXMkXk29j9paOYbF Fy0o8uM/N2ng79mW2FvaX/jbVbk3LxxTTaHpHkwx20nmbza3WqnzTMDGAkogjjIYsElYAOfctL+F Hw30eGS3tfBuhypI4kZtVtBrk28LsxHca0bh0XsURguecZrvILa3tIIbW1ghtra3jEdvbW8SQwQx qdwjhhjACL7KKmorJ1XQNC15Yl1vRdJ1hYMeSuq6dZ34g6j919rRtmMnGPU+teXa98AvhtrZlePS rnQbme6+1SXOhXslsMMG320VjeCe0iiLMDsht027QFKruU/PPjP9nHxToUb3vhq5TxVYpE00tukS 2GsQqvmyP5Vm7slyqokaqYZfNkkbalvgZPjmjeIfFfgbVJ5NIv8AUtA1K3me2vrbDRfv7Zmie11P TbpTG5jYsPLniO1ucAivsn4Z/HzTPF1xa6F4mgg0TxFdzyxWs9sGTQdQdnBtLaF7iSSWG4cEosUj Mjsg2yeZIsVfQ9FFFFFU9S1Cz0jT7zVdSnS0sNOtZ7y8uG3MsMEEfmyvtjDM2BnCqpYngAscH87f ip8VdT+IuoiOMTaf4ZsJi2laQZMmWRQyDVdTVCUa5ZWKqoykKExoSTLJL0fwg+DNz44kj17X1nsv CcDuIwhMN3r08RKmCzdh8lujgie47kGKP598kPonx41fVfAmjaJ4F8KWFr4e8I6tps6y3enyBbq+ a1lEd9pTPuMqqUeCW6nf57nzCrSEecr0/wBmbxpHDLqfga9m2tdu2saFvKhXnSIJqtkHdydxjSOe KNI+iTszZIB+w6KKKKKw/E/iLTfCWgal4h1czLp+mQLLMsEZmnleaVba2t4EyPnlldIlLEICwLMq hmH5fXMup+LPEU84hW41jxJrMkq29uBGk2paxfFhBAJWwqtLJtTc+Bxk19OfGrWf+ED8JeB/htoN 89te2FvYarqN3pon0qUrpbbbO92wfLuu75Zr07ZS6Swh2yWVz3/gTxfo/wAbvBOpeE/FMka64LVI dWt7WQ2lxdQQTRy2PiCwUDaCk2wyIAyLKoDoIpUQ/F3ivwrrPgzW7vQdct/Iurc7opUy1rfWjswg 1CxlIG+KQA4JAKkMjhJEZV6D4b/DjVviRq1xYWFxBYWenQw3Op6lcw3EsVvFPcCGOCFIBh7hx5kk UUkkassch3rjn2D4zavpfgLQdP8AhH4NVLa2e3j1HxVcBrae+vGkZWtYNQuYzvW4n8tbi5BjjPki 3SPFuxjr5aooorc0jw14h1/zToehaxrAgeNJ30zTbu+jt2mBMS3ElsjCPdtbbvIzg+hr1LTv2evi dfXYt7rSrDRoisha+1HWdOmtEKLlUK6O93MSx4BWIj1IHNddpv7LviqW5VdX8ReHrGz2kvPpw1HV LlTj5VW0uYrNT7nzxj0NexfDj4L6l8O9dOqWnjmW90+4hkg1PR/7D+yQ6lGI2+xtK7XkwR4XbzEk WMsBvjB2yPn3qiiiiiuL8d+BdJ+IWkW2ia1c6la2trqcGqI+ly20M7T29rNaIjtdRTIU2zsT8oOc cgAg+T/8Mw+AcnGr+L8Y4zf6L971/wCPDt3rrfCnwO8A+Er221K2s73VtTsrlbuzvtZuxdPZzKMR tDa2qQWxaNvnjd4WdGw6sGVSMf49ePtR8HeHYNM0/T1mfxbaa1pkmpyzTIulIlvFDJ5McAG6aSOe QwsZV2FN22Tla2vhvqGh+PPhPZaRBJeLbJ4cXwVraIq293a3UOipp9/9mkdZIyWjkWaGTa4wyb1D BkX87r6zudOvLzTr2JoL2xup7O7hYqWhurWUwXETFCQSrqwJBxX0t4H8HXUPwsvF8T6beS6T468U aBY6YLgxQjwol2radp3j+1hnYs3nXM8Fu8SiB5bcKfMaCQZ8X8d+ANf+H2qrputRI8NwjS6bqdrv ew1KFMCUwyOFIkjJCyxOAy5B5jeN3+jP2V4bhbbxxctBKtpPP4dghuDG4hluLSO+kuIIpiNpaNJo zIoOQHQkfMM+5fE7wHD8QPCtzookgt9ThlivtGvrkTeRa6hCMYnFudxjmjaSFztcKG8wRu6KK/Nr VtJ1LQtQutJ1eyuNO1GykEVzZ3UZjmiZkEsbYPBV0KvG65V1IZSVIJ6bwx8RfGvgy3uLPw3r0+n2 l1Is0ts1vY39uJQpXzYoNRimWNmH32jVS2F3Z2rjsJvj/wDFKWK3jTXra3eFHSSeHRdGaW7LNuEl wJ4HQED5R5SIMdQTzTYfj58VI5opZPEkVwkckbvbzaJoKwzqrbjFKbe2jkCsODsdWx0YHBqvq3xy +J2qpdQN4kawtrtQpg0uw0+weFBg4tb+KI3cZyPvC43dRnHFeRV9f/s8fDG7triP4ga7bNbK1rIv ha2mMsc7peQtDca3LEpUCN4WaO2Em4SK7S7QBBI/0t4xsLvVvCXinS7GHzr3UvDmt6fZxBkjEt1d 6ZLb28XmSkKu52UFmIAzzX5aWlnd6hcw2VhaXN7eXLiK3tLOCS5uZ5W6RxQQgszHH3VBr7E+HHw2 TwRq3h/TtQQXPjnxPp+tXmpXVnPbvL4C8MQ6VJZmfTJlkIF/Nez2kP2sRSJtE0UXyK8k3yt4s8J6 34K1u50HXrYW93bgSRSxkyWl/aSEiC/sJyB5kUmCASAysGR1SRHRfr/9mXw+bDwnq3iGVJ45vEGq LBBveJrafTNFRoIbiCNBvVjczXcchdudiYVQMvxPh74pzXfxx1CXwpYyaloHjS/0bSL2E200V3PD pdmLJPEcZCyyRLar51wylFVrbd5yRyfvIvqvxH4U8O+L7L+z/EelWuqWwYPH5wkint23K5a0vICk 0JO0KxjkXI+VsqSp8jvv2cPhxdXi3VuNd0yACL/iXWOqLJZt5YAcs+oxXFz+86vi4HX5QtdPoXwb 8DeGdd0TxFoNnf6dqGixXqArqNzcQ6mb2wbTpZtRivjL8wR3ZRbGFMtypXCj1Siiiiis7V9ObVtM vNMTUdS0g3sLW51HSJbeHUreNyPNaznuY5ljdlzHvEe5N26NlcKw8Db9mLwFtk26v4vDFCIyb3Rm VHI+VnRbAbgDjI3Ln1HWuPn/AGVmCStb+OAz7JGgjm8OMqGTYWhjmuI71iATgM6xkjkhD0PCap+z d8RbC2M9odA1uTzljFlpupSw3QjZSTOTrENrDtXADATFssMKeSPH9f8AC3iPwvcfZvEGiajpMjTX FvE93ayJbXUlo4S4NheAGG4RSy/vIJGUhlIJBBPP0UVYtrm4s7m3vLO4mtrq1mjuba4t5Gint7iB xJDNDJGQVZWAZWHQgEdK+5dR8NaF8fvAOj+JIHtNN8X29i1r9uiCKttqtoCL7RdTghlnkFnJMTPa iRmnjjkjmA/eSRyfEGo6feaTqF/pd/F5F9pl7daffQCSKUQ3dnOba5hEsDMj7XUjcjEHGQSOa+sP gv4C0vwfox+LPja5fTDbW1zNpEF0s1smn6fPE1kdUuI+JJprsO0VpAqEFHVkEsksXlcTd/HTUdS+ J+heJw0mneGNKupdLTTn+1Nu8P6jP5ep3moW1rKRJctHsnCKWRZIYQFk8vc/PfHbwjP4W8fandBZ G07xNLPr1lO4mbFzdzltWs5JXjRPMjuS7+WjPthkhLNuYgfRX7O3jaPXfCx8L3lzv1jwzmOBJpmk nudClk3WcsZmYsVtmY221BtijEK8blFfQ9FFFFFef/FDxpH4F8G6jrOf+JjNjTdFXYWEmr3kTm3d xtIKwqkk7CTaGCMoO5gD8O/C34h+MPCOs2WleHyNTs9a1ayhn8OXLwx22o3dy4soxbXc/wDx6zOH VfPVgpKxmZZEjC19S/FT4HaX4xS41rw0lno3il7iW5umfzIdO10ztun+3JEGEU+7Mi3EceZHZ1mD lxJF8OTwaz4W1loZlvNH13R7xSQGa3u7K7t2DxyRyIc5zhkdSQQQykqQa/QT4R/E+w+IGix208xj 8VaXaQrrVpKIYzd7AITrVmIAqtDM2DIiIvkyN5ZXYYnl9cooor4i+O3xctfEh/4Q7wvcvLotnceZ rGqwTEW2s3cJxFZ2ixECS0hb5zKxKyyhWjGyJJJfMPh58LfEfxEuGbT41stEtbqO21LXboZtrZmT zngtIQQ1zOI8N5UZwu5PNeJZEY/U/jfTP+FMfDe6n+G1iljdy6jo8Ot63crDf6h9lEbW/wDaVy15 lGZp/KiWNYjFGbiRoooyxI+c/g38QLnwt47judWv5n0zxRMNP8QXN7duUFxeT77TXLya6mjj3wzs TLczlikMlwQCzV+iNFFFFFDMiK0jssaIrO7sQFRACzMzHgADqTjuScV+aHxX8aDx1401HVoH3aVa AaToeEC50qykcx3BLRQyH7RK8tztmXenm+WSQgr3DR1n+FvwCvdZDR2XiPxxNCdPnWFhcxRazD5e nRx3+nvuV49PjuNQtmkkURSyFSvmZV9P4EfF+2mtrDwH4luXh1CFzbeHNWuJ3ePUI5HJg0a7lnJM c8ZPl2hzskTbCAkiRifxP4u/DC+8A63Pd2tuX8J6reTPot1CJ5IbEylpk0O8edncSwqGETyOTNGv mAlhKkfn3hnw5qfi7XdO8O6OsLahqUrxw/aZlgt4o4YWurm5nlbJCRQo8jBFZyFwiu5Cn641200v 9nv4f39toWoS3ni/xVPHaw6nPFHG0j2itvv4tO80iKKzhlk8rDSkTyx+ZvjOF+KKKKK0dN0nVdZu PsmkaZqGq3XlmU22m2dzfXHlIdrSeRaq7bQSAWxgcZr0ex+CHxQv4Le6i8KXEMM6hx9u1DSNPnjX cVP2iyvbhJ4zxna8QbHIUgiu7h/Zg8bNNGtxrfhWO38xVmmgutXnlSPd87wwSWUQcgZIVpEyeMjr XoOh/s4ah4b1rTtd0f4hNDfaZcxXMEh8MOgYg4lt5ki1MbopUJilTcNyMykYNfUn19+2KKKKKKzN b0q117R9U0S+Mi2mr6feadcNCYhOkN7A0EkkDzo6CRAxaMlGwwBwcV4L/wAMxeAR97V/F/of+Jho o+vP2A4/X+laelfs4/DnTp3mu01vXEaIxra6rqaxQRP5iuLhDo0VpIXAUph5GQqxyu7aR6D468QH 4f8AgXVtb0rTbSQaJZ2Ntp+nAfZLCFbi8h0q1QRW4GIYPNVhDHsyqbAyZ3Dyr9njxhZa9Z+KrG5E Vv4iufEWoeLNRjRkWO/TW3RZbmyhkdpFWF0EUq7SqBoiXLSYHzB8XtBbw78RfE9p87QXd++s2sjW 4tkaDWgNSMUKBmDJBJJJbhwfmMZOFPyjuPgZ4e1aZPHHiOPTbnUtItfBuu6PJpcUUh/4Si8vbdZx 4fheOGSQ7ljBk+yOsys0I5WQq3K+PPhbqfhm1TxPoi3GseA9Sg0/UdL1oqourSy1dBNYQa1aqFaK QbkjM4jETMyD93JJ5K6P7P1hd3nxQ0W4tojJDpVnrOoX77o18i0fSpdNSXa5BbM9xDHtTJ+bdjAJ H3zr+iWHiTRtS0HVIhLZarZzWk42QtJH5qkRXMHnq6rNC+2WGQodjqrjla/NLx34I1XwFr91omoL JPAkjNpuqi1ntrTVrQokqXFt5uQXVXVJ0R3Ecm5NzYDHO8NeL/Evg+7a+8Naxd6VPIAs6wmOa0ug Inij+2WFyrwTbBK5j82NtjEsm1sEegj4/fFMQGH/AISGAyF9wujoui/aAv8AzzCi38rH1jz71X/4 Xx8V/wDoav8Ayh+G/wD5Dq5eftBfFC5MZg1qz04RxBHWz0bS2E7j/lvKb+Kch/8AcKj0AryPUNR1 DVbua/1W+vNSv5/L+0Xt/dTXl3N5USwReZcXBZ22IqouScKABwBXr/wV+GUnjnXV1HVLa4HhXR5F lvZQFSHU76PElvoySyDDBsh7rYCVi+UtG0sbV+hdfl38RkkT4geNxKrI7+LPEM2CCMpPqss0TAHn DKysPY16Z4S+F2s6HpUXjfxBptrHqY1fR9N8F+D9ec2D65r+oatFY20uqW8rwyCGLc86W2VaURtJ Jttk/fUfjp4G13w94t1TxFcLdXmg+I9RkubHVZZRcCO6uIhcS6VcsOYTEQ62qOPmhQbCxjlCb37N GgDUPGeoa7LbiSDw9pLiCczGNrbVNXY2lsRCjKZN1sl6pyrKOCQG2V2Hxz+Jcmg+OfCi+G52/t3w Yupy6mtzbl9PkHiK1tJF02VWKmUNbx5lKY2708uQSofL+nbRYPE3h6wfXtDiSPVdN0691DQNWtkv YrW4miju2sLuC9jAdoJMKfMiXDJkqp4Hk+qfs7fDTUFhFrZ6roRjaRpH0vVp5WuA4UKsw1sXigJg 7fLVDydxPy4hH7OPw3FlHaeXrZnjuxctqZ1X/TZYQMGwkQRi28k9SUtxL6SDofeaKKKKKXHOPf0/ oa+ftS/Zz8HavqN7quoa74uuL7Ury4v76cXegxefdXc5uLhxHDpyxpuZmICKFXoFAxXH337LGnyT u2m+M7y1tSzeVBfaLFqFwibyUD3Vvc2yMQu1T+5XJBYYBCjhtV/Zl8bWn2uTTNU8PatDCGa1iM95 p+o3qjlUFvNC0Ebt2D3W31cV5R4i+HHjnwnE1xrvhrUbS1jgjnlv4ki1HTreOW4+yx/adS015oIn MhChJJFfLJ8uHXPD0UUV9ofCzVNI+L3gK7+H3i8Ce/8AD0Notlcx/Y4L/wDsyJfs+najp7YLCe0x 9mnk8rDI0XmtIZnB+YvHfgvUfAXiO88P6hIlyI0S5sL6ONo49Q06fP2a7SN8lSdrJIgZgsiuqu4U M3p/wT+Et14t1C08Ua1CIfCumXkc8MdxbxTDxHd2k242KQXKsj2auuy7kZCrfNCnzGR4dX43fGCf WtVj8PeENXkj0PR7mGe51HTpPK/tTWrG5E8EtrewNmS2tXRGgdNqvKDKPMVYJAz45C38W6B4E+KW mhhb6xp39h6nD5weGwv7Z5buOyjWWOKWRkm+3wyTbfLbykZQoYF9L9mjxmtjquoeCLyTFvrXmapp Bwfl1WztsX9viKIsfPtUEm+SZVQW5VAXmr7Soooooqpf39ppVhe6nqEwt7DTrS5v7y4KSyCC0tYT PPKYoAzttVSdqKT2AJOK/NyT4p+KYvHmpePdMu2sr3Ub7zZLBmWWxm0yKMW1no+oQwLCtxHFbqkP mFFclRKGWbDj7M174dab8VvC2hal4psP7B8WyaFbSrf6ekyXGnXN3bC4Nhe2l6qNJFHK2XtZjvib zEjmUs0jfCHivwlrfgvWLjRNetGt7iJi0NwgdrPULbOIr3T7hgBJE/rgMpBR1SRWQfV/wO+Mjaz9 m8FeK7mSXV1V00TWbmZpG1WMDf8A2dqEkmT9pUA+VKTiZfkbEwBm+oqKKKK+Kf2iPiS2p6g3gTR7 iVNP0mcN4gmguomt9T1EBJYNPKwZJSyfPmo783GQ0atbqzc38Gvg7P42uIvEHiCGa38I2sp8tCXh l8QzwybHtrVxhltUcFLidSCSDFGd4keH71gggtoIrW1ihtra2hjt7e3t41igggiUJFDDEgCqqqAq qoAUAADoK5H4geCtP8feGrzQL1zBIWF3p16oBfT9ThQraXWwg71IZo5U6tGzBSrFXH5q39lrXhLX JLO8judI13RL2Jztby7i0u4GFxbXME8ZIP8ABLFKjEMpVlJBBP6DfCv4qaZ8R9OZJEh0/wAS6fAG 1fSY3YRvFuEf9p6X5pZ2t2dlVlZi8LkJIWDRyS+r0UUVnavq+m6Fpt7rGsXkVhpunwm4u7ycny4k 3+Wg2oGZndyI40QMzuwRFLsFP59fFv4qXHxG1G2hsUvtP8NaaCbPTbmaEtdXu5w2rXcUA2rJ5TLE kZkkWIBijDzZM+p/s5/DeSSdfiHqscBto0vLXw3bOZjM90H+yXmstsIjCIBNbRK4csxd9qGOJ3+g PiF8NdA+IWnG21CNbTVIYiNM1yCBGvbNl3NHG5baZrfc5L27OAedrI5Dj4A1TTPFnwu8WJDK0uka 9o863dhf2rF7e6gYtHFfWMsqhZ7adQ6MrpgjfDMgYSRj7AsP+Ea/aG8AJ/aS2un+JdLZoppbMiW7 0DVnUBLuCCVhI1leKgcwuxVwrRiQzQCVNT4Q+Grr4Z+DPEcfilre0Nlrer6tfXcEdxPANKsdNhVb yGSOPzJYzHE86BELYbYyrMrxr8H+Iddv/E+t6nr+qSGS+1W7lu5sPM8cIc4htbc3DuwhhjCxQoWO 1FVQcAVi0Vq6No2qeIdStdI0ayn1DUryQR29tbpl2J+88jnCpGg+aSVyFRQWchQSPt3wD+z34a8O rDf+KGt/FGrlEb7NLAf7CsnaECSNLSbP2oq5cLLcKFYbSII2XdX0HDHFBHFDDFHDDDGsUUUSLHFE kYAWNIl4VQAAAMADgCn14f4v+P3gbwxJLZ6fPJ4p1GONmC6LJBJpaS+Uk0EdxrJbyiHD4LWqzFCr K4Vl2nzT/hqoYP8AxQR3dj/wlPyj6r/Z2SfoR9K77wV+0L4T8T3MWna1A/hK/lExilv723m0aQRg FYm1dhB5cjAEgSwqmVCiRnZVPvtFFFFFFFZWtaFo/iPT5tK13TLPVLCYPvt7uJZAjPE8Hn20nDRS qjkRzxMsiE5RweRT8MeFPD3g7Tn0vw5p66bYy3cl9JALi8u2kupIkhkmeW+kkkyUjQY3YAHAGTnm LH4S+CbHxXqfjP8As1rzV7+/XUkW/lF1ZabqLOZri9061YcSyTN55eZpCjgeT5Q4pnxg0zWtZ+Hf iHT9Bt1vb+aG1drD7HFfXF7aQXsU91FZJKyqJ1QebGypJISoWJfNZHTO8Ffb/iP4FNp8TvCfk30F zNp1zBq+mXGny6j5djH5XiG0triKJ7WV0nePzbZgBIkjRGJWEaUfh78N9S+GXiHVYNMuzrPg/wAQ QQvunKR6vomqWLSG2+1KXjhlt5IXaOSa3jMrSmIGGOFJJD7VXA+N/hn4R8fxRnXbKVL6BFgttZ06 VbTVbaATidoBM6SRyITuUJPFIq73aNUZt1fNGrfsu+IoJIl0XxNot/E8RaV9Vtr7R5UfeQFhjsxf CRcDJYsuDkBe9ZH/AAzF4+/6C3hA/wDb/rP9bCj/AIZi8ff9BXwj/wCDDWP/AJAqVP2YfHO+Pzta 8JJEWAkdLzV5XVCcMVRrJASB/CXH1Fez+DP2ePCfhq6F/rdw/i28haUQw39jBa6PGp2qry6SWm82 VQHH72Zo/myIw6hh9AVy/jK38QX2g3ml+GGht9U1ZH05dTuJ5oIdFtriF/tWq7rVlnMqIClr5IZh O8bOBGshGB8Pvhf4b+Hlo39mRPd6zc2kdvqWuXWftV2qsJpIreHLJbwNIA3lR8kLH5rytGr15V8M LP4q678Rbzxv4ysp9GsrfStR0ForrTLSzEtt9sW9tNFsbeTbciGKSbz0vSsgkEZjaVySR9Ba/wCG 9B8UWL6dr+lWmqWjb9qXUYLwO8Ziae0nTEkMu1iBJCysM8Ec1LoeiaZ4c0mx0TSLdbPTdPhMFtAu 4lVLmWR3ZuWkd2aSRzyzFmPfNDRPB3hTw3PdXWg+H9K0m5vTL9puLOzhjnaO4aNpbVJgNyQFoY3F sjLEpG5UBya6SiiiiiiiuJ8ceP8Aw78P9Mj1DXp5WkuZRDY6dZrFNqd86kec1tbyvGuyIMGlkdlV QQOXdEb5avv2ovFr3ksmmeHPDdpYN5f2e21H+1dSuoiIlExkvbW4s0fc4ZkAgXapC8kbmZZftQ+L kvIpdS8PeGrmxAk86109dV066kJjYRmG9ubi7VCH2k7oGyAQAC24fRngD4veFPH6pa2k76VrgSMS aHqckKXUzi2FxcPpUqNtuokxINyhZAqF3hjVlz6lVe7tLS/tprO+t7e8tLmNobi1uoYri3uInXDx TQShldSOCCCCMivkn4nfs8w21rd698P45yLeOGSfwoTPeStFFCVu59HvLh3mkk4V/sr7mcl/LcHy 4D8i0UV9N/szeKXsfEep+FLi4RbLXLJ7+xhlN07HWNNwzpZohMSGW0Mzzs6AsIIgHG0K3sN38JNL 1D4keJ/iD4vNkPDtudPutO0+doI7Oc2GiWy3mr607ERrbxSRy7opP9YwZ5f3YxL82/GX4oP4+1oW elXFwvhPSXK6fC4aFdSvF3JNrU1uyhwWVilusvzJHk7Y3llWvVfhP8AlCab4p8dRbif9Ls/Cc9vw g4NpNr/m9SeZDZbMY2CZv9bAPZ/i98Px4+8KS2tsi/25pTPqWhymO1Es9wkDJNpTXFwAUiuhgNiR FEiwu5ZY9p+A/DviHxD4A8RJqWnGbTdX02eeyvrC9hlQSrHKI77SdWspNjFSy7ZEbDoyhlKSojL+ iXgD4haH8QtHXUdMkW3voVVNV0aaWN77TbgAZDKuDJA2f3FwqhXGQQkiyRx95RRRWdq2r6boOmXm saxdxWGm2EBnu7qckRxxhgiqFQFnZ2wkcaKWZiqIpZlU/nT8VfiPcfEbxAt6kMtjoumxSWmi2Msj PJ5Lyb57+7TcYxcTnb5giG1USOPL+X5j++/s6fDaWxhbx9rVtJBdXtvJbeHLa5ghBSwuFVptcTzA 0iNOuYbdwUzEZGw6TI1fVVeN/GL4X2/j7RmvNOt4E8WaXETplzuWFr63VjJLo93M3ylH3MYDIQEl /jRHlLfCvhzxDr3gHxJDqunh7HVtKuJ7a8sryFwsiq5gvtL1O0l2ttbBR1O10YBkKSKrL+mvh/Xt O8T6Lpuv6TI0un6pbLcQeYIhLFklJLa5WFnVZYXVo5UDkB1ZQeMnZorwD49/EdvCWgr4f0m4aLxB 4jgmXz7eWAS6VpCsIrm6ZGzIklzloLdwo6SusiPEufkT4d+ANW+IWuxaZYxtDp9s0M2t6qwIg02x Zzk7iMNPKFZbeHq7Ak4jSR0/SrSNI0zQdMs9H0ezisNLsIvIs7ODeUiQv5jfNJudmZ2Z3d2Lu5Z3 YsSTNf2Vtqlje6Xex+fY6lZ3Vhew75YvOtL2Fra6h8yFlddyMVyrKRnjBwR+afxI8Aan8PvENxp1 zBO2k3M1zN4f1JyJY9R05JB5avOiRr9ohVkS6jCKVYhgDHJEz/R3wN+Mdvfwad4F8UTQ21/bRW+n +G9TZY4IL+CGMQWej3eNqrcqqrHBJx5/CMfPwbj6oooopkksUKSTTSxxQwo8sssjrHHHEg3ySSSP wqqMliSOh5AFfGPxr+Naawt14O8HXZ/skl7fXNctnwNXAGybTtMlXn7JnImmGPPxsQ+Rkz+c/B74 Z3Hj7XkuL62b/hFdImSTWp/NNv8Aa32GSDSbWSP52eQgecUK+XESxdHaIP8Ae3inwrovjHRbnQte tRcWc4DRSJtW6sblUKQ31hMysI5o8nacEEFlYPG7K3wB8UfhVqvw51BJQ0uo+G7+XZpmteWFKTlD K2m6kkeRHcKAxRuFmRS8YBWWOL6E+E3j3SPiV4an+HnjmZb/AFg2sttGL7Hma9pcMfmQ3EV0SS9/ ald7tgS4RLhWdxMybvwx+D1x8PfG3iXVRfG70aTSorHQJJFja6lg1G+N3dQ6gE2YuLUWkKsyR+XM sodSjbok+aPjl4qfxP8AEHVolV0svDjv4ctI3UxuX064kXUp5EEjqWe6abY67cxLFuQMDXjtFSww y3EsUEEUk888iQwwwo0k0s0jBIoookBLMxICqBkngV9bfDX9nVZIbXWviCr4lS4aPwpHJJCyo6BL WfVdRs5VdXGWk+yw4IIjMkmfMgH1hp+mabpFqljpWn2Wl2SM7JaadZ29lao0j75GS3tQqgsxJJAG ck81drzbxr8VvBngQtbavqDXeqDb/wASXSRDd6mgZI5Fa6iZ0SAeXKki/aJUMicx78YrxBv2qYhI 4TwI7xKxWJn8TLE7KG+V5I109wCRyVDEDoGOMnc0D9p3w5f3LW/iHQb/AMPwPJEsN5bXa67borFv OkvljhtpUVPk2+TFMzZPyrgbvpeCeC7ggu7WaK5tbqGK5trm3kWW3uLa4iEsFxBNGSro6srIykgg 5HFS0UUUUUVFcW8F3BPaXcENza3ML29zbXCRzQXEE0flywzRSZV0dSVZWBBBIIINcl4Y+Hvgzwbc 3t54a0K3067vkSG4uPtF5dzGFHMvkQyX8kphjZiDJHEVViqbgdiYpeJvhl4S8XeIdG8S67YzXd5o 0JthbGf/AIl2pWyStPZwanaOGDpBK7yKqFRJuKzebGAg626trm10a4s/D8dhZXdvpktpocU0Ji0u zuIrUxaXFJBbL8tujeWCka8ICAO1fPPwO/4TWyg1X4deNPCV5D4fsbPUns7zU9KlTT2Mt+sWoaG1 y0bWt7FcG4kmiZZG+XfgyxMvl7I+E7eBPF1p42+HkdxJaKYbDWfBYukRrrS7uMwahPpmq6pOAzxu sF2tpcyBWdG2zoNkVe/n8vasLxH4Z0LxbpTaN4i06LUrB5YbgRO80TRXMGfKuLe4t2SSN1BZC0bq SjMh+V2U/L/iL9l11Ms/hXxMhRnhW2sfEVsybEEIF002s6apDtvyUUWIG1trMSu5uRP7MXj0Z/4m 3hDg9r/Ws/h/xL6T/hmLx9/0FfCP/gw1j/5Apf8AhmLx6ef7X8Iep/0/Wsj6/wDEvr0zwt+zJoVj JFdeK9YuNdIWFv7NsIn0vTxJsdbmO4ukd7iZN23y3iaBvlO4EMVX6Xs7Oz062hstPs7axs7ddsFn Z28VpbQIGLGOG3gCogJJO1Rim6hLdW9je3FjZ/2jewWtxNZ2Hnw2n267hgL29n9ql+SLzGCp5j5V c5PAryHwd8G9J0nWbzxj4na017xbqOqSa8JIoLiDRtD1C7LXVzFpVpPK5m8ueVzFcXI3AJEyRwyK xbmfFNh8TPFHxf0a2sYLuy8FeD9V0HVIr51fT9OuVezS71W4898m8nYNPYokQZEUhXEYklkb6Gu7 S1v7Wazvra3vLS5ieG4tbqKO4t54XG1o5oZQUZSOCpBzmud8K+CPDPgqG/t/Dempp0Oo3cdzcjzZ rmZmjt1t44ftl20k7RrteRI5JSEd5CmA+Knm8HeFbnWT4iufD2j3OuMtoP7TubC3uLtJbB99lcxP MDsmjwoWZQJNqou4qihejooooooorO1fWNM0DTbzWNYvYbDTLGIy3V3cbtkYyFUKiBnd3YhI40DM 7EKoLEA/I2v/ALUWqNdgeFfDmnQ2cbzgy+IGuby4u422/Z2FrpksC27KN+9fPmzkYYYO7AP7T3jw 7caN4PQAYOLDW/m9yW1A/pXtngT9oLw14rvk0rWLQ+FdRneX7HJd38FxpNwI41dIm1KRIPKnkO8L G8QU7QqyNI6x177QR9Onuc5PPHTpXz38RPgBoHiZGv8Awolj4Y1vKboI4ng0C9jSIQhZrO1Ui2Yb VbzbeIgndvjd33r8PavpGpaBqV7pGr2U1hqVhMYLq1nGJI5Bh1IZCVZGUh45EJV1KujFSCcyivR/ hN4m/wCEU8feHdSkmENlPeLpWqGS8+w2v9n6p/ocs97M3yGK3Zkuij/KTEMsvDD7V8ffCXSvH/if wxrGpSLFY6XbX1vrUUUtyl3qsCTxXGjacjKdkUId7wzSoRJhginLLJF4z8ePiilsh+HHhC4tbWwt baOy1640pkiihjjTyB4Wtkt1EcUUUaqtykJ4/wCPY7Qs0bcL8Hfg5P44uE17X457XwjaysFUM0Fx 4huInKNa2cg+ZbZGGLm4TkkGKIiTfJB9pal4K8Pal4SuPBX2FLHw/PZraJa6eFt/suycXUVxbkAg SpOFnDSKwZ8s4fLZ/NnxFoGu+BPEk+k6gWsdY0i5guLe7sbhtpxi5sNR0+7jKsAw2yIw2uh+V1SR WVftr4O/GK28c20Gg65NDbeMLaFtqhRDFr0FtH5kl7aKAEWdUBee3XAwGljXyw6Re7UUUUqrngZ6 gAAZ69h79e9fDvx4+LVt4nceEPDN08uh2NyX1bUYJgbTW7uBgYLe28sDzLa3cFhIWKTSbXRdsUcs nO/A74anxpry6zqkL/8ACN+H7iCecSW0c9tq+pxyJNb6M32gGNo8Ykuxtf8Ad7YyF85XX9A64jx5 4C0P4g6M2l6snk3MBebS9UhRDeaZcsoBeLP3o3wBPCTiQAEYdY3T86fEfh3xF8P/ABE2maks+m6t p00N5Y31nLLGsyRy77LVtJvU2MULJmORcMjqVYJIjKv398JPiBF8QPCsF1MwTXNKEOm67C8tq0s1 5HbKV1VILYJ5cN38zpmFVV1liTcIi59PoorgPib4yTwL4O1XWlZP7QkQafoyNg+Zq12jJbNtYFWW JVe4dDgMsZXrivgLwL4XvviJ4zsdJmmuphqF3LqGu6m7zS3EVhHJ9o1S9mu3jmxLJny4pJlKtPJG HOHzX6ZafYWmlWFlpVhCLew060trCzt98j+Ta2kIgt4/MlLO2FUDczFieSSetqivKPin8KtL+Ium +ahjsPE1hAy6TqpU+VIu4y/2ZqmxSz2zsWKsuXhdjIgIMkUvwBqGl+JfBesrb39tqnh7W7FzNbyA zWdyvlyvAt7p95CRvjLI4juIHZGwSrEV9C+Dv2mNUshFaeNdN/teAZzq+krb2mpgBXcGfTm2W07F vLQGN7cKoLEO3X2qx/aB+F13aw3E+uXelzS7y9jfaNq0l1b7JTGombTIbiAlgN6+XM4wRkh8gPuf j98LILeaaHxBPeyRRM6WltomtpcXBH/LCFry3iiDeheRF/2hXlviT9qG28tovCPhqd5GhjZb7xHJ HFHDOJz50R0rTJHMqGIAo/2xCHY5Qqvz/MfiXxh4l8Y3SXniTV7rVJYQwt0lMcVrahkSOT7JY2yp BFvCIX8uNd5ALZNezfCn4Faj4nfT/EPiuGTT/C0ka3ltZmTytR16LcfJXahD29rJje0zFZHjwYRt kWZPue3t4LSCC0tIIba1toUt7a2t0jhgt4IY/LihhijwqIigKqqAAAAAAKlrhfiB8P8ARPiForaX qaiC8t98ukaxDGj3Wl3UigF1VivmRPgCeBmAcAEFJFjkj+CVPjP4M+NRkGw1bTzyuXl0vXdJlk5A PyefZ3GzAPyujr/yyni+T75stS8N/FTwbdHT768fRddsrnTbz7LcNYarp8ksIF1YXIQuI503Deje ZE6kH99byAv+dPjPwnqXgnxFqHh/U45N1rMzWV28Ihj1PTmkZbPU7dVZxslVSSodtjBo2O9GA5Sr 2nadeatqFjpWnw/aL/Ury2sbODzIohNdXcywW8ZlnZUTLMAXdgozkkDmv0h+Fvw8tPh34dTT91vd a1fMl1rmowx7RcXO0iO0gkYeYbeAErEGwWYvJtQyMg4T4mfHrSfCM95oXhuGLW/EtpLFDcyzjdoW muC32m3nlgkWSa4j2qjQxlVQud0qvE8J8IsP2jPiFBraalfS6df6UZw8/h6OxtrO0+zMw8yGzv1R 7qNwAfLklllwSC6yAbaPH3x/8QeMtMm0TTdOh8M6VewCHUxBePf6jfR72M1r9vMcIit5F8tZIki3 thlaRo5GjPgVFFfaX7OvxIbUbZvAes3Est9YQS3Ph+7urqDE2mQqkb6HCkm2RntxulhAaT9zvXEc duu76moooooooooorh/G3xE8LeALNbnXrxmuZGhFvo9ibe41q7SVynnwWUskeIl2OWlkdU+Xbu8x lVt3w3qGo6roWl6rqllFpt7qVpHfyadDJPL9hhvM3FpaXDXMcLmeKJkS4HlACTeFG0DPK+PPij4X +HYsY9ce7ubzUCZIdM0mK1udQWzUsjahPFczQqkO9fLjLSBpG3BA4jlaOl8Pfixofj+x1u8htbrR F8PR202rS6rNZpYw292LiSOdb1X+4kds7zPIkYTjkjLV+f2rTz+LvF2p3Wm2khuvE/iS8nsLEujS mfW9TaS2tDIxCl90qpu4Geciv0j18Hwn4A1oaETanw34P1BdHd8XT2v9j6K4sHc3CsJCnlJu8wEM Rkjkg+M/s3+Ltf8AEOneKdP1zUbnVv7KvNLu7W+1G6vL7UMarFPHPbSXN1K+YUNqrxrtGGeTJYFQ vi/7RmjNpvxGnv8AzJJU8QaTpupZaAxRW8trEdGktY5txEhC2qSk/KR5gXGAGb3b4S+P9F0r4NjV dTuZCng4XljqkUMKNdbpr9pNIgtoVwG89Z4YY5HKqXDb2AVmE3hj9o3wXrd1HY6rb33hmaefyobq 9MFzpWGkSO3+0X8JDwsxYl2kiEUYXc0wHT6Cryrw38VtGv8AXbzwb4hH/CP+L9Nu20+W3vVNtpus XJumt7abQLm5bey3CGCeGGZUcrKqxGcKZD6rRRRRRRRRRRWP4g1ux8N6Lqevam/l2OlWct3OQ8SS SiNf3VrAZnRGlmfbFAhYbpGVM5avzF8XeK9W8aa9e6/rNw01xcuVt4NxMGn2SuzW2n2aYAWKIMcc AsxaR9zu7HmaKnt7iezuILu0nmtrq2miuLa5tpZILi3nhkEsM8E0RDI6sAyspBBAIIIr2i//AGgv iTfaKNHN/YWcrIYrjW7Gw+za1cRPE8ciGYMYYmIcHzba3ikVkUo6ncWxfDfxo+Ivhu4EieILrWrd mLzWHiOWfWLeU+U0SDz7hxcxBSwfbBcRgsBu3DIP2z8Ofij4f+I9nObBZtP1exjifUNHvGiaaISI u+5s5U4ntxITEJMK2QPMjj3oG8W+Pvwnt2t7rx74asZlu1kM3ifTrOBGgktijS3PiMRqwZXRgv2z y0YMGNw3lmOZ5Pjqivs/9n/4VJYwWHxD1oyi/uoZ28O6ftngFnZ3Mb2j6pdBwpke4iZvs64MYicS 5d3TyeJ+PHxatvEsn/CHeGrqSTRLG4Z9Y1GGUfZdbvYWBhtrYIMyW1uwLeYWKSybWRdkUcknafA7 4NQ2kOneOfFEUVxeXEUGo+HNLYpLDYwyqJ7TWL3GVadlKvbxciEESN++wIfquivnX4vfBAeMri68 U+HLhLbxGLIfa9NuABa67JaRpFaiO5ZgLecxKYlLAxuRGG8r95KfieOXW/DWqF4ZdU0DWtPeWJmi e70vVLGR4zDNESvlyxsyMUYcZBIPBIr6P8JftM6vZJHaeMNIj1mINEh1TTGi0/UUiG4zyT2JH2ed zlNgjNsF2nJYtx7Vpv7QPww1C2imuNZvNInldkNjqWkai1zEQ+1ZJJdMjuLcK3BGJjgfeA5ran+M /wAL7aETSeLrBlYnAgttSupeJDFkwWsDyDlT1TphvukE8H4k/aV8G6YQnh+y1HxPN+6cyBX0TT9r k+bGbq/ia481MA4FptOeH4OPlHxv8SfFfj+4EmuXojso2t3ttD083EGjWs0EDQi6jtJZJC0x3yEz Su7/ADsqsI8Ivs3wX+CR1c2njDxjalNIDLPo2g3MZD6tjDxajqULgAWZ6wxH/X/ecCDAn+1GbPJz 1JJJz17n36dqSivkj9pLwDvWH4g6bCoaNbbTvEar5ahlLLbaVqZXaCzZItZSXJx5AVQFdqxP2aPG Zs9WvvA125NvrPm6ro3y7hHqlna7tRt9scRJ861jEu6SUIht9qqWmNfaVVtQvrXS7C91O+lMFhp1 pdX99OI5JRBZ2ULXN1OYoVZ22RqzYRCxxgAnAr8wfEGsar8RPGl3qKW5bUvEurwW2nWPmW4MQmdN P0fTvtJWCMmOMQwmZ1TcRvfBJNfoj8PfBdn4E8LafoNvh7hVF3q10GMi3mr3Eai+njYoh8sFVigV lB8pED7mBY9tRXH+PPBOm+PvDtx4f1KSSANKl5YXkB3SWGpwRvHb3fkkhZFCyOjxnG5GYKUba4/P T4gfD3XPh7rDadqa/aLGbc+lazDFIllqduOflDZ8uZOBPbsco3ILxskj9/4L/aE8YeG4xaa2P+Eu sF8wodTvJo9YjZyXAXWWWV5F3tki4jkbACqyKAB9FaX+0R8M9QSdru91XQzE6pHFqmkXEstwjDJl i/sX7YgC4AYOytnGAeSNT/hfHwo/6GvHIGf7C8Scepz9j6fh+FcFrX7UHhq1ymg6Bq2ryrcPG0t/ La6PaPAu4C4t3jFzK27ghJIIzg5OCNtfNfjT4reNPHW+DV9SFppbhB/YelCSy0psCJybiEu8tx+9 hWdftUsuxyTFsBxV74cfCTxD8Q53li3aPoMKFpteu7SaSGZ/MMP2XTIcoLmUMG3hZFSMA73DmNH/ AEA8L+F9F8HaLbaDoNsLaztgWd2Ie6vbpwBNfX0wAMk0hAycYA2qqrGqqOhrN1jR9M17TLzSNXs4 b/Tb+FoLq1nUlZFJ3KysuGSRGAeORCrIyq6MrKCPz5+JXw11n4Wa7a3+n3F1Nokt6tz4e12Mlbm0 uoJDcW9jfywqgju4tm9XUBZVHmRhSJI4vsD4U/FGw+Imk7JvLs/EumwRDWNPyAkozsXU9OGfmglb 7yn5onOxsgxyS/Ifxi+GuqeCNeu9RVJrzw3rV/cz6bqha4uPs8907XTaRqNxctJJ9oQbtkkkjGdF MgO8SrH43RX3Z8B/hUfDFgPFfiKwEfiXUIyNOguVP2jQdMljKNuibAiublWPm5BkSMiL5C1xGe9+ I/xU8P8Aw5toUvUk1LWb2OSWx0WzkiSdokRgt5fTPuEFuzjyxIVZ2bPlxuI5Nnyfd/tGfEm5vrS8 gn0fT7e2MRl0u00uOSxvxFOZXW8lv3muh5ikRP8AZ7iLCAFdr5c9Drn7TPiPUdDGn6TolpoOsSLb pda5Fe/b1ASL/Szp+nXMAELSuBsMs0xRNy/M5WVfm24uLi8uJ7y8nmu7u7mlubm5uZZJ7i5uJ5DL PcXE8pLO7sSzuxJJJJOar0V778CfiYfB2tDw9qs0UfhrX7pPMuJ5HRNI1No/KhvgeUEU2I4bnftC gJIXVY2D/fdFFFFFFFFFFY+ueINE8NWEmqa9qlppdjFvHnXUwTzpViab7NaxDLyysiOVhiVpHwQq nFc74A8Zt480+98QW+nXWl6I189ho0eoWxjvr9LRFN5qpnjkaFonlc2yxRBhG0EpM0hcxw3/ABf4 28PeBdMGqeIr1oI5Gljs7WCJri8v7mOBpxa2sCD7xC7fMlZIlZl3yKCDXnXgz47+G/Gvia38NWWk 61ZT30c7WFzdiy8uV7S2mvblLmOCVjFiKIFCpfJJUhcAt8zftBa/ba58Rr2G1EbR6Bp9poDzxTiZ Li5tpJb68JVQAjRTXD2zpk4aMkkElR9b/BbTJtK+GPhSC4jjSa4s7jUzsYMJIdXv5dSsZJGHG428 sWRjg/L2JrynwL488UXPxz8X+G73WJr7RbjVfEtjFYXjAwWUXh+6lj0xtKgUAQusUeyUIFEoLSS7 5VV1T9qTS55tG8J60JIRbafqeo6XNETJ57z6xaR3VvJEAu0oq2Mgcs4OWTCn5sVf2XfESm28S+EZ XiVo5ovEdlGsM7TzJOiaXq7yTjMQSMx2IRG2sS7Eb1zs6pf2lvA39sXNjJY62NLS6htrXXI7eGSC 4jMhS41Cexd0uIoRxJGFR5mQnMSONh950jV9M17TLTWNHu4b/TL6AXFpdQElJUyVYMrgMjqwKyRu A6OGVwGBA881r4p6T4U8ap4S8UeXp9vqltp17oeuRSF7CO3vDLZzReIDOE+zOtzA4SWPzIjG6tK0 IRzXqMcscyRzwyRTQSxrLFLE6vHLFIoeORHTIYMDlWGc5GCQadRRRRRRRRRRX54fGj4k3XjfxFc6 fZXhfwrol28OlQxBEhvbmJPIutYmeJ3ExkYOLVyQFhI2ojyS7/FqKK9l8PfHXx74b8Pp4es7jT7y C3ikg0+/1O1mvNT0yBowkENrKZVjdIDzAtxFKFGI+YlVFwbX4ufEm01G41SLxjrD3Ny87yRXMyXm nKZ5fNcQaReq9pEA33BFCoQfKgVeK+vfhN8abPx8ZNI1qOy0jxUnmyQW1sZo9P1e0XdKX00XLyMs sCA+dBJIzFR5sZK+YsGl8YfhhbePtDku9PtY18XaXBnSLnzI7dr2FJDLLpF3LJhWRwXMHmEeXKc7 0jeXf+dRBUkEEEHBB4II6gikr334I/ClvG2oJ4j1cRL4W0a/WOW3Jill1nUbZEuhpxhbdtt1V4zc O6/OG8qPJLvD7h8dvisPDGnt4W8N6iIvFF8EGozWwLTaHpc0JfIuQR5V3cbk8nAZ0i3Sfuy0EjeH fB74OXPjeeLXtfintPCFvKdgBeGfxDPBIUktLKRSGW3VwUuLhCDkGKI+YHeD71t7e3tLeC0tIIbW 1tYYra2traJIbe3t4UEcMMMMYVURFXCqMAAAAYqevKvin8LNM+IumKyNHYeJNPiddJ1YodjpkyNp mqLH8z27Nkqwy8LkugIMkcv5/eJvC2ueDtWl0bxBYyWN/Ekc6AuksFzbTDMN1Z3ERKSRtgjcrZVg yMFdGVfX/CX7RPjPw/FBZazFb+K7CHdmS+llttaMf2cRQQjV4w6sEcB2e4t5ZGyymTlSv0Bo/wC0 V8ONRjla/udU8PyxCICPUtMnuRcNKG8z7O+jfa+IyoDGURk7gVU/Nt6f/hdPwv8AJ+0/8JfY+Xt3 bfsmp+ft6f8AHr9n8zPtsz7Vy2u/tF/DzTLfdpU+oeI7qSO48uCy0+5sIopYkVoEvbnV1g2JKTt3 wxzMu1iyfdDfM3xB+NninxyHsYS3h7QHVVbSLC6d5bsGExzDVNRCxtOjFn/dBEixt3Ruyh6r/C74 S6z8Qb+K4njudL8LQNuvtZaLYbpUco1joxmG2WZmUq0mGjhGWk3Nsik/QjR9H0zQdMs9I0izhsNN sIVgtbWBSFjUHczMzZZ5HYl5JHLM7MzuzMxJ0qK8c+Nvw/Txt4TnurWGSXxF4chudQ0YQtOxuo22 Sanpv2aFJDK88cS+QoQN5yxqHVGk3fHHwm8dSeA/F1pfTSsui6iU07XY90pjWxmkAF/5USyFntWP nKFjZyoeNceYTX6VUUV8NftKeLZdT8VWnhOFXjs/DNvHNc58xPtWqatbR3e8qshR0itzCsTGNXVn mGWVlr1P9m3whBpnha48XTJDJqHiSea3tZBsdrbR9NuWtTCC0SvG81ykrzKsrI6pAcBlIr6Sooor nPEvhHw14vtBZeJNHtNUhQHyHmUpeWu6WOWQ2V/AUngLmKPzPKlXco2vlTivmLxJ+y7cea0nhHxL C0Lywotl4kjeF4YRCRPK2raZG4lbzRlIxZRgK2CxZAX8pf4CfFVZGjXwykoDMqyprnh5Y5ApwHUy 3SsAeo3qD6gUw/AX4rg7T4VGfbXfDRH/AH0LzH6122ifsyeL7w28mt6vo2iW80JkljgNxq2pWspU 7beS2RYbdjnhmS8KjqN1fRPgj4LeCfBLQXiWZ1vW4WSQaxrCx3D206GGVZNMsgPJtzHLF5sEoUzp uZfPZTgetUUUV5l8VPhza/Ebw+LJZYrPWtOkkutE1CVN8aTPHiayu2VTILefCiQplldUk2vs8t/j L4c+ONT+Eni+/tdUtHeykuH0bxPpayhpoJLK5aI3lo8L+U89q/mbMlkkRpEDKXWVPrH4t+DLP4m+ B7fVNF33uqafZf234WnikniS+tNQjhubq0NsyMXN1bxqYVKIwmWIF0QyBvzwr6x/Zi8KR3F5rfjO 7tw40/bomjSu1pIkV5cRfaNWmSIgzRyxwtbxrMNqlJpU+b5tnpHx3+Jkng/R18PaLcy2/iTXbfeL u3YRyaTpJkMM14kvLLNMVeKAxjK4kkV0dE3fA1FWrOzu9QuYbKxtbi9vLqQRW1raQy3NzPK3SOGC EMzMccAAmtfVPC2v6FaxXOt6dLpHnymKGy1OW3sdXcFGYXI0O5dL37OSrKLnyPKLgoHLgrXPUV7J 8KvAfxD1XWNL8UeFbSOwi0q7W7t9Y1eW8sNIuzBI8VxYiS0Hn3EUwWW2uUtwV2l45GTdX6KUUUUU UUUUV4Z8WvjNZeAduj6RFban4qmjjmktpjI1jpFs4Dxy6kIWRmlkXBigVw20+Y7KpjEvxXp0t345 8c6QPEV9dXlx4l8SaTZ6peholuWj1C/is5Ps42mOMRxtsgjVBGihVVAgCj9R+g9gMdMduB/hX52/ H63uIfin4hlmhliiu4dFuLR5EdUuYE0O2tXngdgA6+bFLGWXIDKy5ypx55pXirXND0fXtE0u8ays /EyWUOrmEBbm5tLFZlFmLgcpFKJ3EwXBkX5GPls6v638APAdx4j8WW/iO7tpf7C8MSreC4KMsF1r sQWTTrGOZZEO6FmW7cqHACIkihZlJ+vPinqVtpXw58ZXN2ZBFL4f1DTU8oBmNzrEJ0iyDD+7506b j2XJr57/AGV7iBZ/G9q0sa3M0Ph24igJ/eyQWz3sdxMq91Rpogxz/Etem/HvwHeeMfC9tfaPavea 14bmnu4LWIu893pt0gXU7W2hU7Xm/dwzIuC7eWyRAu4VvhrRvEutaDb6zaaXetBZ6/p02lavaOkM 9teWkyMg3wXCsolj3MYZ0Akj3NsYbmBwa/VvwtBqdp4Z8O2mstI2r2uhaRbaq09wl3M2pw6fHHft LdoziV/ND7pBIwcknJzmviL9pDTbaw+IouoPM83WtB0zU7ze4ZBcxSzaOohUAFVMVrFlSSd245wQ B2Xwi+PN1BdQ+G/H2oNPaXBjh03xLeOvnWMuAiWut3B+/A55+1yZeNyTMzRMXg+yKKKKKKKKKK86 +KPgnUPH3haTQNP1n+x5hdx3zCSOaS11M2lvL9m0y/MLqVhacwzNJsk2FFcRuyjH5++MfAnibwJf x2HiOx+z/aVuH0+9gmjubDUYLafyXltLiM9vlcxSqkqK6NJGgdc8dUkah3RGkSJWZVaSQOUjUnBd xErNgdTtUn0BNehN8L/Etzaz3/huTSfGlha21nc3M/hPUU1C6txfOY7eCfQrlYNTSXIO5GshgBj0 R9vBXNrc2VxPZ3ltPZ3drNJb3VrcxSW9xbTwuY5YbiCUB0dGBVkYAgjBGarV0vhTxXrPgvWrbXtC ufIvLcNHJG6mS0vbWQjz7G+hyN8UmASMhlYK6FJFR1/TDw/rekeOPDFlrNvCl3pGv2Mqy2d9bhka Nmey1HT7yCddkgSVZYJODG2GKlkIJ/NLxpoB8LeK/EPh/wAu6ig0vVbuCy+3FGupdO80yaZczNGq Kxmt2ilDKighgQoBxXb/AAX8ADx14tjW/t2l8P6IqX+tHf5azbtw07TdxRwTcSr86HYTCku11cKa +iPjx8VpfDFqPCfhm+ii8QX8LNq93buTd6Hp8sY8qKFl4iublWLI27fFH+8VVaSGVfMfgP8ACW38 SSJ4y8S27S6JZXRTSNMmiPkaxe27Ylu7rzBh7WBxtEYBWWUMjnZHJHJ9v0UUVxfi/wCH3hPxzbmP xBpMFxdLC0Ntqlufs2rWY2SLD5F9FhikbSySpBLvgL4Z42Ir5m8Q/svatFKZPC/iPT723eS6f7Lr cU9hc20KlTZQJd2STpcOQWWR2it1BCkDDEJ5dcfA34p20M1xJ4TmeOBdzrb6rod1OwHH7i1tbl5Z D6LGjH2qjB8HPiZcXK2qeENTWRndA07WdtbbkBLbry4lSEDjhjIAeMHkV2Gifs5fETUpnGpw6V4c hilgVnv9RgvZZ4pGYTyWcWjm5VjGF5WaWIMWUKSNxX6Q8A/Avwp4Kng1O6Z/EevW8kc1vqF9CkFp p88MzyQ3Gm6YrOI5BmM+bNJKyugeIxkkV7ZRRRVPUbG21WwvtLvozNZalY3On3sIlkiM1newNbXM QlhZXXdGzKSjAjqDmvy61Cz1jwL4sntWY22teGNZR4Lgwt5f2jTrkT2N/DFdIN8Um2OaIsm10KnB Vq/TrQNbsPEuiaXrumyb7HVbKC8gBeKSSHzFHmWs5t2kQTRPuhmQMdrqykkgmvA/2l/Ew07wpp3h q3lkW58R34nulWKB4X0vSNtxJFLJId8btcvavGY0+YJICwHyv5l+zT4Tk1HxLfeLLiBvsPh+1ktb KVvPjV9Y1GIwN5LBfLk8m1MvmoXyplhbacgj7goooqpf6dp+q2kun6pZ2eo6fcBBcWd9bQ3drP5U qzRiW3uFaM7XVWXI+UgEcgY+aPFv7M2jXrSXPg/VZdElKysNL1PzdQ01pfLQW0UF7n7TAmQxkaT7 Sx3DaFC7T4tqX7PnxPsbkwW2k2GsRBI3F5pur6fHbMzruaJY9Ve1m3L91v3IH90kc1Sb4C/FhQM+ FV5PbXvDLc/8BvDiuj0b9m34gagkUupS6HoCtc+TLb3t895fJbjaWuoo9KjngYYJCo1yjEghtoIY +5+Ev2c/BugzW97rlxdeK763beIbyJLLRjJHcLPbyNpUTSNJtC7HjuLiSKRS26LBAHvlvb29pbwW lrBDbWtvDFb29tbxpBbwwQIIoYIIYwFRFUAKoACgYAAqaiiud8V+FdG8Z6Jd6DrluZ7K5+eOVCEu bG6jB+z31jNg7JYyTg4IIJR1eNnRvz81G18T/BH4gFbO7Rr3Tdk1peG2nTTtc0e9TOya2nxuikG6 GZUdvLmR/KlLxLJX2jDJ4b+Nvw7YtDbrHqVtKhSRheXPhrxDBEVSU+S0T+ZbuwkjyU86FgGXypip /PXxBoWoeGdb1TQNUjCXuk3ktpOVSZIZhGf3V3a/aEjdoZk2ywuyLvRlbHNd/wDBXwjB4x8e6da3 yxS6bpEMmv6jbTBGW8gsJo44LMwyxyxyJJcSwrPHIAGhMgDBiufuj4i+NrLwD4WvNeuVaS5Ymw0i 3EMkyXetXFvJNZQT7WQLF+7eSZy4IjRtm59qN+aGr6vqWvaneaxrF5Lf6lfzG4u7qcjfI5AVVCqA qIigJHGgCogCIAoAGbRXWS+B/FttYXOp6hoN9pFhbRec15riJoUFxujaZLfT5NZaAXU7orNHb23m SsASqHBrk6K67wh4H8SeOb9rDw7p7XJhaA317I3k2GmxTyeWs17dNwBwzCNA0jhW8tHIIr9MPDdv rFr4f0e11+S2uNas9PtrTUbq1uJbqG7ubaMQPerPPFA5MwAlcGIbWYrlgAx2qKKKKKKKK4X4gfEH Rfh7op1PVD9ou598Wj6PDIqXeq3aKCUVmDeXDGSrTzlSqKQMPI6Rv+ePjHxz4l8daguoeIb9rjyW uBY2MQ8jT9MhuJA7wWNqOBkKiNI5aR1RBI7lQa/Q/wCGWmQ6N8P/AAfZQQyQD/hH9PvJopd/mR3u pwjVL/cJORmeaQ7e2cDgV8/ftUW9yV8E3ON1nGdfgLLbNtgupVs5FWa7DFT5qIfKjKqQI3ILZIX5 d8OeIdU8K6vba7o00cGp2cV7HazSRJOsLX1hLp0kyxSZQsiTMybgRuALKwyDteAfBt94+8UWOgWr NDFKz3OqX5jkdLHTYDvurlzGrfO3EUAfCtK8asyg7h+nsMEFrDDbW0EFrbW0MUNvb28SQW9tbwoI 4YIYIQFREUAKqAKAAoGK+BvhJrkus/HK21ry1tD4h1PxbqE9qjFo4hqGnXupfZ1Y43BH2gEjnA4r 7Q8e+F18ZeD9d8N+YYZtQsx9klL+VHHqNnMt9pzXDiOU+T58cYn2oWKFgmCQR+bccniX4f8Aibco utC8SaDdlSrhPOt5duGBB3RyxSxt/tRyxtkbkYE847b2ZzgFmLEKoVQWOThV4A9AK/QX9ni31GL4 Zae99cLNbXGp6tNpES53WmnC7MElvINq8m7S5m4LcOOf4V439qPS1m8PeFtaad1bTtZu9LW2EYKS LrNibt5zJu+VkNgqhQpDBySw2jPjPwr+M+q+ATFo2oR/2r4Vlulke3Yv9t0cSsftU2kuWC7WLea9 u4Ks6koYmkld/vnStV07XdOtNX0i7h1DTdQhWe0u4GOx0yVYFWG5WVsrJGwDq4KOAwIF+iiiiiii isvXNNbWdE1nSEunsJNV0nUdOjvokLvZSX1m9rHdJGrIWMbOH2h1JxgMM5r88fiD8IvFHw/ke4uI v7Y0E+ZImu6db3BtreI3YtbdNYQj/RJn3wkKztGWcRxTSMrhfKaK9A0X4c6v4mtbOXwxqfhzXr+6 aRJtBt9Zh03XNPMUKTSPc2XiAWYkjAcAy2jzR5DDf8prktU0bVtEuFtNZ0vUdJu2iFwltqdjc2E8 kDO0azpFdIjFCysAwGCQcHg1mVPBPPaTwXdpPNbXVtNHcW1zbyPDPBPC4kingljIZHRgGVlOQcEE EV+jHwe+Icfj/wAMJJdyZ8Q6P5NlryeXHEs0jq32TU4UiO3ZcIpLAKgEqyKqBFQt8o/tBeHbfQvi HdXNqFSDxFYW2utDHAsEcF3NLJY3yAqTveSWA3LthTulIKnG4+Z+EPDV54w8S6P4bsWEc+q3Yied hERa2kSNc397sleIP5MCSS+WJAzldi/MwB+7/GnizR/gp4G0rT9JtIbi7jt10nw7YTiGJbma2iBv NW1RbQQlwGYTXbRKrSyyBSYzIZF+S/hv4C1b4s+KdQvtRuyunQXial4o1RmhF3PLqM0k4tbOAYzN cskn7wL5cShmbJ8uOT9ELKztNNsrTTrGFbWysbeG0tLeP/Vw21vEIYYU3c/KqhRz2yfexRRWRrmg aL4l0+TSte0201SwkZn8i7iD+VK0L24ubaQYeGZUkcRywssi5O1hnNfMvin9mG1lM1z4O19rNiA0 ela6jT2/mvcsZBFq1oPMjiWEhY43tpnLL80hD5TyG+/Z/wDihaXU1vBolrqcURPl31jrGkx2tyAu 8tCmpS28/HTDwqc9AeM8z/wqb4kf9Cbrf/gMP8a6nT/2fPiheXUcFzo9jpETqztfahrGmSWsREZk RXTSpLqfLHCgLCeSN20ZI958Ffs3+H9FmtdR8VXzeJLyL7NP/ZscAttEiuVQSSxzo5aS7RJAdnme WkijEkJBKj6Ot7a3tIILS1hhtrW1iigt7a2iSC3gghQRwwwQxgKqIoAVVAUAAAACpaKKK/OL41eD 7bwd48v7ay8lNM1iGPX9OtoQqixhvp5Yp7Hyoo4o40juIplgjjDBYPLBYuGA+xPgj4pk8V/D3S5b hXF5ojnw5eSlWVbh9Kt4mtJkd5HZ2a2ltzM7YzJ5hChStes1xHw+8Tr4k8B+HfEd3M6vPpSjU7y8 S3tFa+00vYavdusTeSkTTwyyI3yjZglUOVX84bubUPGniu5nt7eP+1PFWvzSW9lHKqRC+1vUSYbW Oe4YBUDyhFaRgAOpA5r9RNH0y20PR9L0WzaZrXSdPstMtnnZWneCwt0tYXnZFUF9qAsVVQSSQAOK 0aKKKKwpvEWmW/iK28M3Mk1tqV9px1HSzcReVZ6qsMkkd/aafdE4kuLZFjlng4YRyI67lDlN2udt PF/he+1i78PWev6Tc63YyvFc6XFewNdrNEpaeGOMkeY8W1hMseTGQVk2tXRUUUUUUV8x/tC/DeHV dJk8c6RbQR6ro8WdeWGG4a41bSh5cMd0whDKZLJQWeR1UmDeXkxDElcZ+zt8SV0+7PgLWbhVsdQm efw7c3Nw4FtqcpBl0eMSAoqXJzJCoKjz9ygO9wMcf+0F4M/4Rrxo+tWygaX4v+06rGd2TFrCOv8A bkJEs0krb5JEut5VEBnMca4iNe5fAm803wz8ItQ1/UJPKs49S1vV79xNBO3+iQRWgjihUgo7rAip C53OxBU4dBXxx4u8S3njDxLrHiS+UJPqt0ZUhBiYWtpEi29hZCSKOIP5ECRxeYUDPt3NlmJPN19L eAP2fbzUbV9f+IFzN4X0a1H2t9OmMFtf3FhDaNcXN1qN1cOF0+KP5C3mxmTaJQ4gwkjZPiT4t6Zo 1vdeG/hDo8HhTSWeW3u/EcKn+3Nct1RkgkSe6U3EKo0s7RSzSvOqlChtyGQ+D3NzcXlzcXl5cT3d 3dTSXFzdXMsk9zcXEzmSaaeeUlndmJZmYkkkkkmq9e8/BX4UDx5eSa3rW0eFdJuzbT26SlbjV9QW FJ/7PQxMHiijSSOSeXIYgrHHyzvF99W9vBaQQ2trBDa21tFHb21tBEkNvb28SCOGCGGIBURFAVFU AAADGBUtFFFFFFFFedfE74g2nw98Mz6nm0uNZuj9n0HS7qSUC9u9yCeWRbf5zDbo3my4KA/LF5iP Khr82L++u9TvbzUr+drm9v7qe8u532h57m5kM00rKoAyzEngADPFdX8NpI4/iD4JaWITKfE+iRqh O3bLNqKRQS59Y3ZZB9K/UGuU8XeCfDXjmygsfEmnJepaSTS2Nwkkttd2Ms0XkyvbXUDKwDYUvExa N2RC6sUTHhF18M/gB4MfUh4k1tL24tvJM2m6n4kZtSsfN2SxrBpPh4W905ZGB+aOT5Tu4BDV9D+G Z9CutC0268NW0FnoN1C8+mwW2lyaNb+RLK7+dDp00MBjSRiZEbylDhhIpIYE/PH7SvjS2tNFtPBF pcP/AGjqk9tqWrwpEjRJo9s7yWsM0sgO15bpI5EER3BYfm2q6h/APgx4sh8I+PtKu72ZbfTNTWXQ 9UuJPs6JDbagym3uJp7p40iiiukt5Z5S4KxK5w33T+kNfNeuWP7PnjrU9WjvtQsNA8QQtLFqF1K1 94MvYrxL1jdma31uK3tZrsyl1nMsEk3Xd90Fe68K/BP4e+Fbmz1C006fVdTsrg3NrqWs3jXssMqk GGRLWBYrXdERuif7PuU/MGyAa9ar4g/ahuEbxhoFsExJF4aSdpOPnjuNVuY40z1+UxMfxr5mr7X/ AGefiYNUsovAOrsBf6VaSy6FezXWWvtNibc+mGO4bc0tqhzEIsg26kbEEBaT6hooooooooornPFf hTRfGejXOha9befZ3OJIpYyqXdhdoCIL6wnYN5cyZbDbSrAsjq0bOh/M/wAXeGrzwf4l1jw3fMJJ 9KuzEk6iIC5tJUW5sL0JC8oTzoHjl8syFk3bG+ZSBzVaOm6pqWi3sOpaTfXWnX1uS0N3ZTPbzJuG 10EiEfKwyrKeGBKsCCRX1H4W8beCfjD9i8J/ErRbODxVJaLY6V4rtXisbjU7799FbQxzQpH9nn/e iSG1kMtrNPu/dKzRQN5V8Sfg94i8ATS3kaS6x4Z/dvFrtvblRaec6wi31aFC3kMJGWNJCfLk3JtY OWjTyCvpH9nPxwdF8RzeE7+4CaX4ky1j5rBYrfX4UAg2tJIip9qiBhbajPJKtugwM54z48Y/4Wt4 q/7gf6+HLMmvpe3lj+AvwfgeSGGXxJcypNJaTtcPBc+KtXjDSW8rWcs8eyztogjtHLHHOttlWSSY Gvl74eeDdT+KvjR/7QkvJLOW7n1fxVrMUURMS3DyXLIzMyIst3KDFGEBKgvKInSJxX6PwW1vawQ2 tpBBa2tvFFb29tbRR29tbwRJsiggt4gqIiKAqooAAAxipaKKKKKzdY1nSvD+nXOq6zfW+m6faoZJ 7m4k2qo/hRAPmeRvupGgLOSFVS2Aa3h7xLoXi3TI9X8PajDqenyTSQefCssTxTwkCSC4t7hUlicA hgkiKSpVgCrKxb4n8TaR4S0mbWNZnaK3R0gt7eJfOvdRvZQfs+nabbZBluJSCFQYAALMVRGZd7g+ px09/wA+/f69aSiiiivh79pnw7Hp3irSfEUKwxp4j014bpFed55dS0Qx28l1MkmUVGtpbSKMRtyY 2YqD8zesfs1a+NQ8E3mhyzo9z4d1eZY7ZYmR4dK1Vft1rJJLgK5kuftuMOWULhgo2k/Ovx518a98 SdXWGaGe10OG10C3eJJEKtYqZ9Qhm8wAs0V5NcxlgoGFGMgbj9ffBTw6nhz4b+H0Cwi61mD/AISK 9lt5biRJ5NZQTWTMtyBseOzFtDIqKE3IxXeSXf1WiiiisfXNf0vw5bW97q9ybKxnvrexa+eGVrOz muyUt5NRuIgyW8LOBGZ5isYZlVnG4VsVz+qeKvDeialZ6Tq+u6XpupahC9zZ2t9e29rLNCknkCTM pAXe+5Id7AyMriPcUfb0FFFFFFFeY/Ff4fQfELwu9lCY4ta0xpb/AEO6MVuXa5SFlfTZZ5AGSC6G 1X2uoDrHIwfywh+M/hV46vfhn4vkg1SF7bS764i0fxRZ3sV5DPpogu/La/NrEplFxZMZMxNC7FDJ GFDsrp7d+0v4MWfT9O8c2aOZ7F4NH1cIjOj6fcM72F5LJuATypmMOQhL+co3AIAcf9lextJLvxrq bxbr20ttCsLebcRstdRku7i7i29Dve1gOSuRt4xk58u+Nvjo+M/GV1HaXCz6D4febStHMTRvBcMj BdS1KKSGWWORZ5lzFKjAPAsJKq26vHK9k+HHwY8ReP1i1J3XRfDTSzRHV7iMTTXUkAxJHpen7kab D4RpiyxghwGeSNo67/xH458BfC+NNC+FOl6TqmvrbyLfeNroJq09jcSwC1YWV9ICs0zBRM6wFbRG IAikLSInztrviHWvE1/Jqmv6pd6rfSbx513M0nkxSTvdG1tIv9XDCskjskEKrGm47VXkVi133w28 D3XxA8U2ehwkxWUa/b9ZuVliiltdHt544ruS3MwbdKxkSKJQjYdgzL5auw/SPQtB0fwzptvpGh2M GnafbD5IIFPzMwAaWeRyXkkbHzSSFmY8k1r0UUUUUUUVk69rdj4b0XVNe1OXyrHSrOa8uD5kCSS+ UmYrS2+0PHG0sz7YYYyw3uyqOSM/mb468YX/AI68SX/iK/VoftLCKxsRPJcRaZp0Hy2tjC7hQdoy 8jKiB5GeTYpciuPr9adJvbLUdK0zUNNjWLTr7TrK9sYkSONIbK5tlmtYljj+VQEZQFXjjiota0PR vEenzaXrmm2mp2E6sGt7uISCN3ieAT28v34plRyI54iroTuRg3NeBa78G/gp4bvF1TXr99Gs3jmm h0a88RiCzu0s2Wa5SzSXN/MwUhGjhuGchlCjeytXpfw0u/h5Po9za/DeKNdJsrrZdyx6drNsst7M vnFZr/WYkkuZVQjdmR2jTywdqmMVX+L3jS18G+CdXn+1GLWNXs7jSdChhuZbW8a+u4/s8l9bSxI5 X7Gjm5LMFXKrH5iPJGa/OnRtUn0PWNK1q1SGW60jUrHU7eK4DtBJPp90l1FHMI2RihZQG2sCRnBH Wv1P0PWtN8R6Pp+uaXcLc2Gp2yXVtIrIxVW4khl2FgskTBo5Yyco6sp5BryX4gXXwV1nX4vD/jya zi8QWcUMMM9zDrOltDBdx/arYNrtukUBgHms4WWdokdn4D7gc/w38B/hPL/xObKW78VafcmQ2fm6 3DeaVG8Vz8zW02irD5uwo0JWWWReWDKWGR71b28FpBBaWkENta20KW9tbW6RwwW8EMflxQwxR4VE RQFVVAAAAAAFfO/7T2P+EC0gZ/5m+wOMHJH9jX/NfClfQvwF+Jj+FdZTwtqs1vH4b1+8ZxczKyvp esyQCC3nEkSMTFclIreRZMIhKS741WXzPvOiiiiiiiiioLi3t7u3ntLuCG6tbqGW2uba5iSa3uLe ZDHNDNDIGV0dWwynIIJBGK/Oz4y/DtfAHibZp8br4d1lZLzRN8zTvb+Vt+36a8knzt9nd12M+4+W 8e53k3mvIacjsjBlJVlIZWUkMrA5DKR0I7Gvo7wd8Z7DU7BvCfxes18T6FKLeOy1eeziur/THW3O nGa98sLM5WF3db6Em7Rt5zK0gMbfiZ8DZNFs7jxd4IuBrXhaWP8AtFrKGQXNzpemzQi5W7tLsMwv LMDJEgPmLGUZvNUSTD5xr0f4U+ND4F8Z6dq0r7NLus6Vro2bh/ZF7IhmnysUsn+jyJFc7YVDv5fl 52uwPuv7VRBPgMjByvibJ4JOf7PIO7+XYdR1q/8AAHRtL8IeDta+JXiG4trK3v0ligu5grG10bTr loJ/LKgyGS5ux5fkKCzmOLYGZ1B+e9Y1TXvi/wCP4mjjK32vX1tp2l2bSXV1a6Pp6ttijd4o3dYL ePfcXUscIGfNm8sZIr9CPBnhPTPBPh6w0DTIolS2iR726SIxPqeosipealcBmdt0rLwGdti7Y0wi KK6miiiiiori4gtIJrq6nhtba2ikuLm5nlSG3t7eJDJNPNNKQqIigs7MQAATnArnfDvjXwv4sudW tfDurw6tLok8cOotax3P2eN5nkjha3u5EEU6P5Um2SCR0OAQxDKT0Nxc29nbz3d3PDbWtrDLcXNz cSRwW9vbwoZJpp5pSFREUEsxIGASTiqGg61beIdLtdZsYruOyv8AzpLNr62ks5rq0S4eG21CO2lw whuUUT25cBnidGKruIGrRRRRXzv+0p4bXVPBVt4hj8oXPhjUI2kaSSVGOm6zLHp9zFDEoKvIbj7I 3z42qrkNk4by79l/Wja+JfEWhH7OItV0eHUBJJJsuGutGuxFFb2ylgGDx3c0ki7WbEYIwoavrn/h JdO/4Sr/AIQ7bdf2v/wj/wDwkufLT7F/Zv8AaP8AZe37Rv3eb5nOzy9u35s54r5o+HGuN/wzz46T UpybXS4/FWiacqogMSappMU0EJ6ZDXl85JJzhvYCvLP2fdEGs/EnTp5VtJYNBsdQ1yaG7iWbzTHG NOtHt1dWUSxXFzDOjtjZ5e5WDhc9d8fPHeu2Pj7+zPDviTxBpMWk6NpttqFrp+qX9haNqUzy6k0q xWsoRyYJ7dWcrk42n7or2H4EfEnW/HenazZeImt7jU9ClsXXUo1t7aa/tdTM5VJrGBEQNAYihljA VldAyBwzy+91FczwWtvPd3U0Vva2sEtzc3FxKkUFvbW8ZluJ55XwqIiKWdmIAAznivmHxp+0tpFj 5ln4HsP7buAqY1nVI7mz0pCRFKfI08iO6n4MsTGQwbHUMvmoefnXXPi/8R9fmWS58VanZJG1w0Vv os39iQxJcEZhc6X5TzKoUKhuHdgM4OWYn6V+MV0Na+EfhLxpLeQ6R4gtn8L+IdLuIUEd+1/q1ist zp+lXsRSSEjf9t3R/wDPqvygqpRfg98cR4klh8L+MJbe31t/Jg0nVseTb6y4VYxaXgJ2peOw3IV2 pMTsASQKsvFeN/hXq1h8YvDd34e1iOGbxnr+peI7G6u4EuJ9F1LR5V17WZJLcqIp403edbIxG/8A 1Mg+XzZPsyuTXx34RbxFbeE4desbjxBdPexLptoZLx4p7BHlvLe8mtVeOCSNYpCYp5EbK425IFdZ RRRRTJYo545IZo0lhljeKWKVQ0UscilHjkjfhgwJDKc8ZB4Nfmf8RPC918OvHN7p1jNdW0Vrc2+r eH75Hkguls5ZPtFjNBcRtv328itCZQQTJGWGOMfWfihX+MPwRj1e2sd2sfZE1y1tY1ukCa1oc0tn q8Nha2zzNIJkW7hs45C5bzIy+1+V+VB47e3+FI8CW7gTX/iu7v8AUikUaFdGtrW0ubK3mYw/vWmv d8glEwkQW4QgxuoHmVfZvwe+Dlt4atV8fePIo7e8s7d9U07TL5QINAtraM3Laxq6vwLlUUyRxMP9 GA3uPP2i38Q+K3xW1P4h6mbe3Mtj4XsZW/szTN21rll+UanqYXhpmH3E+7EvyrljJJJ5DRRX6k+A fDp8JeDPDnh6RSlxp2nJ9tQzCcJqV2zX+qJHIvDJ9ollKY424HbNdfRRRRRRRRRX55/HvxVJ4i8f 6hYx3Qn0vwyBo1jHH9qSJbuNQ+tSPDcHaJvtW+3eSNQHSGMAsFDnxOrunX93pV/ZanYS+Rfadd21 9Zz7Y38i7tJluLeXy5QyNtdVOGBBxyK/U/SvEmkax4ds/FNtdRQ6LdaaNUNzdzW0a2VssPnXK38k cjxxvblWS4HmEI6sCflJr4V+JHxv8Q+M5bjTdIln0Dw0JbmOK3tZprfUtUtJIfs2NbuIX2lHQyE2 seIwHKyGYokleY+EfDd14u8S6N4bs2Mcuq3qQyTYjb7NaIpnvrzy5XQP5MCSTeXuBbbtXLECv0S8 feNdE+GnhZropawTrbNp/hrRra3RY572G222dvHaQNGI7SDCeeylVSPCpl2iR/zc1fV9S17Ur3WN YvJb/U9QmM93dTld8jkbVVQoCoiqAkcaAIiAIgCgAZlfZn7PfxRF7DafD3W2uZb+BLhvDl85e4Se wtbf7S+jzEKWjNtFHJJA7MUMQ8r935cYk81/aL8JjQvGkWt21ukNh4qtmuz5YtIo/wC2LHbb6sqW 8ADgsrW9zJJIuZJJnbczb9vm3g34i+LPAtx5mg6nItm0jyXGjXZkudGunk8sSSS2JYBZGEUameFk mCjaHCkg/ob4D8Z6b4+8N2viDTo3tyzva39jK4kk07UYFU3Fo0qYDjDLJG4CkxuhKoxKL8IfGnxQ nir4g61cW8zT6fpJj0HTWeO2TEGmllu2SS2LebHJePcywysxYxuudowi+UVs+H9cv/DWt6Xr+lye XfaVeQ3cALzpFMI2xNaXBtnjkaGdN8M6K43xsyE4Y1+qmn39rqthY6pZSGay1Kztr6zm2MnnWl3C s9vJskCsAyFThgGHoKt0UUUUUUUUV8hftR+Hm3+GfFkUbsuyfw5fTNPHsQqz6npEUVuTvy269Z3V SBtUNgld3yJRRX2X8Gfi/b+ILdPAXjqWK6u7qJ7DS9S1PFzDrsFwDG2i6wbncGuHB2RNJkTjEbfv dvn+X/GT4OzeBp21/QlkuPCN7ciMRs7S3Og3U5LR2VwzktJbtgi3uDkg/upTv8uSfw+yvbnTb201 GxlNveWF1b3lpOoUtBdWsqzwSoH3AlXUMMjBxX0X4IK/Fv43N4tFk+l2GnjTvElzaSXklxLDPoll badp8EN7FAiuzXaRTbXWMGFZACWUA89+0B4xHibxvLpVrKX0zwmsukQ/f2yaoXDa3OFljjZSsqra kZZT5AdGKvX1N8FfBA8F+CrI3UAi1vXlj1jWS8ey4tzPGTp2mSeZDDMn2eErvhlLeXcPcFWKtXrt FFFFYPiXxRoPhHTv7X8RajFpun/aIrUTyRXFy8lzMGaOGGC0SSR2KozYRTgKzHABIu6XrOka7bte aLqmnavapK1u9zpl7b30KTogleB5bVmUOFZSUJyAQcYNfPP7SWg6vrdl4GXTZI2SbxFLoaWD3Rg+ 2atrqRpo77ZcQYj8i4RpJHUoJOPlLkd9pln4U+BXgMi9vZXt4Znury4bBvdf125hVDHYWLPtVnSJ UiiVgscaB5X+WWY/OfhHxrqPxP8Ajd4Wv9chQafaz6vNouiZM9lpCWej3N/asm4L5k4lhimluSoL OikKkaRxx3P2hPEusaN8QrX/AIR/XtU0qX/hE9Lt9R/snUbzT3Miape3UUFybR034SRJFByAG471 keHP2kvG2luqa/Bp3ie082WSRpYY9I1PY1v5cUNvd6cggVVkw532kjMCy7hlSn1p4J+JXhPx/BI2 g3kiXkKtLc6Rfxpa6rbRLN5Qne3jeRHjbKfPDLIq71VirnZXeVnazqsGiaPqutXSSyWuk6be6ncR 26o07wWNs11KkCSMqs7KnybmAzjJr85vEPxh+IfiK7NzL4l1HSolaQ29joF1caPaW6SEHyv9DdZJ duPla4kkYZOG5NfTvxmex8c/Bqz8W2LLHFbSaJ4ighiMd66fbG/si80ua5jICtbtct5xUcPCVZRy V82/Zc1R4fEfifRRFG0eoaJb6o8xL+bHJo98LSOFF+6Q4vmZiRn5RjvXh+0eOvH5VWewXxh4vP7w Q/aHsY9f1nl/JMi7zEJs7TKM4xvHWvrP9o7xnc6BpGgaHouq6hpetXuotqkk2k6lLY3MOl2VrLZm G5Nq6S+XPLMpiyCjGF+cpXJfAn4t+JNV8RWvgzxJe3OtQaha3Y0q9uFWbUbW6srZ9QdLu+LK8sTx RzZeUSSBwg3BN2PsCivCPHH7QHhHwtLJY6SD4r1SMp5iaddRRaTAWVGZZtYVZVdtrE4t0lAYNHIY 3Bx8v+IPjr8SNfWeIa0uiWk6xK1roFumnmMxMHDw6ixkvULEDftuQCMrjaxU/Qfgy9bxR+z74hXW 3+2TW+l+MxcX+qyy6hJPeRtPrVvqd084kffDLIjqwDODGrg7sY4H4KfGtdGW28HeMbpv7JzHBoeu XD7hpAJCR6ZqcjnH2PHEMx/1H3GzbkG36T9o34ei6tj8RLGdEawtrDT9Zs3GBcQS3gtbK/tnAOZA 8yRup4K7SMFCH+kvDGnXuj+HNB0fUriC7v8ATNH07T7y5gaV4bie0tEt5JYpLhVdwWBIZwGbqVUk qM3xP488IeDTAviXXbPTZbjY0NoVnu7+SKRpFS5FhZJLMIS0ciecY/L3Lt3bsA9dRRRRRXwt+0Z4 IOieJYfFlhbeXpXiYt9uMMJWC11+BM3HmeTEkSfa4wJ13yNJLKt05wBmvWvgtq1l8QvhjqfgrWpX lm0q2m0C6CktcrouoQv/AGNeQy3ERhV4cSwwAbyht0ZgNy5+e/C/i2/+FsfxT8MNJDHq93aHR7S+ tZL5JI9a0nU30h5dOuoVRo9sF1d3cUkiod0MYyGYA+NV9AfBn4Oz+NLiHxHr8UkHhO0nPlwkPHN4 huIHKvbW7ZBW2R1KzzqfmYGKMhxI8PSfGf4vxzR3Hw/8ENHY6JZRHS9Xv7FUt4ryK3XyG0TSlhCr HZRqPLlZMeaB5aYgB8/5boor72/Zw8N22meBG10bHvfFF/cTSyjzFaOy0m4l0yztGDMynbIlzKHV ASJdrZ2qa+gqKKKKKKKKK+S/2nvFs0MWi+CrWV41u4/7d1gDzkM8EczWulWxdHCPGZUnlkjdDhkh YEbefjuiv0d+CHiQeJfhzorOircaCP8AhGbkRxOkOdIgjFm0ZdmLE2kls0jdDIXwFAAHjnxl+OGq WmqX3hHwZcSad/Z8l1Ya7raRqL2S9CNa3Wn6YZBmBYSSr3KgSmUfumRU3zfJ1zdXN7cT3l5cz3l3 dTSXF1dXMslxcXM8zmSWa4nlJd3diWZ2JJJyTmv0k8IaVo/ws+HdlHq01tpkOmaeNS8RXsphbfqt 4FkvcyWyKZz5rLa2oCtI6rFENzYz8H/EH4ga18QtabU9SdoLK3aSPR9IikZrTS7WQjKp0DzSbUNx OQGkIAwsaRxpwVe//A74qP4O1OLwzqzQHwxreoxk3M8kdu2h6jcBbYag11KVT7M+IxcrIwCBRMjK VdZvVf2mvCa3mjaT4ztY2a40mddI1IpBu36XfMZLK4nuNw2JBcZiVQh3Nc/eG3DfImh+INb8NXya noWp3mlX0ZX99azNH5qRyrP9nuojlJoi6oXhlVkbGGUivvf4P/FZfiLZXtrqdvaWHiLStktzb20g S1v7KeRkjvrC2uJHnAiYCO5BLKrNGd/70Rp45+094oS41HQvCNrdMy6dDLrGrQRTwyQC8vFFvpkV zFGSyTwwrNIFcA+XcIwyHr5Sor9LPhD4p/4S3wDoV/NO0+o2UJ0bVWknlubhr7TFEAnuZ5RuaSeL yrl855kxkkZr0yiiiiiiiiivE/j/AOHota+HOpXi29xPf+H57XWLL7LGryJF9oWz1L7RlGbyFtpJ ZpQhXBjR2bahB/POiivfPg58Yp/BFxHoGvSy3PhG7lO1sPNN4fuJm3SXlpGmWa3djuuLdeckyxDz N6TekfHH4U6df6dc/EbwgIMmBNR1yzsA1zaatazsJH8Q6e1tuUOFYS3RXEUkYafIkV2m+O69ZbW9 Z+KA+GHgJYXNzoaT6Il/HbLNIbe7uo4/tL2tsE/c2On20BdidxEckjtklq9f/aM8QRaJpfhr4baI j2WmxWFrqF3AklyV/s2xzp2haaLiSVjKitDLJMk6uS6QOG3A1a/Zo8FRLDqHjq/tiZnkk0nQDNAy iOKNR/amoWrSLg7yRarLG2RtnjJ+Yivraiiiiqmo39rpVhfanfy+RY6bZ3V/eT7Xl8mztIWuLmXy 4gzttVS2EUk4wATgVh+HPGnhTxbEkvh3XdO1Nmiad7WKcJqUMEc5t2ludLuNlxCu/gGWIbgVYZVl J5T4z6Re6z8NfEttZXaWjWtoNXuhKP3d5ZaPINTurRn8t2UlYS8ezBMiqrMEL54v4M+EtK+HHgm5 8ba9qtqj+INJ03Wry5aL/RdJ0Y25u7C0gkePznnk89TOqZEknlxRo5jEkvgHxK+MmqfEC7k0O2mb RPBjahDiFIy13fQQygQ3msGM5kCkGdLWPCK2wN5jxpIPbP2jdal8OeHvBumaFM+iz/2pPdafLpEs 2mSWNrpGlNphtrI2XlrHEI70R7VIwuFUbc14T4Z+PXxD8PCKG41GLxHYxRPEttr8Zup1826FzJON ViaO7eQDfHGZ5pEVW27CFQL9U/D743eFvHLpYXH/ABTmvMqBNO1G7gNtfPJci2ig0jUG8vz5Tuj/ AHBjjkJJ2K6ozj2aivgv4sfGDxreeKdc0HS9Uu/Duk6Fq95pcUGj3TWt3dTaVcy2U17danbBJj5z bm8lXESqIxtZ0Mr+5/DSaX4jfBW/0e+vJtS1OWHxH4futQ1zfqLDVJWk1DTbl5rrzJJPs6XNq6Py 0ZUbMFAa+WvgtqFvpnxP8I3NyWEcl9daeu3GTPq2mTaVaA57ebMm726c19C/8JHqX/DT39nb0+yf 2H/wjmzyxv8A7M/4R3/hKvL39d32z593Xb8uK1W/ae8BknOkeLjlmJzY6Nkluuc3+ay9U/ak8Oxx wNo3hrXNSuCWE6atc2OkRxqANhimtWvjJk5yrImOxOePmH4ieNn+IHiSbxFJpFlo7SWlvaC3tGM0 0q2wKx3GoXjKhnm2sIxJ5a4jSNAvyZP1v+zl4Pu/D/hS71+9Mkc3i6SzuLezYSJ5OmaaZo9Pnljl RDvnM0sqlWdGhaJlOSwH0PXxZ+0h48vLnWE8CWN3JFpunQWt1rkUYaM3uo3Ki7tLa4bHzxQwmKZF VthkfLgvEm35aor6d+Pcs+jeGPhb4JnvEN3pHh+KXWLG3cvbtPZafa6RYXiyEDcN8d8kTADjcSOe PmMEqQQSCDkEcEEdCDX194J8Z6r8VbPwR4eLeX4n8EeLdA8R6pfSzXAh1LwpotpLaXmoy3TGSR7u SSWK2miP+sedHyIjN5HnHxX+Mus+LNU1LSfD+rXdl4NVhawRW0ZsJtYRbd7e8uL+ZT5zwzmWQLbM yxmIRmSESgkedfDu+fTfHfg68S5NmqeJNHjnuPNMSrZ3N8lrfJLIOkbwu6SZ6qSDwa/RD4jxeI5v A3iRfCc09vr/ANg32T2m/wC2PHFOkmoRWXlqzieS2EscHljeHZdjK2GX5H+D/wAXPFlp4u0fQtd1 rUNb0bXtRXT5U1OSTVL22vtRCW1jPbX10/nIomESyRtI0axtKwj8whh920UUV8y/tMeFVvvDmm+L LeBWutBuxZahOi20btpGqOI4muJWxJIIrrykijRiF8+V9vLMMT9l3xGhh8SeEpmhEiSw+IrBRHP5 0qyKmm6q8k3MYWPZZ7EIVsu5G4Z2fPPxN8Ljwd431/RIovJsEvDeaUqi48oaXqCi8soopLklpBCj +Q0hZsvGwzkGva/2evhl/aN1B8QdZVTY6ddXMGg2E1r5gvb+CPyn1aRrlChit3YrbtESwuELbozA BLl/H34oPr+pSeDdCvJhoOlSmLWmRDCmq61azlXg37iZba1Kr5YKqrTbnxIqW8g+a6KK6Dwnp1vq /irwzpF2HNpqniDRtPuljOJDb3uox202wnodrHBr9WKKKKKKKKKKK/Lj4iAL4/8AHKrwq+MfE4Ay TgDWpgMk1x1Fet6d8S7my+E+teAN0v2i71i1+xXHnzr5Oh3RN7qtpCkShVH2iBAyu581bqUbQEOf JK+oP2YNChu/EPiLxBN5LvoumWthaxyW0crJca3M7tfW9y5zE6RWssJ2DLJMw3Bcq1v9qLTdXGse GtYdpZNCbTJtMgRTctBZ6tHdSXdy8ilRDG9zC8IQhy8ggbIxEK8O8AeAtY+IWuJpOmBbe3iVZ9U1 WVC9vpdnv2eayAqZJXPywwqQXbklUWSRPQfiR8CdR8BaEPEFrrcev6fDOkOqD+zjpk9glxIsNncq hnuBJG0hET/MrKzRkK6szR+aeALW/vPHHhGHTEMl9/wkWkTwEW7XKRfZb9LqS6lhQEmKFEaWUngI rE4UE19pftEaBFrHw8n1NVQXfhrULPUYmWzW4uJba6mGmXtolxuDxR4mS5lI3A+QoZejp+ftes/D T4jz/D+y8aJbqv2nWtCij0qULmaHXbe5+zWE4MiyxbIYrq4uXSWMiQxJHuXdz5NRRX6g/DVriT4f eCmurdbaQeF9FRYw24NbxWCR2dxu55liEch9CSOOldvRRRRRRRRRXhP7RelHUfhtc3gnWL+wtY0v VWQoWNyJpG0TyEYH5SDeiQscjCberZH5+0UUoJUggkEHII4II6EGvv74XeONN+LnhLUPDfi5LC91 mC3NprNg+Yjq+mnYLfW4YUCeW/mFVka3Y+VMqyJ5QkhQfHvxH8EXfw/8UXeiT/vLKVTf6LdNPFPJ d6PPPJHaSXBiChZlKNFMpjX50JUGNkZvpP4MW0Xgb4SeKPH8xs/tepwalf2puLpooZYdCSaw0nT7 kS7FWSa9+0Iqx7jIJI1BL4QfO/ww8NS+OfH+kafei4vLV7uTV9dmkhmvhJZWWby6F/IGBVbqTZbG Z34eZfvMQrfphRRRXk/xl8cal4C8Hf2lo8UTapqGpQaNaXU2yWPTpLi2mu3v/ssisszokDKkbgJv YO+9VMT+Ofs5X/jbW9e1zV9Y1TxDqvh+LSJdP+06rql/eWTa691aTQRwpdyMrzpaxuGZVJjRlDFf MTdp/tSapLFo/hLRhFEYL/U9S1OSU+YZ45dItUtIIoznbsdb6QvlScou0jnd8kaH4h1vwzfJqeg6 peaVfJtUz2czRedCkyXP2a7j5SaFnjRnhlVkfADKRX2ha+OLbx34U8MfEHXLO3sdF8B+IL/UfFen LIAbrXtL0Bv+EfudAMjBmDXd3bmK3mnQB38pzMEEjfKPxA8f6z8QtbfVdTPkWcG+LSNIjlZ7XSrR iMojMB5ksmFa4nKgyMBgJGscac1oWqyaFrej65DEk82j6pYarFBIWWOeTT7tLtIpDHghW27SRzjO K9x/aYt7eH4gWE0Mex7zwtp1zcuHd/PnXUby1EmHJCYiijTaoA+XOMkk/PFauia1qPh3VbDWtJuX tNQ024S5tpkZhh14kilUEb45EJjljPyuhZWypIP6k+HNdtfE2gaRr1m0f2fVtOtb0RxzxXIt5Jog 1xZySwkgywyb4Zl/hdWVgGGKs6xpcGtaTqui3jTJaavp17pd01uyLcLb39s9rM0DSKwDhGJUlCN2 Mgjivy28TeHNT8Ja5qPh7V440v8ATZljlMMgmgmjliWe3uYJAASksbJIgYBgDh1VwVH0d4W/aUt9 H07StHvvBFpb2dnGltLLoF+ba3htVkO1rPSLyNzvEZwwe9/ePuYsN2B6C37T/gMk/wDEq8XtwAGa w0YMR1+Yf2geOvAP86p3v7UPhGO0Y6doHiW7u1YeVb3w0zT7Qg53s1zBPcsrD2hbOeSM14N8UfjB J8SrTTrE+GdO0eLT7k3SXbXLanqokaN4ZbeC/MUAjt5AyNNEIiXeONi3yAV1/wCzd4MuNS8Sz+Mp 1eLTfDsVzaWMivtF1rN/aG2khKtGweOG1lkeXEiMrvCRuUsK+4a+ff2h/G114Z8K22haczxX3i17 yznuRErJFo1rCq6pGkhcFJZjPDEv7t18sy8pIEavgmivqE3w8Pfsy2qxPOZvF+uXFgskMhhNpjWJ nuEcqMvHJb6e8bqDz5uDkZWvl6voPwD8SbvVPC2r/CrXrdNXTWNG1DS/Bt1dNE0lrrMloRoej3Ml 2wTyvtKxfYpWOYJdq58rYbfsvi/8VvFXh2LSfAenassWvWWg6WfGev2Pmi8m1e505TPaWE80MXlK ylLo3MADnzEVWhKSI3yY7s7FmJZmJZmYkszE5LMT1J7mv1X8J6jd6z4V8NavflWvtV8PaNqd26Ri NWur/Torqd44RwAXYlVHQECvg3TPiV8Svh34ukj8QalrmpzadP8AYtZ8P6/qt5ewXNszLK6QS3Rm WJ2ULJbXkAIwVYeZC7I/6HRypNHHKhfZLGki+ZFLDJsdQ6b4Z1WRTg8oyqV6EZp9FFeb/FrwuPFv gLXtNjheW+tbVtX0pYbL7dcnUdLU3UVtZwIwYy3KCS0DKdwEpO1yNjfH37P/AIkbQviFYWUk8cVh 4kguNGuhPNIkXnshutLdEVgjTNcRpbxFwTiZguC2a6D9pbwwNK8X2PiOJwYfFNlmZGkLSR6jokUV jOVjCBViaBrXZ8zEv5hOBtzxfwg+G8/xB8RAziH/AIR3RJ7G68QNJMyNcwSyu8GlW8cDxzb7oQyo ZUZREgZ92/y0k+iPjh8TY/Bml2/gnwfPbWGrzWscF4dPURP4c0VYBHa29mIQI4J5kwIgp3QxAsqo XglHw5RRRX6leALP7D4G8HWb2v2OWLwxoYuLbyvJeK6bTY3u/MjOCJDIWMmed5JPNddRRRRRRRRR XwH+0fdzXPxHeGUrssNB0q0ttqhcQSNLftuI6kyTuc++O1eB0V6p8L/iPdfD6bxGItxg1vQryGAi KGUW+vWVrLL4fvZFdSzosrvDJGHUbZS7bvLVa8rr074O6G2vfEjwrbfvlistQXWriWGLzBEmiIdT iEx6KkksccJYnjeO+K+sP2j7fUp/hwZbAyi0tNd0yfWlSdYVOmsJbWITRll85PtklqRGAx3bZMAI WX4W0bRtS8Q6rY6Lo9pLe6jqE629tbwqSWYgvJJIeiJGgaSWRiFRFZmIVSR9E65+zLrWm6FcalYe IrbV9Us7JrubR4tJuYftBhgM09rpt1HLLJNKSpSBGtk8w4zsJxXzDX6Yr4Rk1r4T6f4M1KGO3vZ/ BOk6VLHdFpEsdZs9JiWCafyCd32a7RZPkyCVwM4GfzOrvfhr4vXwN4x0vxBN9sexg+02+p21k37y 7sLq2aJ4TEzxpJtfZMiSMF3orZBUEc74j1288Ta7quv37MbrVb2e8dWkeVYEkc+RaQvKS3lwxhYo h2RVUcAViUV92/sxY/4QDVjn5v8AhMNQyM9FGi6ftOPz59q+i6KKKKKKKKK5/wAW6fdat4U8TaRZ BTear4e1rTrRXcRI1zfabLawLJI2Aql3GWJxjmvynooor6+/Z8+KZYp4D8S6gSQIY/CNxcJnoG83 Qprvd6bDZK68YaEP/qIq4P48fDOPwhq6+JNGtra38Na7crELO1DImk6sbfzpbVIpCwEVxskniCEK nzxhERI9+z+zN4Yi1DxJq3ie4Usvh6zitbEFZgBqGsLJDJcRyqQhMdvHNG0bhh++VhgqteTeN9Tn 8ffEfWbrShBevrmvR6Xootw9rHe28ckejaLJ/wATAqUaaKOFnMm0BmJKoPlX9G/Deh2/hnw/o2gW nlmHSdNtbHzYreO0FzLDFtuLxoIsqJJ5N80pySzszMSxJO3RRWH4m1r/AIR3w5rmu+T9pOkaVqGo x2+JiLiW1tXligcwK7IrMoVpNpCDLMQqsa+G/h54k+I3jv4leH2fxJrdyYtRh1PVEW9vLbS4NGs5 objVIGsdPAgjinWGOAx+UsckjRq5BbdX1f8AGnUbnTfhf4tubSRYppLK109mOx82mranBpd9GquD y8E0i8crncORkfnBb3E9ncQXVpPNa3VtLHPb3NvLJBcQTRNvjmgmiIZXUgFWVgQQCCDX1h4K8ceL Pil4B8W/D8X0TeMItJgfTNSnlmgl1nQzfRW2r2l/PHGyCXym+zeYxHnCYbwCssreYfGD4lw+Nb+1 0fw+r2fg3QVW30y0jj+yW1/PCpgGoCwjVBFGqfurSJlykeTiNpHjTxavpX4mSp4j+C3wq8Uv5sdx p0j+GmillNw85jtJLC6vXmIXmR9KEoBUkeZgsduW+aqUEqQQSCDkEcEEdCDX6RfBjxhceNPAdhe3 vnSalpM0mg6ncyq7C8urCCOSK8E8ksskjy28sDzyOVzMZSECFc+q1+dvx08HXPhbx3qN4fNm03xR Pc6/Y3Mm9z595OZdVs5JvLjTfFOzMI0LlYZIS7F2Nbfw5+O0ngDw5H4d/wCETstSiivLm6F5bagd JuLh7l98kmo/6PcCeUDbGsuVxEkcZBCAn2aL9qDwS8EBudF8Vx3HlgzwxW2kzwQzFcukE73kZdc5 AYxISP4RnAf/AMNO+A/+gR4u9cfYdF+mf+P/AP8Ar/hXjMn7NPxCS6t7dbrwzNDMkjSX0epXy2lo U+7HcpLarOS/8PlQuP7xWtaw/Zf8WyXcSap4g8OWdiWcT3GnnU9TvEwh8sw2VzBaI+5sA7rhMDJ5 IwfWfCH7OfhHQJ1vPEFzN4tvIpd9vDcwjT9IjCSRTQPJpsUkjTOrI6ss87wujlXgJAY/QtFfl78S bie6+IHjWW4mlnkXxTrlurzOzutvaalJaWkALknbFEiRovRVUKOAK4mvR/hV4P8A+E38a6TpE8Rk 0yBzqmtYBZf7KsXDzQP5ckTqLhzHah423IZQ4B216N+07n/hPtJz/wBCjYc5zn/ic3/9a+cq6zwN 4ifwl4u8P+IVeWOLTdThe9MEFvczSaXPm11aCGG5wheS2eWNSWUgsCrowDDR+J+hJ4a8f+KdHh8h LeHU3u7SK2Vkgt7PVYk1aztEQgY8qKZIzjjKnHHNcFX6a+JviFp2hfD4+OEKot/o1ne6DZXpiSe7 vtXtVm0uzkgWRSzKXElwkLkrEkjjISuU+Dfwu0zwj4f0vWNT0qFvF+oQLqF1c3sDveaOt1C4t9Nt I7yKOS0kSCTy7tVXe0pkRneNY9vQ+N/i54N8BTRWmq3c9/qbSosuk6Klte6haQvCJxcXsc80UcS7 WTaskiu4ZWVWTcy+KSftUxCRhF4HkeIMQkkniNI5GTPDNEtg4U47Bz9a7nR/2kPh7qEqRagut6Dm 3Estzf6el3ZJOqjdbRnSXuZ3JYsEcwICBltn3a9e8M+LNB8Y6dJqvh2+/tCwju57F5hBcWxW4gCu yNBcpG65R43XcoJVgcckUeLNBTxN4Z17QHS2LarpV7ZwPdxCaC3u5YT9hvHQgnMEwSZSo3BkBUhg DXwV8Cda/sX4l6EHu47S01hb3RbsyIGFwLy1Z9PtAxVmUvex2wVlxluCdhavoj4w/DOfxt458ATW 8WoG0vUvNL8R30ORbabo+lTrqcZScQSiG4mWe7jheUFHkES7QAxOh8ZPG9n8OfBln4W8Ozraaxe2 FtpGk28F5ObzRdAtYDaPqMcp8yQFVjFtbvJKrlyZEZmgevgWiiivoL9nPwxNrHjhtfIC2HhW0kuJ mPlOJL/VbeXT9PtfLZg4yv2icSqrBWiCttLrn72oooooooooor83vjT4cl8OfEbxAjLJ9m1m4bxF ZSyvC7zQ6vI890QITlVS6FxCgdQ2EBIIIZvKKKKK+8f2Z7WS38AX88sQQX3ia/mgl2runto9PtbX cHAyVEkcqgHoQ3rXvt9YWOqWs1jqdlZ6jY3Bj+0WN/aw3llOIZVuIvPtbhWR9rqrqGXAKgjkZrL0 Dwr4d8LQS2/h3R7DSIp2DT/ZYFWW5ZZHkj+03LZklCGRxH5jkKCVXC/LWzcW8F1BPa3cEN1bXMUl tc21xGk8E8EqGKaCaGUFWRlJV0YYIJGCDWFo3hHwr4dlluNC8PaNpVzL5yy3Vjp9tBdtFcSrNLbm 5RfMEW5VIiDbBgFVwOH+LNNutZ8LeJdHsAr3uraBrOmWatIsSNc3+nSWsEckjcKC7gEntnNflNRR RVm0tLm/u7Wxs4pLi7vbiC0tIIxuknubiQQwQxj+8zMFAz1NfqzoGlDQtB0XQxObpdG0jTtKW5aL yTcjT7NLMTGEO+zfs3bQ5CnoSOa1qKKKKKKKKKxvEWiw+ItB1jQbhljj1fTLzTjK0KT/AGdru3aG K7WF8BmicrKnI+ZRgg8j8rdRsLvSr++0y/i+z32nXdzYXkG+OTyrq0mNvcRb4iyHa6kblJBxkEjF UqKK6nwZ4r1HwV4i03xDprOXsp1+1WqyLGmoWEhC3mnzM6yALKmQHMbGNtsijeqkfcnxB8O2Hxi+ HNnqegeTNqH2aPXfDkhaxNx5zxbb3Qri5UusTPhoZ4hMqrcRR+Y2IjXK/G5D4P8Ag5o3hW1lguY5 J/D3hyeeWLyJZ7bSrRtQe+gto5GCO89pEXyXUByMkkNXN/st6B8ninxRNbL8zWmg6deee25di/2h rNsbdXxhs2D73QnjCEYcH65rwzWP2gvAuiahrGlXlt4ia/0XUr3SrmCDT7J/OuLG9ayne2kkuVQo GQupdlJUjjdlRwV9+1PYR3Msel+Dbu7swU8i4vtbh0+6kygMnnWdvbXSKQ+QuJ2yADxnaNTw/wDt PeG72fyfEWg6loKPLAkV1Z3MeuWqI5YTz3qiO2mjWPCYWCGYsCeBtAb6Elg8O+LdJ2SrpHiTQ77O 0hrPVtMuTBKUMkMqb42MbqQHQkqwOMMOPB/At3ZfDH4i+I/hpdyix0DxBPbeIfBj3bqIzc3sS282 mLOweR/MMZtoWuJRua2wAZJxu8q/ab1Z7rxlpGkJdpNa6ToEczWqPE/2PUtSu5HuxKE+ZXkgitG2 Mfu7GAw2T82V7Z4wz4c+E3w88MLFawXfiS51Lx1rSrcvPdssv+heG7jEUrRJFPZSDdHszviGdjrI G8Tor7w/aT8I3Ou+GbPX9Phubm68LXV3LdQQAOq6LfxKdQvHhVC7GB4IXZgQqRea8nCkr8H0V+hv 7Pt6l18MNGhWJ4zp15rNm7OyMs7PqUmoebGF5VQJ1j+bnKk4wRn2uuC8b/DXwn8QIEXXbORb63hE NprGnuLbVLWLzhO0KyOHjkQneBHPG6pvdkCO2+vnbU/2Wr1Ipn0bxfa3U+8eRbanpUtjD5ZbpNfW k1w25VzytvyR0UHjkLz9mr4h2sAmgn8N6i+7BtbLUrtJ8FWbfu1C2gixkBcCTOWHGNxF4fsweO9w U6z4Q2ZG50vdbYgE8lQ+nrkjrjI+vevRtC/Zf0KzvI5/EHiO91u2jeKQafZ2C6PHMY5A8sN3cefc ytE6gowhMTgHKyKcEfSml6Zp+jWFtpWlWcFhp1nH5VtaWsaxwxJks+1V7sxLO5yzMSWJYkm7Xwt+ 0+CPHmjZOQfB9gw9v+J3qC8/lXzhV7TtPvNV1Cx0rT4vtF9qV5bWNlBvii866u5hbwRGSVlRQzMB udgo6kgZNfYXx30K28NfCLwdoFs0TR6RrujWPmRWsdml3LDoF8t1fNBEWVHnl3TSDcSzuzMxbJPx fRXs/wAXhHrK+B/HsLW8p8Y+FbVdWuIRcxtceJ/DwXTddd7a4AEaITBbp5eEby2Zd2d7+MV+hnwR 1zT4/hFpV7dX8fleH01yLWZZC4GnraajPfiKckchLOSGQbRwhAHOQOa+HXhzQviVrvi34o+IdBgv YdU1w2Phiy1XT5RappOlaeNLTUJ7Saea2uZJkKRyhldIp4ZDEwOFT2Txh448NeBbBdR8R6h9mFwL pbC0hja4v9TntYfOkgsreMcnlEMkjJErOnmSIHGfn/Uv2ptLiuiukeD7++sgkZWbUtXt9LujJtBl Q2trBeKAp+63nEt1wvStzRf2nPB94LSPWtI1vRrmacRXMsK22q6bZxPIFW5kuo3iuXVRlnWO0LAZ ChyQK9c8LfETwf41ur6z8NauupS2FtbXU+ba8sW2XMkkOIYdRSGV/LKL5rrGUTeg3ZbFdrX5neLb GT4d/E7Uo7C3tYx4d8Swavo9o0lxc20dmLhNa0W2md3ErhYHhWTMm7II35+avtD45+FNQ8W+BfsW kRXF1qVlrmj39lY20aSG/mmmbRjE8jOFjREvHneYnaqoSxCbmWSP+wvgZ8MkLol82nIpcI9nYXfi LX9QlBdFkKgnk4VisssVrFkiUQ4r899X1fUde1K91jV7uW+1LUJmnurmUgu7nCqoVQFVEUKkaIAq KAigKABmUUV2HgPwxJ4x8W6H4fVJmt72+i/tF7d1img0qA+fqU8czpIquIVfyyyMC+1cHIB/UjoP YDHTHbgf4UUUUUUUUUUV8Z/tRaDcpq3hrxQvnSWdxp0nh+bFuxt7O4srqXUbYSXYJXfcLcTGOMqD iF2BbkL8p0UUV9R/suaVLN4g8Ua4Jo1h07RbXSZICG82SXWr77ZFKh6bUFg4YHnLqR0NfackUcyS QTRxTQSxtFLFKivHLFIpSSN0fIYMDhlOc5OQQawNH8I+F/D15c3+ieHtH0i8vIRb3Fxp9ha2bvbr 5Z+zp5CKFjYxozogAZgHIZvmroa5ePwN4Nj1eXXV8MaENXmuIrx9QbTLSS4F7DO10l/CzoRHP5jG R50CuzbSzEqprqK/Lbx9arZeOfGNslulrDD4o15be2SFLeKK3Opym2EMCAKsezaUVQF24xxXIUUU V+i/wJ8Ot4d+HGkNNHLHda/JP4iuUknhnQJqCrHprwfZwdiPZRWshRmZg7MG2n5F9hoooooooooo r80viz4OPgrxxq2mRRhNNvGGsaLtVEQaZqEjOlvHGskrAW0qy2oMhDOIvM2qHUV5pRRVi2ubizuL e7tLia1u7WaK5tbq2lkguLa4gkEkM8E0ZDI6MAyOpBBAIIIr9CPBuu6L8afhzcaZrbs15Jaw6X4n tbWeKK7gvYGWa01e3AjVUEzxLdQZiaNXDRnzBE4OX4Y0C++Efwe8Tm9u4rHXYIvE+rG58+2urOPV 2iOl6BJYEoQyTrBZyRxzKW3ybZFU5jX5v/Z/0Ma18SdNmkW0lt9Asr/XJ4bpDJ5hhjFhZvbJsZfN iubmCdWYrtCFlbeqg/oZXlXjD4x+EPBGsyaHrX9qNfR2EV+RY2kVxERMkrRWu5pUIlby1xuUKPMQ l8bynmGq/tSaBELf+w/Cur6gW803R1W9stGMJXb5PkfZBfiUMN2/f5e3AxuydtTT/wBqbTpLpE1X wde2VkwkMlxp2sW+p3SsqExhLO5t7RWBbAYmcYBJAJG0/RPhrxP4c8c6Kup6Ncw6hYXMbQXdtMie dbO6lZ9P1KzfOxgDgo3ysp3KWRlY+JeJLbw/8HviL4d8YWWmppnhfxRp+oeGvESafpkzWWkXIkhv bPUbfyJVijaZo498CRf6mCd40llb5af7TOt2Mng3wxYW9x551nW11eymtmSaxutO0/TJI5pUuom2 srNe27R7chhlgRtyfiavZ/CIXw98K/iF4q82CK/8QXNj8P8ASHWF57lEuVXUvEltIJEMSRXFkw2S BiwaM42HYW8Yor7b8K+E38afs5WWiW0cMmotDrF7pPmw28rrqWn+KLq6hit5bhkWF7hVa1M+9dqS uSSm5T8TOjIxVgVZSVZWBDKwOCrA9CO4ptfX37KgOPHjZ+UHwsCMnJLf2j0/LmvrqsPxH4a0LxZp raR4i0yDVNOaaK4FvM80LxzwtujmgubV45YnwWQtFICVZlJKsQfmrVv2WbJ5Z5ND8XXVvB5QNrZ6 rpUV7N5yxgEXGo2k1uoR3ycra5QHGHIyeDf9mTx8ocrqnhKQqpYIuoauGkIP3EL2Krk/7RAqD/hm j4hfY/tP2vwx5/l7/wCzv7Svvtm7dt8rzPsn2fd3/wBfjHfPFe6+A/FnjXUfg54o8X67qP2nV1sv Fd/4fv8A7JpkPl2ul6T5VrL9ltIkiYx3kNx8s0ZJwA2VIz8xS/HT4qSpJG3ipwksckTGLR/D8MgW RSjGKWK0V0b+66EMp5BBxX2Z8IvGtn4y8F6XIL03GtaRY2ema/DcXL3F+t5bRGBL+7eUB3F2sf2h ZfmBYum4vG+PUKhuLi2tIJ7q7nhtbW2iknubm4lSG3t4IkMks080pVURFG5nYhQASSBX5YeL9Qtd X8V+J9VsXMllqfiHWtQs5HRo3e1vNSlubdykgDKSjDKsMjpVvwp4H8T+NLyC10HSrq4iluRbTam8 M0ekWDBBLK1/qIUpGET5tmS7DARGZlU/oB8LvhzZ/DjQnsFmW91XUpIrrWr8IEjmuIoykNpakqG+ zwBn8vzMks7vhd21fnj9qPS1i17wtrnnln1DSb7SzbFNoiXR7xbtZ9+efM+3FduOPL754+WKK9v+ M3na94i8E6lbWTS6t4s+H/hHU7iCzg8y61DVtSeeBAsNsg8yVgsUKLGgyAqqvGK6Gw+BuleHtKi1 z4seLIvCsLyXKf2JYtZ3OpTRxRqITb30bXCyS7yWaG2tZ8R7TvBZgljxb8YfAN3F4esNI8Bya7D4 P00Wfhm88T6hcW9pYzRrHaL52h2jyLewmK2t2JuJkdmBG1SCz8zrv7QvxG1u1+yQ3OmeH0eO4inl 0GzlhuriO4jEeDd6hNcyQsgyY5Ldo3UkndkLt8Pd2dizEszEszMSWZiclmJ6k9zTaK/ST4L+EZvB /gLTLO8jeLU9Ukl13U4HM4e3udQjjWC1kguUjeOSK2jgjnjKnbKHGSME+qV+c/ieKLwX8brq51Fk Nppvjqw8Ry/YVcmPTbvUYvESQxJIqnzI4JVRlC43qQpZcE/ohd3VvY2tze3s8dvZ2dvLc3VxKwSK 3traMzTTSueAqKCxJxgDmvzC8feMbvx34o1HxDdK0Mc7Jb6dZebLJHYaZar5dpbIJXYKxGZZtmEa Z5HVVDYrjKKK09I0jUte1Ky0fR7OW/1PUJhBaWsAXfI5G5mYsQqIqgvJI5CIgLuQoJH6XfDvwTZ+ AfC9noVqzvcFhqGr3DTtKl3rdxbxxX08AZUCxDy0jhQIpEarv3SFnbt6KKKKKKztU1bSdEtxd6zq enaTZmZLcXWp31vYQNPIrPHAJ7p0Uuyo5CZyQrHHFecS/HL4VwzyQSeLYd0UjxvJFpOvXUG6M4Jj ntrR0dTjAaNipHIJ61JafG74W3t3DZweLbVJLiRY4pLrTtZ060DN0Mt7qFvFDEo7tK6qPWvSbDUb DVbaK90u/s9Rsp93k3lhcwXlrNskMT+Vc27FHAZSrYPDDBxivHvjd8OF8b+G21DTbeD/AISXw+k1 3aSCG4lutT0+KF5bnQo1tSSzyth7YNG580BF8tZpHr886KKK/R34E/8AJJ/CP+5rv/qUX1et0UUU fPkbM7v4On38/L19/wAK/Ieiiivqn9nb4bf2hdf8J5rFsrWNjLLB4dt7mBiLnUoyFl1eMvhSlsd0 cRCuPO3MCjwDd9oA/dGDk8AAZJ7Y4/x5rzPVPjD8M9Inigu/GGlyvLH5qtpYu9ciVC5j/eXGixXE cbAgkxswbbg4wQazm+O/woGMeLVfnoNC8TAgdcndZDj6Gu18P+NPCfilYzoHiHStTleBrr7HBdRr qMdusgiaW50yUpcRDcyg+ZEvLD1Brp6KKKKKKK+Zfjv8IrnxHv8AGfhmEz61bWyprGlRIpl1e1tV 2xXlkEG97qJAIzE2TLGqqmJIwk3xDRRRX1b+zb49lgv5vAWozSSW18txqHh4yPM/2e9gQ3OoafEo VgkcsQkuRl0RXSTG55+bv7VF1EX8E2KXSGZF1+7ubJZh5iRymzhsrmeAHgMUnWNyOdrgdDXsPwM0 T+xfhp4f82z+x3erC61u7yzM119vuWOnXjfMVG+yW02quBtxkbs167X5u/Gjw1eeG/iJ4gFyxmh1 28n8S2NyyxRma21m5e5mTyoncr5Nx51vltrP5fmbFV1FeU0V2Xhfx/4w8GCZPDeu3en29wztNZss N7pzyy+X5tx/Z9+ksImYRRoZ1jEm1dofaSD32tfGubxg9lF458EeFdf06wlmmhhspNc0TUonliMZ W21eG7lZEYhGljMbLJtXI3Kjr6Dcw/Cb44X5vk1XUPBHj3UlsYpbfUHjuLLUbxI7SwjS2SdliuT/ AMu1tHBPbTyEGV4D0rwrx98PNe+HmqnT9WjE1pPvfTNXt0f7DqMK9fLLj5JUyBNA3zIcEFo2R37/ APaD0iPQPEXg/RIZzdQ6R8O9C0uG4dFjaaLTtSvrFJmRSQC4QMQDwTjtXglWLW2uL25t7O1hkuLq 7nhtraCFS8s9xO4ihhjReSzMQqgdSa/Wy4gguoJrW6iiuba5ilguYLiNJobmGZDHNFNFICrowJVl bIYEggivhn4n/AXW9BvrjVfBdhd614duD5o062D3eraO8kqx/ZFtgWmuocuDDJGHkVAwmH7vzpPn eaGW3llt7iGSCeCR4poZkaKaKWNtkkUsTgFWUggqRkHrX3L+zX4h0y88H3HhwXMSavpOoXlzJZNI /wBok067dJIr2JJDtMYkZ4n8sfKdpZQZFZ/o2o7ie3tYJrm5mhtra3jee4uJ5EgggghUySzTSykK qouWZiQAATkAV8HePPjn4mufGl5qHgrXruw0Kzih07TY/s8b2t9HbrIZtSudM1ITRM8ssspjkaJW 8oQ71V4+PWfgH428c+N9T8RT+JPECajpmkafZQpYnTdMtJWvtSuWe3u0n0+3jJWOO2nQqz4JdTtJ GR4/4p+MvxQ0XxP4i0e38WvLbaRr2r6ZbySaH4b8x4LDUJLWJ5ALTqVQFhnrXtnwE+JsniaDVdC8 S61cXviuXU7zVbT7YsSR3WmTQRM9tpvlbUUwSiV2t0RAsbgxAoJPL+kKK+AP2i9c0/WfiGbewkMx 8P6NaaFfShoXiOoQ3txqFzDC8LvnyftKwyhwrLKkiMvy5Pjek6HrOv3LWeh6TqOr3SRefJb6bZXF 7LFB5qxG4mS3VtkYZ0UyNhQSASM19y/Bz4NxeCEj8ReIBDc+Kri1KxwKsc9v4fiuFxNBbzAkPcsp 8ueaPhVLRRsyFpJD9pLTbq++HS3duiGLRvEGl6leszqpS0lhm0dGjU8sxnuoQVHYk9jXwLRXuviG 3sr34C/D/UgJRfaF4p13QlxIDA8OszXWsXRdCgO4eTbBSGwBvzkthTwR8FLzW9Lg8V+MNYtPB3hF 0huI7u+khivr22kuY4onj+1skVtFOGYQXE5YlvLZIJI5FY72peOvg/4f8OJ4G0Pw3rnjjRk1j+2b 681LWr7w7HqF89ssa3KTWaJM3lptt/Ka0hjHliTbI/7xsuf9o3x2dO/szS7DwroEMcMMFnLpOkTr Jp1vbuvlw2dre3E1qq+WvlBTbkKhO0KQrL4hqWp6jrN5NqOq313qN9cFPPvL24lubiXYgjQPLMSS FUBVGcAYAwABWfRX2h+zJ4VurLS9a8W3cKJFrJg0/RpPPl817WwnmGpytApEex5vLjRmy4aJwNqN l/qivhj9pnRTY+MtL1qK0SC31zRUSW5V1JvNU0qdoLoyRliwMdtJZJnaFIwBkhq+tPh1PHceAfBU kUqTKvhXQYndc48630yK3uIiTzuR0ZG91718cftA+O5/Eni248OWlzKdC8LTPZGANIkN1rsO5NUv JoZEjbfC5a0TcXUBHeJtszZ8Booor77+BHw0k8HaM+v6xA8PiLxBbxhraeJEl0jSg/mw2bKw8xZZ m2y3KMwK7Y42RXjYt77RRRRRRUNxc29pby3V3PDa2ttDJcXFzczJDb28MSGSaeaWQhFVUBLMxAAB PSvONS+Mvwx0q4+zXXi/TpZTGkgfTYdQ1q2COcDN3o8M8QYY5TfuA6gZFZ7fHf4TjGPFobOSduhe JRjHY7rLv7V6No/iLQPEMc0mha1pWspbiBrk6ZqFretbC4DNAt0tuzNEZAj7Q+0kqwxlTWV458H2 Hjrw3feHdQfyBcrFLZ3620N1Npt/BJ5lte28c2DnIZJArozxNJGHUOTX5jaxo+peH9TvdG1i0lsd T0+cwXVrMBujcAMrKy5V0dSHjkUlHQhlJUgnMoor67/ZV6+O/p4Y/nqFfXtFFFFfm78b/sf/AAtL xZ9g8vyPtOneZ5edv23+xrf+0fvc7vtHm7+27OOMV5TRRXrfwg+HE3xB8RD7QsQ8OaJJaXevNJLJ G1zFJIxg0q3EDLJvufLdTIrKI0Dtu8zy0f8AR0YxjgAAYAPsAcf09hXE6/8AEfwL4WMia34n0q2u IrhLaaxgmbUNSgmlhadPtGmaYs1wilVz5jRhRuXJBZQ3M/8AC9/hPtz/AMJYueu3+wvE+76f8eWP 1rotB+J3gDxK8UWkeKdKmuJrqOygs7uV9Lvrm6mIEUVnY6osE0pYsFUxRkEnA5BFd1RRRRRRRXlP xd+HFv8AEPw6EhMsWvaLHe3fh+RZAsUs88afadNuY5WWPy7nyo08zKtGyo2doeOT857yzutPurix vrea0vbSZ7e6tbhGimgmibZJFLG+CpUjBBqrRRXsHwU8cHwX40tRdXCxaHr/AJej6v503lWtuJpQ NP1SUyyxQJ9mlwJJ5dwjt3n2jc2R9WftCalbWXwx1W2n8zzdXvtG02z2DK/aYtQTV28w9l8m1l5/ vbRXn37LWlzx6Z4u1phB9nvb/TNLgbINys2mQSXd4rArkIy3cG3DfMQcj5K+ra+Lv2mvCdzb6xpX jKCNDp+oWtvot8yufMTVbfzri2eSN3J2zW42p5a7QYW3YZhu+WKK2tC8Qa34Z1CPVNA1O80q/i2D zrSUxiWNJkufs93CcxzQs6IXglVo22gMpHFet3X7QHi7VdEl0DxBpHhXxBp93b/ZtROoabfRXF/H 5vmiSRtOuoY4pVYK0UkESeW6q6gOoaurtfFfwd+I2maF4U8S6fq/w+XQJriHw7cWusNqWnxW1/LD G9nc6tfQvs82QiR3urYRxrFuNygZkPn/AI/+D2teCbCDX7O/s/E/hW68hoNc0xCoijuoo3tp762V pFSGZn2wTRzSRt8u5kaREbV8QGysPgJ4CtILZUudd8Wa1rd5ceex8240uS70bd5DZ+9CbdCVIA8v oS5NeFUV+lPwZ0650r4Y+Eba7VBLLYXGoqIpFkBttX1KbVrJiy5G4wzoWHUHg8g15l8Yvga3iKdv E/gm1hTXbmfOr6N51tZ22rPM/wA2qWs10yRRXIJ3XCu6pMMyZWcN9o+NNS0rVdGufsesaZqGlXnl rL9l1KyuLG48pjtSTyLpVbaSpAbGDg4r6V/Zh8QaZp+seJtCvJRBfa5b6Tc6Z5jwxwXB0hrhLmzX e6s87LdLJEkaMSiSsSNvzfaVFfH/AMdfitc2PiDRtJ8FeI7+0v8Aw7NfSa7Jp05GnvfSNCLbTrlQ TFcvb+XL9oikjaNWfyzlxIiZXwo+LHxB8VfEHw/omt+Imu9MvW1N7q2TSdDt/NFpo1xexRmW1tY3 Vd8a7tjA4z9D7h/anjX/AIXb/wAI9/b0P/CJf8It/wAJR/Y/2HTvM+zbf7B+zfbfK+0eZ9u/0r/X Y2fL93iux+Hfh8+FvA/hrQZYpYri00uJ7+GeaGcw6nfE6jqkIlg+RkW5llCbSRtAAZ+p+EvCKaV4 M+LUOma99nv9H07xBrXhjUZL6K2jsri1uhceH/tl/DdsYlgBkE8oZyAgPJwM/SHiH4ArZXEmrfC/ xFqPg3VHi8iSxOo6kthNC3kZhi1S2ZryFC0bzSLIbgO5UKIlUY5ueD9qiyd7GC7iv7e1Btob6AeB HS7hiHlpcJLqUcV028DdunRZD1Ybs1PovwX8feLlhn+KvjHWF00utx/wjltqr6jcieOKa1ikldzJ YWzL+7dWgjnLo7qxickj6O0Xwn4Y8Ox20eiaDpWmm1QLBNbWMKXYxB9mMkl6R50krJ8kksjs75O5 iSa3/wAv0GKWvnL9pfw//aPg3T9ehg82bw7qqC4mM6Ri20vV1FncMInZfML3K2SgKrMAS2Agcj4U or7O8VeMtJ+HHhf4Z6nHoGnah8Rk8EaPp1i2rrLv0PSV06Fb6W8s43jmDvJ5lvBgowzcASACWOT5 K1zxBrfia/k1PX9UvNWvnDKJ7yZpfJiaZ7j7Nax8JDCryOyQxKqJk7VANY1FFFfTnwa+C+t3mu2f iPxho8um6JpbC6tdO1WKW3u9V1CNmW2V9PYrJHDBIomczKFkxGoSSN5Cv25RXwN+0lptrY/EVLmB ZBLrPh7S9SvS8m9DdRTT6QrRLj5V8m1iBX+8GPevpX413kV38HvEN9atIYby18PTwucxSeRd69Zu hlXJ5ZGIZfc+lfnXRRXaeDvAPijx3eNa+HtOaaKEx/bNRuHW10ywSSRYy1zdv1YBt/kxB5WVWZI2 CnH3r8OPhVoHw4tp2tHfVNavFEd7rlzBHDM0CkMtlZwIziCAsodkDszvgu7BI1T0+iiiiiiq95bG 7tLu1Fxc2huraa3F3ZOsV3amaJoxcWkjh1WRM7kJUgEDg4xXwf8AGT4U614Umk8TT+JZPEunXsqw td67qCL4iidX8m0s5Bdylr7y4BEvm2/PDEwRRoGr5/orT0rWtY0KeS60XVtS0i6lhNvLcaXfXNhP JbtIspgkltWRmQuiMUJwSAcZFfRHhP8AaX8SafJb23i2wtNesRlJ7+yiTTtZAluA7XBSEray+XHu VIVhh3fKWlB3M03jvwp4R+J9tdeNvhdew3HiERG98R+DRH9n1i8+SOS91K00s/ObmJpkW4MAeC4f cYpWuAwuPl6iivu79mW4aXwDqUTyBzbeKr9I49ylooZdMs5lG3qFMjOQT1O70r6Kooorm/GWoXGk eD/FOqWc4t7vTvD2tXlnOzKvl3dtp8k1q4LcFvMCYHc4FflXRRXsnw4+Hmn6nEvjDx7dpoPgG0a4 K3F3cCzm8S3lorSPpekjImlX93J5ptlaSQo8EH73c8XrXif9pOz03ZpPw80C0axsAlpbahq0Mltp 5trXfbRxabolm0LpD5axNA8ssZVSUa3UgGvm3xH448XeLSx8ReINS1OJpYbgWUk/k6bHcW8Btori DSrYJbRuEZhvjiUncxJJZieToru/h/4D1H4ga1HpGn32m2ATbLd3F7dwLPHbctNLZabvE906orHb EuxTt8ySIMGr9FvCPh258M6QunXniHXfE10ZPtF1qevXbXly9w8KRzrbB8vFAWUvHE8jsu4gyPnN dPRRRRRRRXzr8T/gLp/iue88QeF5YdI8Q3DrNdWk37vRtVm3/wCkXDiJWeC4cHc8iBkdly6LI8k1 fFWueH9a8NX8mma9pl3pV8gZvIu4mj86JZmtxc20g+SaFnRwk0TMjFTtY1jUV33wusLnUviJ4Mt7 Vd0sXiLTb91ycfZdLuBql63ygniGGQ+nHJA5r0/9p7P/AAn2kZHXwhp+33A1nUBn88ivtHw3pbaF 4c0DRJZY7iTR9F0rSpJ4gwhmk0+xS0knhDYO1iu5cjODzW1XmfxU+HVv8RvDy2CzQ2Ws6fM95o2o TRq8azmIpNY3ciq0q21wNvmGL5ldY5Csnl+W356eIPCviHwneCx8Q6TeaVctu8r7Qi+RcBQGd7O8 iZoplXcoZonYAnBIPFc9RRRXtXgj4l2htLfwV8SrdvEngSX7LDb+eZjf+GZreT/Rr2yu7UrcmFEJ ieJJN6xcQ/KGgm2f2lLFLT4iRTLIztqXhzTb6VCP9RJHdXGmeUgJOBtt1fHHLHjvXz5XqHwb0OXX /iR4Xhi89ItN1CPXrmeKAzCCLRD/AGjF55BGxJZkitvMJ4Mi4BbCn9KKKUEg5VmU9NykggfUV4t4 4+Cug+IpIdX8NuPBniiwBex1HRIY7C1luRci6jnv7eyWNjKCXC3MTLKNwLmVY0QeMzeDf2lNFlub Gw1vUtatpBA5v4PFNncxMRGH2Wz+I5YrqPYTscCNVJH8S4Nben/Br4oeKmiX4h+O72HRrgW1xeaL b6re6ncu8UyObN7ZgunxSBdxW5QzhJArbJOTVb4zaT4b+GngCy8IeF7RrOfxbqNs2r3Uyi7vNXsP DsSTyy319Lkq32p7WZY4lSMEy+WiKzA9p+zVoX9neCLvWpYIkuPEWr3DxXKSs0lxpmmD7BaxSx5w hjuRelRgMdwJJBUDwL45aZN4V+Klxqdi1tA2pJpfiiwFum4wXKubeeS4jlTYZXvLWadsb1YOCxyW UfROs/Bzwd42tdG8X+EZrrwNql9BpuvWOo6Vb+Sm25ggvLKeTSIZYkgnjRd6PaTRHzGaR2lOCOHb RP2nfDSQ6dpWuQ+IbYRNN9tS68Pak8ck0rhrae78YQxXbOoUP/FGqsArZ3KsNn8Ovjv4zurg+M/G F/4a066hltL2GPU45lu7Wa1eMxw6B4amisnjckRTrLLEdrE4fG1voDwv8NPBPhC1ig0nQbJ7hE2y 6rfwRX2rXLmNIpnkvp1JQPsDNFCEiBJKxjJB7vk5Y5OTkknOT6n3/GkrhPidoEnibwD4o0eFLmW4 m0uS7s4bVN9xc3+mOuqWNpGmDuMs0KREKMkNgHOCPzCor678H3PhXTPgNaax4w0cavaaT4mudS0X Sbm+nto9X1pLlrWxjhiuykcsQ3zC4ijWePyo5pGjd1kjHz940+Ivirx7difXdQItI2je20eyMtvo 9m8SuqzQ2TO26X95IDNKzy7Tt37AqjhaKKK9Y+HHwn8Q+O7+xuH0+9s/ChuYm1DW32WiSWazSJcR 6PJcgieUtDJDuiikSKTb5oUEA/orp9ja6VYWWl2UXkWWm2drp9nB5kkphtLKBbW1h8yUs7bUUKGZ ix785zbr5Y/ak0x5tE8Ka0JYwmn6pf6W0B3ebI+r2i3aSocY2oLFgwJ6uuM849E+B8cz/CDw3HDc C0nlg8Qrb3giW4+yu3iG9SO4Nu+A+xvm2HhsAHivzqoorZ0Tw/rXiW+TTNA0y81W9cK5gs4WkEMT zpbG5upfuQwq8kavNKyxpuG5gDX218LvgPpvhJrPXfEzRat4ngmea2t4m83RtKYFfsk1vHNGrTXS YLec5CIzDYgeNZm+haKKKKKKK+TvjX8Jdf1Az+J7DxVcajp8E11eTaN4r1+G2tdHl1O+RZF0K+1F 4rOC3w0aeVM8ZCxL+9mZlRfjiirNrdXVjcQXllcz2d3bSLNbXVrLJb3NvNHho5YZ4SrowPIZSCOo Ne4eE/2hfHHh/wAq31d4PFWnosMfl6kfI1OKKGN1xBq9uu5mcspke6jnYhQF2ksT6L4t1f4f/HXS wmiSHR/iFp0Mo0Sw1gW2mz6vEskUkul/bwZILhX3yfZImnSRZdzlUiaZm+UtU0vUdF1C60rVrOew 1GylMV1aXMZSaJ9odODnKspDo6kq6kMpKkGs6ivqL9l3VLiHxJ4m0RY4zbahoVvq00pVjKk2j362 duqFTgKy38u7I6hRxzX2tRRRRX5ZeOr6LUvGni6/t7lby2u/EutTWtykpmjntG1KU2jxSHqhj2+W R0XArlKK7XwP4H1PxxqclrayQ6fpenQG91/X70hNN0LTI1Mkt3dyuyqWKq5jiLru2sSyRJJJH9JX fxi8A/DDRW8I/DnTW125sWljk1KSRY9KudQaOSC51S81CL95fy+ZHFnyESGSLAgnjjSNK8E8V/Fz x74vMseoa5PZafIlxE2laMX0zT2gu4lhube5WA+bcxuq/cupZQu5gu0MRXmdFa+iaRPr2q2Wk2tx p9pLezpCtzql9babYQhiN0k9zcsowBzsQM7fdRGchT+hvwu+HV/8PtLa01HxNqOtyzRwqNPMk66D o7YM9zBpNnMzMCZ5JS0+I/NG0mJGBz6pRRRRRRRXlnxJ+E+hfEW2iknf+x9dtWjW11+3tVuZjbbh 5tlfWpki+0REZMYaRWjfBVgrSJJ8IeMPh54s8DXBi1/S5YrZpTFbatb5udIvCWkEfkXyDarusTyL BNsmCYZo1BFcTRRX2x+0TbJpPwz8I6HJe3F/cWOt6TapeXCyPLfx6b4furSe9uJvmUSOzIxDPlix I3bWI7L9nvTbaw+GOlXUJlMutahrGp3YcqUS6iv30ZRAFxhTDaREhs/NuPQgV7dWJ4l8O6Z4s0HU fDurrM2napCsU3kSeRcRtFKtxb3EEpBUSRSxpIm9WUsuHVlJVvzk8ffDfxD4A1O4ttQtprrSTOI9 N8QRW0iadqEcu97ZWfLLDcFI3Mlqzll2kqXj2yN57RRRXongj4la/wCCWks4PI1bw3fyf8Tnwxqa RXGm6nbSwtbXUS+ajmBpI3IZoxhyE85JlQJXqvxos/D8vw++GOqeDYJLbwoj66lnbtJPctaT6y0W oTWt1cSyz4nSaC5WSMzNhgyqdq8fM1W7GzudSvLPTrKFri8vrqCztIEKK09zdSrBbwqzkKCzsFBY 455Nfq/pem22j6Xp2kWXmLZ6XYWmm2gkbzJRbWNutrbiWTChm2KAzY6g1eoHGD3HII7fTFeeeO/h h4V8e2l0uo2MFrrMyRmDxFaW8SatBPBGI4GnmG03EQUCNoZiV2fcKOEdPn7U/h5+0D4cuV/sDxfq XiW0f7VbQGPxLIj21nFsS2kutO8RypDE8it8gt5JShVvnHylrGn/AA3+PPiYn/hKPG194dspZLi3 u7f+3Jrm5ltpItxlj07QJBaSo7Ns2S3KHAbjbtDdbe/Drwl8HvAniLxPZpeaj4mstHlgs/EUyo15 YapqiR6TZ3Wl2u4R2qJcyrIHG6ZEZ182QYB80/Zg0UXXiXxDrzi3ZNI0mCwiSSISXCXetXJkjura RhhCsVpNE5BBKy7c7S1fYX9haZ/b/wDwk32cf21/Y/8AYP2zzbjP9l/bf7R+y+Tu8vHm/Nu2bu27 HFbFfC/7SnhdtM8X2niaNy1v4pswsys5Z4dR0W3hspVChFVImtzblMuzFxKThQtfS3wi8fR+PvCk F1O4GuaX5Ona7E81qZpruOBSmqpb24TZFd/M6ZiRQ6yxLuWIsfUqKKjSeGVp44popHtZFt7mON0d redoI7tYZ1U5RjFLHIFYA7WVvukEyVh+JdCtvE3h/WvD9yYUi1fTbuw86e1S9S0nniK21+ttKyqz wSbZ4zvUh0BVlbDD8pXRkYqwKspKsrAhlYHBVgehHcV6p8JvBlp4n1u61XXVZfB/hGzl13xNPliG trW3kuoLMRxRyu4kaJmmRUBMKShXWQpnnfH/AIwuvHPinU/EFx5iQTOLfS7SR5CLDSrbMdlbJG7y KjEZlmWM7GmeVwBvxXF0UVYtra4vLm3s7O3mubq6mjtra3t42lnuLidxHDDDHGCWZmIVVHUkAda/ QX4Z/BXQPA8VrqWpRwaz4q8pHmvplEtlps+8SMmjW8yjaUwq/aXUynBZfKWRo67Xxz4/8P8Aw90y 31LXpLhzd3H2aysLFbebUbx1XfO8FtPJEvlxAgzSFgq5Vcl5EDWPB3jnw147099Q8O3/ANoNv5Av rKdDb6jps08XmpFeWzZ54ZRKhaJyjiOR9rY66vjP9qbS4YdW8Ia0Hf7RqGn6ppcseB5awaRcw3Vu 6n+8xvpA30Fetazpp1b9niK2AQmL4baFqW2RmUY0bSLbV2cMvOcQZUdCcA8E1+fNdH4b8J+IvF98 dP8ADekXOqXKoXl8ry4ra3URPKGu725aOGEMEYJ5si7mG1dzEA/TOhfAvwT4SSC++K3inSWuZlne 20ZdWXRtMlWBHScG7naC8umVZIJVFuICjjawmRhXp9v8bPg5o1h9k0nV7e2tbVZDbaVpHhrVrKHd JMZJEtYFtIYFLMzOcsoJOc56vs/2g/hhdbvO1i80/CRMPtejak4dpVy8a/YY58NHgK5Ygf3Cw5r1 fS9b0bW45JtF1fS9Ygik8qWbSr+1v4opAofy5JLR5AGwQ2CfTitOiiiivHPiD8a/CvgRpLCLPiDX 15bSrC4jSGzPmbGTVNQxIsEmA37oI8o+Xcioyufk/wAU/HX4g+JiYotTXw5ZYXFr4d86wldo5XdJ ZtSZ2ui21xG6pMkTBQfLB3FvIJppbiWW4uJpJ555HlmmmdpZpZZG3ySyyuSWZiSSxOSetQ0UUVYt 7i4s54Lu0nntbq2ljntrq2leC4t5oWDxTQTREMrKwyrKcgjParmsate65qN3q+pPBJf38gnvJrez s7FLicqEkna2sY4og7kb5HVAXcs7kuzMcuivqH9l7Vmg8R+JNC2ReXqejW+pec7ETLNo94LaOCFS cEOt7I7cZGwdt1fa9FFFeEftG6s2n/DeezESyf25rGl6W7F9pt0hd9aMyrzuJazWPHH3ieoGfz+o orX1fXNV124juNVvJLp4IY7W0i2xw2lhaRDENlp1lbBIbaBBwkMEaIvZRWRRRRRXe+FviX428Hy2 p0fXr77FaqI10e+lkv8ARmt2uBcy266fcEpEJCCGkg8uQBm2SLuJr6h8A/tG6VrU9vpfjO1t/D97 PJFDFrFq7/2HLLLMyKLtLgtJZqoMa+bJLJGTveR4UXFfStvcQXcEN1azw3VtcxR3FtcwSpNb3FvK gkhnhmiJV0dSGRlJBBBzg1LRRRVHUtU0rRrY3usalYaVZ70iN1qV5b2Nr5j/AHI/PuXVdxwcDdzz gc15Fr37QPw30Oc28V/f6/LHcywTjQLHz4oTC21pUvL+S3t5o25CPbzSK3BBwd1ed2f7U2nPcRrq Hg69trUyoJJbPWYL+dIS37ySO2ntrZWcDohlAPQsOtb1x8cfhB4zt59F8T6bqcWmPFLKr+INFiur YTshs0e0Ojy3k8FyIppDHPGqGMbisisVB8v174I6P4iin1v4ReJNM8QWnlw3c/h6XUrdr7T1v909 pbpcuVMRKgqtvqCxSrsYPI8gYD521DTtQ0m8l0/VLC802/txGbiy1C2ms7qESxLPCZbe4VXXejK6 5HIII4Ir1H4DZHxX8KEcc64M9Bg+G7wEH8M1qfHeS41X4t6hppfH2ePQNJtS7u0caXWnw3nA52qJ LlyQo65OMk1+gtRXFxBaW893dzw2trbQy3Fzc3EiRW9tbwoZJZ55pMKqqoLMzEAKDkgDNeN6d8fP AOq+J7Hw3p7axOdSvbbT7HV/7N8vS57y7ULbRBZZFu13SssAZ7UAMQSRGPMr1PWtC0XxJYS6Zrun Weq2MokBt7uFJRFI8T2/2i3kPzwzKjsEniKuhOVcHBr8+Pit8LNR+HOpq8Rnv/DGoSkaVqropeKU gyHS9SMYCrcKoLI2AsyAugBWVI/JKKKK+hLISfFf4Zf2RFEbnxx8NIYpNJhgSM3Wt+EpFW2lsbW1 ikRpJbYJGCwgdj5cEalpLlzXz3X2F+y74eVYfE3iuWKMtJLb+HrCcSy+dEkSLqerRPAP3ZWTdZFW ILZQgbQW3fW1FRw3Fvcq0lvPFOiTXVq7wukqrPZXDWl3bsyE4eKWN4pFPKupVsMCKkoqG4uILS3n urueG2traGS4ubqd0hgt7eBDJNcTTSEKiIoLMzYCqCSQBX5xfEbxJd/FD4iSHSFW6huL218M+FoQ yW4ubQXht7CQyXaW5T7VPK9x/pIBj80Rs22MY/Qjw3oVt4Z0DRtAtPLMWk6ba2Jlit0tVuZoIQtx ePDFkK80m+aTklnZiSxJJ8H/AGmPDJ1Lwpp3iWCKR5/DmoeTdMstvHFHpOsbbeSWZJAHkZbpLVIx G/AkclCMsmT+zb49gn0ybwHqVzDFeWEs154dR2SOS7sblnu9SsYFWNQzwS77gl5WkZJG2qEgYj6p oopokjaRolkjMqRxSSRhl8yOOYusTvGOQrmOQKSMHa2M4OHUV+YHxK8PJ4X8d+JtEhW3S2t9TkuL KK1Mhgt9P1KNdU0+1BlAO6KCaON+oDAgMwwxyvCfhjUvGPiDTvD2koDdX8pDSyELDaW0amW7vbhm IGyKMM+AdzkBEDOyqe8+LviHTrjUtN8GeGpQ3hTwLYpoti0XkiLUdURQdZ1eXyYIA0skv7uRwGSR 0eeM4nOfH6KKK+wvgz8D9MuNNtPFvjWzi1BtQitrzQ9ElaT7JbWvmLcwalqaIVWdplC7LZy0Qib9 6rvJtg+nNf1vS/Cuh6hreosINM0m0M8ixLGGZUxFb2lsjlF8yRykUKFlBdgMjNcR4J+MXgvx5dnT NMuLzT9XP2h7fS9Ygjtbq8gt4lkkmtJLd5YH+VifKEvm7Ud9nlqWr1Gvn39pS1M/w8t5t8cf2HxL pt0VYMXmD2dzZeVGVBwwM28lsDCkdcAt/ZouHm+Ht5E+wLaeJ9Sto9ucsjWFpdkyZJ53SsOMDAHf k/CVxBJazz20wCy280kEqghgskTmNwCvBwQeRUtjYX2q3UVjplleajfXBfyLKwtpru6nMcZlkEVt bqzttVWY4BwASeK+jvDn7PT2lsNZ+J3iCw8J6VGwEllFqGn/AGrLySW6Jd6xcM1nbkv5LxiPz/MV ih8pxx7XpHxA+BfgFJdC0TWNL06OKUm4fTbLWtYS4lYmUSy61aQ3AutocqrG4k2j5BhRgOt/2h/h pNPDDJqGqWqSpI73M+j3Rht2QErFMtqJJGL4ATy42HI3Fecel+H/ABl4V8UqreH9f0zVJGtzdm0g uoxqEFssywGa602XbcQjeyKfNiXlh6jPTUUUUVw3jb4jeFvAFmLnXL0PduYPs+i2D21xrV2k7som isZJI9sK+XJvmkZY/l2hjIURvkHxX+0V421xprfQ1t/CmnyRvFttCt9qjJNbiGcSarcxrsO7c8T2 0ELpkAMSu4+Hajqmpaxcm91fUb/VLxkSN7rUbu4vrlkjGI0a4uWZyqjgDPA6Vn0UUUVuar4j1nXb bSrbWL1tRGjWsljp1xcxwvfQ2Lztcizm1Hb580UbuxhSaRxECVi2KSDh0V6Z8HtXGi/EvwhdGJ51 uNUXRzFHJ5RJ1yJ9GilY4YMInnWYpj5tuAQcEfpZRRRXNeM9dHhnwp4g14SW6S6XpN7c2n2wt9mk 1AQldOt5NrKxEtw0ceFYFt20EHBr8rKKK1ZtY1GfTLbR2upE0m1k+0RabD+5s3vDuDahcwx4EtyQ 7J9ol3SCPbEGESIi5VFFFFdN4d8ZeKvCkok8O67qWlgStO1tBcM1hNM0flGS506bdbzHbgDzY26D HIFfSPgv9pm4WSGy8dabHJCEt4BrejRNHOroFikudS06RyjeYS0kjW2wL0jgIIUfV+ja1pXiDTbb V9FvrfUdOvIxJb3Ns25SG5aORGw8cin5ZI5AHQgqyhuK0qKKKZLLFDHJNNIkMEKNLLLKwjjiijTc 8ju/CqoBLEkADrXlfiH42fDjw4kofxBBrN0IIp4rLw8o1dp1kn8gpHewEWauuC7pLdIwQZAO5A3l lx+1LpK3zx2vhHUZtMAHlXlxqlrbXznywzCTTY4pY1w+5Ri6OVw3B+QbMf7R3w51eKPTdZ0bXY7S /SK21EahpumahpUMc4VLr7THFcSSSwJls7bZmZRxFuOyvPtU+F/ww8dg3Hwr8YaXY6tcTvHB4a1W 8uIYro28Sy3RtLO/QajEFj3zeYIpo2IKKI1Ulfn7xL4R8S+D7tbHxJo93pU8gJgeUJLa3QESTP8A Y7+3LwTbBKgk8qRtjHY+GyBzVfXn7VXTwGO3/FUf+46ve/hRpS6P8OPBtoj+Ys2h2eqZxjD64DrT x4yfutcMAe5HGK9BrxnxX8d/AvhHWJtEuG1TV72zYw6h/YdvZ3VvZXCgb7SWe6uIUMqZxIkZfYwK OVdWUetJJp+sacjobTUtL1ayBGViubK/0+/txkMj5SSKWJ8FWG1lODkV8afG34MQ6BHceMPCNuIt DDI2s6OjE/2TJI4iF/p+8ktbO5AlhGTCx3J+4JWD5eooor3b4SXGl+KNN134T+IbxbG08RSRav4Z 1J4IJ5NM8UWQCMLVZIiS9zAoU7rmIFI5II2ElzmvGdU0y+0XUb/SdSga1v8ATrqazu4HKt5c8DlJ FWRCVYZGVZSQwwykgg16/wDs+aDFrXxIsJ5xA8Ggafe660E8CXCyzRbLC0KbuEkimuI7hJMEqYxj DYI/Qmiq8d3bTT3VtDc20tzZmIXlvHNG89obiLzoRcxKcoXU703D5hyMjmrFFFfEn7Rvj+LWdUt/ BOmOkll4fuzd6tcxS2lxFd6y1t5MNvE8Ss6/YkkmilHmjMkjo8atCCfffgX4bbw38OdIMvm/adfe XxJcxtLHLEg1OKOOw+zhFUqGs4bZ3VizBy/OMKvr1FcB8S/BMHj/AMJ3uiF0hvkddQ0a6leWOG21 W3jdYTP5Wf3bo8kMhKthXLqhdVx+ePhzxH4i8AeIl1PTHm07VdNmls72xu45UjnRJdl5pWrWTFGK Fl2yRnayOAyFJERl+4PB3x78C+JYII9UvI/CuryvOklhqsz/AGELBEZxNHrrRx22xlG1fPMLmQFF U5Qv7HaXtpqNrDe6fdW19ZXKeZb3dnPFc2s8e4rvhuIGZGXII3KTyDXJeNviF4Z8CWM9xrGo2o1D 7LLcafoqyltR1GURyG2jSGBZJIopJIjF9pdBErcMQeD8W/DP4m6ppfxLm1a5Fv8AY/HGt/Z9etDc z22n2p1jVA8eoW4mdwps2kJjM279yZI9y7zIv6E0V+bHirw3qWvfFzxH4e0tBPqGr+MtXEBkSdY4 hd6hJeS3FwUVnEUEbNJLIEOEUuARXc/E3XtI8HeFbL4PeEr2C/S1lkm8damtjaI+oatHdR3cVqLq MtiRJk/fjDPEkdvbGdtk0dfOtFFKAWIABJJwAOSSegAr6v8Ah34T0f4UWNp48+Imq2/h7X9XgvLT wnpt9p99qMmltNaFZtQ1LStO23MknluElhV4xDHJslkSeZVh6fwd4a1b4k299e+JfjNfax59oLdt G8B6uNJgisZTtWXWdOmtYNplPmoYZdOQkBSZXHyDp9T/AGcvh7d6Othp8WpaXqcUJEWuLqNxd3E1 wsMkcT6hZXJa2eMuyvKkEcDNsCpJGCxOT8HPg74l+HviW/1nWr/Qrm1u9CutMij0u61CadbiXUbW 7SWRLu0hXZsgcEhy2SOOePpCvkL9qrr4E+nif+en16vp98mo/ACS4RGiWP4U6pY7XyWLaX4Xm0uS QcDh2hLr7GvirwT4QtNdkm1bxHqsXhzwZpVxBHrOtzhmmmlmBkh0fRrZFkee8lRWbEcTiKMNKyth I5Oy174y3MOnnw38NtKj8BeG1Zg0llIDr+pMrGJL271FPmikkhWDftd5QykG5kQgDxi4uZ7uea7u 55rm6uZZJ57m4keaeeeVzJNNNM5LM7MSzMxJJOTVeirNrdXVjcQXllcz2d3bSLNbXVrLJb3NvNHh o5YZ4SrowPIZSCOoNeu+Hfjz8R/D6JA+qQeILaOCSKKHxFA17Ijy3P2hrk6lbvDdyOvzRr51w6qh 2hcKmz6N8I/tG+EdeuPsmv2s3hK5llCW0tzcnU9Kl8yWKKGOXUoYomhcl2Zmmt1hRELNMCQtfQEE 8F3BDd2s0NzbXMMdxbXFvIk1vcW86CSKaCaIlXR1IZSpIIIwSCDUtfMXxy+Mc/h83fgnwxJLBrck MQ1nWV3xPpMF1AJ47PTGwCbqWJkZrgHEKMBHmc7rf4koqe3t57yeC1tYJrq6uZo7e2tbaKSa4uJ5 nEcUEEMYLM7MQqqoJJwACTX0V4P/AGb/ABPq/k3nii8g8NWLKJDZoFvtakXejbGhRhBbh0ZvneVn jYAPAece76V+zx8M7CF47vT9S1t3k3CfU9XvIZolC7fLiXRjZx7c85dC3vjitx/gn8LmgW2bwlaC MYwy32rxz/Lz810k4lPvl6yr39n74XXdrNBBod3pksgQJfWWs6tJdQYYMTCuozXEB3Dg+ZC3B4we a8/1f9lzR5SjaD4q1KxCxOJYtXsbXVWmuNxKMtxZtZeUmMKymJz/ABf7NeJ+I/gV8R/D6yTDR49c tYo4nkufD05v23SS+V5UenyLFeOykhmKWzKF+bOFYjx50ZGKsCrKSrKwIZWBwVYHoR3FNr0X4T6r Jo3xH8HXcccczS63baWRISFWLXFOiTy5GPmjS4Z17FlGeK/TOiiiviz9qTVfN17wronkFPsGj3mq i48zImGr3v2MQiMrx5f2EnduIO/GF2nPy1RXoPhX4X+OPGIgl0fQrkafO8Q/te/xp+liKSYwtcRX Nzt89YyrGRbZZHGPukkA+8aB+y5OzQS+KfFEUYEri4sNAtmlMkIXEZh1bUAuxjnJzZOAAQM5yPTd L/Z3+GenJMt3ZarrjSMhSTVNXuIntwOqxDRBaKQep3qxz0I6V0Ft8FfhbagrD4SspA7ZP2i91W9Y FRjCtd3Dke4BA9s1UuvgT8LLoTN/wjC28syyKJbbVtbhEDOm1ZYYBc+UCv3gChXPVSuRXj/ib9l7 GJPB/iLP+rVrHxKuGHDGWZdT0uLk/dCxG09SZOgr5n8SeE/EXhC+Gn+JNIudLuWQPF5vly21wpiS UtaXts0kMwUOofypG2sdrbWBA5yivefg38XpfA16uj6/LdXPhK9KpkPPcSeHpmkaX7ZY2u4gwSO5 a6hRdx/1sYZ1Mcv35FIk0UU0MiTQyxpJFLE4eKSORd8ckcicMrDBDAnqOSDT64D4h/EPSvhzpVvq WpWOp6g17cSWtlDY25MJukt2nRby/lIihVtuBuZpTy0cTiOQr8jeKf2ivHGumaDRRaeFrCRXjC2a pfao8ctuIpVm1S7XCncWeOS3ghdMj5iV3Hw3UNS1DVruW/1S/vdTvpwgmvNQupru6lEUYijElxcs zttRVVcngAAcAVRooq5Y399pV1FfaZe3mnX1uX8i9sLma0uoDJGYpDFc27K67lZlOCMgkHivc9O8 f6T8SYE8LfFT7Ba3s0Yj0L4i29hb22o6TfpJLLbQa2IRHHJZOZfKZVEcajDSbWP2qGr8JNF1Dw58 btF0PVoGg1DTbnX7adNkiq+PDV2YbiDzFVmilQrLDJtAdGVxwQa2vG8Yb9pWwilVHWTxf8PQ6MFd GSW00zKurgg5B5B4r7prj/H/AIf1LxT4P17w/pGojTNQ1O0S3humkuIovLFzHLc2lxJbZfyriIPb y7VYFHYFXBKHwTwT+zRZ2U0l148vbfVzHK62+k6Lc3sWnzQ+SU8+9vnS3uS25iyxxKgUopMjh2jX s9S+CXw/0N5fEOna9r/w+SztDDLqGl+Jjp1rB9ocwCa6v9WEsqeY0iRlFuEVhhdoZsnhtK1vwfqm m694C+JvxT0rxfFPfW9l4dvIbK8iOlpZrKIdabxXNbeSbmQum5pLqaJQpRppkmlWvnX4gfD7Wvh5 rR0vVALi0uQ82k6vDGy2eqWgIDMm4nZNHlVngYkoSCC8bxyPwVFFdb4J8X6j4H8R2HiDTmkb7O4i vrJZ3t4tU02Rl+16dcMocbXChkZkcJIqSBSyCvTvi54JsHtrD4meCbWSXwf4lt473UkikinGhaxe TETRTw25YW8TyMImQO6RXIkh3IGgjr6Y+ANrb2/ws8PSwQRQy30+tXN5Ii7XurhNauLJZ5W7sIYY os/3VUV7LXg3x+8f6j4O8OafpuizS2er+Jpby3GoRxozWel2kCDUmtrguGiuXeeBIZVjbapkZWjl SNh5x8AvizpGlaYvgjxPew6ZHbTXl1oWrXstra6YtvcE3dzpV3OVQROJmmnjmnkYP5hi3JsiST67 gmguoYLi1miube5hiuLaaCRZop4J0EkM0MsZKurqysrKSGByDiuJ1v4nfD7w27R6t4r0mK4S6azm trOV9WvLe5jJEkd3Y6Ss80WwqQxkjUA8feIB+Oviv8a77x5H/YujQ3OkeFlKPPBOY/7Q1edHEiPq BhZ1SKNgDHbo7DcPMd2OxYuy/Zw8ATXWoz+O9Us5VsrGN7Xw200TJHe302+3v9Rt38xSy2yK0AJi eNpJW2usluwH2dVW+sbXVLG90y/hM9jqNnc6fewebJCJ7S8gNtdQ+bAyuu9GZd0bKwByGBwa/MTx X4c1r4eeKrjS55Lu1vNLvFvNH1SNWs5Ly0juGbTdasXid9m7YG+SUmORWjJ3xtj6p8AftGaFe6dF ZeO5X0nWLaIiTV4LGe40zVAjokLtb6eskkFw4ZjIvk+T8rMrpuSEfROl65outxST6Lq+l6xbxSCG WbS7+0v4o5tnmeVJJaO4VgMHBOehxUeua9ovhrT5dU17UrTStPiJBuLuURiSVYXuBb20X35pmSNy kMKs77SEVsYr4F8TfGPWr/4jf8Jz4fL6bHYwRaTplnc4kW60S3maZ7XV4oSBItxI7yvGGJiLKI5N 8SS19/6NqkGt6RpOtWyTxW2r6ZY6rbRXCok8cF/apdwJOsZZQ4Vhu2uR1wT1rSr4U/acQDx/pRVV DP4S09mIVVZyNYv0BcqPmIUAZPYAdAK054YvgZ4Dnt3OnN8UfGsDwS+VcXA1Dwz4fuYGjd4Li1JA eKRPldJIg9wwZTcJZ8/L9FFFe+/C/wCG0CFfH3xDji0XwTowh1CKLW7WRU8RPJB9pshb2knzTWxz E4xHItzkQxrJufb7DY3k/wAT/FVzJD8aV0/w5Hf3CaB4c8Iz3fhfxLdQCy86aOePUUhnYw7I5POZ buNv3xjFv8yr1MP7PXw7Fvfx30Wuaxf3z3Uh1rU9ZuDqkEt1Hs86I2iw27ukmZVM9vLlyfM3p8le Z6J+zr4n8OeM9D1mw8RaJeaRpGt6TqLSyHUtP1a4tLS4inv4PsMMM0QZh5sSA3e115YpuKj69ryT 47f8kn8Xf7mhf+pRY1x37MSkeAdWfP3vGGoKB/uaLp5Lfrivku28M3/irxjq2l6WY0RL/Vry91K9 ItbDSdJtbtmu9W1a4yywQxLguzORuIRSzMoPfP8AEnRPAmnroXwrsoxf7Hj1X4g6tp1q2tapMbhW mXSrOcSeRZuIYjFFODhScwrMGmk8a1LVtU1m4+16xqeoard+WsX2rUry4vrgRISyxia6Zm2jJwuc Ak461nUUV6f4e+MPxE8Nyo1r4kvdRthLbvJYa47axaTR2+QLZXvC00MbA4cW0sTHjkEKR794S/ab sLl7e08Z6M2mO7KkusaO0tzp6u8xAln0uXdPFFGhBYxyzuxBwnO0fTmk6tpuu6bZaxpF5Df6ZqEI uLO7tyTFLHkowKsAyurqUljdQ0bqyOFdWWr9eTfFf4o6f8O9IMcJivPE+owv/Y+mkkrChzG2raiB 92CJhhEOGmYbEwqyyRfnjq2ralruoXWrave3Go6jeyCW5vLqQyTSsqCKNcngKiBUjRcKigKoCgAZ 1Fe2+DPgN428WQ2+o3McHhzSbjyZI7rVhJ9uubWR2SWey0qIGQ7AoZftDQK6sjRsynI+jNC/Zv8A AGmKrasdW8RTm1jimF3eyafZfahtaW7tINK8mZNxVgkctzKFViCWYB67G1+DXwxs4JYIvCGntHKy O7XU+oXswK4x5dzfSySIOOVRwD3FZ3/Ch/hQc/8AFLD7p6a54k7jAP8Ax99RnI7Vw2q/sweE54JB o2v69pt28wdHvhY6tYxwkkvAlrFHayE9ArtcEjHIY1474i/Zy8faTJI+kDT/ABLaCWYRNZ3SWN8L aPmKe6stTMaKzj/llBPMQcjJ614fqGm6hpN3LYapYXumX0AQzWeoWs1pdRCWMSxmS3uVV13IysuR yCCOCKo05WaNldGKsrKyspIZWByGBHQiv1h0PVY9c0PRtbiieCLWNK0/VY4XbzHgS/tVukhdlAyy hwpIAyRWrRRXgH7SOtf2f8Pk0uOS183xBrFhZSQTSAXJsbInVprq0hDBjsnhtkkcqyqJArYZkr4G orqfDfgrxX4um8nw5oV/qg3yRPcxRiLT4ZYoDcNFc6nclLaJioyqyyqWJVVBZlB930L9mDxDdw+d 4g8RaZorvDbSR2thaza3cI0sZe5t75ne1iR4jhMwyzIx3YbaFLetaZ+zb8ObG5We7fxBrEaoymy1 HU4YbZmddokLaRBazBlPzIBLj+8CK6a3+B/wqtpPMj8KQMwBGLjVNaukIPX91dXTpn0+XI9aku/g n8LrzyvO8J2imJDGhtL3VrLKli5aQWVwnmNk8M4YgcdABXmniX9mPQbtbi48K6zfaPcu91PDYako 1LTMspe0sYZ02XMMSvhDLI1y4Xna7A5+YvGvw28WeApwuu6fmykdY7fV7FnutJuJHQuIkuSqlHwG xHMiOQpZVKYY8HRXe/D/AOIGtfDzWk1PTG+0WlwYotX0iSRktdVtEYsI2YBvLmjyxt7hVJQk5Dxt JG/6QeGvEWneLNB03xFpLTNp+qwNNAJ4zDPG0UrW1xBMmcb4pUkjfYSpKkqzLhjt1k+INas/Dmi6 pr19Fdy2Wk2Ut7cx2NtJd3bxRYJEMEffuzsVRFy8jxxqzj468V/tMeIr6S4tvCOn2mhWRJS31G/j TUdZKpc747lYXJtIWkiCrJC0U4UltspO1h4FrvinxF4nnWfxBrepau6TXE8Md7dyy29pJdlWuRY2 hIigVtiApCiLhVAGAMc/RRRXsmifFy9ubRPDnxGtD478KyzwvImoOzeINOdZpJGvtM1kMk7zASuN s8xJQCFJYYy2eY8R6Np/hHxRp1zpl5/bnha6fT9e0HUzHbStqOkG4BkhuLcnaJ4JY5rSeKZI23xk tFGGCj3b9qi8gkvPBdgM/ara2128mGf+Xe+mtYbY/i1vLX0t8PTnwD4IwT/yKHhwHv00eE8f1+td eemPu5GPUjI4PoSK+MvD/wCzDrB1RD4q13TE0dFd3XQZrubUrmQMBHCG1C2ijhDDLNJiQ8Bdnzbl 9gvP2fvhxcfZn0y11fw7d21zHPFe6Lrd6b3zEP7pA2rtdKpVsMrRorAgYauAsvE+k+DfEk+m678Z 7Hxh4D1Gx1G4uNK1S2vPGWp3BvhJYx6Ze6np8N3EEVEVpMzoHO7Nmiy+ZXi/xL+Ftx4Ze48R+Gmh 1zwBdSRy2OtabeQajb2AuZ2txZXc1u7krHKvlJc8xsWjVn81tleN0UVYtrmezuLe7tJpba6tZo7m 2uIJGjmt7iBxLDPDIhBVlYBlYEEEAg5FfS3i3Tbf4y+DoviJ4ettKt/Geg280fjrRLJ5EuLq1toy ba+gS4YbikMTSW6kM0kZaATyy2qxnf8A2VcY8dkj/oV+eB31HPPavruuN+IXiefwX4N13xNbWsV5 caXb25t7ednW3Nze30Wm27z+Wys0aPMjyIjKWUFQyk7h8U/B/wCKg8F+JdSuPET3F5pviqSD+29T Yy3V/bXkMskkGqS53PMgaeX7Qgy5Db13Mgjk++NO1bSdZtje6Rqem6tZiV4DdabfWt9b+fGod4ft FqzLuG5SRuyMjPWsXXvHHg/wz5413xHpGnT20STy2Ut7DJqXlSgGN00uAtcybgQwCREkcjIya+Zf iT+0ULy1vdD8BLdW63CiCXxTLvtbkQnetwmj2bKJImYbAl1KyyIC4WJXCSr478JPAUvj7xXb2s8b HQtLaLUNemZLjy5LRZRs0wTwlNst2QY0/eKwQSSLkx4P6TAfTp7jGDxx06UV4t4g+PfgHQtZ07So 79dYinumi1XU9JJu7DRoGgEkF150Ksl3uZ1Ei2rsUUPnLoIn9b03VtL1q2a+0bUrDVrJJZIXu9Mv be/tVljAZ4jPaM6blDKSuQQGXPWvG/it8FrH4gMus6TcWukeKERIpbmVZPsGrQRoI4o9T8hXdZIl AEdyiM2weWyuoiMXwpr3h3W/C+oyaV4g0250u/jXf5Nyq7ZYmZo1ntp0JjljLKyiSN2UkEA5BrEo r2b4L/DzUvGXiey1Py44tA8OajY6hql3cx+ZDdyW063MOj28RGJJJtoEufljjyzEs0ccn6JVzXiH xj4W8JRNL4i17TtKbyxMlvPNvvpovMEZe102EPPL83Uxxtt74AyPhXV/ibZ6VqHi248BQXFrqHi6 /wBWuNT8W6nFHHrcFrqGptexad4bigdhYwojbJJWkklmYLKPs7RxJH5PpularrNz9j0jTNQ1a78t pTa6bZ3N9c+UhAeTybVXbaCRk4wCea9MX4E/FZlVh4UI3KrANrPh1Ww67wGRrsMDg8gjI6HBrobb 9m74jT3EkE39gWMaIzLeXWqSvbSsG2rHGtlDNLkj5huiUY6nPFag/Zg8dBhu1vwftyoYpe62zBD9 5lV9PQEj0LD696t6nfeDPgXcTaV4es5PE3xNtUjW58R6vbSwaVo9tqlqsk0VlYrMP3hg2bNgLbZ5 A9yVDW9fO2sazqmv6jdatrV9PqOo3shluLq4fLM38KIqgKkaD5Y44wqIuFUBQAMuvXfDHxv+Inhg NGusHXbR3lkNp4kE2q4lkRE3pfGRLpQqoAsS3AjBLNs3MSfpz4e/HvT/ABxr1v4cn8OXukX9+ZzY yRX8Gq2TLaWMt9cNeSvHavEdsWE2RybmIBK17/XyJ+1Upx4CbsT4pUfVf7NJ/mK2tMu59E/Zgkmm W5hln0TVrRV2qsjW/iDxLNp9uwEwOY5IrlWyB/q2JUgkGvjFrq4a1hsmmkNpbzXF1BbFiYY7m7SK K5nWPOA0iwxKxxkhFB4FVqKKKKK+ufhP8AZ/PsvEvj61jWBI47qw8Lzh/PefefLbxDBIgCqgCOLT JLFglxtCSQv9f1k6/qv9haFret/Zzdro2kalq7Wiy+QbhdOsnvGgE+2TZu2bd+xtuc4NflTf311q t9e6nfSm4vtRvLm/vZ9kcZnuruZri5lMcQVV3OxOFUAZwBiqddP4S8Kax401u00HRLdpbi4YPcTM D9m0+zVwtxqF7KPuRRgjPUsxVEDSOin9DfA/w98LfDXSS1slqb+Oyl/tnxPerHBdXUYK3Ny0k0rF ba1XYpWBX2Ksas5kkDSt5N47/aR0zSJ7jTPBdlDrl5bTNDLrF8zjQg0TxlvsEVpIJrtW/exeZ5kK gqsiGaNq+ZdW+KvxF1uRZb3xjraEQG2MWm3X9iW0kRZmbzrTRRbxSMd7KXdCxXC52gAcA7s7FmJZ mJZmYkszE5LMT1J7mnRySQSJLFJJFLGyvHJGzJIjA5DK64II7EV3+l/Ff4j6RNJcWnjLXZpJYmic apeNrcIVpFlLR22tC4jVyVH7xUD4yudrMD7R4b/af1WCRIvFmgWd9bn7NGb7RGksryKNEK3M8tld tLFPI52sFSS3UEN2I2+xqPhH8brFlAsLvVfsoZ2CLpXi/Sdlv5YZmwJZI7droA8z2bTYz5hUV82f Ef4D6/4PW81fQzJ4g8M20c93PN+5TVNJtUnAUX1qpBnVI2Be4t0wAskkkcMagnwSv1h8Paodd0DQ 9bNv9lOs6PpmrfZjJ5vkDULFLwQeaVXeF343bFz1wK16KK/NH4v6qNZ+JfjC6EMluINWfSfKeTzC W0KBNFklBCrgSNbmXbjK7sEkgkxeBPhj4p+IErPo9rHBpdvcLbX2s3sggsLWRoWnEaLzLPJtABjg jfbvj80xq4evr/Rfhr8L/hNYRa7r01lc3tqFY674jaGQi9hijvCmg6Vgokwkt3mtViSW7ALIssgr hfFn7TllbPcWng3RBqLRsY4dZ1ppbeykaK6KtLDpMBWeSKSIbo2lnhdSwLRjaVPhevfGr4k6/wCY kviW50y2e7N3Fa6Ckeji2wrqlvFfWYW7aFVcjZNcPuwrOWZVYedalq2qazctfaxqV/qt66JG13qV 5cX9yyRrtjQ3F0zuQBwAW4rOrqNG8aeLvDywR6J4k1vTLe2uRdRWVtqN0mnefuVneXTixgkDFVEi yRsrjhgRxXvHg79pXXbF4LTxnYxa3ZBXEmp6dBDZ6yrM7SK72ymO1lCgrGqIsOFAYux3bvqRW8Ef FHw8WUab4n0KeR1O9WMlrdrDtYgPsns7pUkOD+7lAcEEKwJ+Jfiv8Hb74dNHqlndnVPDd5ePa291 Iqx32nzuGmtrO/jU7X3RqQtxGArFW3RxZRW8Vor9Df2f/EN1r/w6s0vFbzPD9/c+HUnZ1YXFtZW0 F5ZnbGqhBFDcR24B3HEYYtliB7XWdq+j6b4g0y80bWLOG/0y/hMV1aThirpkOrB1wyujAOkiEMjB WQqyqR+fXxP+EOteAb2a7tIbzVfCj/vbbWUgMn9nxvcLAlnrbQjZFIHkSNJWCxzFgUwxaJPHaKKK KK9d+B9yifFXwnLd3KxqW1K1SW4k/jfw7c2djbKzHqzGOGJfUqo7Ctf4h3t7ovx6udUv5ba4n03x R4X1NHP7i3FlbQWd7psM7AJt8u2EUcrdyrNuP3j+glct418UW/gvwvq/ie5tZb2PTIYSlnFIkT3U 13eR2FrF5r5CL5kyGSTaxVQSEdgFPyD4l/aW8W6mI4/DVhZeF4wkZlmfydev3mSRmfy5r2FIFiZS gMbWrMCpIkw20fP+pavqus3H2zV9T1DVbzy1i+1aleXF9ceUh3LF510zttBJIGcA5x1rOr13wh8U 59OsR4Y8a6enjbwbM0Mf9n6mxudR0SGOzOnCXw5d3DZhMcDYiiV1CFR5LwFndvQ779nh9ftrDX/h /rUY0PWbdL62svFltf6Zf2dvLEjRBZobdzOrku6MYY18vYUedWEhzV/Zh8enOdZ8Hrj+9f63z9Nu nmsnU/2c/iRYti1t9H1kbUbdpuqxwruYkFP+JwtpyMc8Y5GCeccHr/wx8feGYjPrHhbVIbZbd7qa 7tUi1SytoYyVeS7vdKeeKHGCcSupx82MYql4W8Z6r4VN9BB5d/o2sWlxYa54fvXuP7M1Wzu4TDJ5 q27xyRTIDuhuYXWRCANxQujfXHwh+Jvw107w5p/hmPXb7RZbeS6eOz8WyWSJbm4H2+6S312zhgtG g86SURPcGOZmz8igoo+kEYSBZEKMjqHVlYMro65DKy8EEcjHBrwj4+fD+/8AGXh2z1LR4p7rV/DL 3c8Wmw4ZtQsL1Y/7Qjgh27pLiPyY5IlVssBIio8jIB+f9FFfSvw0/Z/1fW7iz1nxnDLo2hLLI50S UXNrrupCDYYknhKqbW3kJfe7OJyEIREDpOPt60tYLS3t7Kyt4ra1tYI4La0tolit7a3gURRRQwxg BUQYVQowBxivMvHXxg8H+BfKiubtNY1Nr9LS40bSLi1uNQsIopU/tCe+TeFgaONsxQzMrSvhFKr5 kkfX+GfGHhrxhbm68N6zZaqqrvmggdo762TzTArXenThbiEMynYZI13AAruXBrI+IHw/0X4h6I+l 6oPs95b75dK1eGKN7vS7tlwSgON8MmFFxbllWQAcpIkckf59+M/hz4s8B3DRa7psi2bSrDbazaCS 40e7Z/MMaRXoUBZGETsIJQsu1S2zbgnhaK6Xwr4U1rxnrdroGhWpuLyfLyyuWW1sbWNgs9/fTAHy 4YwRuOCSxVEDSMiH9QtH0yHRNH0rRraSaa10jTLDS7eW4KvcPBp9strA87xhVLFUG4qoHXAA4pdS 1bStFtlvNZ1TTtItGlS3S61S9t7C2ad1Z0hWa6ZE3MFYhA2SASPu18W/Ej4p+ErzxnF4p8MWj6/q +m6Fa6Touo6pbPb6Lo99BfS3/wDbttpt0DLeXCLcPHAtxHDHBLGJgtyShj8AvLzWfE+rvdXct9rW t6vdxR5Ilu76+upmW3tbeGKMFmY/LFDFGuAAqIoAAruNM+DXxN1a2+1WvhDUIovNeHbqU1ho1xvR AzN9j1eaCbZhhh9m0nIUkgiumtf2dviXcRRyTWWk2Lu7K1vdatbvPEqgkSSNZedGVOABtcnkZAGS Nv8A4Zf8ef8AQb8G/wDgdrv/AMrq09V8AeBfgzpelaz40in8c+JdRmb+y9BiL6f4fWWxW1uL57iR ldpUt5GMe+4BWdZVU2WA7p4b4y8d+JPHl/HfeIb0Ti1E6afY28SW1hpsE8xmaG1t4xz/AAqZZWeV lVFd2CLjjq73wr8S/Gvg57VdF128FjbDYmj30jX2jGFrr7ZcQJp9wWWHzH3b5Lfy5cM211LEn6S8 I/tKrquoaVpGveF5Y7m/nhsmv9CunuVkvbqUQW3k6Ncr5gQuyhgLqR8ZKq5wtfVNeKftB6hDY/DD WLaVSz6ve6Pp9uQwGyWLUo9WLEEc/u7Vxx657VxP7LtvMnhzxPeNGVtp9atraKYsCrTWlgJbhAo5 yizRkkjHzDHfHxu2pXp/tD/SHX+1SDqPlhYvti/aBeeVN5e3MZmVJfK+5vRG25RStCiiiiivevg/ 8G7rxxNHr2trJZ+E7W4ACsJY7jxDLDLia0smQqUt1IKT3IYHdmOLLiR4fu/StK07QtOtNI0i0h0/ TdPhWC0tIFOxEyWYlmO5mZstJIxLs5LuSxJN+vzO+LHiKfxL4/8AEt7LMstvZ6jcaPpojnae3TTt Jmazt2tiSQEmKtcsEO0vIzDqTXnFXdOsLvVb+y0ywhNxfajd21jZwBo0M11dSiCCLfMVVcsQMswA zkkCvvv4Z/BDQPBSQ6nq6W/iDxK8Vu7XFzBFPp2kzxTLc7tFgnTcJEkVALt/3p2gxiEO6lvxA+O3 hfwa97pemZ8Q+JLZpbZ7S2YrpmnXcbIrpqeoEYLLuf8AdW4kYPG0chhbkfKXiP41/EfxG779fm0a 2MsU0dl4eB0iOFo4fIIS9hY3bo+Wd45bl1LEELhUC+ZXt/e6ndTX2pXt3qF7cMHuLy9uJbq7ncLt Dy3E7M7HAAyzE1TrtNN+IvjzSJbWSw8X+IolsiptrabVbu7sFCEsI3027aS3dMkny3jKnPINet+H v2lvGWnCKLX7DS/EcCiUyTbf7G1KVnOY/wDSLNWtlC9MCzyR1Ofmr3rSviJ8J/izCdA1OK2FzO8k NrpHim1t7W8llnVLOOXR76OSSMXMjTmOFba4W5yGZVCrmvIviF+zjdWf2nVfAUj31qqyzzeHryUn UIczAiHSLphtmREYkRXDrKFTh55HC18t3FvPaTz2l3BNa3drNJbXNtcxvBPbzwOYpoJ4ZQGR0YFX RgCCCCARX6C/s/a0ur/DXTIC1zJPoV7qGjXL3BDB2jnOo2iwEFiY47e5hjXdtxtKgbVBb2uiivif 9qDWftPiTw5oSC3ZNJ0i41B5Ek3zrcazdeTJbXCKSE2x2cUijAYiTP3dtfP/AIb8L6/4u1FdJ8O6 ZPqd8YpJmSNoYoYYYlLvLc3VyyRRLwFUySLuYhFy7Kp+wvC3wD8F+D7Vdd8d6na6xNaLb3Fx9ulX TfC+ny5ibbKJ2U3IWYPGHuXSOVHAa2DHBn8Q/tGeCPDsVpp/hPTJvESW0VtAsdqp0DR7OzhjeAWt rLcQNJuiCRrHHHaeVsYFZflKHwDXvj78SNcVo4dTtdAtntTbSQaDZrbtIS7M1yt9etPcxykME3QT oAFUqobJPmGqeJPEWuxxRa3r+taxHbszwJquqX2opC78O8S3cj7Se5Uc1iVraXrmtaFJLLousapo 8s6CKeTS9Qu9PkmjVxIscjWjoWAYA7WOMivaPCf7RHjjQnjg1poPFempFBB5V8I7LU44raB4ozDq 9qhZ3dijzyXcU7vt4ZWd3P174R8feDviRpdyumTxT+fHeWuo+HdXSzGprZ8W85vtK3yrJbSpKg8x WeJg/ls29XRfmf4x/AyPQbefxV4KtnGi28CyatoYe6u59MSJVWTUrKWcySSW5GZLhXYtEdzgmElY PlyivrT9l/xJcC78Q+D5MvaPbf8ACS2fywhbe4hlh0zUQzhfMYzK9ttBYqoiYhQXJP2JRwRg9O46 jByDwQcYz79cGvi341fBNtJa88YeDrTOkMZLnWtCtY8f2Qcl5tR0yCPj7H1MsKD9xyyD7PkQfLNF FFFFSGRzGsRdjGjvIse47FeRVWR1XoCwRQT3wPQV9PftRZ/4SPwxngnRJ+PpfsO/0719TfDx4pfA Pggwyxyp/wAIj4eQvG6uomi0iGK4jLISMxyBkdezAhsEYrqbuf7LaXN0Ibi5+z28s/2aziNxd3Ii jMnkWsCcvK3CIg5YkDBzXxrrv7UOsXdlLb+H/DVno13I0iLqN9qDauYoWidBJBZLDbosysUdTI0s fBVo3BGPn7xJ4v8AE3i65F14j1q+1R0O6GKeQR2dsTEkLG00+3CQQ7lRd/lRLvILNliTXM16H4H+ I+u+B5JLWDytU8NX827XfC+oJDPpur28sBtbqPE6SeQ8kR2mSNSGKoJUljQRn2SL4ReGfipoH/CY /Dm4fw1eT3U1vqHhjVllm0iy1SMQPdWlnfwx+bHEEdp43SOdH3ogS22vHHjL+zD4+Jx/a/hBfc3+ tEZ/4Dp5qvd/sz/EG3EZhvfC9+XlVHS01G/RoEPWaT7daQAqvcIWb/ZriNU+DfxN0i3W5u/CGozR tKkAXS5bHW5w7xtIrPa6NNcShMId0hQIp2gsCyg8doXiHXvCepDU9B1G70nUYw0DSwHBkjEiu9rd 28oMcse9EZoZUZCVUkZAr6Y+D/xN+HOk6nrkt5azeDNQ8TyaUbqEEXHhKO8sgYS2lSxqJrCO4nup 5jBch4LeNABchcIPrXT9T03V7ZL7StQsdTsXLLHd6fd295ayFHKuFnt2ZSVIIYA8Y5FYHjzwz/wm XhDXfDfnNbPqdmPssokWONL+znTUNO+0N5chEJuIYxMEQsU3BSGwa/MbV9I1Pw/qd5o+sWc1hqVh M0F1azqN8b4DKyspKsjKVeORGKOhDKWVgTmUV698Pvg14q8eiG+jjXRvDzs4bW79CROYpEjePTbE Msk7fOSHykJ2Ovmh12H748KeFNF8F6La6DoNt5FpAS8kkm17vULyRQs1/fTKB5k0m1ckAAAKiBI1 RBS8W+PfCvgm1nn17VbaC4jtluodJjlhk1i9R2ZYVstO3CRhI6lFkYLGCCXdFDMPMv8AhonwP/wi n9u5n/tvydv/AAif737b/aOdn2f7f5Xk/Z/+Wn2rH+r/AOWfnfuK+L/FHg/UPCmujw7f3ui3d/tt i8mm6rbXFnby3B8tra+uJjELaWJwVmW4CbcB/wDVsrt1mvfBb4haGn2iPRjr+nOYfs+peGZhrNvd pPD5yTQWsIF35YGQZXtlXPQ4KluJ0LxX4l8NOJNA17VdJzcQ3Lw2V7PFaXE9v/qmvLIHyZwOQVlR lIJBBBIr6K8I/GzSvGCxeEfi5pej3um3gWG31yS2SGGC+aFrVLnUY87bZ2WSQLf2hi8gn7qIzSx9 R4o/Zj0a78268I61c6VK/wBolXTtUX+0dPZpCDbW9veRbZ4Y0+ZWaQXDtlTwVO7xnVP2e/ibp07R 2+lWOtRLB5xu9K1ayWDIUs8Ii1VrWdnAHRYSDkBSTxVvQdd+P/hnSbLQdD0jxbZ6ZYiZbO0/4QKK 6Mf2m7e8nAmvNPklbdLI7ZZz1wOMAZt3cfH67mkknT4rJI3LRwWniiyiUk5yLWzRI1znjCD9Kk0z 9n/4n6jcRQz6PZ6RBLG7m91TV9PNvFsQuqzQabJc3IZiNoAgOCfm2jket6d+zfZ6Hp82p6qLrx3q 0MNnJbeFtMvbfwvp11cSHyr23uNbvXZ2iTcJEmUwNhDlGLiMefeJbP456SsC23h3UfB+lO81zDpf w4hW102CaK3ht7q6v28LzTzM7iJH3387HO/yyEBVfLP+Fi/EH/oe/GX/AIU+t/8Ax+j/AIWL8Qf+ h78Zf+FPrf8A8fpD8Q/H7YLeOPGDEdC3iXWjx6Ameuvg+OHxAMIs9ZvNK8UaS0K29xoniPQ9LvdO vUiUeQ179mjhnkaN1SVWabJkUM+45y8ar8KPF2U1nRrz4b6tIDIdZ8OtPrXhu4u5ojJdSXvhyX99 awI6BbS3sC3+tIkfbGGrL8S/CnxRobLd6TEvjLw9cLez2XiPwokmsWElrYytHO96bESC3dAMyBma MEOqSyeW5F7wj8EvH3i1BdR6amh6cQSl/wCIDNp6TnEbgWtmI3uJA6SBo5RCIW2svm7gVr7O+G/w r8P/AA5tZjZs+pazexpHf63dxRxztEgUmzsYlyLe3Lr5hj3sztt8x3CRbPTa+Gf2n3kPjnRYiW8p fCdnLGpPyB5dYvUkdBnHzbFBI9B6V6F48urDR/2cPD1gscyf25o/gu1tQp3qNQnWHxHeSTM5JCOL e4ZQOjFQBjp8V17B4T+B/j7xXEt2mnxaFp0kXmQ3viB5rIXALJtW2s4o5LhtyN5kbtCsbAHEmdoP Ua54L+EXw6LW/iPxFrPjbxJazmb+wNC+zaXp7RhG8mx1qdfPe3BkjKTtFeCdVkRkgAG9vHvEGt6P qUjJofhXTfDNju3LHDeapq9/KuxQqXOo6tNIMKwcj7PDDkNhw+FI5ipYYZbiWKCCKSeeeRIYYYUa SaWaRgkUUUSAlmYkBVAyTwK+1fg58Dv7Clt/FXjS2jfWon8zR9Edo7iHSJEY7NRvWjLJJdcboEDF YeHOZtvkfT1FcD8UrxrD4deNJ1RZDJ4e1GyKsWAVNRh/s93GO6iUsPcDNfnjceDtYsfDsXiXVVh0 iyvZYI9FtdSNxBqXiFZEWaa60ezWNi1vDG6SSXUxjhIdVjd3YKeTr9IPg94Hh8B+DbcXSeXrGrpF rGuTXEEME9tJJbKYtMeUAN5dmm4bZHYCRppF2iQqPlv4x/GK48b3UugaFJNb+EbSfl8NFP4hngfK Xd0hwVtlYbre3IByBNKPM2JD4HW1oPh7W/E+oR6XoGmXeq38m0+RaxF1ijeVYPtF1KcJDEHdQ80r Ki5BZlHNeu6r8IbDwJoMOv8AxF14QXV0JE0/wl4f8qXVdRuGsVkS3bWLoPDAbeZ8Xki2s8Soo8uS R5YgfD5pElmllSCK2jkkd0t4WmaKBGOVija4eSQqvQF3Y+pJqCipYZpbeWKeCWSCeCRJoZoXaOaK aNg8UsUqEFWUgFWByDyK+kvh/wDtFazo7Q6d41W41/S0jEcWp26QDXbNYbZYoFl3GKO8Usg3vMwm y7yNLKQqHqvif8JtJ8Y6TH8Q/hgltdfa7UXl3pOlQLHbavbxAxy3ulWcSqY7yMoyXNoUVpXVvlF0 rrP6L+ztqg1D4a2doIXiOhatq2ktIzl1uXknGt+cihRtAF4sRTk/ITnDAD3KisrXNVj0PQ9Z1uWJ 54tH0rUNVkhRvLedLC1a6eFGYHDMEKgkHBNfDfwg+EF148uh4j8SfaIPCsVw7MzO6XXiS6jlIngg myHWBXBFzcg7icxxHzN7w+k+Ovj7o3h22l8MfDOwsA1o1za/2rBZ20GgWO4bjJoFjbfu52ErSESP GINy7lW4jfNfKGueINa8S6hLqmvand6rfTF8z3chbyo3me4+z20QwkMQd3KQxKsaZIVQOKxqKK9e 8F+CvDfxHgOlabqp8MeNra3d4tOv913oXiOO3tlUTafPn7RbTjY815ETOMFpbdFiDxQc34v+HPjD wRPKmu6PPHZpKY4tYtA13o1wrTNFC6X0Qwhk2b0hnEc20gtGuRXC13ngDx/rXw81pdU0tvtFpceX Fq+kSyFLTVLRCWCOVDeXLHuYwThSUJPDRtJG/wCg+n6j4U+KfhCWWHZqeha1byWl7Z3KIt1Z3Aw0 trdRKWMNzbuVkRlY4bZLE7KY3P5v+LfDl34Q8Sax4cvW8ybSrt4Em2xp9qtZFE9jeiON5AgngeOX y95KbtrfMCKd4X8K6r4wvp9L0T7HNqkdm97badc31vY3GpiGaOOe201rspHJMkbtctG0inyo5GBJ XafrT9maS6tNP8ZeHr+3v7O70rV7C7uLK8ja2NtLqNm9uym1mAkSU/ZcSb8ZAQAAg19P0VFcQwXU E9rdQw3VrdQy21zb3EaTW9zb3EZinguIZQUeN1JV1YYYEg8Gvgv4wfBq68FTza/4fjmuvCM8mZF3 NNc+H5ZpQiWly7nc9sxZVguCSwyI5Tu2STeAVNDNLbyxXFvNJBPBIksM0LtFNFLG2+OWKVCCrKQC GByD0r0zQfiJYW1q+m+KvA/hTxVYTgpPef2VZ6L4n2bEVPK8Q6ZEshYMhkeV1aaQlg02DXrunfC3 4SfE+OS6+H/iLUvDWoJ5U13oF/GmpSafaQxrb3Ei6bdTLctukeJmuFv5YVdigwWVU8Z8afCnxp4F D3Grab9q0tcZ1vSS97pa7jHH/pMoRJLfMkyxJ9pijDvkR7wM1z/gi7gsfGnhG9up0trW08T6Dc3V zK+yKC2g1SKSeaV+yKgYsfSu2+POf+Fr+K8nJxoWD7f8I3Z4H4Div0StLu2v7O2vrKVbizvbeC7t blNyxz21zCs8E6BwDhlZSMjPPQdKh1PS7DWdPvNK1W2jvNOv4JLW7tpc7JYZF2su9SGU90dSGVgG BDAEfI3jb9mi+Sa61DwNfQT2rtPOuganK0N1b4AaO007UnLJMCSVT7SYiq7Q8shy9eE/8Kv+Iv24 af8A8IV4kE5uzZCY6VdjT/OE3kF/7VK/ZfJ3c+f53lbfn37ea6t/CHgTwMHbx5rp8R+IIJFK+C/B 9wGhiliL7rXxJ4idQkA82Fra7gtz9ojDLJHvByrG+MV5pGYvAHhfw14EhEcMKX1nYxax4kmtVQPc Weoa7qqP9oiknAm+eAOuyMbztJblr74nfEO/u5b2fxp4linmbey2OrXel2qMFCfubHTWihj6ciON R3xzXMf25rX/AEGNU/8ABhd//F0f25rX/QY1T/wYXf8A8XXa+E1+K2rsR4OuPGs0VzdR2s11pd9q 1tpv2qFN6RX+oiRLaPYsuf38gCh+wbn6B0D4W654yub+H4q+B7TS7y4tmmi8b+HdR0XTNWmvzqhv pxqekaTPLYzyzLI8ZujYBgiYk3yMkqcZ4h/Zk8VWCvL4d1jTPEEcdssht7lH0XUZbkylTb2sMrTW 5XZsYSS3UfO5dowC3Df8IB8Z/BbFtP0fxbpragqiY+Frye8adIWLIt4fDMspUA5KiXHXKjmrttf/ ALQNspSJfik4JyfP0/xHdtx6PdROR+BqkfhR8W/FU1zr1x4XvnudQupprubUZNJ0O6nunIeaeTT7 +W3kG8tuL+UAzbuS2a9P0H9l3VWnL+J/E2nWtvHPBtg0KG5v5bu2DE3Q+16glsLd8BRE3kzdSWUb drehainwn+AdpHcQacb/AMVz2Uk2mC4cX2v3ZjWS1WY3kieVp0MvmvFNLBFH5iBwsczRbK+a/Enx s+I3iSZ2GvXGh2nnxTwWXh5n0pbZoofJCi/gP2t1bJkZJbhlLnIVdqBeJ0Hwv4m8YXskGg6VqGtX PmBruaJCYYJJw8iyahqE5WKLzNjlWmkXcQQCTWt4w+Hmv+BrfS5PEMukQXupLK50e31W2utXsI0Y rBNfWkJI8qYq4jlgeRMoyuyNtB24fgz45v8Aw5pvijRrSw1/TtQsZ78x6PqVvdX1lHbgl4Lm1k2G SckMot7UyyB1MbqsvyVwUU2v+FtTkEUuseHNZtQ0Uoje90jU7fzUDGKTaY5U3KQcHGQR2Ne4+D/2 hdd06D+xvG1nF4v0Ge2GnzvNHAmrLZPFHZzRzl18m+j8gS747pRJM75kuNuQfXdW+Bfw58d2MfiT wbqMmix6vCt1Zz6WEvdBkeW8aW6lfSLjZJE4Be3NrDPAsDKFMKmNkPi2tfs4/EPTWB0xdJ8RRSTy IgsL+OyuY4VP7ue6i1j7PGpYfwxTS4OecYJy9As/jb8ObjVLLw/4f8RafLdSwLqD2nha316C4ezD rAYdQa1u4nRRK+DDLtJOcnAq1qur/tC6tIs15B8S4X2LtXTND1jQ4XXAUHyNGt7dG+pU889TWTb/ AAk+LXiuRtWutB1aWa8uGW5vvEd/b2eoPJGAjTXMOszJdsuMAOYznGFJxXrvhr9l19wl8XeI0CiS VfsPhyNnLxbV8mb+1NUiXad2/fH9jbgDD/Nxz+t+H/jHoNpfDwp4Bj8E6JtFoYfCEul6z4mnt5dR N7CbrxBZz3WrzurkK7wyJGsYCFFjyD49c+OviVY3E1ld+MvHFndWsjQXFpc+Idft7i2kjba8M0Es ysjKeCrAEdKr/wDCxfiD/wBD34y/8KfW/wD4/SH4h+Pz97x14xIznnxNrR5HQ4M9dJpfxr+JulQR WsPiq6ureKR3K6rbafqs0wdtzpPf6hDLcsp6Aed8o4XFWz42+H/iICLxh8O7TSJ2zEut/DqUaHLa 2kR8+GNPDl6ZLOeZ5S8ctzNJu8pgFAaJCa2o/Cq9ns5NY8B6tafEPRIVU3Mmiwy2+vWBeYW0a6j4 WuCbyPzJPMMOxXLRo0rBI+ay/Dnws8d+Jr4WVl4c1G0VZvKuL7V7afS9PshHcC3uDcXN0qlmiJy8 MKvNgNtjYqRX1p8OPgFovg+6std1y7/t7xDabZ7aNYli0TTboxxss1tDMDJPNBIJDDcSlF+ZXECS Irj6Br5u/aeljHgfRYDLGJX8V2kqwlv3skUOkXqySop5KoZEDH/aWsr4DarJofwf8a61HEk7aNqv iXVo4JciOeSw8MWV0sUu0g7XMYU4Pevi2vQfCXwu8b+NUjuNE0WX+zXmiiOr3zpYaYFeZreSaGa4 Ia4WJkcTC1SVkIwV3EA+qah8HvAXgSy+0/Ejx5Mb+SzSWDQPDMMCalJclJHUW/21biSWGQxSRRzz WtvEHwHkQnbXk/iPxB4Qmee18JeCbTSrQQ/ZoNV1bUtY1XXJfLmwb9rdrr7BC88IAeH7NKI2ZzFJ uCMnBUV9J/Cf4EXXidLDxJ4tElj4cn23Nnpau8Go63bjDQyyFcNBaS8kOGEsifNHsR45j9wW9vBa QQWlpBDbWttClvbW1ukcMFvBDH5cUMMUeFREUBVVQAAAAABUtFfl7YeEfEfiay1zxWLa3sdDsVvd Q1LWdQmWw0sT7JLhbCxknO6eeaULbwwwhz5skSyFA4auJr7Q/Zt8BQQabN491K2ikvNQluLLw68i xyPZ2Nqz2mo30DJI217iXzLbEkSSKkTbSY5zl/xu+NC6SLrwb4Qu5BrIcw65rlrMU/skKcSabp00 Z3faycrPIDiAZRczEm3+LKs2lpd39xDZ2Frc3t3cuI7e1tIZLm5uJG+7HDBCpd29lBr3PRPgTq0e lz+JfH+q2vgnw7ZQrdXQnAvNZkgYwvGotISUiMwkaKNXdpxMAn2Ziyg+NazLo0t/MNAtL210mIvF ZnU7iO51O4iEhZbrUXt1SFZXBA8uBAiKFXMjhpZMiiivaPAHxv8AFnglobS7ll8SeH4oTEuj6heM k1ssdstvaLpuqSJNJBHFsjCwbWh2BgiI7CRff9b8N/D/AOPeiXuveFLiGw8X2qQCS5mia1vI7kW/ +j6f4ktI93mRSKPLS7i37dmIpJFheA89+zlLqPh/XPG3gTXY7+x1O2Wy1SPSbgE21s9o7WeqXSYY pumE1iVljDLLGqsGKKufrKiivgjVvCms/F/4weLY9LhS00+01j7FqurEmezsLDSFGjQ3ORtMk1yt qXgt1OWYnLLGjyJ7Z4j8e+Cvgdoi+CvC1p/aGuxWjXSWu6OaKLULkRoNS8V3sbRv50qDzhDEm4xp HGBbwNC4+RfGPj7xR47vFu/EOomeOFpfsOnW0a22maeksryiK1tY+pUP5YmlLzFAqvI+0VxlFFdt 4PsPCet3I0LxJf3Hhy4vJFj0vxNFtudPtrmWWMC21/T5iuYGUMsVxDND5Ttun8yLmLpvGXwU8d+D IGvrixh1nS4o2ln1LQmmvYrNUWWWQ39rJHHcRLHHF5ksxiMChlBl3nbXkdaekavqeg6lZaxo95PY alYzCa0uoGAeN8bGVlfKujKSkkbgo6Eo4Kkg/op8KviVafEjRJZ2gWz1zS/s0Gu2KK5tRJOreRe2 Mj7v3M/lybY3YvGysjFgFlk+NvjT4FTwT4yuFsYGi0LW0bVdHwjCK38yTbf6YjrHHEDbzZ2RIW2Q PBvYs3PmmkafHq2pWemyalpuki8l8kajq0lxBptvIyHyftdxaxTNGjvtTzGTYhO6RkQM6/R3wG0f VfB3xS1DRPE2mXel6nd+FdRgtoZ41KyEala3X2iC4QmOSIpbzKssTMpYFQeuPteiivlX4xfAu1u7 aTxL4C02O2v7dGbVPDlhEEg1CBQW+16PaRgLHcIOHtowFlUAxqJgRcfGNFegeHPiDeaLJAmqaF4X 8XWEECWq2vibQNN1C6ithKr7bXWHj+1IUQNFCJJZIo1biI7V2+waJ4e+BPxJghs9Lm1L4feJjBLH FptzqZntbzULlIYbbyJ9XaaO7RLiQJFbwTW1xMPMJjRcMnLeMP2fvHHhoPdaVEvi3TVbAfSIZf7W jUvFFGZ9DO6Ri7u21bV59qIzyFFxXhFfR/xzzd+F/g5rd3vm1fVfCAOoXkjFpLsLp2nXsTP2z5lz O5Pfec9q+jvgU7y/Crwq0khdlTWI8s+9gkXiC7jjTnoFQKqjsoGOMV63XzL4/wD2cdL1mefVPBV1 BoV7M8k02j3iSHRJZZZkZjaSwK0lmqgyt5aRSRk7I0WFATXzDqXws+Iml3UlnceDdfuJIlVzLpmm 3Or2ZWQfIUvdLEsRJ7rv3DuAeK7CD4WaN4Xs01T4reJF8P8AmRGW08IaI1tqPi+/WSG6ELMv7yG1 VpIU2SuskTZMUslvJg1XT4oaJ4ajSD4e+BNF0ua3a7EPifxGo8QeJ2keBbS21O1lcJFZTFVaSS3j 82DexCoF3+ZzeqfFf4j6xLHNd+MtbieKIQqul3X9hwlA5fMttoot0duT87qWxgZwABzF74n8SalI 02o+Idcv5nQRvLe6tf3Uroo2hGknkYlccYzVb+3Na/6DGqf+DC7/APi62tD1Lxzd33l+G7/xbc6i IZG2aHdavNffZ+ElbbYMXCchWOMcjNfQWj+Bfihr11penfEnwVbeJdGmksbVte1DWNFtvFOg2J81 Wu4dcsLn7XcJF9oa4ktLxZw7IFVUckmfxF+y7c+f5nhHxHbvbySRj7H4kSSKW3iEIWaU6npUUglJ lBKr9kj2qdpZiuX8oPwn+L/hSQazZaFrFncWjOsN74d1S1udTjE6G3c2seiXD3QDq5VtqfdJDcZq e2u/j/as5iX4qkuuGFzZ+J7sAdRtW7Rwv1AFQXPgj4yePLyO51XQPEeoXlpZrZxXGvRR6PItrbOu 2FZtYNuHO6UsBks5Lt8xEhHYaD+zP4yv/ss2ualpHh+2lSZriASSatqtmyF1hRrW22WrmQhT8l98 qsCfnBSvX/8AhWHwk+FOg/8ACQ+KYDrdxYn/AI+9YxdnUL+4tBCNN03QAy2zl2WSWCOZJHiyzyT7 IvMTxHxt+0J4v1+5urbw3MfDOiFrmKA2yRnW7q1lVFSW91Bi/kygqzp9j8sx7ypklKLJXjI/4SHx ZqwH/E58S65eLgD/AE7WNWu0tLboP9ZNIIoY/cKi9gK7TXPhH4y8MeHr7xF4kg03RLazuLO1gs7z VbOXUdUmvZCnl6ZDYNMjtGoaSRJJEbywzKrBGxwn9lt/Yn9tfbtL2/2p/Zf9m/bo/wC2t32T7X9u /s37/wBlx+78/p5ny9ay69P+HvxW8S/D2cx2Ui6joc00T3mh3zyG2cLJmWWwlGTbTuhZTIgKMdrS xy7EA9+8deBfCfxW8JS/EP4eRLHrkaXN3fWNpahbjV7hMXGoaXqen25bZqUe4yRyRhjOWAJlSWGZ PjKvtT9nH4hXOq2lx4G1ae5uLrSbY32iXdxMsgGjRGK1bScsA/8AozMrQAl/3TNGPLSFAfqSiiii ivN/HHwr8H+O4riTUdPSz1mRMQ6/YKsGqJIqpHG92Vwl0oSJIgtwrbY9wjaNiGHxV49+DXi7wKZr uSBda0FS7LrWlpI8cEXnOkX9q2jDfbOUVXc/PCC6osztkDySiivQvAPxI8RfD3UYrjTbiW50l5mf UvD89xINN1BJVRJnCfMIrjaieXcopYbVDB490bfXMfibx5qfhzU/HPw+8Q6V43sLi5E1v4R1jw3H Z6toUEW+S+0mG50W6hae6gDx5hnRmmjCyRSOWT7RgfCj476x4z8UxeGfEWladDLqUE50u60WG7hW O4sLSS8uo7+G9nnLLJDG7LJGy7GXaVZX3R/Tlfm/8btQh1L4oeKpLW4N1Bbz2OnKyiULFPp2lwWV /bIsoBHl3KTI2BgsCQSDk+9fHrS706T8Nfhn4Wsmv1ubmVbC13iXUgPDumRabp/my7lRYvJuZnnm kAUeXuLIiNW/4W+GngH4P6XD4o8aX9hc6ui20cuo6jGLjT7DUhO15HH4a0/yTM0wCDbMEeciJnRY UaSMeIfEP4/+IvFBk07wybrwvoZWSGVop0Os6mouvNhmmvYVDWoKJGGgtpDyZFeWWNgq/PtFaOl6 XqOtaha6VpNnPf6jeyiK1tLaMvNK+0u/AxhVUF3diFRQWYhQTX3f8H/g3b+BYo9f1wQXni24hdU2 FZLbQLeePy5bSzk6NcOrFLi4GflJjj/dmR5veKKKjmgguFVLiGG4jSa2uESdEkRLmznW7tJ0VwQJ I5Y0kjcfMrAMpDAEfmt8WPGreOvGeoanDJu0qzI0rQ17HTbN2CXQ3RRP/pMhkudsq70EgiLMI1NS /B7wsnizx/odjcW4uNOsZH1nVY3SCWFrPTQJY4bqG4BV4p5zBbyrtJKyHpyR9C/tF/EU6dYR+BtG vXj1HUU8/wAQy2twFe30mSIiPSpwikg3m4SSASIwiQK6tFcV8VV9AfB34NXHjWa38Q+II5Lbwlb3 HyQ5lgufEEsMgD21tIuClqGDJPcK4bIaOIh98kP3DoegaL4asE0zQdMstJsosHybOJY/OdYVg8+5 k5eaUoih5pWZ22gszHmvgP45eL7jxR491S0825XS/DNxPoWn2s5MaxXFnIIdYuvISR03TXKOBKNr PEkIcApgeRW9vcXk8FpaQT3V1cyxwW1rbRPPcXE0zBIoYIYgWZmY4VVGSTjvX0T4M/Zw8S6u0N54 suU8N6cWjdrOMx3mt3Ee5HK7FJgtw6M4Dyu8iOuHgINePeN7Twrp3iC+0zwfPfXuk6dK9oNVv76z v21S4ibbcXVrJYRQxC3DArCVD71HmbyHCLx9FetfCz4p6n8OdSMbiW/8M38yNq+khl3o+3yl1LTD JgJcIuNy5VZlASQgrFLF90eF9I0aPU9S8W+HGt/7I8b6fpWqTrAJ4In1KAzSjVo7WQYEl5DcL9oG 2NleEFw8krlO2orD8R6IPEej3Oiy3M9ra38lnHqDW7zxS3OmRXsdxqemmS3eORUvLdZLSQo4+SQn kfKfkj42fFsP9s+HXg9E03R9NLaVrV1awiyE5sgbSXw/pkEYQRWcW3ypiFHm4MaYgB8/5aoq3ZyW sV3ay3tvJeWcdxDJd2kVwLSW5tlkBnt47rZJ5TOoKrJsbaTnaelfUEv7PGk+JNDsPEXw98VSPa6j p9pdWlj4iW2uGM0smbqK61XRRtgkhXMUkAtZCkyMjOMkp87+JPCfiLwhfDT/ABJpFzpdyyB4vN8u W2uFMSSlrS9tmkhmCh1D+VI21jtbawIGZpmpXmjajY6rp0xt77Tru3vbOfYj+VcW0omicpICrAED KsMEcEEEiv1S029s/Eeg6dqIti2na/pNpfLaX8Ub77HVrJJ1gvLfLpzG4WRdzKeRlhzXzf8AFT9n +31Bf7a+H1lBZairN9u8OpIltY34lkL/AGrTGuXEVvKu7a0GVhMYGzY64m+LiCpIIIIOCDwQR1BF e4fA/wCJDeCvEQ0zVLib/hGtfkitrmNrmCKz0vU5pY4rfXZPtOFVEUGK5KyR/um8xzIYI0Pov7UH hnZP4d8XwxyYnSXw/qUjTW6wpJDuv9ICW2BMXkU3nmPllAjjUhCRv+V9O1G70jULDVNPm+z3+m3l tf2U/lxTCG6tJhPBIYpgyOA6glXUqehBHFfqD4P1vTfFmg6X4vsbaCKTW9NthdvHGTPHLZSyxz6Z JdzRxPKlpcvcxoxXaSXeP5ZMt1NFFHBGD07jqMHIPBBxjPv1wa+Nfi/8CLm2uJvEngPT5LmzuJN2 oeGrCB5rmzuJHAFxolpCCXgckl7dBmI8xgxErD8o0VYtrm4s54bu0uJrW6tpY57e5tpHguLeaNg8 c0E0RDKykAqykEEAgg19ZfDf9oyQuukfEV4vJMc5i8TwWj+YJAWmjg1XTdPQhgwPlJNbxLtwgkjY NJMs3xS+Bem3unP4v+G0KzNKralc6Fp8kdzYahYXEYnW88NLCDhgMyC2RmSRGAtwhRIpfOPjzO+s 6p4M8Xpp4s7PxT4H0m8DowlibUFllnvbQ3W1fNlto57eN2Kg4KcDgV9ffCjU4dX+HHg67gSSOOHQ 7TS2WQqWM2iq2jXEg2/wvJbsy/7JGcmpfiT44g+H/ha6154ku7wz22n6VZSmdEvdRucsI3mhR9qx xJLO24ruEZQOGZc+M/Djx/8AF34mTaoluPDmg6JGssU3iP8AsO9uzpl59hVLez0a1nvVS4nD7bmQ Ts6xBy0h2tDC/A/ET40a5bWkfg7w34rudWmsZJF1zxza29ppF1ql0s5lFpoaaWFEFtDnYbhGLzEf I/kjdN8z0UV0Ph/wr4h8WXhsfD2k3mq3K7fN+zovkW4YFke8vJWWKFW2sFaV1BIwCTxX2B8P/wBn PSNEZNS8bSWviHUF2NDpcAuBollLFdeak0jP5b3hZEQNHPEkQ3SI0cvyPX0lbwQWtvBa2sEVtbW0 MdvbW0Eaw29vBAgjhgt4YsBERQFVVUAAYAqWiiiisvW9Ys/D2j6nrmoMyWWlWVxfXPllPNdLaMyi GASsitI5wkalhuYgZzX5heL/ABXq3jXXrzxBrM7SXFy+yCAf8e+n2KMTa6faRgALHECe2XYtI+6R 3Zun+Ffw6uPiN4i/s95p7LRtPiW81q/ihZpEt/NEcVjayMpiW5nORH5pwFWSTbJ5Zjb3f4i/FXSP hxD/AMIL8LbPTNOvbKSOPV9RtrS2mttPuLeJLc26rMHW7vysaLd3Fz5m3Gx98+8wfIt7fXupXU19 qN5dX97cMHuLy9uJbq6nkC7Faa4nZnY4AGWPSuh8I+NPEXgnUotS8P6hNbETQTXli8kraZqsduHR LbVbJGVZk2ySKp4ePcWiZHww+sbWbwV+0P4duUuLSDSPH2k6c8UTiV0ubU7hJBdQyLn7VpzTHZJH IhaEu4Gx5I5ZPjjW9F1Hw7q1/omr20lpqOnXDW9zDIrLzgPHNGWA3RyKVkikHDoysuQwJ9o+APjy fw34sg8O3tzL/YPiiVLMW7O7QWmuzbYtNvo4VSRt0zBbSQAopEiSStthXH31RRRRRXPeJPCXhrxd aJZeJNGs9VgiLGAzrJHc23mSJLN9jv7Zo54DIYoxKYZV3qArZXivi34gfs++I/DRe/8ADBufFWjn LNbwWuddsRJclIopLK3LG6VUMe6e3UEneWgjjXcfnsgqSCCCDgg8EEdQRSUVv+HPEuueE9STVvD2 o3Gm36xvCZYdjJNA5V5La6t5QySxMyq2yRSu5VbG5QR9neCvH3iT4mFdR8O+KtI0HXNH0h49W8Ca toK3+k6tqGyZIdat9WinivorSR3hRkiZ2t3QCRZlZfP4uD9oTxno3iuLQvHfh3Q9KtrTUEstbW0t tWgv9PilKqb6KRri7WZERhOgiiYTJjy3wyuPr+vjH9qTU4ZtY8J6MqSfaLDTNS1OSRtvlNDq91Ha wRxj725WspC2ezL71swSzeFf2ZgE36XqviOOW2ijmQm41SPxBrjRNHbwT7x/pGk7mTYq/u/3q/N8 1O+FvwM03T9NPiz4lQQB0hW/tdE1CQ21jpFnbYu31DxDvKKz7Vy9tKfKjj3CcO7FIaPj/wDaK8lf 7F+G0cVvbwLbIviGezjChISG+zaTot9EVWMKETzLiPkb1WFcJLXyjd3d3f3E15f3Vze3dy5kuLq7 mkubm4kb70k08zF3b3Ymq1FfXfwn+ARzYeJ/HkKhdq3dj4VnhO4nIa1m14N9NxsSvPyicjEsB+vQ Pp09xjB446dKKKK+JP2jvFUTalpfw/0lYbfSvDkFpe3lpb2628MWoy2hTTbOKPy1Cx29m6snktsP nlSN0Yx85aXp1zrGpadpFkEa81S/tNOtUkcRo1zfXC21uryHhVLsMk8DrX6C/EfxZa/Cb4fWNjpc zyaktha+GvDK3EtnJeR/YtP+zLq1xFIAJFtY0VpCsDIZWiRlVJcj87pJHld5ZXeSSR2eSR2Lu7ud zO7NySTySetel/Dr4V+IviNPLJY+Vp+iWVxDDqGt3iv5CO7K81pYRIM3FysTeaYgVRRt8ySPzIy/ 3z4Q8BeFvA9oLXw7pcNvM0UUd1qU5+0apfsqKrvdXkg3YZl3mKMLErElETOK+Z/2nvFFxJqGh+Do SFsoLVfEN6waJzcXtxJNYWMbArvTyY0mfiTDiYFlzGpr5Pr2/wAF/AXxp4shg1C7jh8N6RP5Ukd1 qqyG/ubeRnRprLSY8SHGwMPtDwq6srRsynIzvip4T8GeBbq38L6Nd61q3iW3isZ9f1G9ltYdNtWk szILSxsYYg+6culwd8ziKPy0DyO0hTyGiul8KeK9a8Ga1a67oV19nu7f93LFJue0vrR2DzafqEKF fMhk2jcuQwYK6Msiqy/f3hS70j4kHwn8S9Ill0y/0yLVNG1myUwzPPbz2zG48P6lcR7WdLe5a3v7 UsMbTu8pWl+T1WimyF9jmMK0gRjGGYqrPj5Q5AJAPGSAfYGvl3x94w8PfBzwmvw58FIP+EhubEi8 vIpJI7nTTfW/l3Gu6hdwMr/2hOuGtY1YeUux/kiSCKX4td2dizEszEszMSWZiclmJ6k9zTaK+jvB 3wg8K/EjwguqeGdfvNK8T2JaDWdJ1KS21KyiuxE5tiot4reeCC6IEiTnzggEkYErxMa8t8a/DbxZ 4CnC67p+bKR1jt9XsWe60m4kdC4iS5KqUfAbEcyI5CllUphjwdfpF8F/F1z4y8BadeX0ks2qaVNL oWp3MvmO93cWESSQXck07ySSPLbyQtPKzAtMZCABWb8Rvgr4Z8aWd7e6ZaWeieK5B58GqwK9va3t wGkleHWLS2Bjfz3kJluhEZ1YK26REMT/AAJrOj6n4e1O80bWbOSx1KwlEN1aylC0blBKjK8ZKMro yujqSrKQwJU1teCPGGoeBvEmn+IdPzKbZmivLLz5IIdS0+f5bqyndM8MMOhZGCyKkmxioB+yPjhp un+N/hcnibRJI9RXS3tPEOnXdrYNPcXOlTA2uoxCSQLNbxLHILq5DLkG3CyoCmU+CK/Q34FeMrjx j4LjTVrhL3WvDl62m3E81zHcX89s0Ik07UrlNquheN5LbzGLNKYpHLsxcD2uiiivn34ufBWw8XW1 xrvhm3t7HxbGXnliQx21n4hVsvLFdZARLsscxXJIDHKTHDLLF8JXVrdWNxPZ3tvPZ3drK8Fza3MT 29xBNGdkkU0MoDIwIIZWAPrVaivoH4dfHzX/AAmIdL8Ri48SeH44ore2DSxJq+lRi5Mjy295Ipa6 QRs6rb3Mg6RrHLFGhVvbvGnww8HfF7T08VeDNU0y21d4nLX9iscljqk0sIu4rTX7eDEkF0DInmSu nnxqxWaKTbGqeIeMtNlg+DXha11ax1Gw8QeBvG2teEr+3u1hCL/a0EviJ3iZC5kiMRsxDKrhGG4g OhjevY/2YtSt5/B+uaV9oaS80/xC13JbsshW3stS06FLNkc/LiSW3uvkU8EEkDcCfobVtSttG0vU tYvDILTSrC81K7MSb5Bb2UDXU3lpnkhVO0d+B718k+G/jf8AFHxt4pGkeF9D8N7LvzDHa3trqM9r pGnxzEtqOp6jBPG/7tWSOSQIFdtqxQ+Y6o3S/EH4na18NbXVNCbxYni7xtqsizQOmi6ZpWleDNNk jLwFbO382SW6feWijubiQFBFLKoUAXXxle317qd1Ne6je3V/e3Db7i8vZ5bq5ncAIGlnnLOxAAAJ PSqlFXLGwvtVuorHTLK81G+uC/kWVhbTXd1OY4zLIIra3VnbaqsxwDgAk8V9SeAP2bbyeSHUfiBI LO2UrInh7T7tZLydo7ht8eqahbhoo4nRVO20ld2WT/WQuhFfWuj6Jo/h+yXT9E02y0uyQ71trK3j t0aTYIzNKIwC7sqgPI5LNgEnPNadFFFFFfnX8bfHreNfF1zb2lwk3h/w9Lcado/leS0VxINsep6k s9vJKkqzyx/uJFYAwLEdiuXz534X8N6n4v13T/DujpC9/qMrxxNcSrBbwxQwtcXVzcSNnCRxo8jB QWONqKzkKfsTVb/wb+zz4Wh07Sbe21jxvqdq7JPOiC9vZSypJqOrNGxkt9OR1/0e0R/3jLsVi/n3 K/HPiHxLrvirUX1bxDqVxqd+8aRCWbYiQwrkpBbW8IWOKMEk+XGirks2MsScGiivZPgn4+bwT4ut oLy5WLw94gkg07WTIIhHbSfOmm6m0s8kaxrBLJ+/kZiBA0p2MwTGt+0J4NTw34zOsWcbJp3i1LnV QWl37dZWYHW4lEjtJhmkiucsAuZikfyptHnXw51z/hG/HPhbWWuIrS3ttYtIr+5nUvFBpl839n6p I4UE8W0suCASDyASK/UOiiiiiiivKvFnwY8A+MJnvLzS30vUpXLzaloLw6bcXDNcPczSXUJje2lk kaRjJPLA0rDALgKMfPetfsv+JbZy2g+IdG1aEW7yMuow3ekXbXC7mW2t4oRdxPuAUCR5kG4kMFUb q4BfgL8WDkjwsOOOde8MqSfQBr0Z/DNZep/B34maTDFNdeD9TmWaXyUTSmtNcuN+wuDJbaLJcSIv o7qFPABzV34RfESf4feJEa4ZG8P6zJaWWvRSLK32eFZisWqwiBXcyWu922BG3oXQLvKun3hYeC/B S66njTTdF0v+2bu2kePV7PHlXCX/AO+lv4o4W8gzTq53XaJ5jqzKXKsQenurq3sbW5vLuaO3tbO3 murq4mO2OC3t4zLPNK56KqqWJzjA5r84fASXnjb4uaHdzCyiu9U8WSeJr2IpKtmVtLmTxJqNtDGR K2GSKSOJXJGSoZgMsPu3xjq3hrwPaap491K3sxq0ekJo9pPLLJHe6mIpZb/TtAs2/ebPOnd2kMUX 3QJJdyQhk/PLxl478SeO9RTUPEF8Z1g89bCxhRYLDTYbiTzXhs4F/wCAo0shaV1RBI7bFxxtFdL4 V8Ka1401m20PQrX7Rdz/ADyzPvW0sLVCBNfX84DeXDHkZO0sTtRFeR0Rv0C+Gvwp0T4cWkzQyf2p rt6PLvtcmtxBM1v5m+Oxs7cvJ5EPCtIBIzSOAzsQsaR+o0UUVzPjW6urHwb4tvrKZra8sfDGv3dp cRsFlgubXSpriGeJj0ZWUMvuPevytr6p/Z2itdB0fx/4/wBTspTaaTp8dpBexOPNkitIJNW1vT7a F5EjaRgtiV8wfeKBXAL184eINdv/ABLrep6/qb+Zf6reS3c4VpmjhDnENrb+ezusMKbYYULnaiqo PFemfBn4Znx9r32jVLec+FdHYS6pLHKbb7dclS1ppMM4Bf5zh7gxgFYgRvjkkiav0Nt7eC0ggtbW GK2trWGKC2treNIre3t4UEUMMEMYCoiKAqooAAAwAKmVcsqggbiAM9Bk4GQK/MbwN4F8QfErX5LS yaTyxILvXtduw80NhFcykvcXDsQZbiY7/JhD7pWDElUSSRPvrwF8N/DfgDTorfS7WKfUjHIL7X7m 3h/tW+aco08XnqC0dvmNPLtlfYu0Md0heR8v41alc6T8MPFdxaS+VNPaWunbjEZQ1vq2ow6bfIcq wXfBLKoZsbScgh9ufhzwN8MPFnxBeV9DtYYtOtZlt7vV9RmNtp9vO0LTiBSgeWV8ABlgifZvQybF dWPvR/ZU648eZweh8L7cjtnGonHHavOfEn7PHxB0NJLiwt7HxHaxreyn+ybnZfR21qvmo8unXyxO 8sq52QWrTuWBUZJTd4bNDLbyywTxSQTwSPDNDMjRzRTRsUlilicAqykEMpGQeDX07+zv8SH0zUF8 B6xcSNp+qzFvD89xdwpbaXqBV5p9OCz4IS9YjykR+LjCrEz3DMv2tRXg/wAd/iS3g3QV0PSbiWHx L4ggcQXVpcxRXGj6dHKq3N+R80qvMN8FsyquD5kiSh4Qrfn/AF6r4U+DPj/xbFbXdno403S7oFot V1yb+z7V4zaLe29xFbFWupYZldBFPDbPGxPD4VyvsNt+yvO8ELXfjeGG5aKMzw2/h97qCOZkBljg uZb2FpFVshXaJCw52rnA8+8efATxV4Os7vV7KeDxHodlEs9zc2kT2uoWkAjU3FzdaXI0n7pGLZeC aXCKZZBGobb6Z+y5rUrQ+K/DssxaCKSw1qyg8lMJLcK9jqkrXCjedwjswEJIG0kAEtu+odb0HRvE enzaXrunWmqWMyuHt7qMSBGeNojPbynEkUqqzbJo2WRTyjKea+Eviz8GL3wDjWdHludV8Kyusclx MqvfaPcOwSKLUvJVUaKUkCK4VFXcfLdUYxmb6g+AdxDN8K/DkcU6SvaTa1BdIp5t521y5ulhl9CY pIpPowr2Ovkz4/8AwpjkgufH3hyznN0jeZ4nsLWISRSWwjZpPEKxjDK0eB9rCKVZT57bCkzv8dV9 iTa83xQ/Z/1lZ1iv/E/hGK0e/e6mQ3K/2JKlw+urLdTSStJPpqziSVyrSzfaERMACvjuvvX9mm5u bj4eXaTzvLDZeKdStLNHdnFpbnT7O+eCFDwqGaeWXaONzsepNfQdFFFFfN/xX+BFr4omv/E/hR4r HxDLHNc3ulMqx2Gu3gbzHlSYlRb3Uo3BnI8uWTaZDEWlmPw/c21zZ3FxZ3lvNa3VtNJb3FtcxvBc W88TGOSGaGQBlZSMMrAEdCBVeivffgx8XrjwXexeH9dmmufCd/KsUbSSsf8AhHLmaYs17bI5IFsz uzXUK4OT5yZcPHN6l+0n4XtLXwr4f1WxjlhXTfEerxy2yI8kW/xW8ms6leTzOxZf9KhG1fu5l2ja Ai1sfsy64b7wdquiS3Ms1xoWsmSK3cNstNM1aETW0cLHjDXEd67KOQTn+IV75rWgaL4jsTp2u6bZ 6rZGQTrb3sCzJHMsbRLNCx5jkCsyiRCCATg4Y14H8avHdt8O/D1p4L8HRw6FquqwvPs0yxjs7fSt CnlmS6uLJ4diRXFxOrJG8SMygTPmOTynPyH4d8D+LfFrKPDvh/UtSieWW3N7HD5OmR3EEAuJIJ9V uTHbRuEZTtklB+ZR1Zc9l/woj4rf9Cof/B34c/8Akyui0X9nD4haliTU/wCx/D0YuEjeO/v1vbto CAZLi2i0hbiJsDIVJJ4ySMHA5r23w3+zX4O0v954hvdQ8TT4kXysyaNpoViDG4t7KRrjzFCkZN2U OT8nAr6BsNO0/SbWKx0uxstNsYTIYbLT7aCztIDNIZpTDa2yoi7mYucKOST1NW6KKKKKK+c/2l9e /s7wVYaHDciKfxDq8X2i2MIc3Wl6Un2y5IlZSEMd0bFjgq56Dcu+vhQAsQACSTgAckk9ABX2zrNy nwK+EFpo1nIsXi/xF5uXWTzWi1e8gjGsajHtmXC2UIjggliBXzBA7IQzk/EtFFdP4R8V6t4K12y1 7R5mjuLZ9txAWPkahYuwNzp94mCGikAHbKsFddsiIy/Sfx10PSvF3g/QPiv4ejjINvZxas6mHzZN N1BhFZtftHO0az2V0fscscSPIWlKu4S3AHyMCVIIJBByCOCCOhBr9WfCusN4h8M+H9df7OJtX0bT b+4S1ffbwXNzaJLdW8ZLMcRyl0IZiVIKk5BreooooooriPFnw58HeNYJl1vRLV7uUDZrFtHHZ6zC 8cDwQOuoRAO4jDllhm3wlgpeNtox87eI/wBl2ZWebwj4ljdGmgVNP8RRPG8MAt/9JlfV9NRvMczA FI/sMYCNhnymX8uuPgB8U4riaCHw/b3scTuiXdtrmhx29yqNtE0AvriGUK2cgSRo3qoPFZ958Efi lY2s91N4TuXitkDyLZ6ho+o3DAttAt7OwuZZpTk/diRiBk4wCa5jQtb8UfDfxNDqFtDdaRrFhtS7 07UrWe2+0WlwizvYanY3ARjFMhRwCAw+SSNldUdfv2LRPh58VrLw741uNEh1ZRCZdNn1CGe2uEW3 vGSXT9Tto3EdwkM8UiNFN50JbzNm6OQl/S6/OX45a3/bvxL8QeVdNd2mkNbaHaZjZPsx06AJqFog dVYhL1rr5jncSSrMu0191J4Y0PTNF8MQ6tcJPp/gOwtJ7WbUfscNlHdaNpYsINfvd4OyS2hErRnz RHGXaQq0kcLx/C/xQ+Les+PtQntraa70zwnEfKs9GSYxfbo0mEyX2tJCdsszMiSJES0cOAEy++WT x+irljYXup3cFhptndX97ctsgtLOCS5uZ3ClmWKGEFmOATwDgDNfcfwp+Ben+F00/wAReKokv/FM bfbLeyLJPpugygboAFQlZ7uLljKSY0kI8kFolnb6Joooor8uPiDeDUPHXjG7W6a7im8T639nuWZ2 8yzj1GSKz8vfkhBEEVB/CoAAAGK7j4A6MdY+JekyvDbT22iWuoa3cx3IVv8AUQfYrKaFGBBljup4 JEPBXbvBBUVV+NfjY+MvGt59luBNomheZo+kGKYSWs4gkIvtThMUskL/AGiXJSePb5kCwbhla43w R4Q1Hxx4jsPD+nrIn2iQSX96kBuE0vTY2H2zUZkDICEBAVWkQPIUjDBnWv0t8MeGdJ8I6JZaBosB hsrKPG9irXF3O3M95eyqFDyytlmIAA4CqqKqjer87PinaX3i34xeIdO0Gxur3ULzUbLS7azCIs0s +naTBZXMhLbVSIGF5TK5CrGDI5VQxH1P8Nfgl4f8Ex2+p6msWu+JmghaW7uIkm07TLlZPtDHRLea PcrK2xftLkyNt3IIQ7x17DfXken2N7fzCRo7K0uLyRIwpkaO2iMziMOVGSBgZI69a/MDSdF8UfEX xHcw6bbSatrWq3N3ql/Mqw28EbTzGe8vruUbIoY97+wyQiKWZVP0JY/ssXr2sT6l40tbS9Ibz7ex 0OXULSNgxCiG8uLq2eQYwSWgTkkAEDJwPEP7M3i7T1mm8P6ppfiOKOGJlt5A+janPM8wjmjgguWk tsRqfM3yXilgGwN20N8+6lpWp6LdyWGr6feaZexKC9rf201pOEb7knlTKp2sOVYcHqCRXoXwj+IE vw/8URXU7FtC1UQ6fr0Ra52Q2jTjy9VjigDbpbUlmUeW5KNLGu1pNw/SC2uLe8ggu7WaK5tbmKO4 triCSOaC4gmTzYp4ZkO1kdSrKwJypBBINS1x3j3xnY+BPDN94gvVEzxYttPsQ6RvqGpzg/ZbVWcj C8NLMy/MsSuyqxG0/mTquq6hrmo3ur6rcy3uo6hcPc3dzLtDSyuc8IgCqoGFREAVFAVVCgAdN4Q+ Hni3xxME8P6RNNaLN5Nzq1x/omkWrI8SzLNfy4V3jWaOV4IQ8xTLrEwFe7ab+yzqctqH1fxhYWN5 vYG303SbnVbcR/8ALNvtdzNZtuPIK+Tx2LZrN8SfsyeJNOtEuPDetWfiWcZE9hPbR6BdHdJHFD9i lubiaB/vSPL500IVU+UuzbRznwAvNT0b4p2ejNHJanUrbW9K1ezuo5op4W06wl1TY8D7THNFNahD vQlQXXAzkffdxbW95BNaXcENza3MUlvc21zEs1vcW8yGOWCeGQFWR1JDKwIIJBBFfI3xW/Z/kD6h 4k8BQKYTG95e+FYkxIjod9zJ4fC8MpHziyIDAhlgLbo4Fufsr3V3JZ+NrBppGsba60C7gty2Yobu /ju4bqZE/vSJbQqx9I1r6yrxz4xfDG38e6DJeafaRf8ACXaXDu0i5EkdqbyFZPNn0i7lZSrI43tb +YVEcxB8yON5t352OjIxVgVZSVZWBDKwOCrA9CO4r65/Z28R22t6N4i+Get77mzmsr27s4XmmQSa VqKfYta02ORGBjAaQSoIsMTJK+RjNfJl1bXFlc3FndQyW91aTzW1zBMpSWC4gcxTQyI3IZWBVgeh FfSP7L2oXUXi7xBpaShbG98Om/uIfLiJe703U4LeylErDeNiXU42qwDbssCVXH2/RRRRXlPxR+Fe l/EbTkcNFp3iOwjYaZrHk53xZ3nTNS2YaW3Y5ZDy0LEumQ0scvwD4r8Ka14L1q50LXrX7PdwYkjk jPmWt7ayEiC+sLjA8yJ8HBwCrBkdVkR0Xm6K734f/EDWvh5rS6npjGeznMcWr6RLIyWmq2iNkKxG 7ZMm5jBOFJjJPDRtJHJ9pePbXRvGnwo8V+IdDnhij17w3Za7JcgiYyr4ZddXW1uYLeRo0ulWFrOZ wd6FVjkJWFVHgv7Muuix8W6voMssEUOv6SJoFdGM9xqWjSmWCCFxwB9mmu5HB67Qc5GD9u3NvBdw XFpd28Vza3MMtvdW1xGssFzbzoY54J4ZAVdXUlXU5BUkEEGvKPF2o+FPgx4Pv9S0HRdJ02+utljp lrBaFH1TVH82W1GoTwgSzRW4eaUmWUYjBjRlZ0B+Bbaw8SeM9XvZLKy1LX9ZvpptRvvsVnLdTs91 cA3F5cC2XEaGSQbnIVFyOQMV3p+A/wAVgSD4UPB7a54cI/Ai8rT0v9nn4m38zRXenadokYiLrc6n q9lLBIwdU8lE0ZruXdg7stEFwDlgdoPsXh39mDRrYRzeKtfvdSmxaSGx0iOLTrOORBuvLae6n82a eJ2Kqjotu4AJxuYbfoXw54T8N+ErRrLw5pFlpUMvleebdGe4uzEztAb2+nLTzlDK4QyyMVDFQcHF dBRRRRRRXDfEvXz4Z8B+KNZR7mG4g0qa1s5rUIZ7fUNSK6Zp9wm9lAWOeeORjnIVSQGOFP5gV9lf CLTbP4Z/DPXfidrdqGv9TtPOsIZY3Sb+y45hb6PYJKbYzQHUbt1Z5EaSFojbTEDY2Pk7X9dv/Eut anr2qSebf6rdy3c5DTOkfmN+6trfz2dlihTbFChY7Y1VQcCsaiiiivtzxFHcfEf9nbT9XnFy+qaP p8WseZdXpmlurnwtLNo2r6jdXMigyNNbJeThDkh2ClmYbm+I6/WvTL+31bTdP1az3fZNTsrXULXz MF/s95AtxDv27gW2sucHFXaKKKKKKKKKK8x8e/CXwn4+hllvLVdL10pIYNf0+GFLwzG3WGD+01AU XcSCOIBJCGVFKRSRbixxfg/fa1pNpffDbxbH5PiDwiiSadK0rSRaz4VupmWw1DTpriQvPDBIGtty RIkSeRC6rKrqLnxy18aB8Ntd8u5FveaysPh+0DQmYT/2k+3UbcZDBS1it0Q7EAEDaQ+0V4L+y9oo ufEPiTXn8pl0rSbbTYo3gDyC41i5M32mCZvuMkdo8bYGSJCMgEg8N8bviC3jbxTLZ2MyP4e8OyXV hpZjNu8d7cbxHqOqpcQFxJHM0arARIV8pEcKrvJnxailGMjOcZGQOuO/Nfpj8Kk8EDwXpkngRE/s p02XTyiIawdURA15H4gdOTdqXG7+AIUMA+zmE16NRRRRXI+Pw7+BPGqoGLt4R8RoqqCWdn0ecbQF 5JPTHfpX5a17ZfasPD/wQ0Lw/a3okuvH3iHVdf1K3EdsTa6Vot2mlx2kvmbpF865s4J4pYwM7JYy 2AwbyjRdG1LxBqllo2kWkt9qWoTiC2toV3MzEF3kfHCRxoGklkbCogZ2IVSR+nHgnwjp3gfw5p+g acsZFtEHvrtIhDJqWpOoF5qM6hnYNIwG0F2KIqRqSqKK6ulBIIIxkEEE4wCPu9a5vwp4U0XwZotv oOg25gtIC0kkkjB7u+u3AWa/v5lAEk0gC5O0AAKiKsaoi9HXIePvCr+NvCWq+GUvl046mdPzeNB9 pECWWqwag5EAZCxIiKqA45I5xmt7SdI0zQdOtNI0ayisNMsIfItLSANsiTJdiWkJaRmYl5JJCzux Z3YsSTo0V5l8QvhR4Z+IUXm30babrcCSi11zT4oFumdrfyoItTRh/pMCMqN5bMrgKVikj3vn8+fF PhbW/BOt3Gia3bta39qyywzRM7W13bM5+z6hp9xhd8T7TtbAIIKOEkR0X9D/AIV+NF8d+DNM1eWQ NqlvnStcQgjGrWUa+ZP/AKqKP/SEaO72xKUTzfK3Eo1d3f3trplhe6nfTfZ7HTbO5vr64KSzeRaW ULXF1OY4FZ2CIrMQikkcAHgV+X/ivxFq/j/xVeavPFc3F7q96INM0yIteS21s8vlaZpNmkCKZCil UXZGDI5LlS7kn66+FvwF0rw9DY674wgi1TxGUaYaVKYbnR9HaRQIY3jAZLm5jGS0jExI5/dqzRpO /wBH0UV5z4S+HOk+DvFHinW9ItbO2sfENtpRtrWJNraZdQSXUmrW9mu3EVrMWtpFiVyoZSoVESJR 6NUVxbwXcE9pdwQ3Nrcwvb3NtcJHNBcQTR+XLDNFJlXR1JVlYEEEggg1heFvCmj+C9K/sXQopobA Xt9ehJp5bl0e9uGnMQeU52xIVhj/AIiqKXLyFnboqjnht7q3mtrmGK5triGSC4t540lt54J4zHLD NFJ8rIykhlYEEEjBBr83/i78P5PAHiqe1t4z/YOrGfUdBdEuvLhtWmIk0l57ouXltMqjHzXYo0Uj lWkKjX+COsRpr+q+C7+4W20b4g6JqHh29lMtrAYbx7GYabcwSXC5eU75baGAOokkmX7zKi14pX3Z +zEzf8IBqwydo8YagQPc6Np+T+gr6Mooooor4M+Pnjvwv4t1i30/Q9Ptru50N2tp/FkchBvQC/na XaLH8s1rHIdyTyFgX3+QBEzST/PVFFfWXgbXn+Ifwb8X/D+6kubjXvDujm50i3tEWW+1PS9OdNS0 e1t4N8kk7RXMC2kgjhULHJbopMj5rj/2b9ek03x82kF7lrfxJpV5a+TGx+zi902M6tBd3MWfm8uG K5jRsEjzCOjGvubWNVtND0rUdYv2ZLPSrG5v7lkGZDDaxNO4jXOCxAwi55JABzXzt4M+FM3jPVz8 UPiQqXF7rVzDq2m+FwkRsYLCOIR6UmsqVAlVYVh2WvdFX7SZGeWFfpS3t7e0t4LW1ghtrW2iit7e 2t4kggt4YUEccMEMShVRVACqoAAAAAFS0UUUUUUUUUV8YftSanHNrXhTRhGVmsNL1DVHl3HEkWr3 aWsUYXGBtNkzdf4vpXm/wL8Or4i+I2j+aqPa6EkviK5UyvG2dNZVsHj2D5it3JbsyE4ZQ2cjg7X7 Reuz6n8QpdKPmpbeG9OsLGCL7Q0sElxf266vdXscGAsTuJ44XA3E+SpLYwq+CUUUV9ofAS6g8ZfD rxT4B1UzvBYtPaqyw2irbaX4khkeEWkrBi08V1HdThpYm2M0eCwG1Pjm+s7nTry8069iaC9sbqez u4WKlobq1lMFxExQkEq6sCQcV+iHwGKn4U+FdsiMVOuq6qQSjHxHdt5cgHIO0hsdcMOxFevUUUUU UUUUUVzHivwd4e8a6ZJpfiDT4bqNoZo7W9EcKalpjzMkj3Gl3rqzQvuiiL7flcIEkV0JQ+N+B9L1 D4P+Lz4Mvbhr3wT4yupp/CusSCzjktNfjtl83S9VbKFZZokSGPAKzukRhRGedI/etY1SHRNH1XWL lJpLbSNMvtUuYrdVed7fT7RruZYUcopfahABZeepA5r88/hRp2o+Mvirol3cyXc9xHrMvizVr+GA OyS6fMdWNzcmMBY0nuhFCXwAGlAXkgV7P+0r48aNLTwDps8Z8+OLUvEmwwSlYxKs2kaYXSQvG25D czRyRK2z7M6PsdlPx7RRX21+zg3gFtNvTpEU0PjQQRrri6pcQXF41kpRTLokkUcQFi8oDyR7DJHI USd5AtvI309RRRRRX5b/ABBVF8e+N1jRYkXxf4lVI1CqsaDWZgsaquAAOgArvPhbrNv4S8M/E3xd G5TXLXSNI8O6E32yG2xc+JrqbzJYopY386W3Nql2IwDlIZAcKSy+J1+hvwR+HEfgnw3HqOo28Q8S +IIYLy9keK4jutOsJolntNDdLoKUeL79yojU+aSjGRYomr2uiuT0PwToPh/WfEPiKyhll1rxJdyX N9qF28Mk8UD4f+zbHykQRQb18zaAXY7fMkfZHt6yoLq2hvbW5tLhd9vdwTW06ZdC8U8ZikXchBBK t1ByPWuE+GvgDT/h94cttNhjgfVrmOGfX9Ri3SPf6gEyUjnkVW+zwlmS2QomFyxUSPIzehUVzHiv wb4e8baZNpfiDT4rlGhkjtrxY4l1HTHlZHM+mXrK7wvujjYhfkcKEkV0JU/AvxR+FmqfDnUI23vq Ph3UHYaXqwj2lJQC7aZqSp8sdyoBZSPllQF0IIlji+iP2cfHsutaVdeC9Tnlnv8AQLdbvSJZmlme TQd627WplKkBbORo0jDSZ8uREjULEcfTNfnr8dPH8fjTxULLTpVl0Hw2LmxsJY2glivr2WQDUtSh mjUExuY44ox5jqVjEqbTKwrsPg/8DF8Q28PijxpBPFolxGr6Rowea1uNWicZXUbySIrJFakcwKjK 8v8ArNyxBPO+1beC3tILe0tYYbe2tYYra2t4I0ht4LaBBFBbwQxgBERAFVVAAAAAxUtFefah8O9M vPH+gfEG1mWw1LSbfULbUYYbMN/bq3WnSabaPc3KyJ5ckCSsPMMchkQJHlVRceg0Vz2k+FdE0PWP EGt6VbCyvPFB0+TWIoWVbOe709rgrfx24HyTy/aH88hgshAfb5hkaToaK+Jf2i/h6mk6nH430uJh Y65ctDrkMUEEcFlqwjUw3i+UwYi9AkaQmPiVGd5C06qPDfA/iNvCPi7QPEQeYQ6bqUEl4LeK3nuJ dMmBttVgghuSqGSS2kljQl1wWyHUgMNf4raZLpHxG8ZWs0kUzT63daqrwszJ5GuEa1boxYA7kjuE Vx/eBHPBr1L9l+1nbxnrl6IZGtYPDE9tNcKpMUVxdaray20Mj9AzrDMVHUhWx0NfcdFFFFFfMf7Q /jXwnb6W3hKXTNP13xRLHvjkmQM/hSG58ub7YLuErJHcTBIzHbo6hkw84MWyKf4joor6U/Z68dQ6 dqlz4C1n7LJofiiSdrNLqO08mPWZbVbeS1uHn27472FFgETb90ojREHmuT5lo12/wz+J8DyXLPF4 X8UXWm3t0tohkuNLiun0rU5orWQuA01q0pQBiVLAq2QGr9Ma+YbzwlcfGzx5c65qctzD8NPDUk+j 6I0ExT/hJrm0laLU7vTJY5J4jby3SsJL6Hb5sMcUSgSrI8H0TouiaR4d0+30vRNOtdMsLZVWK2tU CAkIE86Zyd0srBRvmkZnc5LszZNatFFFFFFFFFFeA/tI6ldWHw5W1t2RYtZ1/S9NvlZA7PbRQzaw oRm+6fPtYiSOwI6GvhzQNJfXdc0bRI5RBJq+q6fpiTlPMWA392lqJmjBG4Jv3EZHAPIr6m/aV1G0 0nRPBfgbTY7SKygzqP2QNK93Y2mk2Y0jRo0Z3P7l1luVzIrMWiGGGG3fIVFFFFFfc/7Nkcd/8ONb sb1EurSTxNqtpLbXIWa2ktLjRbLz7Z4ZQymN977kIwdxz1NfFWradcaLqup6RdmM3elaheabcmJz JC1xY3DWsxic4ym5TtOORX6b/D7/AJELwR/2KHhr/wBM0NdfRRRRRRRRRRRUbW9u1xFdNDE1zBDP bQ3JjRriG3upIpLqCKYjcqSNFE7qCAxjQkEqMfFX7TXidb7xDpHha2kzFodm1/frHM5H9o6rtaCC eA4XfDbokkb5J2zsBtGc7tjqU/wq+AVrPA1xb+IvHM9xc2OLuF2szrVuI4dVspLGWKSEJpsEE0bB neK6kTzAASifI8cck8iRRRySyyMqRxxqzyOxOAqouSSewFEsMsEjRTxSQyocPFKjRyIfRkcAj8RU dFem/Cnx7P4B8VWl9JNP/Yd8y2XiCzjciOazkBjjvTGEkLSWjN56BFDsA8Suiyua/SiKWOeOOaGR JYZY0liliYNFLHIodJI5E4YMCCrDPGCODT6KKKXJBBzjHOckMD1HuPrX5U+LfDtz4S8S6z4cuy7y aVfS26TOixm6tT+9sr0RIzhRPC0cwXecBsHkVmXeo3V7b6XbTsjRaPYyabZBUClbWXU7jVnWRhyx 866mIPXaQOgr7I/Z1+HP9mae3jnWrFV1HU4wvh1Lq3kS4stJdGWbUYfMOAb0MFjcRhvJXcjmO4YH 6goooorhviB4/wBG+HmiNquqE3N1cGSDSNJhkSO71S7jXcyxlt3lwxhka4uCjCMMow0jxxv8Y+Jf 2gfiDrlzdf2bfQ+GtMlSSGKw0yC3kuEhM7vFJNqt0jTm4CMqNLAYUO0FYoySD55/wsDx6evjfxfz 1/4qXWef/I1dDoXxj+JGgS74PFGoahG1xbTz2uuSf23FOtuSfI83UfMmhRwxWQW0sZI5yGVSPqn4 cfHvRfGFzZ6Hrtr/AGD4huysFu4kEmi6ldCOMJFbTykSQTTytIIbaQMMBEWeSV1Wuw+LfgCH4geF Z7SBAuuaUJtR0KZYrUyy3Udu27SWuLgoUhu/lRyJVUSCKV9wi2n5G+Avi5/DHju0064mMOmeKCmj XiOszKt+zN/Y0wjiBO/7Q32cFvlVZXZiAMj2X9pjxl9h0vTvBFo5E+tLHq+r5QcaVa3JGn24MkRU +ddRNIWilDobcKwKyVU/Zw+HkUVoPiJqKlrm5a/sPD1uy2zxQWin7JfauJEZ5Fld1ntURljKoshx IsyFPdPHXxG8NfD6xW51u4aW7nA+w6RZeXLqV9l9hkjikZQkS8l5pGVRtKjdIVRvjjxT+0H481+S WPTLiHwxpzrNGtvpipLfGKQAKZ9WuEMgkTkLJbLB16ZwR5v/AMLA8enr438Xn/uZdZ/+PVvaN8Yf iVofmfZvFuqXaTSQySx6w0WuBvJ3YjSTV1mkiVgzBxC6buCeQpH1B8MPj7ZeLr638P8Aie0tNE1q 5/d2F5bSSLpGqXbyt5disdwWe2mZSiwq8zrK+4Bkdo42+jKKKKK88+J/gO3+IHha70nFtDq1uVvN DvrkTbbPUIyNySGA58uePdDJlXVQwkEbSRpX5vW8+p+HdZt7hEl07WdC1OKZUurZfPsdT0y6Eirc Wl2pG+KVMPFKhGRtYdRWYepwMc9OuPav07+GPhm48IeBvDuhXhH2+2s3udQXy4UaK91K4k1G4tHa B5Uc27Sm381XIcJuG0MFXvKKKKK8N+O/xAn8G+F49P0m5ntPEPiJ5LaxurSXybjTbG3dH1G/jkCN hyrLbxYZHUyGWNw0WK/PmirVnZ3eoXMNlY2txe3l1IIra1tIZbm5nlbpHDBCGZmOOAATXdr8JviQ 2ltq48Ha2LRJfJMLWwXUy+QAU0NmF6yc/wCsW3K9eeDTfBev6t8MfHOm6lqNjqVhJZSxQa5pV1bX VreS6PqMKtcxSWM0luWfyXW4tVmYIZFidsqKPEsKeA/iRczaKNOuLbRdfsfEHh9Ybi5vdMk02Z4t f0KFrhnWWWP7PJCkjCUk87ZG4c/pHaz6Z4g0ywvolgv9M1CDTtXsTPb7o5EJj1LTrtYbpQyPGwim QsgZGCtgMARpUUUUUUUUUUUUV8KftOknx9pOR/zKOnjPXP8AxOb/AJ/pXe/suaJ5eneKfEci2b/a b6y0W1Yx7r+3/s+3N9fr5rJ8sM32m2+VXO5ovnUbEJ+ZviEzP498bM5JP/CW+IhydxwurzKoBbnA AAHtXHUUUV9Pfsu6ndReKfEejoyCyvtATU7hCgLtdaVqMVraMJOoUJez5A65Gegrz3446CdC+JXi BUtnt7TV3g120Z38z7SNTiEmoXMZySFN6LlQrYxjAG3aa+o/2cf+Sbxf9hvVf5x17zRRRRRRRRRR RUVxb290ixXMEFxFHPb3SxzxJNGlzaXCXNrcKsgIDxSokkbdVZQwIIr5+/aR8Rx6X4Hh0BDC134n 1GGN4pY52kXTdIlTUbq5t5YyEV1uBaRkSE5R22qSCyebfs+Q6f4a0Hx18SdXESWum2o0u2lW4Edy Vtol1TUbKKKd44WkuZGsI7cM25pPkUruIb5t13Wb3xFrGp67qTh73Vr64vrjYZPLja4kLiCATM7r FGpEcSFztQKucAVUu7C9sGRL6zu7N5I0kRLu3mt2dGUMroswUkEEEEdjVOitvw7ruo+GNb0zxBpb qt9pd3HdQiRphDMFOJbW5EDxuYZkLRSqrruRmG4ZzX6eeEvEln4u8N6N4ksgUg1azSdof3rfZbqN 2tr6zMkscZfyLhJYjIIwHK7lyhUnoaKKKK/Pz9oTw0+h+P7nUo4VSw8S2sGp27RWpgtxeRRrZ6pA JR8skxkQXMzDnM4Lcnc3jq6pdLpUmioYlsptRh1O4CxR+dPdWltJaWhknPzbIkmn2opAzIxOfl2+ 4fAD4er4p8Qt4l1KLOi+GLi2mjikW4VNQ1s5nsoY5EAjZbbas9wpkzloUaNo5Wx960UUUVheJPEu h+EtKm1nxBfx2OnxPHFvdZJJJ55c+TbW1vEGeSRsE7UUkKrMcIpYfGviz9pLxdqF1cReFIrTw/pi XavZXc1nb3+tT2saNHsvftvn2iCUkSNHHCShAQTOoYv5DJ8RfH0sjSP428V5dizCPxBqsKAt12RR Sqqj2UAVb074pfEXS7lby18Z+IJJVV0CajqE2sWxEg2sWstWM8BbHRjHkHkYPNfQvgP9pRJGt9N8 fWkdv+7Kf8JLpkcxRikMaxtqWkRK7B5GEryTWx25ZVW3VcuPpPXtF0Pxz4budIvpBe6JrVpC8d1Y XSgvGWS8sb+xu4tyEq6xyxNtZGAG5XQlT+d8Tax8IfiQrOonvfC2rASKrW6DU9LuIcOquRcLCLyy mO1irPD5mcCROPs/4tfECHQfhudb0O5Z5/FMFpZ+Hr2JZoWSLV7Rrr+01UvDNEyWokaF8bkmMW9M ZFfL3wH8AQ+MvE76lqlvb3Wg+Glhury0uojNBqN9cb102yljLKGjVkaeVWDowjEToVlJH3brviDR PDGnNquv6na6Xp8R2NPdOwMkmwyLBbwoGklkZVYpFEjOwBwDg18a+MP2lPE2pXDw+D7eHw7p6ODH eXdvbajrFyEdwGkjuBJawo6GPdEIpGVlJEzA4Hjs3xF8f3Ess7+NfFQeWSSRhFr+pW8QMh3ssUFv KqRrnoiKFA4AAFWtO+KXxF0q5W6tfGniCSVY3QJqOoTavbYkTaxNlqxnhLf3WKblPIINe8eB/wBp a5NzDYePbO3No0VnbLrek20sdxDLHiKe91Wx3usgfiWQ2iJsIYRwMGVU+vLe4guoILu1niuba6hj uLa5tpElgngnQSwzQTREqyMpDI6kgjGCQalooorL1zRtO8RaRqGh6tbrc6fqds9rcRlULAMMpPEz qwWSJ1WSJwuUdVcfMBX5h+MfDF74N8Sat4dvtzvp91IttctHHEL+wc77G/SON5AgmiKvsEjFCSjH cpAyNU1K41W5jurryvNj0/SdMXyl2L9m0XSoNHtCRk/MYoELnu2T3r7T/Zm8Nz6b4U1XxFcLIh8S 6hFHaIZIWjk07RPNto7pFiJdGa4luo2EhBIjUgbTlvpSiiiiuQ8d+L7PwN4X1HxDdoJ3t0SGxsvN ihkv9RuGEdpaxmQjgH95Js3MsSSOFYrivzE1HUbzVtQvtV1Cb7Rf6leXN9eT+XFEJrq7mae4kEUC qiZZiQiKFGcAAcVRor0PTfhT8R9WMwtPBuuRfZ4hM51G0OkK6FtuLZtXMAlbJHyRFm74wCa5q+0j xJ4VurObUdM1rw7erKtzp817Z3ulXPnWkiutxZSzKjExvsYPGflODkEivQPi5INdu/DHxAiQiLxv 4dtZ791bbbx+JNCA0XXLK0t5CZUihEdvtMhYNuLK7DIH2X8HvFR8XfD/AEW+nuGuNS09G0PVmka5 kmN9poVEkuJ7kfvZJrc29xLIGYFpSC25WUelQQQWlvBa2sENra2sEdtb20CJDBb20Efkw28EMYCJ GiKqqigADgCpaKKKKKKKKKKK+cv2nQP+EB0k7vm/4S/Txtx1H9jagSc+3HFeGfs6aX/aHxKt7z7Q YToWj6tqoQR+Z9r86JdCNsXDr5fF6Zd2Hzs2lcMWXX/afGPHujnIJPg+wJAGNp/tvUFx+mfxr5wo oqxHbXEsNxcRW800FoqNdTRxO8Vss0ghiaeRRhAzkKpYjJOBzVeivvP9mi0uLf4eXk08TxR3/ifU bqzdhhbi2SwtLFpYz3Amhlj+qmvmn44eHj4f+JGvBYXjtNbaPxDZM9xFO841TL6hNiM5QfbVukSN wGCqMAqVZvu7wCu3wJ4KQMHA8J+HAHXIVgNGhAcbgDgjkZFdbRVS+1Cw0y1lvtTvrTTrKDYbi9v7 mG0tIRI4ijM1zcFVXcxCjJGSQOpArzK7+OXwts57q3l8VQyy2kk0bi00zWbyGaSFihW1vLa2eGVW I+SVJTGwwwbac1Efjv8ACcbceLAc5PGheJvl9mDWYz+Feh6N4j0DxHDJNoOtaXrCQpbPP/Zt9b3c lqt2rPbpeQwsWhZgr4WQK2VYYyrVtUUUUUVU1C/tNK0++1S+m8mx02zur+9mCSS+Ta2cDXFzKIog zNtRScIpJxwMmvzNto9W+KHj+JJ5JBqHivXM3EkSSXg060mk3zvDFM4ZobK2UlIzIMRxhQRivr7x 94F0/wARa1a6x4vvdP8AD/ww8A2kNtY6dbG1hTVGkjia/CzWAR7SAyLbaelshaZjA6wJC8iSNiWH x3+EvhCL+w/DWhawmkW8i4m0fSbK3trthaLEbw/2jcw3M0x2RRSS3KCR8bmZto3dxoHxX+GfxGjO iXDwRy3UiIvh/wAW2Vkq37JPGbYQiZprSaRpmTyYVlMuV3CMBc1yXiL9mnwfqZMvh/UNQ8Mzs8Q8 k7ta01Y0UrJst7uRLkO7bTuN2yjBATnjm7P9lezS6hfUPGtzc2ayA3NvZ6DFY3U0Q+8kF3Nd3CRs ezNA4H9016ToX7P/AMNdGZJLjTr3X547mK6im1u/eVYzCQVgNnp4treWIkbmSeGTIJU5XivZLa3g tLeCztIILa1toIre1tbeJIYLa3hTy4IIIowqqiKAqKFAAAAAAqaiiiivC/jT8Jj4+s49a0iTZ4q0 iyNtbQSS7bTV9Pjme5GmuZWCQSq0kkkE2QpZjHL8pWSD438CeB7/AMX+M7HwrNBeWgS6lOvZimgu dM0+wkxqfmiSKTyZgR9nj86PaJ2RGxmv03gt4LSCG1tYIbW1toY7e2tbeNILe3t4VEUMEEEYCoiK AqqoAAAA4qWiiiivzD+JfiuXxn401zWvtAuLL7W9jo5QXKQpo1k5g09oYbsl4/NUefIuFHmSO21d 20chp9hdarf2WmWMJuL7Ubu2sbOAPHGZ7u7mFvbxb5iqrudgMswAzkkCvqzwn+zGZraO78aa1Paz TQbjpGhm28+0mfY6i51W6WaJ2Ub0kjihK7sFJmUfNta5+y9oclpnw34j1a0v0juGC64lnqFndSeU xtYPMsIrZ7dS+BJLtmOCSIyQA3yf4p8K634O1efRNfs2tL2BRIjZ3213bPkRXllcDiSJ8EAjkMGR wrqyr9ffAf4t3XiVV8G+JJhLrVjZSTaVq81wgn1m0tyBJZ3YmYPLdwo28PGGMkKO8mGieSXwP48e G4/DvxG1N4Fhjtdfgg8R28cctxI8b37vBqBuDMOHku4biYKjMqo6gEfcXhLm8174g+K7eXULqK81 /wASahpWm/aZIobSKS4lEWlWZkjtEVEUARhikfQZwSef0P8AFvifQ/hX4Nhu3tpGtNMtrPRNB0uO WRpLqeG08rTbD7VOXKosURaWZyxVFZsSPtR/zd1zWtT8Sate61q91Je6lqNw008rlmyxwscMKHOy NFwkUY4VQFXgYr6J8Cfs3alq1vaar4zv59Ds7mITrotkgGu+XIsgVb6a7QxWjj91Ls8uZtrGORYZ AQO+1H9l/wAJy2si6R4h8RWV7uQxXGonTdUtUjDfvFktbaC0diRwGE64PJU9K+WfHPw/8RfD7UYd P16KBlu4TNYajYySTaffoiI1wtvLMkcgaJnCSpJGrA4IBjZHbh6/Tr4X+KJ/GHgXQNdvGRtRmt5L TUmSWCRnvtOuGsZ7mZLdUWJ7gxrciLYoUSADK4Zu+oooor4d/aM8Bpoms2/jLToglh4knaHU4o0g iitNcSHzPNQR7SftaK8z5UkypK7tmRQNb4F/B6e7uNN8e+JUltbK0ng1Dwzpu6WG5vrm3dbiz1q6 IAK2yNh7dAQZmAkb9wFFx9mUUUUUVUv9O0/VbWWx1Sws9RsZtvnWl/bQ3lpLskEsYkt7hXRtrBWX I4YZHNeXa58DfhprbXcp8PppN1drEPtWh3Nxp32YxbFDWmnKzWKFlTa3+ikHLMfnO+uWtf2Z/h7B cwTy33ii9ihmjlks7rUdPW2uo0be1vcNZWcMwRwNrGKVHwflZTg13x/4Vt8INFZ1TSfDNrIpwqgz azq/l3OVVWcyXt60L3PGTIIUbqkYyPD9a/akiWWaPw74TkkgDQ+Rea1fpDK48sNcLPplikgUh8qj LeNwAxALbVmi+K/w0+LNu/h74g6MPDcxWaPSdVmu47yKzluGijL2mtLBG1nKz7XbzYvszLEBM5GI z538ZPAuueHdD8K3uqj7Y2jNceCBrUU9hHa6ppNjH/afhO6XTIVWeCYW8t1ZzrI0gzaqxc71eX2X 9m3xXFqnhO58LS7I73wzcySW+Aq/aNL1a4kvEky0jM8kdw06ykRqqo0I5Yk19IUUUUUUo5IAGTnA GOu48AeteZ6p8Yvhno8scF34w0qZ5ovNVtLW71yJUMhTElxosdwiNkHMbuG24OMEE5v/AAvj4UZx /wAJYuNu7d/YnibH/XPH2Lr36Y988V1nh74g+CvFRiTQfEml308zzLFYGY2WpyeQpeVl0u+EVyUC /Nv8rBAJ3cGuxoor4U/ad/5H3SP+xQsP/TzqFfSHwN0M6H8NfD4ktEtbvVhca7d7Jlm+1DUpvM02 6dkd1BaxFqNi7doXDqHD18K/ESN4vH/jdJFdGPizxC4DqVYxy6rLLE+D2ZSGB7ggiuMqzbWtxeyt Da281zKlvd3TRwo0jrbWNq99ezlRk7YoY5JXboFUseAarUV9Q/su6XNL4l8S60skYt7DQoNLliJP nPNq+oJdQSIMY2KtjIH56lffGh+1FoLJf+GPE8aXTx3NndaDdyCImzt3spjqGno0wHyyzie6IVjy sRKj5Wr079nH/km8X/Yb1X+cde80UuCSAOTyOOSc8AH9OleZan8Y/hlpNytrd+L9NkkeMS79Njvt agVC7IA91osVxErZU5QvuxgkAEE55+PHwnHI8V5OcYXQvEuTyQMbrLHuOc4Prmus8P8AxA8FeKDA mh+JtJvbi6Mwt7A3K2uqSfZ1Z5iukXvlXOFVS+TDjaC2cDNdhRRRRRRX5y/G3xdH4t8fai9tt/s/ Qk/4R6wkXrcrYXEjXd4zLLIjeZcSTeU8e0GERZUMGJ+kbr4Y6xqXgTwN8MLeS90ext4Itb8ZalJN 9p8u7kaS7fw/aLaqlvemS+mmdVScrbpbxSS73eAy87Y/En4J/C1pdM8J6Xe61fw2k1vca/p9ra3M l9cJJ5Ultda7fyQu0ckkEczfY42teVeJT90d5ofx/wDht4huHsbm5v8AQjI0cUR8R2cFvaXYnDBw bmzluYIlXA3m5eNcMNpbna3xL8CPh54uVdT0uJvD811aGS3ufDbWqaRcmS0RLC6k03a0BiTarkWZ hMoZ2ZyzBx5oP2VDuIPjsYB4P/CMHJ9iP7Q4/Wu/0r9m/wCHenzGW+Gua4pg8s22o6kLe2Evys1z H/Y8VrKG+VgqtMy7Schmww9n0XQdE8OWEem6FpllpVkhQ+RZQLCJZVgS2+0XLgbpZmWNA80pZ3wC 7E81rUUUUVwnxF8B6b4/8OXWk3aJHfQLLc6HfGR4nsdUEJW3eV0Ry0DkhLiModyZK4kWN0/OO68L 69ZeIh4SutPkh19tRg0qOwlaOMy3l3MsNoI5pCIykpdTHLv2MrBw207q/SzwR4RsfA/hrTvD1gRM tpGz3d35Swvf6hKfMur2VFLEFmwEVnYpGETcwQGuroooor4a/aS8XXGo+K4fCcE9ymmeHrW0nu7R sR28+t31v9q+14jciUR2ssKRNIoZGaYKNrlm+bK+kvAn7Omua/b22qeKrxvDmnTmzuIrCKGO51m8 spQs0u4lvLs2aNgEMqSOrZ8yAbQG9QvP2YPB0lrOmn694ltb5gotbi9fSr+0hYSAu1xZQ29s0oKc DbcJgkHJAwfmTx/8L/E/w9uFOrW8dxpNzdSW2n65aMr2V26xLOI5Y8mS3l2k/u5QAxSTymkWNnr0 L4GfFabwxqdv4V1+/iTwpqMsot7i9lkWPw/fyK0sbxTBW2W9xLhZlfEcbN5++MecZOw/ai8OOJvD Pi6IStG0Mvhu+d5ofJhZHk1PSUitiPM3SB70yOCygIgO1iC/zHqHiHVNT0jQNCu5kOm+GotRi0uF YlVkOq3xv76WWX7zszFVGThVRQqg7i3338KtM0rwF8K9M1K9mjt4LjS28Xa3elJz/wAf9ot7u8gF 23Q2qwwbYly7R5C725+KviT4/wBS+IPiG41K5lmTSraW4h0DTXxFHYacZPkaSBHdftMyqjXMgdtz AKp8uONV63wB8CvFHjWBNTvn/wCEY0SWGOa0vb6zkmu9Rjnj86Gew07dEWhZSh855EVlZTH5gzj3 ib9mHwM0Mi2+teK4rgwSLFJNd6RPElyUbypZYEsoyyBtpaMSKWHAdTyPn74j/BTxF8P7f+1RdQ69 oHmrDLqdpbzW9xYPIkaxtq1ixkEKSTM0UUiTyKSFDmN5I0bxivuL9mbxJdan4Z1fw7cBnj8M3ltJ ZTfIAtlrhnn+xgIoJKTwzybnZiRKFGFQAfS1FFFFfOv7RXgX+3fDMfiuwt9+reGAxvPKj3TXXh+Z 83IcQwvI5tJCLhd8iRxRG5c5JFfNXwr+Fep/EXU/MkM1h4ZsJ0XVtXAG+R9okOmaXvBV7l1ILMQy wqQ8gJaOOX9GLS0trG1trG0hjtrOygitbW3hQJDBbQRiKGCJF6KqAKAOmMVPRRRRSOgkRkdFkRlK OjKGVlYYZSp4II4wcg15vq3wf+GmsvHLd+D9LhaGNo0/sr7TocZVm3kyw6LJbo7ZP3pFYjoPlrz5 /wBmTwA7u66n4riVnO2KPUNJKRhmyEQy2LNgdBuYn1Jr0DRvAfw3+Gtu2uQWGm6UbKCBbjxDrF28 9xCfKNiZkvdQdlt3n81kkW2EayM4QJjateTeIf2n9Es5pLfw14fvNZVBcxLqGo3K6VbGVfktri3t USaWWJj85WXyXxwQrE7ciz/aH8MeKILjw98QPCQh0TU4zb3Nza3DanAglu18qS4smSKaNYEzL9ot 5HmWRFMMe4rsoeNPhdBH4J8Q3ng27s9Y8HR3Q8ceHpbd9PvJdJ+zxtpvivRk1WaQTvBJAILmNt7n /QTBKnn7JJsr9mnxZNYeJb3whPM7WOv2095Ywf6RIsWs6dB58zwIjeXH51okpmcrl/JhXcMAH7eo ooooorivEHxH8C+FzImt+J9KtbiG4S2msoZm1HUYZZYjMnn6ZpgmuEQqMl3i2AlQTllB5c/Hj4Tg Kf8AhK9xLYZRofiQFR/eObPGPoTWzofxZ+HXiK7FhpXimwe8keKOGC8ivdJe5mnlEEUNn/a0UCzS O5ASKMs3T5ea9Eoor5x/ae/5EPR/+xusf/TNf1gfst6PJHpnizX3FsYry90/SLZ9ubuKTTbd729U uU+WOQXVuQFkO5kO5RtQ1wf7T7Z8eaMNoAXwfYAYP3v+J3qLZI+pIr5worR/sjUv7W/sL7FP/bH9 o/2R/Z23/Sf7S+0/Y/sWz/np5vyY9a92+HPha51P4O/F2/F1BDBdx6f5I2yvMJPBi/8ACT3iSptC hZ0miiiZXOG3FlAVd/zxRX6dfC3QpfDfw+8KaTOZxcx6Wt7cxXNu1tPa3WrTyaxc2UsDFiDA87Qn dyduSoOQPPfj38OLjxholrruh2bXPiDQBMHtoUjF1qekSfvLi2iAUvNLA4823iEgBDTBFaWRVPdf CXXNP134eeFZdPlZ/wCztGsNDvYmaHzbfUNHtUsLmKWOJ32biqyx7sM0TxuVG8LXo1eT/FP4qaZ8 OtOEcYi1DxNfQs+laSzHy448tGNU1TZhktlcEBQQ8rAohUCSSL4U1vxF40+JWtJ9tl1TX9Rle6k0 7R7CC5uYrRDAJbmLSdJtg3lqIoQ0pRSzCPfKzEFq73Rv2efiTqyPJc2emaCghimiOtakge4WUZ2J BpS3UkbIOXWdIyOnUEB+p/s7fEuwaEWllpWtiUN5jaZq1vCtuwYKqz/239jOTnIKBgMckdK8kntN f8L6lD9pttX8O6vb7bm3M0N7pGowBiVjuIPMEcijg7XX35r6g+Fn7Qdw9zZ+HvH0tuYHjW2svFLL 5MqXBlYxr4g+byzGwZYlukVPL2hpw4eSZPr6iiiivl/9pjxh9h0bTvBlnIv2jXGXUtWGULx6VYXA NjAySIcCe5QSB0dWH2cqQVc1yX7Nfhq1hfX/AIg6rJZwWGk29xpNncXn2YJZzeSl9q+pNPPzb+Tb mOLzQVBjmlUkDcD5d8VPinqXxE1Py4zLY+GLCdjpGlFsNI6qYxqmphCQ9w6sQoyVhUlEJLSyS+S0 V9YfBj44XkV5B4U8b6hcXtvfXGzSfEV/PJcXdrd3EmRY6tdTEvJDI7Hyrh2LQsQjkwEGD7Iooooo ooorIh0DRbfW73xHBp1rHrmoWdtp95qiRAXVzaWhJghdx6fKrMMMwjiViyxRhNeiiiijGePXj86/ JXUtPu9J1C/0u/iEF9pl7dafeQh45RFdWkzW1xGJIiyNtdSNysQeoJHNVoZpbeWKeCWSCeCRJoZo XaOaKaNg8UsUqEFWUgFWByDyK/Vbwtqk+t+GfDmtXaRJc6toWj6ncxwBkgW4vrCK6mSFHZmCBnIU MzEDAJJrdriPH3gLRviFokmk6ovk3EW+fStUijD3Wl3rJtEqLlfMibhZ4GYCQcgq6xyJ+ct7a654 A8WTWxkNlrvhnVv3VxFHKI2ntJRJb3kCXiIXgmXbLF5kQEkTAsu1sV9IfHye28W/D/4e+PbWaJIZ pmtmsYZI7wRTa5py3l1A19GR81pNYyW8iFM7ychCu0+c/s96P/avxJsLkmAxaBpupazLHPH5vnfu hpUAhBVlEkc11HMrMONhIO7bUv7QPjJfE/jaTS7WVn0zwokukxAFtkmqtIG1u4VJYo3QiRUtWXc6 t5HmI5V69u+Afwwh0LS7fxrrdpBLrerW8dzoW6VLj+y9Eu7dXiuFCZRLm6RiXO5mSIrHlGeaOvpS ivz0/aEvry7+KGs2tzL5sOlWOi2OnoI408i0m0mLVniLIoL/AL66mfc5J+bbnaqgeJV+gf7O2jz6 X8N4bmZg39u6xqOsQRbZEeCALFpKLJvAyWNoZVZflKOOa91oooorL1jQ9I8Q2I0/W9PttSsvtFrd i2u4/Nh8+yuFuLdmQ4BG5QrKflZSY2VkZ1OqzZ5OepJJOevc+/TtSUUUUUUUVw3j/wCIGifDzRTq uqs1xc3HmRaTpEEqR3eqXaJu8tWYN5cKZU3FwykRggBXkZIpPzi8UeKdb8Y6xca3r1215eTARoAN lvZ2qEmGys4BxHEmSQo5LFnYs7Mx52ivpH4d+KR458I6v8H/ABJqZS7vbSEeBNQuwfLgvbDN7baP faiVldYVkiiEA8hm8kywpID9njrzn4Z+KZvh548sL7UEntLZLibRfEdtNHLFNb2VxKILz7Rb+VJL utZVS4aJUDs0Xl8ZNfpaMYzwQQMED2BOP6exoooorhfiF8QNE+HuiNqmpsJ724EkWj6RHIEutVu0 ClkQ4by4owytPcMCqAjAaRo43/Pzxp8RfFXjy587XdQItFaN7bRrIy2+j2jxoyrLFZM77pMO486V nkw23fsAUWNB+FXxB8TW/wBs0nwvqD2hjtZo7q9a20m3ube8Rnt7ixk1aSAXCFVzugLgZXJG5c+k t+zH49UORqvhGQqrsAt/rGXKruCpvsF5boN2B64HNeUeJfh3428IKJtf8O39jbbI5DfR+Tf6dEJJ TDFHNqWnPLBHIWGBG8oflTjBUn2P4aftBato01no3jaWTV9EeUodckEs+t6asgVY2uHBJuoEILOC pnAdmV5NiQn7Zt7i3u7eC7tJ4bq1uoYrm2ubaVJre4t5kEkM0M0ZZXR1bKsMgggg4qevkbxt4Zj+ Lnxq/seza4TQ/CukWOm+KNYs/IuIYXhmuNRa0gmDbFnklm+xhX3PG6TOY3WFlP1tFDHBHFDBGkUM KJFDFGgjjiijULEkaqBhVGAoxjgAV8C/tF6LNpvxEn1Nmllg8Q6Xp1/G7QMkUUllbDR5bOO4JIkK rbRzNjaQJVG3GGbwSvdv2d9Gj1b4ix3ErDytG0PWL97d7dLiC+W7hGgtZziRgFQres5yr7tu0rhi R41q2m3GjarqekXfl/atK1C8025MRLxfaLG5a1n8tmwSu5DtJHI5xWdX3R+zNoP2DwfquvSwSxz6 /q3lQytIrQ3OmaPF5FvJDEvKlbiW8RyTk7RwAAT678QvB1t458J6p4fmWNbmaE3Ok3EgjX7Fq9sp exn81opWRC/7qcxpvMLyopBOa8u/Z5S70nQ/E/hDWIJbHxB4d8SNJfabNAY5bez1OwhNlN56Dy5U maGdo5EkfdHtYHy2iJ+hK5zxX4s0TwVo9xr2v3Rt7OEiOKKILJeX104ZorGwgcr5kz4JALAKNzOy orOv58ePfiv4s8fTzxXl3Jp+hPIxtvD1jKyWSw+YkkK3zoFa7dWiR98wKq+WiSINtq/4d+B3xI8Q vEf7CfQrSR5ka98ROdMSB4Yy483T2V70q5wqOlqy5IJIXLDo7/8AZs+IlnaPcW8vhzVpUZFWxsNT uIrqXedpZH1W3tYML1bdMD6AnivI/EnhHxL4Ruls/EmjXmlSvnyHnRHtLrZGksgtL+3LwTFA6CTy pG2Mdr4YEV658Pvj94l8Myx2XiaW68UaGSiFrmZZNbsFadpJp7a/ny1zlXb9zcuRhUSOSFQc/dGk avpmv6baavo95DfabqEPn2l3BkpLHu2sCrAMjowKSRuoZHBV1DggaFFFFed/FXxl/wAIN4K1TWIn KancgaTomBk/2vqETrBOpaKaP/R40lutkyhH8rytwLKT8XfBDwW3jDxvZPcxs2j+HvL1vVHKsYpJ LeYf2Zp5cxSxFprjazxSbN8CT7WDKK9J+OvxiuLy41PwF4aeW2srSefT/EupbZIbm+ubeRoLzRbU MQUtkYFLh8AzMCi/uAxuPlOivZ/hf8Ytc8BXFrp15JNqfhEyyC50o+U09iLl1aa80mZxlWQ5kNuX ETlpM7JJPNX9DLeeC8t7e7tZobm1u4Irq2uIJFnhubaeITQXEMqEqyOpDK4JBBBBOc1LRRRRRRRW dd6Ppd9faXqV3ZwTahos9zPpd4yn7TZNeWj2N0sUq4YpLG7eZG+VLBGK7442XRooooor88f2gbO6 t/ilrs88Jii1C00S8sn+Uie1i0eDTWmG3JH763mQhscqexBPitfoL+zzrt7rXw6ggvWaVtA1W80O 3mkllmmks4LeG/tVdpScLEtyLeNF4WNFAwBivc6ztW0jTNf0y90fWLOG/wBMv4TBdWs4bZImQ6sr qQyOjBXjkQh1ZQ6EMFNfnF8UPh9d/DvxHLpuLu40W8DXOhancxIhvLbCma2kkiyhntnYRzABSRsl 8tFlRa9+Gun4pfAHXI7uW1ufEvhG2imv5r+Tzbo/2EVv01dGdp7jzbvT0mhNw+zzZ/PQFY818p+G tI/t/wAQ6FoZleAaxrGm6Y86RiZreO+u0tpLhYiV3eWGL7dwzjqOtfU/7TnjC4iTSPBNq8sa3ca6 9rEgMiLcwLO9tplpvSTDp5sc000ckZG9IHVsg1xXwE+F1n4tvLnxR4itvtWhaPOlvY2M2w2uq6sq iZ1u48lmt7ZCjPGyhJXdVJdEljb7qA+nT3GMHjjp0or5C/ak1i6DeFPD6kpYst9rE6CWNhPdoVsr RmhwXXyUabawba/mtxlK+RK+t/2WtKnNx4t1x1nS1SDTtKgkNuwtrm4kke8u0iuz8u+BUhMkYBIE yMdoI3fYNFFFFRT28NzBPa3UEN1a3MUlvc21xEk9vPDMpjlguIJgySRupKsrLgqSGFU9I0fTNA02 00fRrOHT9NsIhDaWlvuCRJnexLsWZ3ckvJI5Ls5LsxYknRooooooorP1bVtL0DTbvWNYvYdP0ywi M93eXBYRxx5CKFVAXd2YrHHGgZ3chEUuwFfm58QfiX4h+IWoSS6hO9ro8Vw0umaDBKfsNiqgxwyy gBfPuNjMHuHXPzMEEcZEY86or2f4P/EiHwbqVzo/iDzLzwX4gjktdVsZEiurSznuVW3OqSWUqv5i GMGG6iTBkjIYrI0UcZ5HxTpF/wDDnx7f2FlLJDd+G9ahvdHuZjb3MywxSpqWi3U42CJ5PKMLSKY9 u7KlccV+jnhDxJa+L/DWjeJLNRHDqtks0kJMjfZrqJ2t7+08yRIzJ5NxHJF5gjAfbuUbSM9HRRRW H4l8RaZ4U0LUfEOrvImn6bCsk3kxmaeV5ZFtre2giGMvJI6RruIUFssyqCw+EPiN8bfEvjK6vbLS 7u70HwtIDBFpls6Q3d9bmF7aaTWLy3w7/aEkbzbVZDAF2qVkZPNfz7w54H8XeLmVfDvh/UdSiaWa D7akPk6ZHPbwC5lt5tVujHaxuEKkJJKrHcoAJdQfWbT9mj4hXNrDcT3Xhmwmlj3SWV3qV691atuI EU72FrPCWwM/u5mXBHOcgcZ4i+DXxE8NR3Nzd+H5r2wtrh4ft+jzQ6pFIiI8pvFtLZjdRwbUJMs9 vGF+UPtZgDpfD740eKvAzw2k0sniDw7FHJGNEvrjY1vmJUgOm6i6SyQLGUG2HDQ4L4jV2Dr94+FP FWi+NNFtde0K68+zuMpLHJtju7G6RQZrG/gUny5o8jIBYEbXRnjZGbo6+av2hHu/EU3gr4c6NbxX ms61q51cqrSGWygtYJNPtri5iiVytu4muJJJiMIsDHoDj3Twl4btPCHhrRvDdkfNh0myS3eYCZft V3Ixub+8EU0kxjM9xJLMYg5Cb9qfKoFfOn7UmjPLpfhXxAv2dY7LUL/R7nK4vZ31O3W9strquGij FpPkPJ8rSDYp3OR8Z10vg/R08QeK/DmhzRXEttqmt6bZ3a2fFythNdot9LE219uyHe5cqQoBYjAN fTH/AAh3/GTP/IHT+ytv/CY43fuv+QRt/tjHmbt39s/Nj/npzt2V6L4Klk+HenfCTwHLYwG48Xwe Ir7W7y5iFjcWd5Bpn9tSWLRRMRLOsk8Nn5sjk7IgAgLII/iXxl4cuPCHijW/DlySzaXfPFDKzQs9 xYyqtzpt03kMyq01u8UrJnK7tjBWBUWvh/4f/wCEp8a+GdCa3W7t77VbY38BmNuJNKtCb3VgJlZG BFrFMQEYOSMJ82K/UaisnTdC0nSbrVr3TLT7JLrd2l9qixTTi1uL9U8p75bFnMMU0ox58scatKQG lLMAa534h+NrLwB4XvdculL3TZstHthG0q3mszQSSWUM21kCwjY0kzFwRGrBNzlEb4N8LeFvFvxi 8WXcstzPPNcTx3niLxFeRmS306CY7YyyR7FLsqGOztIygITavlwxu8f6AeEfBfh3wRpi6b4esY7V WjgS9vXCPqOpyW4bZcajdhQ0jBnkZRwib2EaomAOqorA8S+F9A8Xac2l+ItMg1Oy8xZUSUyxzQTI dyy2t3bFJom42sUcErlDlWKn8/8A4p/CvUvh1qQeNptQ8M38rLpWrtHho5CDINL1PywFS5RVJVgA kyAyRgFZI4vpH9nbx42v+H5fCWoyq2p+GYYzYu7s013oTybIdwkdixtHIt8qqokTW6gFtxP0dRXD a98TPAPhppI9Y8U6TDPDdNZz2drOdU1C3uFBLRXOnaWs08W3YQxkjAU4VjlgDo6f418M6n4cufFt lqbt4dtIrua41ObTtWs4/JsELXksEF5BHLOqEFMwRsC6tGu51ZR+dWpXWufFPx7PPbWzyar4o1UJ Z2igzLZWir5NrDNNbRKTDZ2saia4MQ+SNpXH3jXsfxp1a08G+GfDXwf0C5Dw2FjBfeJpUbJuZ3m+ 128Ew+0SvE09x51/NbSINga2MTeWcV8w0UUV+hfwI8eXHjPwk1nql3Nea/4dnSyv7i4eSa5vrGdW k0rULicxqpdlWS3bMkkjNCZZGzKM+20UUUUUUUUUUUUUV89/Fb4Fx+OdSm8TaFqcema/cQW0V5ba is8mmam9ssVpbzNcR7pLV47dCjbIZEk2xgJG3mSNynhX9mG0t5LW78Ya7/aG1S9zoujRSW1q00d0 GjjfWJ2E0kLxDEipbwybmwkg2Bm+qba2gtLeC0tIIbW1tYYre1toI0ht7e3hQRxW8EMQ2oiqFVVA AAAAAAqYn6dPcYweeenSvIrT43eBNQ8XQeELK5u7m4ubs2FvrMSWv9gzXu0+Xbw3jTCSTzJB5Mbp CUkcrsZlYNXj/wC074TjT+xfG1u0aPLIvh7U4j8rSyeVLfaZdRpHHgkKk8UzvLnHkqq4DEcb4Lur 3xL8D/iT4WWL7RL4Xl0/xFYzXdyrx2unyXH9pahbWEU6/uTGlleS/u3/AHjTsoAJYvs/Ae6m8L+C /ij43eGzRLGwtoNKu7/y1gn1Sws7m6OmGTckmJJZ7JWjR1MjOgGWC48f+GHhP/hNfHGi6PNBLcad 9oOoa0Qly8Y0mx/0i6juZrVkeJbg7bVZt64eVMHcQD97+P8A4leHvh1babca9HqVzJq89xFZW2mW 0U87rZor3lw7XEsMQWMyRAgyByZAVRgHK9J4e8S6D4r05dX8O6nBqmnmeWAzwpNG8c0RxJBcW1wk csT4IcLLGrFWVsFXXO3XjPxK+CuhfEK6j1aK6fQNdVEguNRtrKK7h1GCMBYhqFnvhMksa/JHMJVb bhH3okQTxvRf2XtWOq/8VD4g07+wo3dg2j/aX1a8RJQsUbR3kSw25ZMszh5tpG0K2Sw+xYLeC0gh tLWCC1tbeKO3tra2hjgtoLeFBFDBBbwgKkaABURAAAAAKloooooooooooooor81Piv45m8deL7+/ huHk0Swkk0/QIdx8pdPgbabxI3jiYNdOpuG8xfMUMsZYiNceZUUVYtrmezuLe7tJpba6tZo7m2uI JGjmt7iBxLDPDIhBVlYBlYEEEAg5FenfEhLTxDFpHxI0q2SC38UK1p4mtbaAw2uleN7CJTqsMaIr JFDeRsl5bebcSTSkzSSEHIH1H8APiBH4m8MxeGb51Gs+FbS3tY8tbIb7RYyYLCeG3gCH/Rl2Wsx2 t0jkdy82B3Enxd+HMOtXPh+48UWlpqdnfXWnXUd7a6lZ2kF7ZStDdRTapcwJbAIyMm8z7CfuswIJ 72xv7HVLSK/0y+tNRsbgObe9sbmG8tZxFKYJTFc27NG+11ZDhuCpB5FWqqahf2ulaffapfymCy06 zub+8n2PIYrWzga5uJSkQLttRScKCzYwASQK/Mfxf4n1j4i+LLjVpbeeW71KeCx0nSbdprxrW23C HT9LskAy7EtkiNF8yVncIpcrX2B8J/gfpvhW2tNc8U2tvqXitzDdwW8vl3Fl4eZQJIo7dVYxS3KM Qz3JyqOqiDG0yy/QdFGBjnBBABGB+WSP05FfJfxi+BdhFp934s8EWkVi1jHdXutaFHIy2lxaoWub i/0pZWKxSRLu3WibUaNQIVR0CTc9+zx8SW0zUF8B6xO50/VZi3h+e4uYUt9M1Eq8s2nhbjHy3jYE SxvxPwsbNcMy/atZmlaNpuh20ltpdrHapPPLd3Mgd5rm+vZx/pF9qN5OzS3NxLhfNnndpG43MSBW nXzf+0v4ebUfB+neIIYmkm8OantuZPOijjg0vWQtrNI0UhBkY3SWiKEywDMxXaGZfhevrD4VXh+G nwq134h3EaPLrmvaLbWdjNe2qpqelaXqq2FwLCJGDi6xLqeFfJAhEpj8oMX4X9oXwwdB8fz6lFB5 dj4ltYtUjMdl9ltk1CIfZNUt1lUlJZi6LdTsADm4UsDkM/hNfqp4O0BfDHhbw/4fC2ofStKs7S6a yV1tZr9YhJqF1D5iox864aSXcyAktlgDkV0lZUuh6VPrNr4ie1A1qzsrjTYb+GWeCV9PuHE0tjdi FlWeISDzEjmVxG/zoFYsTbvr610uwvdUv5hBY6bZ3WoXs+yWXybWyt2uLqbyoAzttjQnCqSccAni vzi8W+JfEnxg8awpZ29xdNcXMmn+GtGhjRPsmnmVpUM4DFRIVHnXlxI5UYY7lhjRU+y/hl8JND+H 9hDPPDZ6t4ok2z3etyW6Smyl8loWtNDaZd8MISSRHcbXmyTJhdkUfrlFVL7T7HVLWay1KytNSsZw vn2V9bQ3dpMI5BLGJra4Vkba6hlyuARn0NfFPxg+B0fhS0m8U+EjNLoMLFtU0y5m8640lZpxHDc2 MsnzzWw3pG6OWlj4dmkQyNE39nTx8+ja43gu/mRNJ8QzST6eziCP7NrwhVFV7iRkO26iiEIT5yZh EsaqXcn7jormtf8AGPhXwwGGv6/pWlSram9W0u7yFdQmtd7Rie205S1xMpZHRfKjbJUgcgiqvhXx 54T8b/bh4Y1YamdN+zfbR9h1Oy8kXe8WxzqEMQbf5Ug+XONvOMjPxJ8dPH0XjTxZ9j0+VZdD8Nrc adYyo8EsV5eySj+09TgliXJSQxxxR/vHUrGJFK+Ywr0lpP8AhSnwdijC/Z/HPj9ZJSwSa3vNNjuL VQcyqttcRPp1tIu1GZvKvZmZd8e4V8kUUUV9bfs2ePXWWf4fahIpimF3qnh+WSSZpEnVRLqGlRq7 MgQqr3UYRFw3ns5Yuu37CoooooooooooooorzD4m/C3SPiTYWq3Fy2laxp5I07WI4RclIJWU3Fld 2heLzYnxlMurRvhlbaZEk8E0P9l3U2mV/EviawtrdLmEvbaFb3N9NdWgYG5VbzUFtxBIRkIxgmAP zFWxtP1d4X8Oab4S0LTvD2jpOmn6bE8cJuJjNcTvLK1xc3M8hwDJLK7yMFUKC2EVEAA3K8t8ZfGP wZ4H1e20XVZ7y61CZY3u49Lt4bxdHimIEUmqlpUZCyHzBDGHk2DcY8PGXxPjl4ctPF3w5u9WsFt7 +50KGPxJpV7ayWTLLpvlh9UaK9YHdbPaFrnZFIPMeOIjdhQfnP8AZ51aBPFmpeE9RR7jSvGuiXun T2Qhia3uLqzgku4/tkpZJEj+y/bYv3ROWkUEYw6Q/AHQr1virbib/QrjwzZa7daja3Kyx3IYW7eH 5bRUxxIkt2pcPgYVxy2AeF8Z6jc+PPiJrNzprJqUuu+IRp2htGv2Rby189dK0HC3Yi2F4VgBMuzB JLheQPvuOTQfhJ8P7Zb6YjS/DWmQQSyWtuwuNSv5mAke3tC7gS3dzIzhTJsVnJZ1jVnDvA/xK8Ke P4JH0K8lW9tovOvNIv4vs2pWkRnMCSPGrPHIpwp3wSyKoZA5VztrvK87+I3w00T4j6fa22pz3dne aYbyTS9Rsypa2lvIVWVLi1lyksLvHC0iDY52ALKm5s/OMv7LeurqccUPirSJNGIXzr6WxvItUjPl 5cR6SpeFwGwATerkfNwflr6w8K+FdD8GaNbaFoFr9msoMyO8hEt3f3ToqT6hfz7QJJ5MLuYKFVcJ GqxoiL0VFFFFFFFFFFFFFFfFn7S3jU32rWPgezf/AEbRvJ1PWQEA8zVrq3JsLfMsQYCC2kMhaKUo 5nwyh4hj5aooor1WWOfxz4Eiu4w1z4k+HNslndxJl7m/8BSM0tneJD5zO/8AZM5ljuHjt1SO3mia RzsyPUP2a/Gy6fqd/wCCL6VEttZZ9T0ZnHA1iCAJe2gMcRJNxbxq6tLMqKYNqAvNg/SviP4o+BfC Wpf2P4i1qXTNQ8mO48h9G16ZJIJv9VPFcW9q8Uikhl3ROdrqyMQ6sB0+k+INB15Z20PWtJ1lbUx/ aTpWo2l+LczbvKE/2R22b9rbQ2NwBwODjXor4F/aA8eXHiPxbc+G7O6m/sHwxMbJrVWkS3utfgLx alfSwSRxt5kDM1mm4uoEbvEwWds9X8FPgourCz8ZeMbTOlZjutC0K5jUpqw/1kOo6pC+c2h4aKBv 9f8AecfZ8LP9lW8EFtDBa2sEVta2sMVvbW1vGsMMFvAghgt4IowFSONFVVVQFAwoFS0V4n8TPgpo PjlbjVNO8nQ/E/kSeVexokWn6lOZPOU65BCjMxPzL9pjHmLuBYTKiRj5N+GfjnUfhZ4uuI9Rtphp 887aP4m0x2kSS2NtcmNrqOJSVNzaPv2qwOVMkeVL71/Ri3uLe7t4Lq0nhuLW5hjuLa4t5Ungmt50 EkM8E0RKsjqQVYEhgQRwaqQaNpkGpXesR2UH9r3ypFPqLqZr02yxxxpYxzy5eO3HlJJ9mjKx+Zul 2eY7sdGuE+J2hyeJPAHivSIUu5bibSpLu1trKJpbm7vdKkXVbGzihVWZzNNAkexRuO7C/NjH5hV9 C/s7aPbN4l1jxjqU0dvpfgrR57yW4eR1FvcahBLB9okjVW3RJaJeM/dW2EA177/wkml/8K0/4XB5 v/FX/wDCv/7B/wCEg+zSb/7V+0fZ/s39kf8AHpt/tn5t/wBmxt/6Y/LXzx8YfG7SfF2PVtMFtc/8 IPdaVY2ZkS6EFzfaHenUbtLpMxOQl28tu3lsoZUBVsENXoH7QfhOPX9J0b4peHzHPpz6Vp6aq5KW rSabqEqPoOqR20yJIzM1x5MwZi4Bh/dhUkZeJ/Zos7W6+IV3PcQJLLp3hnUbyxkbdm2upL61sGmj AOMmCeaPkEYc8ZwR950UV8JftKeI21Pxra+H42l+zeGNOiSSOSKJFGp6vGmoXMsEqks6G3+yL8+N rq4C4+Zvof4EeFIvDfgDTLt4Ej1LxKq67fSk28kj20+f7GhWeBd3lLalJhE7HZJLL93cwr2aiiiu Y8Z+FdO8Z+HNT0DUY4il5byfY7mWNpW07Uljb7DqMSxyRtvhkIbaJAHUNGx2OwPwP8I9VvfCXxP0 GG6hvrWS41RvDGrae2+zmD6k/wDZv2a/hlAOILoxTSROv3ox0YAj9EtR1Ky0fT77VdSnW20/T7Wa 9vLhlZlit7aMyyvsi3O2F+6qgseAASQK/P8A+I/xr8SeNbm9sNMu7vQ/Crs0MGmQOsF3f23lvbvJ rN1Ad7iZJG8y0EhgA2qRIyea3ilfUvxZ1NfBnwz8DfC2CFrLUrnTLDV/EtqJzN9n2ubm4tpHZZEk FxqZmmDQzjy/s+0L5ci46H4C+AZNA0i9+JWs6ZqE9++nXh8OaRHY28t7Ppn2ZLg6ppyTN5hnvBvt 7UfugYix3SRXClbNj+z9qfivU7/xT8SNde31HW7ia/n0fQH897L7SkcsFq2r6n54UW3z2wt445VV I08u4cV6jZ/BD4XWTh08KwTOI2iLXeo6veK4ZPKd2hubhogxzkFUBU8rtIGK2rfAf4ZarHdbdAfS rm524vNJ1C9tpLZlcHda2czyWi5A2kG3IwSQA2CPnfx1+zp4j0IXGoeFJ28TaUhmmNiUSDX7SFTN Ns+zr+6u/LiSNd0BWWWRiEtQozXzhXvf7OWsf2d8RYrAiVk1/SNT04Kj7Y4praIayk8qHO7CWskY IGR5npkV9+0UUUUUUUUUUUUUUUUV86ftHeMrrQPDFl4csT5c/is3kN5dRyvHLBpenmFrq3QROrD7 S0qwsWBRohNGQS2R8KI7IwZSVZSGVlJDKwOQykdCOxr9G7z/AIux8HJWhAnvvEHhtbhIbJhYRN4m 0thcfYUk1LISEalbeSxdsGMEiXBElfJnwMS01DxPr3hm6uZLVvGPgnxJ4as544PPSG5uoUu3mljy vypBDMw7ltq8ZyN0fafD/wCze277NcReOfG3y4aUTWVtZnO5gcKZDNpBGPmXZIP4/u97+y74ejW2 8TeK5Y4WeWa38PWEolnFzAkCLqWrRvDgR7JS9ltb5m3RsPlGfM8V+NviSTxH8RteYtKbXQ5f+Ecs o5obeJ4I9IkaG9UeRner3jXMsbyMWKOoO0AIul8CfGt34V8aWWl5L6T4surHR9QgSGOSX7XLI8Gi 3UTsVK+XPNtk+YjynkO1nEe39DKKKKKKKKKKKKKKKKKK5jxtdXVl4M8X3tjcSWt5ZeF9fvLS5hka Ka2uLbSZp4Z4JU5V1YAoRznBFfldXovgT4YeKviBKW0e2jg0uC4W3vdbvnEFhau0TTeXGOZZ5AFA KQI2wtGZDGrhq+yPCnwE8A+GhbzXtifE2pRoPNutcCT2Rme0FtciHRgBb+Uzb3iS4SZ4yQRKWVWr 1az0HQ9OtJbDTtF0mxsZnjlms7PTrO1tJZYXDwyy29uiozKygoxXKkAjFcfrHwk+HGtxJDdeENHt vLMjRzaRbjQ5w0i7CzyaR5Hm44KrLuUHtknPmunfAoaMPFHhyO8XVvB3i3TEjhkvo0bWvDfiPTkk m0fV2MMltHNBEWkDmDa8jtHE8Rg82SvmrwrqOq/CX4mQJqjNanSdUfR/EEai9FvdaPcSCG7uEhUR STRGIpe2m5NrMsMm1sAVtftBaGmi/EnUJo1to4tdsLDW0gtoFg8l5VbTrszoqqplmntpbiRwCWMm 5iXLV5l4d8VeIvCd59v8O6vd6VcNtEn2dwYLlVDKi3lpKGimVdzFVljYAnIAPNff/wAK/ipp3xG0 10lSDT/EunRIdU0pHZlmi2rGdV08SDcbd5DtKZdoSQkhYNHJJjftC61NpHw3uoIVk3a9qmn6I80U zQm3icSapOTsBLrLHavAyZXcshJOAVbx79mjwb9s1bUPG90v+j6MJdJ0jDgF9VvLUDUJysUoYeTa yiLbLEUf7RlW3xGvtKiiiivzd+Lfh2XwN8RtTj0xJdMtpriDxFoEtr5dl9mhvH+0BtOFns8lLa6W aCAKFKiIY6An758DeJF8X+EtC8RqI1fU9Pie8jgjmht4tSt2NrqcFvHcFnEUdxHKiFmbKgHc3U9T RXB/FLTrXVfh14ztbsOYYvD+oakgjYRt9q0eE6vZEsQflE0CFx3UEZGc1+c3hLw1feL/ABHpPhvT 9q3OqXPlmVzGFtraKJrm+vGEjoGEMKSS7AwZ9u1MswB+i/2ir6z0LR/BPw60v5bPTbOPVJIpY3aZ YLOB9F0aT7SAEZn/ANN83gsWCscd+kvbAfGL4G6Ze2wa78VeFICqs7tf6jdajotsLfULOW6MD3Dy aha+XciFMb52tw7kIXr5j+HGnzap498HWcNr9tDeI9JuJ7cxJMjWVldre6g0sMgKsiQRyPIGBG0H NfqFRRXzR+0z4mudO8M6R4atlCR+Jby4m1Cb9y2bPQ3guVsysiMw33EsMvmRurDyip3LIwrn/wBl /wAMwm38Q+MJ1gknNwnh7TmDzm4tRDDHqGqM0RAj2y+baKjZLjZIPlU/P9b0UUVDcQQXdvPaXcEV 1a3UEtvdW1xEk1vPbzoY5YJ4ZAQ6OpKspBDKSCMGvzN8XaNefDb4gXtjp9wPP8PatZ6not24S5Ih Ux6to8s4uI1jkkRDGs6+XsMisoDL1/SnStRt9Y0zTdXsjIbPVLGz1GzMibJTbX1ut1AZFBOG2suR k45r5I+Lnx6vHu5vDngDUTb2lv8AabbVPEduIXkvpXja2lttEnYMUhjByLyPEjSANAyogkm+T3dn YsxLMxLMzElmYnJZiepPc19R+EtRl+H/AMAtb8SW01va634x1mfT9FvYEuVvlQn+ygjXlqEkimt0 t9SurV/M2IxVgd7mM8x8A/h4PFniMeINTtlk8P8AhyZJWjuIp2h1LVzGz2NnG8ZRWFuwS5nUlhgR pJGyTEj2Pxf8J/EnxT8aXer67eL4b8MaU76Lo9t5f2vWL+00+5BuL+OBX8iKK7ke4aGd38zYsWbd k2sew0n4A/DLS4rcTaNc6xcW8pmF5q+pXskspEnmRx3FrZPBaug4XabfDDhg3OdO4+CXwuuvJEnh G1AgQRx/Z7/WLPcu8sPPa0uIzI2Ty8hLYwAQABXiHi/9mOaCGS78E6w960Ue46PrphiuZykUjt9k 1S3SOEu7COOOKaGNeSzzAcV8sahp2oaVeS6fqtjeabfW+zz7K+tprS6h82JZYzLBcBWUMjK65HKk EcEGt/wJqx0Lxn4W1c3NxZxWeu6bJeT2xcSjT3u1h1GILGVLrJA0sbx5w6sVOQSK/Uuiiiiiiiii iiiiiiiiuA+J/i5vBPgjWdct3gXUfLjsdJjmmiiL6jfv9nhkiSZXEzQKXujDtJZYmB2ruYfmdcXE 93PPd3c811d3U0lzc3NzI889xPO5lmnnmlJZ3diWd2JJJJJJNfeP7PPid/EPgSTRtQnW6uvDd22m eXK0s839iXUQm0z7Q0xYbFPn20KL8qRQooUADPyzpNhc+A/jBpemPdXdiNE8a2NjJey+ZZyzaNNq SwNczCLJ8q6spNzAZDxSEYKtz7v4Y0y88NeMf2ifEmVTW9D0zWNR0xvluoPs+vpd+K7WWdd20nbb 2pdGBwSykjnPkf7P/h0a78RLC6ljiltPDtrc63Os0LSRtcRgWmnKjAYEqTyx3Ee7/nkxHIr0D9qD xLPJqXh/wjGdtpa2h1+8KyxuJ7q6llsLKOSLZuRoI45mBEhDCf7o2gn568G+K9S8F+I9N8Q6a7+Z ZTqLq2V0RNR092C3unTGRJFCTJlQ5jYo22RAHRSP1FsL601SxsdTsJRcWOo2ltfWVwEliE9reQrc W0oinCuu+NlOHVSOhANWqKKKKKKKKKKKKKKKKK/LHxxdJf8AjXxdeRmfyrrxNrs8QuY3inWGTU5W iSaGT5kZVIBQjK4x2qDw14T8QeMNQXS/DumzajdBDLLsKRW9tEASZru6nKxRKcEKXcbjhVBYhT9i eDv2bfC+m26TeMJ5/EmoyR/PaW811p2j2peOJikRtWS5meORZFWZ5UR0bBt0Ybq930vwz4c0SZrj RPD+h6PcPnfNpelWFhIQ3ykB7NEbByRtz0zxWHqfw38A6xDcwX/g/wAPMLraZri20y20++OyQSAx 6jp6xXCHKjOyUEjKklWYHzG3+BsPhfxPaeIfBl+Dpk8t1ZeI/CuvPNcafqHhvU1ePUtNtpogvmhI yv2e2vhIjSJHJLMduG+XviR4L1L4YeMsWBvoNO+1R6r4W1d0EZdYGjuvKinVnBmspWWJ9xDHCTFE WVAfSvjtLaeL/C/w++JenWsaRana3GkapOLiVpLe75ubbSfKuBGZBbXEepoZ44QGIyWKtFXzdY39 9pV1FfaZe3mnX1uX8i9sLma0uoDJGYpDFc27K67lZlOCMgkHivtL4N/G+fxPdJ4W8YzRf27O8r6R rCQQWsOqHBlbT7uC2VIoZ1GTCyKqSKNhAlC+f7x4v1w+G/C3iDX1a0WXStIv7y1W+cray30VuxsL Wba8bMJpzHFsR1Zi2FO4ivz8+DvhGLxn470vT7yD7Tpdgs2t6vFviAktLEqIYZY5wwkjluZLeGZF G4xs+NuNw/Sfryev+cccjoccU2iiivif9pzw5BZa/oXia3VUOuWVxY36x2wVTd6OY/Iu57sMQ8ks MyxBWUELBwWBwnrv7O/il9e8DHSbu486/wDDF2dOVXklluP7JnjFxpUkryZwi/vraJVbCxwqAAAB XvdFHqD3yCP6V+U+v6IdL8Ua14dsjPftpuv6jotqywn7TeGz1B7CAi3i3HzJCowi55OBmvq3xJZx /CP4EHw/5jw+I/FZ+zX+xLefdf6xGr67FNFPNKgjgsIjp/n2wILiOVVjaQuvzf8A8J7qH/Cuf+Ff ZvPs/wDwkX9r/av7Ql8j+zfs+7+w/sG3Hlfa/wDTfv7fN+bZu+auEd2dizEszEszMSWZiclmJ6k9 zX2b+zh4rt9Z0LV/h7q0UV2unw3F7Y21xAk1vdaFqM3lapYXEJi2MkdxNuImkdpBcFVXZGa9M+Gv wrg+Hmt+Lr23uYbuw1k6cNEBWVL3TLSOe6mu9OnLs4dVDWoWYPucoSVTHPrtFFfmx8aftv8AwtDx f9vz5/2212bvKz9i/s2D+zceVxj7P5WO+PvfNmvvn4f/APIheCOuP+EQ8NYz1x/Y0OK66iiiivzh +LUI8NfFvxJNo8s9tPa6xYa7bz78zQanfWcGuzzxOuMYuZXaID7owM8Zr6B/aa8TT2Ph/RvDFs6A eILqe81ErNGZRZaO0T29tNbFSwSaeRJVk3LgwFRuy2PiSrVlbG8vLW0VgjXVzDbK7AkKZ5BEHYDs M5r7j8e/DG88ffFrRLm7tSPCeleGtLfWbmR5IUvXTV76VdFtHhKu0kgK+cyOpiiYuXV2iV/oa3t7 e0t4LW1hit7W1hjgt7a3ijigtoIYxFBBDEgCoqqoVUUAAAYAAqWiiivFPid8FdD8eC51awK6N4qF syw3kaqlhqcysrwLrcCIzMcBo1uIv3ihgXEyxpGPD/gJ4E1iz+JOqXGt6ddWE/guzmSeOSSCMw6p q8T2NlGyZJmhltTdyxyw5jICNv2sgf7booooooooooooooooor4D/aM1jStX8fQppl7HevpGh22j 6j5I3Q22oW+oXVzLbCcfKzosyiULwjAoTvVlXwOv0D+EHjr4fxeBfDejW+v6dpd3p9qlne6brWoW 1henV7iVrrUJLVLuT97FNcSPJC0LEbWVSFcNGnU2Pwj8EaP4o0/xbo2nT6Nqmnz6nO1vY3Mg066k 1W1e0kWexufMWJY1lfyo7UwquQCrBQo3/GPgvRPHWm2Ol6+t09hYatbauILW4Ft9pmtbaa1FrcSq pcRMk77xEUfIUiQd6y3ngT4ZaPa6LJqWleGtNsrW8vbLT73U2e7kt2nkvLmS1hvZJLq4LSO+0Rhy WOxATha/Ozx7e6FqfjPxLqPhtrl9Fv8AVbq8tJLuNIZJHun8+7kihjVNkDTtKbZHQOsOxXG8NWPo N3b6frmjX91Ld29tZarp13PPYBWvoYLa7SaWWzV3QGVVUmMF1G7GWHWv1S0nVdO13TrTV9Iu4b/T b6ET2t1ASY5I2JVgQRuR0YFZI3AdWBRgGBAv0UUUUUUUUUUUUUUUVla7pUeu6HrGiSytbx6xpOo6 XJOih3hXULVrRpkU4BKh9wHc8V8efDj9nnUtSnOp+O1l0rTrPUpbcaCpH2/V1s5GineW8hfFvbPK oWOSMs8yB2jMaNFM/wBp28EFpbwWtpBFbWtrDFbWtvBGsUFtbwRCGCCCFMKqIqhEVQAoAA4FS0UU V88fHb4WDxVpjeKNBsZZvFGlRItzb2py+s6TFkyRLbEfPdQZ8yEoQ8ibotsreQqcB+1VplvFq3hL WF3i7v7TWtMmy2Y/s+k3UF1a7V7Hdezbvwr5Nrv/AIX+KJvCPjjQNWF2lpZPfQ6frLTPcraNo2oS rb6g10lswLrCpFygYMBJFG5VioFe/ftVM+3wKuW2M3iYkchGdBp4XjpkBj+fvXqf7P8AZWtp8LtD nt4Ujl1K61q9vnVnZri6j1ebTUlcOSAfIt4Y8IFGEB+8Sa9ooooor4T/AGnf+R+0npn/AIRGwzj/ ALDF/j9MV9IfAjb/AMKn8J467dd3Y/vf8JPe9fwxXrlFV720S+sryyeTylu7ae0eXy0l8tbiJomk 8qQFXxu+6wweh4rxz4efD3R/hH4Y1PXdT2XmuJpVxqOvalDD5klrY2dt9uuNJ00Mc+UhjJZhtadg rMAFjVPhfxf4luvGHiXWfEl4pjl1S8aaODdE/wBls40FtYWRlijiEhggSKIyeWC+3ew3EmvYv2ev Hh8OeJG8MX8kraT4omt4bZUW4nFnrynybKVYo2KolwG8meQRlsiFmZY42I+gJPhOdL+LejfEPQnU 2N3d61N4i0+V18y0vtR0S7hbU7R5CTJFcTSASxcukjbkzExWH3Giivhr9p/z/wDhNtEz5v2b/hFL fys58nz/AO17z7R5fbdt8rfjnG3PGK9l/Zs8j/hXUvk7fM/4SLU/tW3r5/2a327/AH8vy/wxX0BR RRRXxf8AtS6UkOt+FNbWYtJqGlX+lvb4G2JNGu1u45ww5JkN8wIPTYK7yXx3Jo/7O2k6zYXRs9Tm 0S08LaVLN5lvcC9t7htCupbKSxcMssMEFxcW0m8EGNXYE5U/DdFfauueAdS174J/C3wv4dg86a+1 Tw5qtzN5cy2thDq+hahq2oaheyyNIUjie4bcQfnYqsSBnjir6F8MeGtJ8IaHYeHtGjkjsLBHWNri Tz7meSWQzT3V1MAoaSR2LttCoCdqKiBVG9RRRXA+Pvhz4e+IOlTWmp28dtqixqNM12C3ibUtPli3 NChlO1pbcl2MtszBGDbgVkCSJ8eWfwh8RaD8VfDnhq8szqemPq9tqcOqpHNBYal4f0y6S51Gd5Eb 9xKkQ8uWAy7kkZFV2WSGR/0Booooooooooooooooor5U/ab8TaLJo2l+E4r1Jtdg1q11i6s4fn+x Waabc28f2xlyqSSGdHjjJ3FDvIClC3xlX1j+zj4s8FaDp/iGw1jU7PRNdvr2C6e71S7SxsL3SbSA Q2ltBc3MghEsM0s7MhCuyyAqZFRhH7l4n+F/w8+JA/tu4jSS+vIbdI/EXh/UVSW5gtXMcb7kMtpO cfujLJC77EWMMAigd74h0S08SaJqeg38lzDZ6ray2dxJZypDdRxy9WgkZWUHp95Cp5DAqa5nQ/D/ AIC+Fmly/ZZNM8OWd9cQpdalq2prDJqF5DDiJJr/AFGQZYL5jJAh2KWkZEG58/F/x41rwtr/AI6f UPDF3Bfp/Ztva6xfWvmm2udVsbmW0LRSSKFlCwJAqzQs0TqFKE4JPitfpv8ACzXNK1rwD4VOl3lv cnTdA0bSNRjibE1nqOnabHaXVtcxNh1behZcrh1w6llZWPoNFFFFFFFFFFFFFFFFFfGmpfAfXvEf xW8QvfyTWvhS91ObxJca4iwJLd2+s3Ul5JpWmR7pB9qSUyws8q4jRRO8eJIYpfqrwt4V0XwZotvo Og2ot7S3Jld2Ie6vbuRVE1/fT4G+Zwq5bACqFRFWNURehooorz34meAbH4heG7jTJUtotXtVe40H Up96/YNQwMo0kGW8i4C+VOu1hjDhGeOPHzl4z8Palo/7PPhzTNYtptO1PQvFl2buzmVGYSnVtUtg okRirIyzCWOVCyOu1kLKwavlarNpd3Fhd2t/ZzPbXdlcw3drcRnbJb3NtIs0E0bf3kcBh9K+8/in rkOv/Ae71tpLa3k1zS/Cl6lvHcxzILu61eyurixhk4LPFiUOuNw2MWUYbHBfssWHyeM9Ue0i5Oi6 faXzRRGYFftNzqFrFMfnVSDbPIgOGIQkEoMfXNFFFFfOf7Tuf+EA0j723/hMNPz025/sXUNmff72 Pxrj/wBlT/mfOnTwv9euo9K+vKKK8L8J/Bq003x14j8deIHg1C6uvEeq6p4csUzJbacl7evdx6le F1Ae6G8iFACsWPMy8pTyfmn48eOJvFfjK50uON4dM8JT3+jWsUqw75NQiufI1e+3ICQsjxJHGpcj ZGr4RnZR4jXpvij4UeLfDniy18JxafNq8+rSP/wj13ZQkQ6xbx/NJKu47YnhX5rtJHxAPnZzCUlf 7b+FXw1tfhxoctq1wt9reqtBc65fRFxavJbqwt7OwjdVPkQeY4WRwHdmZiEBWOP1Ciiivz8/aJ0p 9O+Jd5eNMsw13SdJ1RE2kG3SG3OieQzEncc2ZfIxgMBjit8/tB6lpngDwx4d8PW0dt4isNOj07UN Vlt45LSxs9N3WWmpp9rMzrNcSwJFJPLMuxDuCxuXzFgaH+0N8RtO1CG51TULbxBYBlW50260/TrL zImkBla3u9NhieOXYGWNm3oCdzRvjFfflrdW99bW19aTRXNpeW8N1a3EJDxXFvcRiWGeNlJBR0YE EcYNT0UV+cvx4Ofit4q/7gY59vDlmD/Kuv8A2nc/8J7o+QAD4P08r16f2xqA/nXzlUkMskEsU8TF JYZElicdUkjYOjD6EA1+ulFFFFFFFFFFFFFFFFFFFFFFFFfGvxk+Ocl5JJ4Y8CalPb2tvPjVPEen zNDLfSwsGFpo15AwZbdXH724QgzEbY28jJm+ePCfhLXPGusW+i6DaG4uZjumuHLpZafbA/vL3ULh Q3lxJ64LMcIivIyqZfFvgvxF4J1OXS9fsJbciaeO0vkSVtN1WOHaTc6XeOqrKm10Yjh03BZER8qO TqSOSSCRJYpJIpY2V45I2ZJEYHIZXXBBHYiprm9vLwqbu7uborkIbmeWcqD1CmUnH4VVqzaWl3f3 ENnYWtze3dy4jt7W0hkubm4kb7scMEKl3b2UGvV9a+CPjvQfCf8AwlV9ZwbIGd9R0i3mNzqmmWAB xqN0luGiaMAbpRHKzRoyu4CibyYPhZ8VNT+HWpGN/Ov/AAzfTK2q6SGUujkCP+0tL3kKlwigBgWV JkARypEckX6H6PrGm6/plprGjXkOoabqECz211btvSRScMjpwySI2UkidQ8bAo6qwIGhRRRRRRRR RRRRRRRRRRRRRRRXxz+1RfLJfeDNPCENa2ut3xl7ML+a2gCD/d+zZP1r5Nor61/advYtQ0/4bX8C yRw3tv4ivIkkx5qRXUGlzRLJtJG4A84OM17h8E7o3nwu8JTGJIttpfWu1S5B+w6vcWXmEuSdz+Xv YdAScADAr1Oiivn344fFrUfAf9m6F4dFsNc1O1mvbm8uoXuDpmnlmtbOa1hkXyZJZZVlILl1QREN EwkVh8/6F+0R8RdMv47jVbyz8R2B2JPp17p9hYkx+ekkstrd6VFC6TFFaNHkEsa7izROQuOU+LPj aHx74xudbsnuTpMdhp9jpEN5bW1tdWlpHbC4ubedbcsCwu5bp9xkc/NhW2BQPu74WaK3h74eeE9L cziUaTFf3CXEPkTwXOru2r3NrJEeQYpLh4uecLyAeK7+iijp7EfU9T/PoOTXwD8ZfhBN4IvH1zQI p7nwneSFmUJJM/h64llCrZ3UpyWt3LKttO5zn91Jlwsk3s/wI+El14YA8Y+JYBDrd5ZvDpWkzQRG bR7S6wZL27aVWaK7lQeWI0KmKJ3STLyPHF9L0UUV8pftS6XNJpvhHW0EIt7O+1PSrgkAXBl1O3iu 7MA4yyBbSfOW+UkYHzGvK/h18ZD8PPBWsaLZaVHea1c68uo2M11M/wDZ6wXenx2ty9zbwBHYwtbR 7UWZd/mnlBERJTH7QPxQGoC8OtWhtxeC5/sn+x9L/s9ofO806cZBELrySv7rcLnzdvPm7/nr7b+H /i6Lxv4S0jxEI0gnu4ZIr61jYMttqFpM1tdxqA7sqsy+ZErnd5boW5NdlRRXyH+1Up/4oNsAA/8A CULn1YDTiRj8R+dcX4muYE/Zz+HNmzn7TP4o1W5hTaSrQWt9q8Vy7NjAKtNEACcnOQODj53or9OP hTdy3vw48GyzlS8ehWdoNiKg8qwX7DbfKO+yNQx7nmvQKKKKKKKKKKKKKKKKKKKKKKKK8F+Mfxjt vBEEnh/QJIbrxdcQje+Emt/D0E6b0urpG+V7lgQ1vbMMYIllGzy45vhqysta8Va1FaWkd7rOu6ze OVBdri8vbqdjLPPcXE5/3pJZpGAUBndgoJrtPG3wk8ZeBIoLvVbOO906W2WefVdHF3e6dp0jTrbC 01OeSKMwSbnjCF12OXCxu7B1XzKitK51jV7yOSK71XUbqKWRZpYrm9uZ45ZUJ2yyJKxDMNzYYjPJ 9TWbRXsmi/An4ja3pNxqy6THpgjiMlnp+sTGw1TU2V3ieK3s5FzCwKZBvDCGDKyllO4cT4b8S+JP h94h+36a0+m6pp88tpqGnXsU0ccwil2Xel6vYPsYqGUq6Nh0YBlKSIrD9Efh/wDEDRPiHoo1PTGN vdwGOLVtJmkV7vS7qRSVVyuPMikw7W84UK4DAhZEkjTuaKKKKKKKKKKKKKKKKKKKKKKK+e/2l7lo Ph7aRKFYXnifTbdyc5VFsLu7DLjvuiA57E18F0V9TalBNJ+y74fkVC6QatPPKy8iKE+K762Dv9ZH Ve/3hXc/svajBJ4S8QaUrA3Nj4iOoyrubcsGp6ZBbW7YAxgtZy9GJ45AwN30zRRXnHxU8eN8PPCk mtQWi3t/dXsOlaZFKCbRb25hkuRPfbGR/LSOGRtqHLNtT5QS6/Glt8ffinBcwTyeIYbyOGWKWSzu dF0Rba5jjk3NbTtaW8Uqo4+VjFKj4PysrYIk+KfxWT4kaP4RhNrc6dqGljU5NdtYyDpFxeT+RFZ3 Wn5laQjbHKdsyBovMKB5Blz75+zLoX2Lwhq2uy288M+vax5MMsjfuLrTNHh8q3mt48fw3Mt5Gz7u SuMfKSfpKiiivk/4+/Cc3SyeOfDFjcTXzOD4m0+1XzRNCIgia1b2y/OHTbtuhGGDKRMUUpNI/wAu f8Ih4l/4Rr/hMP7GvP8AhG/tf2L+1dq+V5u7yvM8rd5nk+Z+5+0bPK8391v8z5a+m9Y/ahWLWYl0 Pwyl7oNu1ws8mo3b2mpaiHtwLeW18lJEtFjl3FvMWcyR44gY8fQHgn4ieFvH1m11oN6VuIzOLjSL /wCz2+s2iwuqCeexillzE4dCk0bPGSdhbzFdV7iiiivEfjx4FuPGXhFL3TLee613w1LJfWFpbRvN Le2V1si1eyhhEiLvZY47hSI5JGMIijXdLX560V+qHge2ubHwX4Qs72Ce1u7TwvoFtc208Twz21zB pMMU1vPFIAysjDaysAQQQeRXUUUoyTgDk8cHOSe4A/LpX5ha3dzfEL4i3ksFzO//AAlPilLPTJr7 YksNlfX66fo8cy7tqiGAwx7d+AFAzgZr0v8AaYvbW7+IVjBBMkkum+F9Osr5F3bre6fULvUVhk3A fMYZ4pOMjDDvkD54rpPCOgS+KfE2h+H4vOB1XUbW2mkt4xJLb2ZcPfXio5AIhgWSY8gYU81+qlFF FFFFFFFFFFFFcV4j+IvgnwnK9vr/AIk06yu45YopbCNpL7UoXng+1Qm403T0muI0aMqwkeNVwV5G 5dzfDfxK8C+L7hrPQPEdle3wIC2MyXenXs+InmdrS01KOGSYIiM8hhVgoALba7eiiiiijgDJ6dz0 GBknkkZzj26ZNfFnxq+NZ1Zr3wf4PuwNHzJba3rdtIP+Jufuy6fp0yZxadVlmQ/6RyiH7Pkz+BeE fCOteNdatdD0O1aa4mYG5uSGFpp1oGxNfX0w4SJB+LHCIGkZEP6M+AfAOi/D7RU0rSk865m8ubVd VmjVbrVLpVI8yTBOyJMsIIAxEYJJLOzu/X3Vra39vNZ3ttb3lncxtFcWt1FHc208LjDRTwzBlZTk 5BBBFecah8F/hhqV295c+ELGORxGrR6ddano9piOMRrtsdKnghUkD5mWMFmyWJJJrl2/Zz+GxLuI NZjUljtXVn2IucgDzEJI+rZ9+9VrH4CfCfVbaLUtMe91HT7sTm1ubDXlu7GQK7W7eRdQbg/lurL9 84ZMPnkHct/gF8K4IIYpPDst28aqr3VxrWuLPcEH/WTC1uYo8n/pnGg/2a9K0bw5oHhyGSHQdF0v R0mS2Sf+zbG3tJLpbRWS3e8mhUNMyhnw0hZssxzlmrar4t+NfwUOlG78YeDLMnSSXuNc0K2jydJP LTajpkKD/jz6maBR/o/30H2fIt/Hvh98S/EPw91COXT53utHluFl1PQZ5T9hvlYCOaWIEN5FxsVQ lwi5+VQ4kjBjP6JeFfFei+M9Gtte0G4FzZ3HySxyAR3VhdKAZrG+gDHy5kJ5GSCCGRnjdGboaKKK KKwvEfibQfCWmvrHiHUoNMsFljgE0qzSyTTzHEcNta26vJK+AXKxISEVnPyKzDhYvjj8K55ooI/F sO6Z0jRpdK8QWsKtI21fNnurRI419WdgoHJIr1C1urW+toLyxuLe8tLlFmt7q1njuLaeJgCksM0J ZWQ54KEgjmp6KKKKKKKKKKKKK+S/2pNIka38J+IIrYeVDLqWj3135wyJbmOO90q3+zs2cYivGLom M8O3KCvjuivqT48RS33gj4Ra1bwTtp50VopLhgNkE2qaRYXVjby7SQHkjgnYAE52NzxXpX7NXiEa l4JvNCknRrnw3qsojgWBkeLTNXJvrWSSbG2Qvc/bO5ZQoDADZn6Koor4b/aficeN9DuDE4hk8JW0 KzGIrFLPDrN9JNGsvRnRZYy4zkBlyPmGfmuvUPhL4Cn8eeLbK0lt3k0HTpIb/wAQz7ZPIFlHJvj0 55opImV7xk8hNkgkVS8qqwiav0oooooZlRGeRlRI1LO7sAiKBlmZmOAAOSfYknFfM3j79o3SdGkl 0zwXbWviG+jZ0m1W6aVNEtZYLlVZLeOLZJeblEoEkcscYyjo8ykrXbfDv40+GfHzrpzo2geICsjp pF5cxzxXaI+FGmajtjE7hNrNE0aSffKq6Iz17HRRRXG/EDwnF428Jaz4edkinu7fzdPnfaq2+p2j C5sZGkKSFUMqhJjGhYxM4XBYGvzK1bSdQ0LUr3SNWtZLLUdOuJLW8tpSjNFNGcHbJESjqR8ySIxV 1IZSVIJzq+9/2a7C6tPh3PcXMRji1PxHqV9YN5kb+faxWttprShUJKYnt54yGAb5ScbSpP0DRRX5 /wD7RWtwar8RHtLdmddB0ix0idhIjxPdmSXU5zD5ZIGwXKQuDgh42B6Vq/Fa1sdL+FPwa0+2Mu65 0qfVgGPymS/sLbUdRJCYXie6ITIzjPPXPzlRX6m+BdEk8OeDfDOiTwvBdWGjWEd/BJOl2YdSkt1n 1KMTxFkKrO0irsYrtwFJGCerooooooooooooorA8QeKvDnhWBbnxDrWn6TG0cssK3lwi3N0lvtM4 srJcyzsu5QyQozfMM8kZ5DS/jL8M9YvYdPsvFdoLm4YrEL2y1XTIHYKSEN5qVvDCGb7qK0gLNhVy xAPp1FFFFFFfP/xd+NVj4PtpdD8MXFnqXim5WeGWeJ4bu18ObJGtpZLxVLKbxXRhFaSfdI8yddmy Ob4fsbHWfFGsxWVlFd6xresXblVLtPdXl1OxnuLi4uJz/vSTTSMAAGd2Cgmv0H+FXwq0z4d6Z503 k3/ie/hVdU1RVYxwxlhJ/Zel+YAywKwBZiA8rgO4CiOOP1n6j8CMjHevPda+FHw68QyCfU/Cmm+f 5k87z6eLjRpp5rkhppbuTR3gMzEjIMxcjJIwWbPH3f7O3w0uLlp4bHVLCMxogs7TV7l7YMOs2++8 6XJ75m2+iisbT/gh8HNVur/T9Ou7y9vdAvILTWbe313zZ4Ljy0byL1FT5d5VwxjAw/moCrxlY+gs /wBnz4YWvmCfSL7UfMCqhvNZ1OPyCpJYx/YJIOWzht+4ccAc57vw/wCAPBXhc276F4a0myuLUzGC /wDsy3Wqx/aAyTBdXvfNucMrMmDNjaSuMHFdhXgnxj+DkHjiCXX9AjhtvF1tCodCUht/ENvAnlx2 t3I2FS4RQEt7hiAQBFKdgjeH4s8PeIfEPgHxEmp6a02natp00tpfWV3FKizKkuy80rVbN9rFCyYk RsMjgMpSRFZf0C+G/wAUdC+I9lKbRf7O1uzRXv8ARJ5VklijLBFu7SYKnnQZwrOEUo2A6qGj3+mU UUUUVWvb6w0y1lvtTvbPTrKDZ595f3UNlaQCWRYY2mublljXLsqgluSQByefKz8d/hRtz/wlgznG 0aH4lzjpu5sse/X8M16PoniDRfEljHqWg6nZ6tZOEzNZTJKYpJIEuBb3UY+aGURyIXhmVXTOHUGt aiiiiiiiiiiiiivGPj34ek1/4calJAJnuNAuLbxBFFE0QWSOzV7a/abfj5I7Weec7fmJQAZ+6fzu or61g1C1u/2V722tpt8umXC6ffptIMNzJ49i1VIskf8APC4hfIyPmx1BFYv7Mevx2PifXPD0rQIN e0uG5tnkcrPLe6JK7Ja26ZwxMFxcSv1IEWRxmvt2iivmj9qCG5bwhoNwtwUtIvEiRT2eOJrifTLh 7W6J28eUscyDLc+bnnt8PVt+HdB1DxRremaBpaK99ql1HaQs4mMMIfma6ufIWR1ihQNLM6o21FZt pxiv1C8N6FaeGNB0jw/ZBPs+lafb2aukMVv9oljQG5vJIoht8yeXdNKRyXZiSSSa26KKK8X+Inxv 8MeBzJp1nt8ReIAj4sLC5g+x6fNFdfZpYNYv0LGCRdspECRvJlAJFiWRHPi3/DUuvf2T5X/CLaR/ bv8A0EPtl7/ZOfPzu/sf/XZ8n5P+P773z9P3deEaJ4G8SeIdC8QeI9MsWk0fw3bG5v7uQ+THKY9s lza2TMMSywws1zMoOEiGWId4kkw9H1jUtA1Oz1nR7uWx1LT5hPa3MJwyNgq6Op+V0dSUkjYFHQlW BUkH9SPDGvW3ijw/o/iG08pItX062vDDFcJeJaTyx4urBrmJUVngl3wyEqpDKQVU5WtyiiivHvFn wM8A+Lb+41We31DSNSu7h7u/u9Fuo7b7bPKAJJJ7W8jnhDMQXZo4kZ3LO5ZmJqTwv8Dvh74Xntb6 DTJ9X1KyuZLm2v8AXbprx4maPykX7DbiK0byjl4na3Lo5DhgyoU9door5/8Aj/8AECHwz4bl8MWb B9b8U2VxbOUltydP0WRlgv7i5t5A7f6UhktoPlUf611cNCA3y38F9D/t/wCJXhiBo7prfT7s65cy 2qhvs40aNr+zkuGZGCxPcpBC+QM7wgIZgayPidrq+JPH/ivVo2tZIJdVltLWayk822uLHSUXSrG7 il3OG86GFJCyttLMSoC4AxvDHhPxB4x1JNJ8PadLf3RBklYFY7a0hUFmuL27lIjiTAIG9gXbCIGd lU/fnws+FWmfDnT/ADpGjvvE1/b+Tq+qqX8pY2kEx0vTUYKVt0ZULMwEkrqHbaPLii9Yoooooooo ooooor43+M/xvvnvrnwj4KvbrTYdOuzDrGv2kstpfXF7aS7ZLDSp4irxQRyLiS4QhpmG1CIQWn+T 6t2F7dabe2eo2UzW97p91Be2dwgUvBdWsyz28qhwRlXUMMjHFfql4a1OXW/Dnh/Wp4kgn1jQ9J1W WGMkxxSajYx3bxx7uSoLEL3xjNbdFFFRXFxb2kE93dzw21rawyXFzc3EqQ29tbxJ5k088shCqqqC zMxCgAnIANfDfxa+OV94mfUfDXhWU2Xhhs2lzqCq0d/rsakrcDeTmG0k4AjCiSRAfMYLI0I8b8I+ DNf8b6rHpWg2TzuXiF5duGWw0yCQkG71C5AIRAAxCgF3wVRWfCn9FvAPgHRfh9oqaVpSedczeXNq uqzRqt1ql0qkeZJgnZEmWEEAYiMEklnZ3ftyfp09xjB556dK+d/Gf7RnhXQJnsfDds/iu8icpNcw 3H2LRoSpkikWO/aORrhlZEI8mIxOjArPkFa8D1X9on4l6hJG9pfaXoaxxlHi0vSbeaOcltwlkOt/ bWBH3R5bquOoJ5ri/EHxK+IHi+zay1rxDf3unwo0lza2sFrp1pJHLLEudQi0qKFZlDrHsE4YIx+T BY5y/DPi/wAW+EXlvfDWr3+mR7wtysQWfTpJZonij+12Vyr2zvt3eWZYyy4yhBGa72x/aA+KNpdQ 3E+t2mqQxvuexvtG0lLW4BBGyZ9Oht5gvf8AdzIffFeveE/2nLa4kgtPGmiLYiQ7G1nQzNNaxNLc qiNcaRcF5kiSIu8kkU8shKgJCd2F+otJ1XTdc0611bSbyDUNNvYvNtru2ffHKuSjKe6srBlkRgGV gUYBgQL9fGXxr+Cn9m/bPGPg6zP9mZe51zQ7ZP8AkG9Wm1PTIVH/AB69WngUfuOWUeTkQeIfD/4g a38PNaGqaWxuLS42RavpE0jpaaraoWKrJtzsmj3M1vOFJjYkEPG0kb/oZ4M8deHPHmmvqXh+7aUW 7RR39jcp5GoadPNGJY4rqA5GCMhZULxuVZVclHA7Ciiiivz3/aB8QXer/ETUdPe4Z9O8PxWmnafb 4uI44Xms47vUZTDNgeY0zlGlRQHSOLBZVVj4fXoPgH4keIfh/qUNzptxLdaU0zvqPh+e4mXTL9Jl WOeQRLkRXAVE8u5RSylQGDx743/Rnwx4l0rxfodh4h0WWWWwv43ZFuIzBdQSxO0Nxa3MWWCyRupR trMhxuRmQqx3qKKKKKKKKKKKKzdY0fTdf0y90fWLOHUNNv4TBdWs4O2VMhlZGUhldGAeORCGRgGU qygj4L+JHwO8Q+CnuNT0lZvEHhvzbqRLi1gmn1LSbOC3+1GTXbeGMKqIgkDXUeYv3ZaQQF0jPhtf U+rXJ8Yfs2abdyaiZLzwPqtjbXUSWQQMLK5bRNPsCy+Uo8uxv7aUzqJNxXa2XaRl8l+Evjk+BPGN jqNw+zR7/bpeuhhKypp1zKu6+8uFJHZrZws4CIXZVaNceYTX6S29xBd20F3azxXNrdQxXFtcwSJL BcW8yCWGeGWMlXR1YMjLkFSCDg1NRXPeJPCfhvxfZLYeI9Is9VgTJhadWjurUtLHLIbK+tyk8G8x oH8iRd6jY+VJB8ff9mv4dtffa1m8RxwG483+zE1K1Nise/d9lEklu1z5ePlybjfj+PPNe1aH4f0T w1YRaXoOmWml2Me0+TaRKnmyRxLb/aLqQ/PNMyIgeaV2d8Aszda16KKK+Q/2mPGV7FNpfgiymkht J7JdZ1jypcC8Ely0Gn2UwXDbYjA8zo3ysWifGUBr5u8G+D9X8c65BoGjCBbqWC6upLm7+0rZWcFr CZDNeTW0UrIjNshRihBkdFJG7Nc5cQXFlcT2tzDNbXlpPJBcQTI8M9vcW7mOWGWNwGR0YEMrAEEE EAiv0S+CfjSfxn4HtZL+Z59Y0WdtG1KeWQSXF39niWWzv5C7vITLE6LJLJgvKsrDpXr1FFFcF41+ GvhHx8sT6/YyG/trZrSz1axne01G0gaXz/KVxujkVWLFFuIpFUs5UKXYnhNL/Zz+G+myzSXcGta6 skYVItU1Roo4GD7vNiOiR2bFiPkIdmXGflB5r3K3trezt4LS0ghtrW1hit7a2t444Le3t4UEcMME MQCoiKAFUADAAAxU1FcZ4/8AGdj4B8NXniG9Rrh1ZLTTrJSFN/qdyjNaWu/+FMI8kjZOI0ZlDMAh /NBm1XxNrbO26/1rxBqrMdohha91TVrvLYVNkaGSWToAqjPYV7f+0RqFpF4j0DwfpcqDSfBvh2zs obERy7tPurxA5ga6nG+XNlHYEHe6jpkSeYB4PY6ffardw2GmWV5qN/cl/IsrC2mu7ucxxmV/Ktrd WdsKGY4HCgk8V9qfCT4EL4ZuoPEvjEWl9rUSwT6TpUDNcWujXBRZmuryQgLLeROTGgTfFGwMkbyu Y3i+l6KKKKKKKKKKKKK8F+Mfxit/A8D6DoDw3Xi27hJdmVZoPD1vPHuivLqNsq9y6sHtrdsgDEsw KFEm+Dr7UL7Vbua/1O9vNRv7kp597f3M13dzmOMRJ5tzcMzthQqjJ4UADiqVfoj8BfE134k+Hlkt 8C1z4fu5fDfnloh9ptbG2huLCQRQogXy7eaKDnczmPzGYs5x7PRRRRXy98aPjb/Y32vwh4OuwdY+ e21rW7eTI0fgpJp2nSocG86iWUcQcon7/Jg+OdL0vUtc1G10rSbO4v8AUr2URWtpbJvmlfaXc8dF VVLu7EKqgsxABNfod8KvhVpnw70zzpvJv/E9/Cq6pqiqxjhjLCT+y9L8wBlgVgCzEB5XAdwFEccf rNeS/ED4yeFfATTWEzyav4hRY2GiWDBWh8+JpYG1K/dWigVtqkoN8u10cQlGDV8z63+0n491BbiL SoNF0CF7rzbaa2s2v9St7YMTHbSz6i0lvISCBJILRCSMqEBK1x918Zvipq0Dac/iq/K3JRAum2Wm adeswkDqtveaVBFOpJGDskBYZU5BIPB6JrOuaDfjUPD+o6hpt+kbFp9Omlike3hZbqWO4EXEkOY1 eSOQFCFywIFeiD48fFbOT4q/8ofhz1zxizr03w/+1Dq8Unl+KPDdhe2zSWi/atEln0+5t4FJF7M9 retcR3DsCjRoskCgggnDAp9TeE/GHh/xrpcGq6BfxXMTxRvc2jPENR02R2ZTbanZqzNDJuRwuTtc LvjZoyrnp68F+Mfwct/HFvJr+gRw23i62hVWVmjgt/ENvBGFjtLuRiFW5VRtt7hsKVAilIjCPD8N WF/rXhXWor2ylvNG1zRryRQWjaC6srqBjDcW9xbzD/fjmhkQhgWR1IJFfoR8K/ipp3xF0wxuIrHx Pp8Ctq+kqxEckYYQ/wBqaYZCS1s7MqlSxeF2Ebkho5JfV6KKKK+Qf2ovETmTw14ThmYRiOfxFqEB gjKSuzNp2kSrcsN4KBb0MikAhgzBiFK/ItbeheItb8MaimqeH9Tu9LvlVYzNayFRNCJknNtdRHKT Ql40ZopVZG2rlTgV+h3wp+JFv8R9CkumgSz1vTHhttbsYyxgEs0Za3vbIuWYQz7HKrISyMsiEuFW R/T6KKKKKKKKKKKKOnsR9T1P8+g5NfHnxY+ANwtxd+JPANoklo8Ut1qPhiEFbiCdSHkfw/Ci4eNl Jf7JkMjDbAHV0ij+THRkYqwKspKsrAhlYHBVgehHcV9SfAq6k17wR8S/h/H9gF5fabeX+kRTbxPP c6tpb6RcSzZZl8mCSKyIZItyNISScoF+c/D2u6h4Z1vTNf0uQR32lXkV3Bl50hmCcTWlz9meN2hm jLQzorjfGzKThjX6d+E/FOkeMtDsNf0acS2t3GFlibiexvEGLmwvEPKyRsQG/hYYdCyMrN0dFUdU 0vTdasLnStWs7bUdPvI1jubO6jWaGVVcOhZW7qwV0YYKMAwIYAjxPVP2cPhxfTJJaprmiIsexrfT NUWWKRs5ErnWY7yTcfu/LIF/2e9ekeEPh94S8EQFPD2kxW1y8IiudUnLXWqXn7uNJfOvZ8uEkMSy tBDsiD5Kxqa7KiiivF/jr41uvB/gp00u7FrrOv3aaVZzwXcVtf2dr5bT6jqNnCwMj7UUW5kj2GJp 45BIrhA35+6dYXmrahY6Vp8X2i/1O8ttPsoPMjh8+7vJ1t7aMzTlUXc7AbnYKOpIFd1/wqjxp/wm n/CCf2cP7W2faftWZf7J/srft/t37b5efsmfl37N+/8AcbPP/dV9m+HG0f4T2Xw6+H8yQDUPFE+o rqGotJBHavqsWni5vZTclYGleW6ktbGxR4i5i2ozF0UN8b/FXwFP4B8V3dhHDOdCvme88P3kkbCK azcK8tksxeTdJaM3kSFmDsAkrIiyqK+mP2aPEv8AaPhTUPDU8jvceHNQM1qrQ28cSaVrBa5ijjkQ iSRlukunlMi/KHjUMwwqfSdFFFFFFFeUfFT4qaZ8OdNVEEN94mv7dm0nSWLeWiFjH/aupFCGS2Rl YKAQ8zgxoVCySRfnlrGsalr+pXmsaxeTX+pX8xnurqcqWkYqFVVVQFREUBI40AVFARAFAA9x+GzP 4F+HPjf4jyxJBqWqxReEvB9xJNPbXLT3Eh/tK7s45UaCZI38qdflclrOaPMY3E8zZfDnTvD9nHrP xR1O48N2sqbrLwppptZfHWqrPCxtrlNPuAy2cAdWDS3a/ejeJliZ42Pd2f7QWn+F7UaP4F8A6fpG iwXNzLGt7qE9xdXu8rHFe3giUETuiKJTJPOcBUEhVAT2GkftSaZJIqa94UvrOJbYZudI1C31J5Ls bVcCyvUtQkbfOwJuHZflXD/er6G8N+NfCni6J5fDeu2WqFAzPbxtJBewxpL5XmzaddrHcRqW4VpI wGHQmuoooooooooooorz/wCKfiSXwn4C8R6vbsVvRZfYNOZblLWZL/VJV0+C6tndWLPb+abkRqpL LGRlRl1+DPhd4Gb4g+LLbRHuHtdPgt5dS1e4iCm4TTraRImS2D8eZJJJHCrEHZu8wqwUqfYPjp8K bnTbjRNV8F+HP+JDaaOml31roli889ncWMktyNT1JYA00olhOHu5NxzF+9kBaPd4z4b+GPjjxXdQ 2+m+HtQigdgJNT1G3m07S4I1lWKaR726VVcx7wzRQ75SoYrG20gfpJoGmf2HoOiaILg3X9jaPpmk C6KCIzrptklmJvJBbbuCBtu446biRmtWiiobm5t7K3nvLyeG1tbWGW4ubm4lSGCCCFDLLPPLKQFR QCzMxAAFfBPxj+Mdx44uZdA0GWW18IW0w3PteG48QzwOGju7uNsMlurANbW7AHIEsoEmxIfP/h/8 P9b+Iesrpelr5Fnb+XLq+ryxl7TSrV2IEkgBG+aTDCCBWDSMDyqJJIn6M+FPCeieCtHt9B0C1NvZ wkySyylZLy+unCrLfX86BfMmfABIUBRtVFVFVF6OvkT9oP4pX1vcz/D/AMP3a28BtIx4ovLczLdS NdJvGgpIyKEiMJR7lombzFkELMqrNHJ8hgFiAASScADkknoAK+u/CPwf8KeBNHXxh8W7qxLbbZ7b R7h5nsrG4crdRwXVvB899dYVka1VXi2iTKzDDp5t48+N+ueIra68O+GoIvC3g5oZdNi0+zgggv73 SsRxQ297NDlYEKR7fs1oVQRyPDI88fNcj4D+J3in4fTOuj3MU2lXNwtxqGi3sQmsbuRYWg3q3+sg faQS8Drv2RiUSIipX0RL4e+G3x20i41Dw0ln4W8fJbi8vrZFETrc+e73X9p2luEju4ZpZTu1GKPz huiaQ5Btj8j6zo2peHtUvNF1m0ex1Kwl8m6tpCpMbFRIjK8ZKsjoVdHUlWUhlJB59M+EHxOu/AOt xW15cu/hTVbiNdYtHEkyWUjgRLrNpHECyyxgL5wjUmWNdhVnWJk/RfkdeOO+R154HsD1or49+Lvw GlSa78T+BLRGtnV7jUfDFtG/nQzbhvm0G3iUhkYEs1qMFCD5IZWWOP5v8KeLNb8Gazba7oV0be7g OyWJwz2d/asQZrDUIFK+ZC+BkZBUgOjLIqMv6LfD/wCIWifEHRotS0ySO3v4VWPVtFlmR73TLgYB 3KNpkgbOYLgKFcZBCyJJGneUUUV8WfG34P8AiaTxLqXi3w1p02taZq5iuryz05JJ9S06+2x2twBZ b3luEnf9+rW6nZmRWjRI1d/NvBPwp8e6v4m0mGTQfEXh23gu7TULrWr6xvNENjaW1yjPc6fdXsab rlc5gSLcxYBsBFZl9i/aF+GGn21lN8QNCtltJRdwR+JbOFYorWdb2byItaRCylZmuGjinWNW8wuJ SFYSPJQ/Ze8RXK6j4i8JuryWc1kviKB96hLW5tZ4dNvV8oJuc3CzQfMZAE8kAKTISPsmiiiiiiii iiiobi4t7S3nu7qeG2tbeGW4uLm4kSC3hggQyzTzzSEKiKoJZiQFAySBXh/ir9oPwJ4fMttpc1x4 pv0FyuzSwqaak0QBiSfVrjCGOQsQJLVJwApyPug+VXn7U2puyHT/AAfYWqBSJVu9XuL9nctkMjQw WwVccbSp+vavPdQvPhp8RbuSSK0i+FfiGYolt8y33gvU5BEttbw3hs4YDpsjuUMlwsBgREkklDSP mu/+D1nqfh7W/FHwk8aRXmlR+NvDs8tikd0LiOR5tOliuJNJnsxPasbizeVnuA+3darExZ1EY+bt f0O+8Na3qmgakgW90m9ns5mVJkin8p8R3Vv9oSN2hmTbLC7IpZGVscivZ/g38ZJ/BM8Xh/X5Zbnw lcysI5Sryz+HZpnLyXNtGgLPbOx3TwKCQSZYgX3pN9421zb3lvBd2lxDdWt1FHcW9zbyRz289vNG JIZ4Jo8q6MpDKykggggkVPRRRRRRTgM8DJyQMc9T0HAHJ5/Gvy7+IviJfFnjfxLr8LRSWt7qTx2M sMc0KTabYRrp+mTtFcnzFeS3ijeQMB85b5VHyj6Y+HGk2vwW8Caj478ZWksGra3NplvDpq/Yhq0G mS3C+RYW0V15ZW5kVpLu5t/OyI4k3qkkTgcR+0B4BjtL2L4ieHxHd6D4j8iXUpbH7K1lbahcQq1t qMDWuN8N+v70zbWBm3M0mZ41pn7M3iOPTvFmqeHJjCieJdOSW2YxXElzJqWh+Zcw28Tx5jRDbS3c jmReSihWUna/3JRRRRRRRXO+LPFejeDNEudf125NvZwMI4o41V7q+vJEZ4LCxhYrvmk2ttBIVVBd mVFZl/OT4geP9Z+IWtNqmqN5FpB5kOk6RDIz2ul2jsCyISBvmkwrTzkAuwAASNY407P4F+H7a88U XXizVmji8P8AgKwm1/U7iWD7Ui3K28raePIjbzd0fly3aPHE/MATAZ0qn/wjWqfELUtY+IfibU4P CPhPVdS1O4/t7XbsXrnyMvb6JoVmzRz37wwr5ECQoqbYXjQh4xFXUaJ8YfCPgCN7TwF4EMhLx+Z4 j8SX0B1/UbeTymvLe5SxhbykJjURRxXHkqVEpi3swPZaX+1Md9vHrPhBfLa4UXd3perHfDalxue2 067hxJIq7iFa6VWOASnWvdvBnxW8E+OPLt9J1QW2qSAn+xNVVbLVSR5jbYYmZo7ghImkb7LNJsTB k2E4Ho1FFFFFFFFFFFVry8ttOs7q/vZktrOxtri8u7lw2yC1tozcXEz7QTtVAWbAzxX5gO+ufEnx qGd0l1vxVrMaBnN5Ja2hu5hHGuf38yWlpFhQPnMUEYAyEr6i8efBGHS/hjDpPg3Tk1XXNO1S11rV 75oV/trXIoLCe3u47ILuOEaVXhskfG1Tt8ydiZfliw8D+MdT1D+yrLwvrst+LhLSWBtMu7cWkzze QRfS3ColuqtkSPOyKmCXZQCa++/g94HvfAfguLS9UZf7W1C9n1jUreOZJ4LK4uIo7eKziliADFIY Y/NILL5m/Y7JtY+pUUUV8n/F74820VtceGvAV+JrufzrfVPEdqZEjsUSQwyW2iz4UPM+0/6XHlEQ gwO0jB4fkzRtG1TxDqVrpGjWU+oaleSCO3trdMuxP3nkc4VI0HzSSuQqKCzkKCR+hnwr+Fmm/DrT C8jQ3/ibUIlXVtVCZSOLiT+zNMMgDJbqwUsxAaZ1DuABHHF6vXiPxr+J7eA9Gj03SZIX8Ta3FIto zSKzaRZAeXLqzwDJL5/d2wfCs4djvETxv+fMkjyu8srvJJI7PJI7F3d3O5ndm5JJ5JPWvo/4VfBO 117Sz4y8c3Eul+G0j+22NmLiGya/s7RzLd6hqd5LzbWWyNlGCkrqTKrxIsbzTeKPjpa6Pbz+G/hN pGneHNFSSRW1qPT44ru9lURRfbbKycBEMkcWx5rtJZnUqSIXWvCPDnivX/Ceqf21oGpS2GpGGaCS cJDcCeC4IaaG4hulkjkUsqvh0OGAYYZVI+q/D/iX4efHWJtE8Y6NaaF4yWK3+zahYSw215qSwRES NpGpTRlvlZpWOnXPnKEZZEMrIzRfN3xA+H+s/DzWm0vUwLiznMk2j6vDGY7XVbRGALoCW8uaPcon gZiYyQQXjeOR8nwn4r1nwZrdrruhXJgurc7Jon3Na39mzBp9Pv4QR5kMmBkZDKQroySIjr+nPh3X tO8T6Jp2vaTI0lhqdqt1B5nl+dEW+SW2uVheRVlhkDRzIHIDqwDNjnZrwb4xfBy28b28mvaDHBa+ LraIBgWSG38Q28CBEtLuRiFW4VV229w2AQBFKRGEeH4TWTV/DuqFon1DRNZ0y4kjLI1xp+o2NzHm KVCV2SRuOVYcHqDX3X8HfjHB44gj0HXXitfF9tC5RgqRW2v28EfmSXVpGuAlwigtcW6gAqDLH+7E kcHvVFFFfO/x0+FGqeNxp3iDw0kVzrmnQf2bcadNPFbHUNOa4MsBtbi6kSBHt5JJnZX2+Yrt8+5E jk+Rrb4a/EG7ngt4vBXipZJ50t45LjQtRs7ZJZGCr595dxxxRKM5Z5HVVGWYgAmvsDxZ8FrTXfh/ pNg6Rt438NeHLK2tNVtFts6pdabpiQDRbmaRbYSWzmNYbWWfa8A2uSR5yy/MPwT8SP4c+IuhNukF rrk3/COXscUUEryx6vIkVkD52NqpeLbSyMhDbEYAMCUb9H6KKKKKKKKKKKK8s8XfGXwF4PmuLK81 Q6nqlsxjn0rRI1v7qGVLg2s8NxOWS2hlidG8yGWdJFx9zJAPid/+1NLvkXS/BsaoGmWKa/1l5Hlj zi3kktre3URnu6CV+eA3G48LrnxE8AfEq4jXxl4XuPCepuJVj8Y+HJodQm+0SFLSzOvaZLBHJc2d vCI2lKyyT4h2QBBKwEPguDVPhT4x8N+KZ5odT8Ea8yaYfFGmNKdEvtN1UMria4niMkE9pLEZprSW NJd9tJHnaC9c98avDJ8MfETW4kSRLLWJB4gsGkeBy8Oqs0l2qLbgbES6FxFGjKGCKpO4EOx8Kvij f/DnVj5izX/hrUJEGs6XGyecMDYuo6b5pCrcRA8oWVJlHluVOyWL9BPDnibQ/Felx6x4e1GHUrB5 ZYPNjEkbxTxH97b3NtcKkkUgBVtroCVZWAKsCdyiiiiiiivg39o/xQus+NbfQ7ad5LPwvY/ZpEMV sI11jUCt1qLw3ERZ3XyVtIXWQjZJG4Cjln3/ANnbwWI7q++JGup9h0jR7S7j0a7vP9Gs5ZWikh1j VhctKg8q0gEkLM8bRlpHIcSW7Ae7f8J54f8A+Fff8Lf/ALHt/t/9gfZM+Qn27z/7S+xf2D9vx532 T+0e+cbf3u3PFfDHjTxvqnjPxVdeKrhnsbhpIP7Nt7e6ncaTa2WBZQWk7EMrKQZndFQNMzyBE3bR 9tfDrX9G+MXgRbfxVYafq2oadI2na5a3cVm0huzaNFb65ZxQHfbGeKVwlxEsTLKJlh2iMGt/RPhH 4M8Maxa654ZttS0K8t4XglSy1a/ntb+3lbdLb6hBqclwHjbCnZkAFVdcSKrL6XRRXlfxS8beKvBu km78N+ELnW8R+ddavIFuNK0mGIPcXD3mn2EgvGVYYpGeZhFDEGQmVmzHXysf2j/iQdS+3b9CFr5Z T+xRpX/EtDbcCXzjJ9s3Dr/x97c9scV778Ofj7oni+4stC121/sDxBdEQ28gkEmi6lciKNUit7iQ iSGaeQyCG3lVl4VBPJK6ofoCvE/jN8VD8PtOtrHSkgn8TazFO1n5kkEkekWkTLG2pXVnuLsXYlLU OgjdkkLFhE0b/AF/qN/qt3Nf6ne3eo31wVM95fXMt1dTFIxCnmzzksdqqqjJOAABwK6LwP4P1Dx1 4ksPD2nlovtDGW9vvIkuItM06H5rq9mRMcKCFjVnQPIyR7lLg19U/EvWND+G03hu0jsLNoPCWnM3 gfwlJtlhvteu49svjLxAkczL9lsgStmzxx3c1610ysir9or451fV9S17UrzWNYvJ7/U7+Yz3V3Ow LyuVCqAqgKqKoCRxooREARAFAAzaKt2V9e6bdQ32nXl1YXtuxe3vLK4ltbqCQrsZobiBldTgkZU9 K+uvhl+0R9qltdC+IDRpPcXEqQ+LFFtaWgMzBraDV7G3SOKJVYsn2qPCKCnmRqqyTH6zVldFeNld JFDI6MCjqRlWVlOCCOQfcEHFFFFFFFFFFFfOX7Tv/IhaR/2N9h/6ZtQrkP2VSf8Aiuxnj/imG2+6 /wBoAN+GTivryiiiiuX8V+M/DvgrTZdS1/UYLZFhlltrJZIm1PU2hZY2t9LsnZWmffKgbHyx7g8j JGGcfB3xR+LWr/EHUZre2kutM8KwOUsNIEmx7tFkDR3+tLCxWSdiqsseWSH7sZZt8skXws+FWp/E XUfMkM+n+GbGQDVNXVBvlcASDTdMEvyvcOMbmIKwqRI4YmOKX7/8M+F9E8H6RBomgWUdlZRMZGGS 891cyALLeXtw3zSyvgAsx4UKqhUVVXfrN1nVLfRNI1bWrtJXttI0291O4jhCtO8NhavdTLCrsoLs EYKCyjOORX5T6jqF3q2oX+qahL599qd5daheziOKETXl5M1xcyCGAKi7nYnaigDPAA4r6M/Z48FW F5c6p4/19bUaT4ZJj06W+aEWkOqQxC/vNVnkkkAjFjBsdWliKbpRIrrJBx5p8VfiNcfEXxF9ujim stE0+JrPRdPlmdysPmF5tQuogxiW5uDgyCNcBFjiLSeX5jeYUVu+G/EOpeFNc07X9JkWO+024SeN ZPN8i4j6T2l2sLI7QyoTHKqspKk4YHBr6x+JenaX8XfhtZfEXw+tuuseH7KefUrWOS2aeK0gjFxr ej31zIInZ7P5rq3343IXMURNytfGNfot8CPEb+IfhxpImklku9Akn8O3EkkUESFbBUl05IDB1SOz ltoyzKGZ1ctuPzt7FRXy38avgmdYN34v8G2eNX+afWtDtkULqxxul1HTo0wPtePmmhH/AB8cuv7/ ACJ/kbTdS1vwprMd7p897outaTdSISFaC5tbiF/Kntbq3mXkZDRzQSqVIyjqRkH7m+G/x18P+Mja aRrKx6B4mme1tYbd2d9O1i7lUof7LuSMRO8gwtvO24l0jjedske70UUUVxnxHitpvAHjZLtIJIl8 Ka9Kq3AQoLqHS5ZrKRd/G9Jwhj77wuOcV8Tfs+fbv+FoaR9l3+R9h1j+0tuMfYf7Nk8vzM/w/aPs /Tvjtmv0Moooooooooorz/x98SPD3w+0ya61K5hudVaFX07w/BcRrqWoPKzJE5TDNDb7lfzLmRdi hSFEkmyN/hHx98U/FPj+4kXUbo2eiJdSXFjoFmyrZ2yMESMXUqKr3UihA3mT5CszmJYlcpXmtFFe l+EPGn2KGx0PW2WSy0u/XV/CWryq0k/g3xFHOt1b3aFUkd9MnmSP+07II+5f30KfaEAk94+O/gGX X9E0/wCJel2MkWpJptgPEmmWi2F2q2Bt2uP7WlvbJv372uVt5ZlMqtAEdWSKAs3x5Xu3wg+MN94I u7XQtZna48HXFy5mDxS3V1ojTK5a400RupELTMstzDtfgM8SeazCT77trm3vLe3u7SeK6tbqGO4t ri3kjmt57eePzIZ4JoyVZHUhlZSQQQQcGsXxX4p0XwXol1r+vXP2eztisccaBXu767kUm3sLCFmH mTSbSVUkAKGkcrGjsvx54m/aW8WX8t1D4ZsdO0GwLAWlzPB/aOsKisR5jtOTajeMExm2fb0Dt1rc +Hvx4+Ims6rY6JceGofGTFR9pk0q2On6usT3SI19czIfsSRR7wh3QwoSU3Sryx+xIHaaGGR4ZbaS SON2t5jCZ7dnjBMEpt3kj3KTtYxuy5B2sRgmSisTxHoNr4m0i60S8utQtbG9j8q9/s24FncXNsRi Wze42lhFJwJFQjeuUYsjMrcj4d+EXw88L3dvqWmeHLZtRtkgWG91C4u9TljngmS5jvoIr95IobgP GjLNDEjLyEIVmB+SPjx8Qp/FfiabQbGe4Tw/4buJbMW/nD7PqGtW0jwXuqvCiqPlybeDez4RWdCv nutet/s8eOD4h0nUfh7ryvqZsLCaawa+Ed5bT+HJBHYXGiXMMqHMcDSAIJHcNFJ5QCJCqn026+CP w4nujqFpolxoupfbl1GK/wBE1XVLCW0ukn+0I1hAkpt4Ar4KLDCgQgCPYAK9XUbEVWZpMKoLvtDu VwCzGMAbiRkgADngDnC0Vz/inV9W0PRrjUtG8OXnim9g+YaVZXVrZStDHG008pluNzNtVSI4oIZp ZJGRFjO4snxFrH7Q3xOmufKWTTPD81pKYri1tNGUv5sMjiWK6TWjdSKwJ2MqlSNowAd270zwV+0z DdXK2XjvTbXTo5GlKa3oyXr2kACx+RDeaU5nm5IlLTwyMeUXyQA0g+rLe4gu4ILu0nhubW5hS4tr m3eOaC4gmj8yKaGWPKujqQyspIIIIJBrkfH3jbTvh/4duPEGoxy3X75LLT7KHKvfanPE8ttZmfDL EhWOR5JGHyojbQ77Y2/OHxX4t1zxprE+t6/dtc3UxKwwIXSzsLbcTFZafbEkRxJ6ZLMcu7PIzOcS wsbvU72z02wga5vb+6gs7SBNoee5uZBDDErMQMsxA5IAzzX2vf8AhfRfht8NtO8N+IboLok122se PLyxuJ4pfEF6sfnWfhfRBKwmaW7litoMwrEotLeaWZ7d5Nx+UfG3jfU/G2ow3N0ken6Tp0X2PQPD 9lhNL0LT1VY0tbSBVVdxVEEsoQF9qgKsaRxpxVFFfRnw7/aD17w6YtN8XG98S6L++K3rSGfxFZvJ J5qlbq6cC6jB3jZO4cbhtlCIIj9t6Rq+m69ptnrGj3kN9pt/D59pdwZMcse5kfKsAVZHDRyRuoZH BRwGUgaNFFFFFFFFFcf8Qf8AkQvHBwcf8Ij4lHGM86NMBz/nivhb4DAH4r+FR/2HDg+3hu8Of8K/ RmiiiiqOp6pp2i6fdapqt5b6fp1jGJbq8upBFBCjOIo9zP1Z3ZURRyzkKoJIB+MPi58d/wDhJrWX wz4NN3Z6LN9oh1bVpk+zXesQ+Y0S2lnHkvFaSIA8hk2SyBhG6RIsizeHeEvBviDxtqkel6BZPcy7 4vtV3IHSw02GRjm61C7AIjQAMQAC74Kxq74U/od4A+G/h/4faYlrp0Md3qbow1DXri2t01G9kmWM 3EKSIC8VrviVo7USEIRkszlpG9Aor81/jJ4huPEfxG8SzSh0h0q+m0CygeYXCw22iyNYuYnCphZp lludmDsMhG5sbi74ReAz498W29lcqP7F0xY9T1wuLkLcWcU6INMjlt8FZLljtB8xCEEkiksgU+kf tAfEBbq9j+Hnh2VbTQdBWCDV4rB7WOwvb6GNHttMjSzJxBYBVQwnaBOGV4w0Eb18y0VLDNLbyxTw SyQTwSJNDNC7RzRTRsHililQgqykAqwOQeRX2x4c1WH4+fDPV/D+uSWsfi/RmSSK4j3WqvfpbMdG 1ySNIWjjjnPm293FArYUSMixCSJV+K7u0uLC7urC8he2u7K5mtLq3kG2S3ubaRoZ4ZF/vI4Kn6V9 ffsveJvMs/EXhGeWPfbSw69psW25a4kgnC2Oq5kJMKxROtqVQBGLzO3zj7n1jRXk/wAU/hVpXxC0 tpIkttP8T2cbNpesFCv2gAcabqxjBeS3fja2GeBjvjBUyxS/nzqOna14V1qWxvobzR9b0i7QlQ7Q XVpcwMs0FzbXEB9lkhnibaw2yRsVINfVvwy/aHt5YodE+IMjR3jXCQWfiWKCFbOSF42/5DscZXyn V1RFnhjKMHBlWLY0sn1XBcW93BBd2k8F1a3UUVxbXVvKk9vPbzIJIZ4JYyVdHBBVlJVgQQSKmooo or8vvCwkj+I3hxdKFoZY/G2kDTVlleSw8xNdjFkHmjw7Q52gspyV5FfqDRRRRRRRRRRWF4k8S6H4 T0uXWfEF/Dp9hGyxBpNzyXE7gmO2tIEBeWRsEhUBO1WY/KrEfDXxG+OviPxkb3SdIZtB8MStcQCC EbNV1SxkCqF1e6V2ChgrE29uVTEjRyNOAHrwmiiuu8LeLbrw5JPaz28es+HNUUQeIPDN7LKNO1e1 3Kchozut7qIqHtbyHEkLqGUldyN9a6x4PuPit8ItFuYX/tPxFolsW8Nay9xFANet4RHDKl8Zprt1 uZ4UEN6k0qBdShfEhtlEknxDNDLbyywTxSQTwSPDNDMjRzRTRsUlilicAqykEMpGQeDXb/D/AOIG t/DzWhqmlsLi0nEcWraRNIy2mq2iE4STbny5kyzQTqpKEnIaN5I3/Rzwt4p0bxlolpr+hztNY3Su pjlQR3VncxnbPZXsKs2yWM43AMykEOjOjIx2rq8tbC2uL2+uLezs7aJprq6upY7e3hiQb3lmml2q i9yWIAFfIfjP9pi8W/uLLwPptidPiN1brrOrxXUs178ojhvrCwR4fIUEM6C4EhcFd8UZDoeP8Oft DfEmG+t7S6hsPFbXl7axpaPpgt9RlWSUIbHTG0URASS52xl4JSGI+VhlT9w6Rd3t9plleanpc+ia hcQhrzSbi6s72SxuQxSSL7XYs8UqEjdG6kFkKl1jfdGujRUcqGSKWJJXgaRHVZohGZYmYYEsQmVk yDyu9GHAyCK8rt/gh8N47xtRu9EuNW1BtQk1GS81jVtXv5Lm5e4+0k30Uk3k3Cs2S6zxt5mSJN4J ryL9ojx1HpNjZfDfw81taQPZwS67DZRWqR2enxlf7I0SJYDm3yIxNLF5aHyvJCsYpXU/JH9oX/2D +yvt13/Zf2v+0P7O+0zfYP7Q8n7P9t+x58vzvL/d+Zt3beM44qq6MjFWBVlJVlYEMrA4KsD0I7iv tb9mDQdQsdC8ReILmNY7HX7rT7bTQSwlmGim5jurkZG3yjJP5andnfG+QAAT9QVUvr+x0y0lvtSv bTTrG3CtcXt9cQ2lrAskiwoZridgibnZUXLcsygcmsrTvFvhTWLkWWkeJfD+qXjRySi007WtNv7o xxLvlkENtK7YVeWODiugoI+nT3Ocnnjp0r81/jD4Xh8J/EDW9Ps7WS10u7aHV9KjaOKKD7LqMXnT pZJAiIsENz59vEoX5Vj25JBY+X1+gHww+Klnf/DK817xJdJ9q8GQtZaywu4ZdQ1CO2tkOmXvl30w dri9yIIzNIBPco4UjJC/DXiLX9R8Ua3qXiDVZFkvtUuWuJvLDiKL5RHDbwLIzMI4owscYZmIVQCS eateFPCms+NNbtdA0O3E93c5eSaUslpYWaMonv7+ZVbZDHkbiAWLEIivIyI32ml74C/Z68L/ANnN NFqfie9tPtskMUbRat4kuo5jDbvcMPOW0tIyzrFvbYqJKY1mnLiT4s8W+KdW8Z69fa/rU3mXd2wE cSDZb2drGNttY2kf8Mca8DPzMdzuWkZmbmqKKKK+jfgf8XLjw1f2fhPxDeQjwteSyR2t7eyug8P3 cql4is5yotZpfllSTakbP529EEu/7rooooooooorz/4qeG5PFfgHxFpFsge/Nkt9p6pbJczSXulz rqEVrbqxBWS4EZthIpBAkOQwyp+N/gP44t/B/i82mqXSWmh+JIUsL2eaURW1pfwsZdJvrh9jfKrN JbklkRFmaSRgqV+hFFFVL/UNP0q0mvtUvrPTbGHYJr2/uoLO1h82QRRCW5uGVF3MyoMkZJA5NfLX j79pK0ijn07wDCbud0KHxFf2zRWsHmQgrLpum3Kq8joWPzXMaKGXmKVDmvk7W9d1jxHqE+ra5qNz qeoXLO0lxcybyqtI0oggjGEiiVmby4YlWNAcKqjAHvPwr+A1/wCJxp3iPxWDp/hqVmuIdMJmg1bW oECtbuQqjyLSfcSJQ/mui/u1VZI5x9wWdlZabaQ2OnWlvY2Vqvl29paQxW9tDH97ZDDCFVec8KB6 n3sUV5H8dbs2fws8T7Ln7NLcrpVnERKY5LgTazbrc28ePvF4fN3r3TdnjNfnIAWIABJJwAOSSegA r7Q+Ks7fDT4O+G/A2n3UNtqOqRx6XqH2abUGa5tkibUPFVzZXLFCI57uRI3jlGGhneMRhT8nxdRR RX1N+zF4nNprWt+FZ5dkOq2keracsl55aLqOnOI7qGzs2+/LPA4lkZDuCW3IKjKeF/EHw0PCPjPx D4ejZXg0++JsiJGkYafeRJf6ckzuqEyLBLGsvy43htpKgE/Sn7K93dvZ+NbFp5GsbW50G7gty37q G7v4ruG6mRP70iW0IY+iL6V9ZUUV4l8U/gtpfxAb+2LC5i0XxPHAUa7MLS2esLDblLK31RIyGRlY RxrdIHdYvlMcoSJU+Ddd0DWvDV/JpevaZd6VfxbiYLuJo/MRJmg+0W0v3JomZGCTRM0bYJViK9W8 AfHXxT4Ljh069UeJdBhRYotPv7iSK9sYYbdoYIdM1PEhjjU+X+6ljkUIgSMRZLV9j+Dfin4N8cJE mkaolvqUpdV0PVGgstY3Rq8jeTah2WYeWjSlrd5FVfvlSCB6FRRXzd+0j4xttL8LxeEIWjl1LxJJ BPcoHjZrPSdNuo7oTyIrh1ae4jSOItGUdUn5DLzy/wCzF4TuoW1vxpdRXMEFza/2FpJbEdvfRG5W 71WcI6ZcRyQ28ccits3eahBZfk+uaKKKKKKKKK82+KfxEtvhz4cOorFDeaxfzGy0XTppkVZLkRGS W9uYt6ytbW64MvlA5d4oy0fmhx+cmsaxqWv6leaxrF5Nf6lfzGe6upypaRioVVVVAVERQEjjQBUU BEAUADLoooor6t+C3xvg0e3sPB3i+eZLJJWt9I8RXF0rw6ZARGljpV4jIGS3QiQJctMwiUpGVSFN 6ZPxe+Dc1ib3xv4Jhs7zwncwQ6lPp+lFpTpkEsHm3Wo2SRF45LDgTlonAiVziMQRl1+aK+x/2bfi B58E3w/1OVFeziuNQ8OSN9liMlu05uNS0sElHlkDyNcxAK7eX525hHEgHhXxe8bXPjXxlqUy3Rm0 XSbm403QII51ns1s7dxDLqFuyKisbx088uQzbSkZd1jQ15bX6JfAjwnD4a8AabdvBGmqeJlTXL6f 9xJI9tcrnSLcTxqG8pLYpKI3Y+XLLLgjdivZqq3t9Z6baTX2o3lrp9jbhWuL29uIrS0t1eQRI088 7BEBZlALNjJA71kaf4u8J6vdJY6T4o8O6nfSLI8dpp+t6be3ciRIZJTHb28rOwRQWJCkAAnpXQ0V +VvjDw1d+D/E2seGr1/Ml0u7aKO4KxJ9rs5UFzp975UMkwj8+B4pfK8xmTdsb5lIr139nHw1eat4 6Gvxt5dh4WtLiW5f92xlu9Ys59MsrMIZFcbkaefzFRlHlbG2mRTX3rSO4jRnd1jRVLu7MFVVUZZi x4AA5ycAVya+P/AjuqL428JM7EKqL4j0ZmZidoUKJs59q67BHYj5iO+Qeh469fxpK+JP2mvC9tp3 iDSPFFqsiv4it7i21NBFI0X27R44YoLozs7KGmgkSMRKigCAv85diPmKvsX9mbxpcXEWqeBr0vLH YW8muaLLtJW3tmuVi1WykkaThfNmjmhVIurzs7/cWvEPi/8AEB/H/iqW5t2xoekCbTdDjVrkRz2q zs8uqyQ3BAWW6O0nbGhESRIwLIWPmFvb3F5cQWlpBNdXd1NFb21tbxPNcXFxM4ihgghiBZ3diFVV BJJAAzX2r4D8C+G/gxoL+OvH1zbx+IJYvJijwt0dIa7QhdJ0iOMt597Km4TzxkhU3ojCFZppfnX4 q/Eq6+I+uJcpC9loelieDQ7GXabhYZnBnvr4oWXz59iF0Q7Iwqopcq0knltFFFFetfCr4q6l8OdS eORJdQ8NahKrarpSsoljlCiNdT0xpCFS4RQA6EhJ0Gx8MIpYf0O0jV9N17TLPWNHu4tQ02/hWe0u oC2yVCSrAo+1kdGBSSNgHRgUdVYFRoUUUUUUUUVUv7C01OxvdM1CEXFjqNpc2F7bmSWMT2l3C0Fx CZICrruRiMqykZyCDX5qaRPqPwt+I1pJqCSx3XhfXPs+pLbwLK11pzMbXUHsY9QWMMl1ZyObaRwu VdXBXII/SnTtRsdY0+y1bTpludP1C1hvLOdFdVlt7mISwv5cqh0OCMhlDD7rAEYF2ilHJAAyc4Ax 13HgD1r5+8eftBeGPDaTWXhp4PFOs7WCyW0+7Q7OR4lkhlm1GEkXAG4HyrZiDhkeSJxXxv4x8deJ fHmoLf8AiG/M4gM4sbCBBb6dpsM8xlaGztlz0+VDLIzyuqoJJH2g11Xw3+EfiD4g3AnIn0Xw6scs kmv3NlJNDcSKXhS20uF2iFy/moyyskgSIBi7B9kcn354U8J6L4N0S20LQrY29lbkySSOwkur68kR Un1C/lAHmTSbF3MFAChURVjREXoqKo6pqNrpGmajq96ZBZaXY3epXZiTzJVtbKBrqcxxkjLBFJAz 1r8la+0PhkkXwz+C2u+PJIj/AGtrMMt/Ck9tPgbLg6P4ZtbiMSAvA88huDKmwmOc4yEVj8Yu7OxZ iWZiWZmJLMxOSzE9Se5ptFFepfBvxRceF/iDoM0W02usXMPh3Uo2MKh7LVrmOFZDLKjlBDOIbg7N rMI9hYK7Z7D9ovwnHoXjOHWrS38iw8U2j3khQ2qwtrVk4g1YQ20AV1DK1tcSPIp8ySWRg7HcFy/2 e9RubH4naTbQFBFrFjrGm3odFcm2j099WQRM33G861iO4c4BHQmv0KoorhPiB8PdD+IWjvp2pxrb X0WZNK1mGBJL3TLgAgbWJBkgcnE9uXCuMHKOiSJ+fXjn4feI/h9qMen69BE0dxEktlqdgZptLvlK AzR29zKkbeZEx2SxSIrjhsGN43e34I+J/izwBI40O8im0+ZzLc6NqcTXWmTTeS0SzCNGSSJwSHLW 8sZcogk3qu2vszwN8dPBni8LbXs6eGNXCKzWWsXUEdpcOziPZp2qSGOOVtzKBG6xyNztjKqzV7TR RXDfEbxtaeA/C1/rc5zeyK9jokHkvOt1rVxbu9hFMqPHiFdjSTnzVPlq2zMhRW+KfgT4Qm8UeO9P vXjf+zPC8kOuX0+J1UXVvLu0e0SaONk82S4Cy+XIy74opsElcH9D6KKKKKKKKKw/E3iPTPCehaj4 i1d5VsNNhWWUQRmWaZ5JFgtra3iBUF5ZXSNCzKoLZZlUFh+b/j/x/rXxD1ptU1Rvs9pb+ZFpGkRS F7TS7RyGKIWC+ZLJtUzzlQXIHCxrHGnB0UUUV7J8IvivN8OL29gvoL3UfDuqBHubG2nVZbO9RlUa pZwT/u3cxBopI98fmfuy0gESivZ/ip8MNM8faWvxH+HcsGoXV5bm9v7SzEhXXYY02Nc2MBAaO9j2 FJrUqrSMCCq3CssvxxJG8TvFKjxyRuySRupR0dDtZHVuQQeCD0r2/wCBXxCbwf4oTSb+WZtA8SyQ 2E0fnRJb6fqs0yRWOrsJVPyqMwzbXjGx/Mcv5KKe4/aT8dz3GpW3gPTrqWOysIIL7xDHE0ka3WoX O2606wuVeNSywQ7LkbJXjdpV3KJYBt+VK+vP2YvCdpKmteNLqG1nuLe5/sPSGbc9xYSrarc6rcKj LsUyxzwRxyo28ATKdqMd/wBeUZA5zgcnkgYHqR2xXJL4/wDAjsEXxr4SZ2YKqr4k0dmLE4ACibJP tXW8H0I46Y7+h/rRX5//ALRGh3+nfEW91e4iAsfEVnp91p06JKYm/s7TodJvLaSR1C+cjxCR0Qth JImJG/aPB6+tfi18IbrVviXoU2iolpY+Orl49RuI7ZPs2l6lYW5uNVuniiSKPdPaxtdJG8plnnS4 YsM8fXGn2FnpWn2Wl6fELew020t7Gyt98kvk2tpEILeISzMXYqqhdzMWPck5zbr49/ah8POLrw14 riS4eKaC40C+cvEbW3kt3OoaWqR43iSYSXZdssMRgYUg7vkmvTPAvxY8X+BJ7dLG/kv9Fjced4f1 GR59OaEmQulpuy1o26Vpd1uVDOFMqyKNh+9vAPjzR/iDoUWsaZugmjYW+p6ZM6m50y9Vd7wswAEk bA7oZVGHUjIWRZI0+Sf2nf8AkftK/wCxQ0/P4axfgV851q2+sX1tpGpaLDJ5djq95pl5fKu8PM+k LcLZxOQ2Gj3XLuyspyyowwV56/wB8NPEfxAv4YtOtpbXSFuGi1HxBcQO2m2IiVJJ4kf5RNchJEKW yNuO5S5jj3SL9A+JfGngz4L6Nd+EvhqIb/xXczyW+q6nOUvp9Olt90fn6rdrGkc9zHvdILSMCOJ/ MaVF5jn5nw98CfHHjnUpPE3xC1GXSF1OWK9uhP5d14ivkkSKVYxaIRDZL5LNEiy/PbtGsZtQgAr3 qy+A/wALrO3SB/DjXsgtkt5ru91XV5LmfYFDXMghmjijkYgMzQRxgEkKFU7a5nxJ+zd4H1WLd4fm v/DF0kSRxmKebV9PZhP5kk1zaalKZ2coSi+XdxoMKxViGDfJ/jb4Y+LvAUo/tqxWfTmMaw61prS3 WkyuyK3ltMyRvE4ZigWeNCxVjHvUbj55Vi3tp7ueG0tIJrm6uZY4ILa3jeaeeeVxHDDDCgLM7MQq qoJJOBXtvg/9n/xz4lWO71KGLwppzSRqz6zHKuqSRF5Emkt9FQCQGMoMrdPBuDKyFlyV+pvBHwU8 E+Dfs159iGu63CYpTrGsIk/k3KCKTfpuncwQbZovNhfa86bmXzyuBXrtFFFFFFFFFFfHXxr+CmoN qF14x8HWd5qg1S8e41zRLWOa9v4dQvZt8up6bCgaWaKaRt00IDPE7FkBhJEHEeBPj/4l8H6bbaLq Fhb+JdJskkjsvtV1NZ6raw4QW9nHqIEytbw4cRxvAzKG2rIsaIi+0w/tP+Cjao9xofimK98omS3h t9JntUlIJ8tL2S8jdlJwCxgUgZO04wfO9e/ag8QXcAh8P+HNO0WV47uOa7vruXWp0aWMJbT2KrHa Ro8RLv8Av45kclQU2hg/z/4h8VeIvFVyt34i1m/1aVHlkhW6nZre1a4CmcWVmuIYFfYm5YUUHA44 rFt7ee8ngtbWCa6urmaO3trW2ikmuLieZxHFBBDGCzOzEKqqCScAAk19wfCj4D2vhiax8S+LGh1D X44o7mz0lVSTT9Du2PmLLJMCVubqIbQrDEcUm5o/MZYph9I0UUV86/tNySJ4A0xVZlWTxXp8cgDE CSMaTfSBHA6gMqtg9wD2r5h+DWkLrPxL8JW8huEjtdROsNJbrlkfRLd9WtvMJGAjzQxxsevzYHzE V6d+1FqVxL4o8OaOwi+y2OgSalCVU+b5+q6hJbXId+6hbKIqO2W9a+YaKKK9G+EeqnR/iT4Ou1hE xl1iHSihcpga5E+iNMGXnMYuDIF74A6V7B+1HpKw694W1zzmZtR0m90prYw7RENGuxdJP5275jJ9 uKFdgC+WCC27C0P2X7kr4y1602grP4ZkuS+TlTa6rbRKB9fOJP0r7hooorjPHHgHw78QNNj03XoJ Q1tL51hqVk0MOpafIxC3H2a4lSRdkqqEljdGU4VsB0R1/Pb4g/D/AFn4ea2+mampuLOcyy6Pq8cT JaaraI2DIi5by5kyont2YtGxBy8bRyPwdey+HPjz8R/DsYhfVYPENqsUsccHiOF9QkR5JxcG4Oow yQ3juvKIJbhkCsQF+VCvr0X7VUDGQz+CJogI3MPleIknZpcjy45N9lHtUjOXGSP7pzXO67+0/wCI Ly28nw/4c07RJnhuo5ry+vZdbmjaWIJbXFjGsVrGkkRLv++SZGJUMm0MH4nwH8OvFXxa16TWtcud TXR5JEm1bxLfmWS4vxCfsy6fpM1yCssoWPysjdHboo3DiOKT780fSNN0HTLPRtHs4bDTNPgEFpbQ ghI0BLsxdiWd3Yl3kdmdnJZyWYk6NFFFFFFFFFc34m8IeG/GFj9g8RaTaalEqMsE0kYS+si0qSu1 hfxESwFjGm/y5AHUBXypIPxr4+/Z58Q+HEm1LwvJP4o0pXH+hR27f8JBaLLM4QGztwy3SInlBpYd rlmY/Z1jQuPnd0ZGKsCrKSrKwIZWBwVYHoR3FNor2j4efBLxR45RdQnJ8O6AwymqX1rLJcXqtbmW N9K05miM8ZJQGZpEjwWKNIyMg+ptP/Z8+F9laJb3OkXusTKTuvdQ1jUobqTcxIDJpUltAAoOBiId PmJOSeU8W/s0+GNQhmn8J3lz4e1AKPIsruabUtGk8uB1ETtNuu4jLKULT+dKEUNiBsjHmnh/xj49 +BOox+FvFmmS3/hWW+maHaZJo2t1bF5d+FNRcpGysZI55LSZRyQGW2klketLx38HtB8TaZdeOvhL eW2qW0rLc3fhrTQska74Rc3S6TEpEkE6KySHTJYw4DMsQQiO3PzjpWp6z4R1231Kxe40vWtFvW+W aOSGe3uYGaC6s7u3fa21hvhnhcYZSyOMEisOiv1K+H27/hAvBA5/5FDw1x/3BYO1fOXxS/aEuYLy 68P+AJrUwwKbe88TeWty73Szq0iaCrkwmNVVomuZUcSbmMIQKk0nyhqGo6hq15Jf6rf3up304jE9 7qF1PeXcwhiEMQlubhndtqKqLknAAHQUadYXeq39hpdhGJr3Ury2sLKEyxQiW7vJ1treMyzsqJud gNzsAM5JA5r9XNLsI9K0zTtKhluJodMsbPT4Z7pxLdzRWVuLeOW5mULukYAF22gFiSAOlXq+cv2g /h1P4l0m18U6LaT3mu6KsNjPZWkV1c3OpaTc3e1I7W1to3Z5LeaUy8BQImmZmJVBXqvw78F2vgPw tYaDEY5LsAXer3SOzpeavcRqLyaKRkiJiXasUOUUiJE3AvknuK8P/aF0WXV/hveTxPIH0DU9P1ry Yrbz3uY1L6XcRuyENGkUd09y8mGAEZDAA7l/Peuo8N+M/FHhC4+1eG9bvdLZmZ5beNxNY3DtE0Aa 7025D28xVWOwyxMVOGXDAEfeXwp+LWnfEa3ls5LVtO8R6bZW9zqloDG1ldK8jW017pTbzL5Kt5Zk SVcxmVI98v3zyn7Tn/JPdLHb/hM9M/8ATJqVfCFaWl6pdaRcTXNmyCSfTtV0uQSB2RrXWNNl0u7G 1SOfLmYoTwGAYg4xVzw54Z1zxbqcekeHtOm1K/eOSYxRtFFHDBCAZJ7m4nZY4kBIUPI4BYqgy7KD 9ZWcHgT9nnR7WTWIoPEnxC1KGW5X7IsbXEKGB4VitJrnmysN5MDXOzzrgl28p0j8mHzew8HfFL45 X8ev67dNp+gyXE72d3fGWPTLOCV4hPD4b0TeXddgTEvypKYiJbkyqTX0Hof7Pvw30hI/tmnXev3U dwtwt3q1/cgZRV22/wBi04wQPFuUnZNE5O4hmZcKDV/2fPhlqcYW302/0ORrkTyXGj6pc+bIh3b7 cQ6qbqBEO7I2QqRtAUhcqfl7x58DfF3gqObUbcJ4j0KBXlk1LTYnS5tII4hI8+o6YS7xIBuJkjeR FVcu6ZArxWivUvCnwc8e+L1guLLRzpumTqHTVtcZ9Osmikthc288MRVrmaKUMojlggdCWGSAGI+o vB37OfhHQZ473X7mfxXdwyCSGC5gFho6GOSOaF5dNjeVp2BVlZJ5mhdWKvCcZr3+CC3tbeC1toYb a1tYYra2treNIILe3t4hFBBBBHhURFAVEUABflAqWiiiiiiiiivB/jL8II/HNsdd0Py4PFlha+WI 3cR2+u2kQMkdjOzHbHcKSRb3BwCT5cxCFJIPmPwb8VfHPwvnGhXUE0+lWVw32rwvrkE1rNZi4lS6 uVsZpFE9q7ruZVYPCGkaVoHZiT73pn7UHhKW236x4f8AEVhe72HkaYdN1a18sY2P9sup7Jtx5yvk YH949ua179qSQm5i8MeFkRQ6/Y7/AF28Zy0Yw0hudI08Da33lG29YfxEnO0fP3i34i+MPG0sja7r NxLaM+Y9JtWNpo8CrO80Cpp8OEcx+YVWaffMVCh5G2iuGr6d+EXwJ/4SS0j8TeM0vLTRpfKl0nR4 yba61eLeHa8vZP8AWQ2rqNsSptllB81XjQRmb7Xt7e3tLeC1tIIbW1tIYre1treOOGC3ghjEUMEM UahURFAVVUAADAGKkoorj/iFx4B8ben/AAiPiM+2Do04zx+NfmFYWN1qd9Z6bYwvcXuoXVvY2dum A891dyrBbQqWIGXdlUZOOa+2/wBoGE+HfhToehaXJPDpsesaFoToz7muNO07Sbma0t7pwAG+e2hl 92QNjNfDNFFFFfd/7Qmmw+IfhrZ+I7VbYf2TfabqqT3EZ+1nS9XQafJa2rhGKl5bi1klQlEIizyy oD8yfBW+XT/ij4RuDE8okvLyx2xsqsG1TS7jTRKS+BtQzB2HUgEDk1+klFFFZus6Ppmv6ZeaPrFn DqGm30JhurWcZSReGVldSGR1bDxvGQ6MFdCrKpr4K+KnwX1LwCp1jTZpdY8LyTGNrlo8X2kO7gW0 WqrENpRyQkdygVWf5XWMtEJPDq9F8J/FXxz4MWO20fXJn02OSBzpGoomo6c0cEjSm2hiucvbxyF2 837JJEz5yW3KpHt1h+1PepbQpqfgy0urwBvtFzYa1Np9rITIxQwWVxbXLoAhVSGuHyQxBUNtVdS/ amu3guE0fwdb211kC0u9T1eW8t1USgs1zp9rBAzbo9wCrdLtYhiXC7W8hx8Rvjb4h5+16oUuup8+ Hw34Zhv/AKb47aNkg/2ppvK/5bSjn7q+H/gPSPh7oMWj6YWubiZhcatqcqhJ9Rv/AC9rzFMt5cSg BIYFJCL94vI0jv3FFFFFFFFFFVL/AE7T9VtJdP1Szs9R0+4CC4s762hu7WfypVmjEtvcK0Z2uqsu R8pAI5Ax8l+Pf2bNizal8P7qSX5mZvDmqTRBvnlkcrperSlBtQGKNIbr5sBna4ZiFPynf6df6Vdy 2Gp2N3p19b7PPs7+2mtLqLzIxKnm29wFdcowZcgZBBHBzVKiu+8D/DXxV4/uDHodkI7FGmS51u/F xb6NazQQrMbaS7ijkLzHfGBFEjuN6swWPc4+vtA/Zz+H2mWxTWY7/wAS3ciW4kuLy8utNt4ZYlYS tZWukSQsiSFgWWeaYrtUK33tz9d/Z0+Hep24j0qDUvDl1HFciK4stQub6GWeWILbSX1trDzl44nG 7y4ZYWYFlMgyrJ4gdF+Iv7P2uHV7RH17wpOSdRmtI7r+x72xF4LSCPWk2uLC8zJGbeUl1DvsjknT zom73V/C/hT9oHR18V+FLi28P+NbNYbXWrK8JKSPs2wxav8AZULsAFP2TUI4yXjUxOhaPy7f5G1j RtT8P6jdaTrNjPp2o2UhiuLW5UK6EdHRlJWRHHzRyoSjrhlJUgmTXde1XxLq13rmt3RvtUv2ia6u Wigh8zyIFtYgIbZEjUJGiIqooAAHFY9ffn7N8MEfw5DRRlJLjXtTmuWLlxLOqRW6yKuPlHlpGuOe VJ74qX4ufGa28BgaJoa2uo+KpVjkmim3S2Oi2sgWRJL9ImQtNIuDDAGB2kSyEIY0l+IfEXi3xL4t uVuvEWs32rSxtJJClzLi0tDOiJObGxi2wQCQRx7xFGu4qCcmucr9Jvgtokmh/DTwzBNIZJr+0fW3 K3N1PCkesyNqFpHAlwQIttu8XmRRKqeb5jDcztI3qVed/FPwWvjrwZqWkRoG1O3xqehMzMoTVLNG McX340xPG0tsWlJRBJ5hUsgr42/4VBff8Km/4T/bef2r9r/tD+zdsuz/AIRT/j2+2fZPI8zzt/8A pfm+b5P2T951r9DiDnnHXI46EAjP1pKK8U/aE0y2v/hhqtzOshl0a+0fUrMo+0C5kv49JcyKAdye RdTfKP4sN0Wvzyor0/4TePJ/Afi2wvJruaLQNQnhsvEVsrv9nkspN0MeoSwxxTMz2TSG4QRR+YwD wqyiV89Z+0dqkd/8SZrNYXhfQtF0rSp3ZgwuZZRJrQmQcFQEvFjIJPzITnkV4JX0p8OPgNd38Q8T fEHf4f8AD1g0t3PpF+slhqF7ZWKmW5m1KWUxtY2wK/O7YlaMOV8pSkx1/EPxZvNXk0z4efA/TLnT bJxdaetxZ2MFrd3glMsch0pJM/ZIChN3LfzeXOHJkYwGN3k9j+F/wY0TwD9n1e9Yav4rNt5c182G sNNkmB+0R6LC6K4JVhE88nzsoO0RLK8Z9qooqK4t7e7t5rW6hhurW5ikguba4iWeCeGVDHNBPFIN roykhlZSrAkEEV5fP8DvhXczT3EvhG3WW4mlnf7PquvWkKNLJvZYbS0uo4Y0BJCxxxqqjhVAAA7T QPCfhrwvF5Hh7RNO0tfJigeW0tYlu7mKDIj+2XrAzTMNxwZXZsk56muhoooooooooooooryfxn8F /A3jOR7y4sZNH1Z3Mk2qaGYbKa6cmWVzf27o9vM0kkpkkmaITvtUeaEG2vHB+yqpznx6wI6Y8K5z 9SdSH9a5nxV8G/Bfw30ifVfF/i3VdXnuYnh0HRdFtLLRL7UNQTazhpr1tQH2dFIM83lARgqcu7Rx P862Nldapf2mnafA9xeX93DZ2VshG+a4upRFbwqzEDliBkkDnJr7z+D3wdtvA1vFr2uxw3Xi+6hI xlJrfw/DMhWSzsnTKtcMpKXFwpIxuiiPll3m94oooor5y/ad/wCRB0j/ALG+w/8ATNf15t+y7pc0 viPxPrSzRrb2Gh2+lSw/vPOlk1i/W8gkQAbdqixkDbmByylQecZX7Tv/ACP2k+/hCw/9PN+K+cqK KK7P4dRvJ4/8ErGrOw8WeHpCFUsRHFqsUsrEDsqgsx7AE19j/tI6XPf/AA7W8iWHbomu6bf3LPgS /ZZ0l0nZCxBJJmuoSy5AwpPJUV5B+y/bxt4s8Q3R3+ZD4d+zpgjb5dzqUMsmR65iXHPrX27RRRRW F4j8M6H4t0qbRfEFhFf2MzxyiNy8csFxFzFc2txEVkjkXJG5GBKllOUYg/n98VfhVqXw51JJI3l1 Dw1qErLpWqsqiWOUKZG0zU1jAVLhFBKOAEnQb0wwlihl+GOhfDvxhfw+HfFdxq2g6vNmLSdQ03UL aGw1maSVnSzvU1GC48m7+YJAY2SKZQsexZ8G49hk/ZWjMhMXjl0iLHy0k8NLLIFzgK0i36Bj7hR9 BXd+F/2dfA+hS2t7qz33ie9t1R3i1DyoNGa6jnWaO4GlWw3Mo2hDBcTzROCwZGB+X3i3trezghtL SCG2tbaKO3tra2iWG3t7eFBHFBBDGAqoigBVUAAAAACpaKKKKKKKKKKKK858Z/CrwV46Dzatpn2b VGAP9uaSyWWqtjy0Hny7WiuPkiWJftMcmxCRHsJ3V8169+zF4ktZXfw7ruk6taiEyCLUUuNJ1Ay+ cyi1iWNbiFwE2N5rTRZJYbFwC3f+AP2ctM0WddS8bz2ev3kUkb2ulWYnOiQtDKXE909wsUl3uAj/ AHTxJGPnWRZgw2/TfX3J+o6H+fUcGiis3WdF0rxBp1zpGs2NtqWnXsTRT2tyuVO5eJI2XDxyLndH LGwdGAZWUgGvkDXfCvjT4AajJ4p8G3p1nwtfZtNSg1C3aWG33ysNPi123tXTftLKLe+h8v8Aeb4i I1lCT9ZeaV8Pf2gdNn1PRZIvD/xFhsbae8imaTz1+y/6KINRiQIl3bHKRrewr5sa+QHCgfZj8q+L fB2v+CdWm0jXrKS3kSWVLa7RZH0/UoY9v+l6ZduqiWMhlJ4DKTskVHDIOWr7C8WfE0aP8EPA9joZ uotR8T+Hk8PrdMkC/ZLTw/bx6N4hkTl/mkcGGAgBgjmQGORFFfHtFeufA7SE1f4neHFms2vbXT5L 3VrjaJdls2n2Ekun3krxMuAl59m25OC5VSCDg/o5RQeRg8g5yDyDn2oorL13S49c0TWNEmlkt4tY 0rUNLkmjUPJDHqNo1nJMiEgMVDEgZGTjJxX5N0Vr6FrWoeHNY07XNKmMF/plzHd27hpFVthxJBN5 ZUtFKhaKVNwDIzIeCa+kPjx4zTxX4I+G1/YZi07xC2rarc2+ZWFvqmkRQadLamSRE8w28lxdReZs AbG5flYZ+WK9i+Gnwd1/x9Pb31wk2keFd8pm1mSJfNvBA5ja20iByDK7ODGZiPKjIfJd0ETexeIP iB4Y+GFq3w/+FOlQ6j4mkittMuNbt4be+lOqSSkRm5lgjZtSv1aVwkOPJhdxGFIRrZdX4b/BWa/k /wCEx+Kv2jW9bvvss1ppGr3VxdyQRwLGLa415pXJml2IkaWkhaOOL5JVZjsh+oevJ6/5xxyOhxxT aKK871z4S/DrxFqEmq6v4Vspr2bebie2udR0r7VJJO9zNdXcekT26yzO7sXnkBdsjLNhcaPhz4d+ CPCLJLoPhvTrO6ilmmi1CRHv9Uhe4tvstwsGqX7S3EaNGCpjSVU5c4y7buzooooooooooooori/G Hw88JeOrcx+INLimukhMVrqtv/omrWahJBEIL2MbmSNpnkWCXzIS53NGxrwG5/ZXs3uZms/G11a2 ZYm3hufD8V9cxoTgJPcxXlujsBnLLEgP90VnXX7OHh/w5bT634q8fSR6BpyNPqRt9Fj0+4MWNkcd vdS3N0BIzlVRBbyM7YjVCzCvl3V20htSvP7Bi1KLRxKV09dXntbnU2gUBVlvJLOOKIO+CxRFIQHZ vk272+uPg78DILa3h8UeO9OjnvJ41k0rw5fRB4bGFwCt5rFrKCHncfctpFKxA5kUynbD9W0UUUVx /wAQufAPjb0/4RHxGPbA0ac44/GvgT4O6XFq/wATPB9pPJJHHDqTaoGhAL+dodpJrVvGwf8AheSB Uf8A2Scc19QftON/xb/Sk/veMdNYnP8Ac0TUBjH0I/KvhKiiiiv0vv8AwvcXXwlk8JPZLeahH4Eh 0q3s7kRRM2sWGipHp4fzWVEkW5ijcMzYVwCT3r4q+Blrb3nxU8Jw3MayxpLq10qNggT2OgXV7ayD PdJY0dT2IyK/R6iiiiori3gu4J7S7ghubW5he3uba4SOaC4gmj8uWGaKTKujqSrKwIIJBBBr4M+M XwZuPBc8uv8AhyGe78JzyEzR5ee48PTSONtvcuxZ3tmJCwTsSy8RykuUkm8r8JHwjJqKWXjOPUod Iu5YFfWNGmVNR0llDoJGt5o545rZi4a4RYfOGxWibhopvpq4/Zh0S/aK98PeOLmPSrq3hnszc6ba a000M8YkjuY9Rsri0jkjdSGQrCAVIIJBrd8P/syeFtPkE3iHWdR8ROkrMltbxroljLCYtvlXKQyT TsQ2WDRXMfYEYzu+gdF0LR/DlhFpmh6dZ6XYRbQtvaQrErusSw+fcOp3SysqqHlkZnc8sxatSiii iiiiiiiiiue8SeEvDfi+0Wy8SaNaatDF/wAe7XCtHdWheaOaX7Hf2zJcQbzFGJTDIm9VCuSuQfmD xF+y9ceY0vhLxLC8TzRKtl4jikiaCDysTzNqumRuJG8wAqgs0Gw8uSo3x+C/2Z737Zb33jjULJbK GWCY6FpUlxNPfou8zWt9qOIhbpkR7jb+YzoXCyQuFevrXSdK03Q9OtdJ0mzg0/TbKLyra0tk2RxL kuzHuzMxZpHYlmYl2JYkm/RUVxb293bzWt1BDdWtxFLb3NvPHHNBcwSxlJYZ4JQysrqSrqwIIJGC DXyr4/8AgxrPh7V5PHvwqmawubISalLoNnvW6huFcLcDw/CqMksMkbO0thKAuA8UQkWRLdU0jxv4 H+OWmW/hj4gw2ug+KIb0Lot3YSvapcS3jBf+JLd3nmrFJJtSGWzuHcSnymj8xwFh8F+Inwp8R/Dq eF7/AMnUdGvJpobDWrFZPId0dvLtr+F+be4aMLJ5ZZkYbhFJL5chXzGvrX4ReNLLwT8GvF+sSy2z 31p4lu106xd42kudT1DRrODS42t2lid4zJG8kojbf5UUzoCYyK+V9Qv7vVb691O+mNxfaleXN/ez 7I4zPd3kxuLiXy4gqrudicKoAzgDFUq0tI0241nVdL0e0MYu9W1Cy022M7+XCLi+uVtYDLJzhNzD cccCv1jRIoESKGNIYokWOKKKNIooYkXakccUQCqqgYUKMACn0UuX3Zyd2eu47s9Pvdc+/XvSUUV5 h8Z7oWfww8Xys0ih7C3tgY+GJvtRhsVHUfKTIA3+zng9K/Naiiul0TQ/EvjfVo9N0e1vNa1U2keA 06/ubHTbZLWHz7u8dY4YYo0jhi3yKo+SJOSi19XaP4K8AfAzTrbxL46uode8RXbQjTYYrGO6NvdW ojurkeHbG6IDSQybSdQmaLaPKAEDSFZPnz4gfFPxF8Q7uNNTk/s/Qre4eS00Swdmt41ZyFuLuSQg 3NyqEKJHCqPmMccQdwfU/C3xd+Fvw/0mOPwn4N1+61qZHXUb/WZNJhvZhLEJHt/7at2mcwrLHEqx JaxJgebsEgIeLUv2ovE8twH0jw3oFja7UzBqUmparcGUHLv9qtZbJdpGAF8nI5+Y9uGuPj98VJpp JY/EUNqjuzrb2+i6G0MIJyEja6tpJCB0G+Rj6k10ej/tK+PLFbaLVLXQ9cjinL3VxPaTWWo3UDPl 4Un0+RLeNguRG/2RsdWD9D7Z4T/aN8Ha7NFZ69aXHhS8mfZHLcyrqGjszzJFDHJqcSxvGW3MzNPb rCiqS0o4z7/b3EF1bw3drNDc211DFc21zBIksFxb3EYlt54JoiQ8bqysjqSCDkGpaKKKKKKKKKKK KKKKK5zxX4r0bwXotzr2u3Igs7f5IokCvdX94ylrewsYSQXlkw2BnaFBdykauy/mv4m8Sa/8QPEk mp6h59/qepTxWmn6faRyyrBHJMUstJ0q0QM20M+1EUFnclm3SOzH7S+Dfwgh8C2qa5ryQ3Hi68hI 2grNDoFpMvzWNq6kq9ww4uZ1yMHyoiU3vN7zRRRRRXzd+09NCvgfRYDNGJ5vFVrPHAZE86WKDSbx Z5UiJ3MiNJEHYDCl1B5YV3PwW8FN4K8EWUV5GY9Z1lhrWrLIpWW1kuolFnpzLLFFLGYIBGssUgbZ OZirFSK8j/al0mV7Xwjrkdsn2e3n1PSb288yMOJbuOK90y2MTNvIxDdsGRCAchiCyA/HdWrOzutR u7SwsoJLm9vrmCzs7aJd0txdXMoht4I17s7sqgdya9E+MPh6x8L/ABC13S9LsW0/Sh/Z93p9v+9M XlXWmxTXDWzy5Yxi4MyLycbSucqa8xr239nzS59Q+JulXESwtFo1jq2qXYmxnyGsW0qIwqysC4nu oiM4wAWByor718QaHY+JNE1TQdTjEllqtlNZzYjhkki86P8AdXVv9pV0WWF9ssMjIdjqjgZFfJv7 P1hqPhf4keMvCWp28Ud5aaPc/aJfKmV3l0zVLeG3ksnnVGNtcR3BmVjGN6eW4wpwfsiiiiiisXxH 4f03xTomo6Bq8bS2GpW7QyiNws0TK4lgngZlIWWKRVkjJVgGAJVhwfze+IPw/wBZ+HmtvpepoZ7K 48ybR9WjjZLbU7NWA3qCSEmj3Ks8BYlGIILxvHI/1f8AAj4rHxPY/wDCLeJdSWXxNYIx0u4udy3O u6ZFDucSTsSJrq3CsZSSryRYkIkZJ5B9GUUUUUUUUUUUUUUUUUVw3i/4k+DvBClNf1iKG++zyzwa VaI95qlwFjaSNFt4FPleaV2RSXDRRl+rgAsPnLX/ANqO/aR4/C/hmzgijuX8u81+4mu5LmzAPl79 O05oBDIflYgXUoHIyT8w83v/ANoL4oXd1LcW+tWelxOcrY2GjaXJawj+7E+pxXMxH+/M31rYsf2l fiJaW0cFxB4c1SVCxa+v9Nuo7qXcOFkXTbm3h47bIVPvXfad+09p14kdj4p8Fu1jcWjW+qzafe2+ oR3Ikg8u4SPRtSiiQxStkGKS7OFOCXI58G8Ya54NXXbbWfhjB4p8MyK0k832u6htvsk7RpEn9jfY ZZZoQR5rSb7ps79qCNF2t7t4X+MPhH4gaZF4Q+Lun2CkfYfs+syGeCwv72OUQLPcPZ7X06chg0lx FIkJQzBjBHiNvPPiX8Ctd8FiXVdEN14h8OKtzPcTJbKNS0WGF2k26jbws3mRpDhnu41Vcq5kjhXb v8NkuZ50topppZY7OBre1SWRmS2t2uJLtoIFYnahlllkKrgFmY4ySTXor6F/Zpv7Wz+IV3b3EmyX VPDOpWFimG/fXUd7a6o0Y2g8iG2mfJwMKR6CvvOiiiijpk9MZP8AWvyHoorQifU9SFhpEBvr7bcS JpmmRGe6xd6g6JIlhZJn95MyRgiNcsQvUgV9UeD/AIK+HvBtivi/4uahp9t9jniubXQ5Ly2k0zMF pJdNaaoCjG+uCykx2NoWV/L2n7QspjXhviR8ctQ8S28nh3wlDL4d8INYR6fJb+Ra2+o39vhS9tIb VpEtrdQvkrBbyfPHvEjsknlJJ8NPHvwq8CWi6nP4a8S6h4yjgmRNRk/s26tInmtY0eOxLzwi2VnD p5otpJ1RmHmOrmIdRqv7UusTQxronhLTLCdZcyy6pqN1q8Lw7ThI4LSOyZG3c7jIw7be9cLqn7Q3 xNv7gTWuo6ZoqKir9l0zSLOWBmA+aQtrIu5Nx74kA9BU+lftGfEjTxMLufRtdMpjKPqukpCbbbnc IRob2YO7OG8wP0G3bzn17w1+07ol20Fv4p0O90eRvsUL6hpcq6nZNIwKX15PayLFPBEjAOkcX2mT aSvzFQX+jNE1/RfElhHqmg6naatYyFB9os5lkEUjQJcfZ7mLh4ZlR0LwyqsiZG5V6VrUUUUUUUUU UUUUUUUVFc3EFpBNd3c8Nra28Mlxc3VzKkNvb28CGWaaeeUhURFBZnYgAAk8V+dfxa+KN/8AELWJ La3laDwrpdzKujWKeZGt2yZhGs36uFLTSLny1ZcQoxjUbmleT1z4A/CfPkePPE+nqVxDP4UsrpW3 E7tw16a1Zcf3DYlyc5M4TAgkP17RRRRRXDfE29trD4eeNZ7yZYIn8NavZLIyuQbrUrNtNsYf3YJz JNLHGCRgFskgAkeHfsz+Crizs9Q8c3g8satBJpGiqsisJLCG83ajdSxoTjdc26RxhsMPLc42uhPo 3x70VdX+GetOLaa6udGmsNZs1gL5he3uRbXty6IPmSOzmuWYHgAb/wCHNfnXRXqfjjwj/wAI/wCD /hdq8qwRXev6Bqr3MVvDCBJGurNrGm31xdRHMs0lrqMMThxmNYlTcQAq+WVr6BpTa7rujaIkwtm1 nVdO0pbh0MiwNqN2loszRggsEL7sA8gV+sQ9Mk9+wOf6+tfEEXhuf4W/HvQH/s2ZtB1nXp4PD0sa /Z7VrbxHA2ktbW8uZctp0l4EkjYh2VEchFmQ19vUUUUUVFPBBcwS2t1FDc21zDJb3FvcRrLBPBKp SWGaJwVZWUlWVgQwJBHUV8FfGT4O3Pgu5n8Q6DDNc+EbuYGRFDSS+HbieXalpdEZJtWYhbeduQSs Up8wxvNtfAX4rJ4duR4O8RXc/wDYuo3EaaJdSMr22i6hcSt5lvLuG5Le6dw2/fsilG9kCyyyp9wU UUUUUUUUUUUUUUUUVzviXxd4a8IWi33iPWLTS4H/ANQkrPLdXJEiRv8AYrGAPNNsLqXEUbbQQzEL kj5x8SftQWURlg8J+HZrs+SRFqOuTLaQpciYoT/ZdkXeWEoFZWNzC+WIKjblvKtU/aJ+JmoSRPaX 2l6GI4ykkWl6TbTR3DFywlmOtfbGDAfKNjKMdQTzT9K/aL+JWn+cLu60fXPNChP7V0qKE25HVoTo jWec9/M3V3Ok/tS6jHCqa74TsruczkyXOk6jPp0S2xChVSxvI7pmkX5yWNyobgYXGT5/8TvFfwo8 W/aNW8NeH/Emk+Jru4luLq6lXTrPTLySWSIPPe2MVzdAyFEkbdbiAtI7SSmU11fw7+P1zZwnw58R Uk8Q6JflbKTWLkJdXllp9xbtaXcOqWhjY6hA/wApkLkzbTLn7RuSMW/HXwM0/UdOPjD4U3MOp6LL ZLdDQre4nv5pRA3k3D6HdSNI8zjBMlpO3mB1dEZnZIF+aJ/t9gbzSboXlmY7xRqGmTia3Kahp/m2 yi8s5ApE0HmzRjeu5N7rxlgaNFdd4AKr478FszKir4t8OFndlRFUazCSzO+AAOpJr9SqKKKKKK+f f2kdbOneAY9LilthL4g1mytJ4ZCpuXsLENqks9qhbcAk8VqsjhSFDhSfnWvgmivaPhh8Gtc8fSWu qXgfSvCIunS51Isi3moJbsBcW2jQOG3MW/d/aJE8pCH/ANY8TQn7Qs0+H3wm0O3043uk+HbJYZ5w 19cwJqesSWy+ZdXTKcT3k+HXiNGKhkiRFTYg8I8UeJf2bdU1C51rUbbVfEup6k91cXc9tL4yjkEk UW+KHZqNxaxorgCG3jiHlxgKpEUagjj4/EX7NMjBW8CeK4FIf95LeagyDahYD91rLtkngYUjJGSB kjRuNA/Zn1m+hFj4t1vQvtfkQx2MP9pxWFvNL8v76+1+wuNgBP7x3uvLHXcFGayrn9nufULKS98C +OfDXjJLf7ULuOKSG0KzRQrLbWlrPZTXsTSy5YYnkgVfkJYhiU8X8SeEfE3hC6W08SaNeaVLKWED zor2d35cccsv2K/gLwT7BLH5nkyNsJCttbiuaor0TwB8SvEnw9v45dNuHutIkuBLqegTzEaffqyr HM6ZDeROVVNlxGMgqocSRgxt+iPhPxXo/jXRLXX9BuDNZ3BMUsUgCXVjeRqHnsL6JWOyaPcpIBww KurMjIzdHRRRRRRRRRRRRRRRX55/G74iS+NPE0+nWN0H8NeH7ie005IZIJLe/vI28m81nzbcusol K7bZw5XyQGUI0kgPsX7PvwtWyt7X4ha0ky391FP/AMI7YSRvCtpYzoYG1effhme4QusAACCE+YC5 kTyvqqiivBfiX8d9I8FXdzoWkWP9u+IYUKT7phBpOmTyQuYlu5Y90k0kb+U0ltHsyrFTPG4K14f/ AMNPePcY/sfweDkHd9g1vdj051DGPwz713Xhf9p+ymaC28YaA9mSjJNquhym5tjO92BGz6RdESRQ pCSZHW5mcsvyxnfhPpnRNd0XxJp8ep6FqdnqthMIx9os5llEUrwJcfZ7qMfPDMqSKXhlVZEyA6Ke Bz174HttZ8YWfivXrlNSi0O1SLwtozWzR2Wj3cjCW+1i5Z5HFxdsyx+SwWNIgittaVUlXuK8x+Me hRa/8OPE8DiETadYPrtpPLAs728ui/8AEwlNuWwY3lhSW33qRgSN1DFT+ateufA/w63iL4j6EGha S00N5PEV6yTRRNCmlYewl2yEGRftrWqOiAsVYkgKGZfQ/wBoKPTvE+m+DPiZoMk93perW1xoM9zK 0UEcL208t1p9v9hlAm87f/aCTuC8YMSAFcq0vzBX2r+zB4cS30TXvFM0a/aNTv49IsjLYqksdjps YuLmW11BjuMdxNMEkRAFDWwJLsAI/qOuM8SeDoNZ1TRPE9jNHpfirw7Kf7N1ZrVLpJ9PmDxahoup QPt8y3nilmVWRlkhdzLCykur9nXhvjP4/eCvC5e10ub/AISzVFxmHSJ4hpcJKRTL9o1vDxMHSQ7f sqzlWRo5RG2K8Quv2oPGTXU72Og+F7ezLsbe3vItVvriOM/dSe7gurdZCP7ywoD/AHa2fDn7UOoJ dFPFvh6yns5Hj2XPh1p7W5tIwshm3WWpTTLcbm8vaPPh2gMTvJAH1xo+rabr2mWes6PeQ3+nahCJ 7S7gyUljJwwZWAZXVgySRuodHDK4DqQNCiuO8eeCdN8e+HLnw/qEj2zO63On38SLNNp2owqVt7tY nwJFIZo5ELAtGzKGRirj8354tf8AAPimSISS6X4g8N6l8kyIwCzwNmOeJLhAJIJkIZd6FZYnGVKM Qf0h8CeMLLx14Y07xDZqsTXKPDqFkJY5pNP1K3Oy6tJDExIGcSxbwrNE6SFV3gDsKKKKKKKKKKKK KKKK+TPi18fTbtqPhbwO7rdxSmzv/E6shSHy9yXltosZU5cthPthYBcOYQS0c6/IVzc3F5cXF3d3 E11d3U0tzdXVzLJPcXNxPIZJp55pCWd3YlndiSSSSSTVeivafDfwE+I3iOJLh9Nt/D9tKhaGTxDN JZXEpScwNEdOgjmuo2yCy+fCgZcMpKspPWn4Y/Bjw/DLJ4o+LC6oZLhYLZfDAsTNAY0ZplvLKxGr S8/LhyIlUhlJZiMT3F5+zFpFtb28eleIPFEsUamS9gl163uLhnkbKzpc3OnQhkGM+VCi4xjcc1HY 65+zLd3CQT+DvEmmRPu3Xl9day9vFgZG5dN1W4m56fLEa948FfED4N6baHQPC/ii00+xtRLdpb63 fa7aW8SvIkbxWV54tKooLEP9mik7u4T/AFjVyXxO+AOmeIFudd8FJa6PrKW6FtEgit7XRdVeBQg+ zLFsS0ndARuA8qRwpcRs8sx+LdV0nUtB1C60rWLG507UrN1jubS6jMUsRZRLGSD1V1KvG6kqykMp KkE5teifCfVX0b4j+DryOKOUya1b6WyysyKsWuK2iyzAqesaXDSLngsADxX6aUUUUVx3xB1n/hHv A/inVxePp81tod+tjeIJWkh1O6gNnpBiMKsQzXMkSoxG0EhmIUEj8uKK7fwP8P8AxF4/1F7DQreN YoIzJfanetLDplgu0+WtxcRo53yEYjiRWY8tgIjun3T4R8C+BfhDpn2ye+sLW/uYYrHUfE+uXlvY NeSEmc2tt9qcR28Tuu4QRtuYKnmNK0YauF8b+Nf2f/FFws3ibUZ9futISa0tLe0PjCK3UNKWuGsl sTDZszsF3ThsuqxjeyIgHlB8Sfs1ZI/4QDxcecbhe3eD7jOt5/Sr91b/ALMOtW8Riv8AXvCUsMrI yWieILi4u0EYIklN7DqcQQknGwo2QcjbgmO4+BXhXXpZx8PviboeqXElvBc2GiahcWVxeiAiP7Q1 9eaVIZV27i3/ACDgVO2NwCC9eSeK/hj428GG5k1nQ7k6fbO2dasVa90doftQtILl72EfuVmcp5SX IikO5QUDHFcBRW/4c8Ta74S1JNX8O6lPpt8kbwtJGI5I54Zfv29zbTq8UqEgMFkRgGCuMMqkfoF8 KvippvxG0xo3WHT/ABNp0Kvq2lK52PFuWL+1NM8wlmt2dgGUsWhdgkhYGOSX1eiiiiiiiiiiiiii ivkf9pL4gbVt/AGmTgmVYr/xOQqNhA6XGkaaJN+VbK/aZkaIHH2cq5DSLXm/wO+GP/Cbaw2uaoAP Dnh68tZJ7eW2My63qC/6RHpatMhhMKAK96rEtsdECfvfMj/QAD6dPcYweOOnSiivMviT8VND+G9r At1G+p6zfqz2Gi20yRSPAhKte3twwYQQFgY1cozMwIRGCSGP5pn/AGn/ABo1xO9rofhWG2eSQ20F zb6vczwxFiYlluYbyFZHUYDOIkBPIRRxWzoH7UWppNs8U+G7C5tpJoR9o0CWexntbfkXDfY9Qedb h+hRftEI4ILYOV+lvCHxC8J+OIFl8P6vBPcrD5txpVwfs2sWgCRtOJ7GQ7iiGVIzPEXh3/KkjU7x n4Oi8bW2m6TqWoT2+gRahHf6xptp58M+uraqWs9OnvoZUEdsJCJJo/KZ3ZY2SSF4wzdZb21vZ28F raQQ21rawx29tbW8SwwQW8EflQwQRRgKiIqhURQAAOAAKjv7G11SwvdMv4Rc2Oo2dzYXlvvkjFxa XkLW9zCZIGV1DRsRuR1YHlSDX5S6zpc+h6vqui3UkMtzpGpX2l3Mtu0jQST2F01pM8BlVGKFkJUs gbGMgdKTRdLn1zWNK0S1eGK61fUrHTLeW4Mi28c9/dLaxPO0KuwQM4LFUJAzgGvtX4yabba78PfE ei6NbG2Hww1rQjFp1ov2uSbTIvD1u+8wgiSCCC21CRjI4cYtnOeW2fC9fQn7OHh2XVfHUuuFZRa+ GdPuLjzUKeV9v1SJ9Ms7acMN214nuZF2gYMQyQOD96Vx/jbwJoHj/Sk0nXo7hUguY7u0vbCWO31C ymX5JDbzypKm2RMpIkkbqchtodUZem0+C5t9PsLe9vf7RvYLO0gvdQ+zx2n2+9igWO6vPssJKxCS QM4jTIXOMnFcJ40+K3gvwIfI1jUHutR3hToukCC+1WJCkcm+5t2kRIBslSRPtMsfmISYg+04+bNU /aj8SyzxtovhrQrC1ESiWHVZtQ1ieS4EjFpEubR7ELGV2KEMRYEFt53bVisf2ofFsd5HJqvh7w5e WIEnn2mn/wBqabdOTEfKMV7dXF2qYfYzBoG3AFRtJDD6t8FeOvD/AI+0t9V8PyzmOC4a2vLK9hW2 v7GdVDolzDG0iYdCGR45HQ8qG3I6r2FFUNW0jTdd0y80jV7SG+06/ge3u7WYOUkjbkYZCGV1OGjk Uh1cB1YMoNfm98UPh9efDzxLPpu28m0S6LXGg6pcxRgX1qFRpoHlh+RprZ3EU4wpPyy+WiSoD9gf An4gv4x8LnT9WvmuvEmgN9mvHuZXlvdQ01znT9Ukdo1DHk28p3yOWiEszbplz7hRRRRRRRRRRRRR RRXh/wAWPjPZ/D/ZpGkRWureKpFjmktbkytp+lWr4kjfU/s7o7SSrzFAjq20+Y5VTGJfg7Wtd1jx HqE2q65qNzqd/OWL3F3IX2q0hk8mCMYSKJSzbIolVFBwigcVkUV6Z4S+EXjvxl5U2naQ9jpsqLIu sawX07TjFLC8sMsBdWmnR9u0PbRSAFl3FVO6vTF+C3gbw0ZG+IPxP0u0urO0Eup6DozWi6nBJcIG tDatctLcyqVeOTaNNDMhyNo+apIo/wBmPQ7GQvP4g8YzyXAKrKuvWt/BF5eCIzCml2xjzyd5Z8nj jpTj8R/s0s6K3gLxbEGZVaWS8vSiAnBdxFrTNgdTtUn0FexeA/GvwJ0KWK38LazN4fk1JSZdP1S/ 8WRaZFPMiPK95/bEj6dFMoiRDceZkgbFkIbDdH43+F/g34q6fFq+n3lhaalO6vbeLNFS31KK+ht5 Psc8N4LWRI7xVEZiVvODxuigOFDxv8K+LfBfiLwTqL6b4g06W1JlnjtL9UkbTdUS3CM8+mXrKFlU LJGzKMOm8LIqPlRylFfrJoeqx67ouj63DE9vFrGlafqkUDsrvAmoWi3awvJHtBZQ4UkDqK1KKKKK K+Gv2mfEK6h4u0vQIZopIfD2leZcIscqzQanrTrczwyyOArD7NHZyJsyBuILbsqvzZX1n8LvgQbU weLviMlpZ6dZ2v8AakPh+/ZYhF5BeZ7jxWt2qRwwwxoJntmZgwO258tUkhky/iP+0Lfah5uieADL o2lxNPbSa4EWO/1G1MP2dF063kTNlHyzpIP3/EbAwMrq3zRcXE95cT3V3PNdXVzLJPcXNxLJPcTz StvkmnmlJZnYklmZiSSSSTVeiirNrdXNjcQXtlcT2l3azR3FrdW0slvc21xCwkhngniIZHVgGVlI IIyDXrOh/GzxfY28ek+IzZ+OPDjeWl5o3ie3hv3uYRfi/Y/2lMjTPKGH7l7ozrH8pWP5EC8f4ni8 GzRw6r4Tu7+zN3cype+FNVt5JLnRP9Gjn36frcZaO8s/NeaCJpvKuAEUyRvu3jjaK9l+Bfi6fwv4 90y0JnfTPE80Gg31rDvk3XN5MItIu1hEkaF4rhkQyOHKQvOEUswFfonRRRRRRRRRRRRRRXknxq8Z t4N8DXz2kzxaxrbf2JpTxMVltpLqNje6grxyxSIYYFkMU0eSk5hyCpJr47+D3w+/4T7xXHbXsTt4 f0iJdR1yQG5iWaLeEtNLS6gUhJLl8/K0kbGFJ2jYOgFfo+qoirGirGiKqIigBUQAKqqo4AA6AY7A DFFFZHiDVf7B8P67rfkfaf7H0fU9W+zGXyTcfYLJ7sQebtbZv2bd21sZ+6a/Ka4uLi8nnu7qeW5u rqaW4ubieRpZp7ieQyzTzSPks7MWZmJJJJJOTV3Rf7HOrWC6+L7+xXuY49SbTJoYb6K2c7HuLZ7i KZC0ZPmeWY/nAKBkLb1+j/Hf7Nt/pNrdap4Mv7nXILdPNbRL2JP7aMMcaiY2VzbKsdzIT5jiLyYm 2jYnmyFQ3gfhXxbr3gnV4NX0K8e2uYZF+02zmQ2V/CrHfZajaqyiSNskYyGQ/PGyOquP0Y8A/EDQ /iFoy6ppT+RdwCKLV9Hml33mk3cinEcjhVEsThWNvcKoEig5CSJJFH3FKD0IJyMEHOCCMYHHPr0r 8nvEGlHQte1rRWnW5bR9X1LSjcBSqztp949oZlRuQGKZANfUvw4064+G3wd8XfEKcXNvq+vaej6V shjkayt2l/srw5dvb3kaAeZd3P2mQ75EeDyWUEkqYfhZZQfEr4PeI/AFw8H9paBevcaI8kCxiwlv t+paRO10Y5SPMulvYbh418wQOyDAYV8oXNtc2dxcWd5bzWt3aTy211bXEbw3FvcwSGKeCaGQBldG BVlYAgggjIr9LvhRpcOj/Dfwba28jyJLodpqrNIFD+drgOtXEY2fwo9wyIRztAzzXoVNlkSGOSae SOKCGJ5ZZZWWOKKNF3u8kjkBQoGWY4xgnIAr4N+Lfxt1HxZdT6J4Xu7vTfCkP2i2lngeezu/EYlj a2nkvAu10s3RmWO0bG9SXnBYrHDxPw6+FfiL4jTzvYGHTtHspIY77Wr1JjArPIgltbCOJSbi5WJj L5W5EAAEkkZkj3dL8YPhr4b+G9p4btNO1DVdT1rVEuJdQmu7mwS0hisYYopJYdMgt/NRbmaRjDuu nCLEyHzSd6+GV9p/su61eXWi+KNBmZHs9IvdOv7JmeYzI2sxTpdWwDOVWFTaiRFjjGJJJGYksuPq Wiivmf8AaM+H66toyeNdNt5JNV0OJINVWESMbjQt7MZ2gRTlrWR97OAMRNI0jFY0C+bfs1eLrjTf E914PmeWTT/EUE91ZxjzpFtdY0y1a6kmjQyCONZrWOVZ2ERdzHAMhUr7hoooooooooooooorxj46 eM7nwf4JkXTbn7LrOu3Q0iylhuEhvbS3aJp9Rv7ZD+8OyNRD5ke0xPNG4ZWCA/ndRU9vEk88EMtx DZxyzRRPd3Ana3tY3cK9xOlqkspRASzCKJ3IBCqzYB9jtPH3hjwBDc2vw70ddU11m2N4/wDE1tA9 3Gfsc1jcSeGtFC/6HE5k86IzSuzKxjuYpAE2ef8AiLxp4r8WOzeIdf1LU42lhnFpLcGPTYpoYPs8 c1vpduEtomCFgWiiUncxJJZieVooorv/AAZ8SvF3gSdX0TU3awBfzdGvmlutHnMvMjNZb18tyQD5 kJSQ4xuKlgfqyC6+Hv7Q+i3drLaf2J4v0+zQxyOsUmr6YocMlzaXEewX1gJZGjljfbgvkpBJJDIf kPxh4H8ReBdR/s7xDYm3MpnNjexN52n6lDBJ5bT2Nyo+YcoxjcLIgZfMRCwFchX6r+E9dTxN4Z0H xAjWxbVtKsrydLSYTW8F5JAPt1mjgk5gmDwsCdwKFWwwxXQ0UUV83/tMeIDp/hDTNAhmkjn8Q6qH njEUbxz6Xo6C5uI5JHBaNhdSWTrtwW2kE7cg/C9e5/Cj4LX/AI/zrGrTT6P4Xil8qO4jjX7drEqP tnh0zzgUWOPBWS5ZWUP+7RJGEvleteOvjToHgTT4PBfwwt9MuDY2P2dNTtJVutH0cynzFWzxvW9u TueaWV5ColYGQzyGZF+TNd8Q634m1CTVNf1O81W+kDjz7uXeIYXne5+zWkIxHDCryOyQQqsaZIVV HFYtFFFeneFPi/4+8ISRCx1yfULGGOGFdJ1x5tTsFht7doLWG2EriW3SMMCq2s0QO1A25VC1R8Ta p4P8S239raZpKeD/ABDCg/tDRrQPP4a1nJjVrvRio32NxveVjZupg8lBsmEw2Tef0VteH9d1Hwzr Wm6/pUgivtLuo7mDeZPLlC/LLbXAiZGaKVC0Uqq43IzLkZr9T9K1G21rS9O1e08w2erafZ6lal12 P9nvrdbqHzE5wdrDcM8cjPFX6KKKKKKKKKKKKKxfEeu2vhrQdX169Mf2fSdPurwxyTxWwuZI4y0F pFLOdvmzybIYl/ikZVUFmxX5k6dYa34+8VxWkLLd674l1SaaaeVRHEbi7ka7vr24W2QhIoxvmkEc fyqDtXgCv048O6Bp3hjRNN0DSkeOw0y1S1g8zyjNIRlpbi4aJUVpZpC0srKgBdiQozWxRRX5n/Fr W7/XPiJ4rlv33f2frF9odnCjzNDb2OjXLafbxwpI77S/lmaUIQpld3CjdivN6+rY/wBnvR/FPhLQ /EXgjXrm2utU023vpbHX54dQslmuEi86xGpaZa27xvauJ45HNrJ5jAALGASfnKWPxH4J1+WFzqPh 3xFo88sTNBNJaXtrJJEY2MNxbsMxyxPw6MUkjfILI3P298HPjBF46t10HXnitvFlnbs5dVWG31+1 hHz3VsiYVLhRzcQKMEZliGzfHD71RX56/tB6VNp3xM1S5kEKxa1p+k6paLCQCIFsl0qUzIqgBzPa zMfUEMTljXXfs3eFFuNY1Px1fkwWHhqCa0sp5GMUDaheWjJfTNNuC7be0dhIrqRiZGyNtaXwY8bQ eIfiP46sdWjjmsfiJFfXUVrqaTX88o0+SWS00Qud0RgXTprlHSRNu2JEQqPkf568Z+F7zwZ4k1Xw 5ekyPp9yy29yUWMXtjL+9sb5EVnA8yIqxXe2xiUJ3KQPrj9mDS4LfwjruriGRLzUtfNlJM5kEc1j pdhHJZ+Uhwvyy3NyCw6ng/c4+l6K+W/jX8azo5u/B3g67xq4322t63bOc6Qc7JdN02VOPteMrLKp /wBH5RCLgEwfKnhrwz4h8ea8ml6THJf6leyPc3l3cySGG2jaTN1qeq3jbiqBmy7nczMQqB5HRW9s 8a/Bbw38PPAk+u69rep6l4imuLex0220/wAiw0ltQvIt4t3863uZZFgVLidpGkhEqoEAidgT81V7 7+znr0+mfEKLSE857TxJp99ZTxLctFDHcafbPq1reyQAFZGRYZYUzgqJmIOMq333RRXmnxW8CW/j zwjqFmlrDJr1hDNe+HbkqpuIb+PbJJZQyNJEqpeLH9mk81zGpKylWaJCPhX4XeL38E+NdI1dp1t9 PmmTTdcZ4pJEGj3syLeytHAjyEwYW4VY13Fo1GCCVP6a0UUUUUUUUUUUUUVheKfEFt4V8Oaz4iu1 jeHSbC4u1hecWq3c6LstLFZ2V9jzylIUYofmYfKx4r8stR1G71fUL/VNQm+0X+pXlzf3s/lxQia6 u5jPPIIoQqIC7EhUUKOgAHFUaK9R8O694K8GW1tqH9iReOPFckMtxHJqTTWvhfw7PJb7bGJdPmjE mozxszG6aQRRqyqLZ2Ki4NHxP8UvHXiyS4/tTxBew2VwLiI6Rpsj6dpS2txIXNk9pbEefGoOxWum lcrgM7cmvPKKKK6Tw34t8SeELtr3w5rF5pU0m3zkhdXtbrZE8cf22xuA8E4QSP5YljbaW3Lhua+s /CnxS8G/Fywi8G/EfSrC31a7vQbNE+1W+kXtwjbrH+zb4zG4tbsgvDsMv7wfIsrGbyB4J8U/hRqn w81B7iETah4Wu5iul6sQhkhZ8sum6qIgoW4QA4cKI5gN6BSHij8jr9B/2etdOs/Dm0s5d/n+HtQv tGd5bkzyTw5XUrSQIQpjRI7gWyISwAi4OCFX3Giiiiobm4t7S2nu7ueK2tbWCW4ubm4kSKC3t7dD NPPNNIQFRFBZmYgKB1Ar8rfFOvz+KPEet+ILnzlfVtRurxIZ7hruS0tpJT9jsRcsq7lt4tkEeEUb VACqAAPp74R/DHRvCuiQ/FPx7PaQx29nFrOj2tw2+30q1kCyWOr3YUHzbyYtH9it4wxRmTAa6ZEg 8b+KfxV1L4i6kI4xNp3hixlY6XpJdd8jjKf2lqnlkq9w4ztUErCpKIWJkll8ttra5vLi3s7O3mur q5mjt7e2to3nuLieVhHHDDDGCzMxOFVQSegBr6f8Gfsz6rebLvxvqH9j27B/+JPpEttd6qxxJGBP qBEtrDtYRSKIxceYhZT5Tcj3/Rfgv8NdC8t4fC9lqFytmlpNca082si5wqeZcyWeoM9skzsm9nhg jxuYIEUla6P/AIV94C/6Ejwh/wCE1o3/AMZpkvw68ASxyRt4I8KBZYpImMWgaVC6rIpQmOWKJXRs Hh0IZTyCCBXC6l+z58Mb62aC10m/0aQuj/bNN1jUZbkKgJaILq0l1BtfPOYt3Aww5rzHXf2W1P2u bwz4qIwsH2HTtesgcsAi3P2rWdPIwD+8kTZYHHyRnPMleM+IPgn8SPD7tv8ADtzrNv56W8N34eJ1 hbhniMgeOyth9rVBgqXmtkAYAfxLu8noor9YfD2q/wBu6BoetmD7N/bWkaZqxtvMMwt/7QskvDB5 u1d+zftLbBux0HSteiiiiiiiuH8a6N4z1K1E3gvxcfD2oxIqCzutO0m+0i8Cl3czS3NrPcwysXVf MR3TagHk7mZx8Y6v8X/jV4e1S90fWdfn0/U7CUwXVpcaH4b3o+0MjK6WhVkdWWSKVGKOhV0ZlKk7 Wj/tMeOLJbOHVrDQdbhgYi7uGt7jT9UvULl/+Pi0k+zRsAQoKWeMAZUnJP0D4O+PXgfxVLFY3M03 hrU5I4ALfWWgSxnuXQtNBZarGxjYIw2qbhYWkLLtQsSq+10V8N/tNa6t94u0jQYpoZYdA0jzpkRX 8+31LWJBNcQzuxwf9HitJFAHG48nOF9w/Z58OJo3w+t9ReNVvvEt7dapM0lktvcpaQyHT9OtWuMl 5oSsTXUJbAHnttXku/ulFFYXijTLnWvDPiPRrR4o7rV9B1nS7Z52ZIUnv9OktIjM8YchMuN5Cscc gE8V+Vc8E9pPPaXcE1tdW00lvc21xG8M8E8LmOWCeKQBkdGBVlYZByCARXWeAfCN3428U6VoVvDc SWstzDNq89thGsdHilX+0LszOrojBDtiLqQZGRcEsAf1Fr5J/aA+FUXlT+PvDdi4nEjy+KrKzjUx NEyl38QrACGDKwxebAQwYTMF2zyN4z8FPFs/hXx7pC+bINN164h0LUoA4Ebi/lENjdOHZVHkTsjm T7wj8wL98g/o5RXxyfg5L4m+NHitryKV/CFjrEWr6reHzLSO/u9YsYdeOg2skbF2Yvc4neNgUiBY tG7xA1f2k/F1vLd6T4B05Io7fRBBqepxxxBI4buWzMWlWUI2rtEVtI0hCEqRKgGChA8u+DXjSLwV 43sbu8aNNL1aM6Jqs0p2raWt5PG8V9vZ1VRBNHG8jsDiLzAq7iCPYPj98KZzNP478M2MTQGEy+Kb CyicTrOrtJJ4iWIMysrIQLvy1Xbt89g++eSP66tbW0sLW2sbCJbeysreG1s4ULbIbW2jENvGhcli EjUKNxPTmp6+e/2jPGE+g+ELbQbJ5IrvxbPPazTL5yeXo9gEl1OKOWCRNrzNLBA6srq8TTIQCQR8 jfDrwRe+P/E1rodqVitkQX+sXRmihaz0eC4jhu5oFcHfKTIkcKBWy7KWxGHdf0s0nSNM0DTbPR9G s4dP0ywiEVnZwbhHEm4uxLyFmd2Yl3kdmd2LM5LEmvnD9pLwTqesWGleKtIsfta6DbahDrvkmV7y LS2aO5trxbcAgwW7LcNO4wyCQOQY1do/ievsn9lzRLuCz8U6/cWksdpfSaXYaZePIyx3P2M3EmqL HbbvmCs8A85kIyGRDkSqPq+iiq93aW99a3NjeQx3FneW89rdW0yh4p7e4iMU8UqMCCrqSCMYwa/L u4E3gTxxOtpJFf3Hg/xVILaW6geGG+m8P6uRC9xbwylkSUxAuiTZAOA/8VfqVHJHMkc0LxzRSxrJ HLE6SRSxSKHjkjljJVlYHKlWIIPFOqK4uILW3nurqaG1trWKW4ubq4kSGC3toFM089xPKQqIiAs7 sQAOSQK8K8T/ALRHgTQpbi00w3via9hWdFbTEji0r7TC3liF9UuSu5GIyJ7aKZCvILcV5Dqf7UXi WWaNtG8NaFYQCPEseqTahq0ry7ifMjmtXsgq4wApjJ/2j0rf8F/GD4w+PdRl0/w94d8GyC2SOW/v 7q01m30/T4pX8qN7q4+3MSWOdkUavIyqzKhVHI+s7dbhIVW6mgubgFt8tvbvZwuNxKbLeWWdlwuA R5pHU8A4E1FFFFFFFfE/7UWpzy+JvDejMkYtrHQptUhk+fznn1bUHtLhWYttKKLGMphQcl8k8Y+X 6K6DQPC3iPxRcfZvD+iajq0izW9vK9payPbWsl25S3N/eECG3RirfvJ5FUBWJIAJHt2gfs0eM9Q+ zS65qGk+HraQTfaIhI2r6pasm9YAbW022ziRlUkre/KrZILgx16/ov7M/gmw+xTaxf61rtxDuN3A Z4dM0u9Yu20fZbRDcxqFK8Lek5Gd2DsHo+lfCP4baOk6Wfg7RphPs8xtUhk11h5ZJHktrbXBj6/N 5ZUHjOcCtYfD7wD/ANCR4P8AbPhrRv8A4z/Oq9z8Nvh9dwTW0vgrwusc8bRO9toen2U4Vu8N1Zxx yxt6PG6sOxryzxJ+zZ4L1RC+gXOoeGLoRxoiI8usabkSl5JZbbUJPtBd1bYNt0qLgNtJDbvlPxz8 MPFnw/kjOuWkMun3EgitdY02ZrrTJ5zAs7Qb5FjlicZKhZ4kLlHMe9ULVxul6pqOi6ha6rpN5PYa jZSiW1u7aQpNE+0o/IzlWUlHRgVdSVYFSRX2V4N8c+Gvjd4fl8C+OYIoPEQh822li8uB9QltoiRq +hyFcQ3kQLtNbhSrIWZQ8Jmii+UPGvhDU/A/iG/0DUkkJt3aSyvGiMMep6c8jLaahAoZxtkA+ZQ7 bHDRk7kavrP9mfxTHf8AhrUfClxchr3Qbx72xgdbaP8A4k+pt5jrbhCJZPKuvOaZ2UhPOiUMQwVf pmiiivzz+PfikeI/iDfWtvMZdP8ADUSaFAFM6x/a7djJq0hhnCgOLlnt2dFw6xIQWG01b+EXwl/4 S5m8UeKG/s3wRpfnTzTTS/Y/7ZNn81zDHcuV8q0i2t9qutwxho42D+ZJB03xe+M9tqdl/wAIV4Bk Fp4chtlstR1K0gNkt9bxoIU0bSolCGKySMBJGCqZf9UoEAJn+Yq978Ffs++L/E0aXmtH/hEtOcSb DqNrLLq0xXKqyaOWiZF3LgmeSNsEOqupBP0toPwD+Guh+S8ul3OvXUF0LpLnXbyW5wVC7bWWwtBB aSxKVLbJrZ87mDll2qvb/wDCvvAXH/FEeEPbPhrRjz7/ALn9KX/hXvgLofBPhAc8keGtG/8AjNct f/A74X6jJcTyeF4rae680l9P1DVbGOF5U2LLbWVvOtum0ncqrDs4+ZSMg+Zat+y5oM3kf2H4p1fT 9vmfaP7Ws7PWPOztEXkm0Nj5e35t24PuyMbcfN4zrv7P3xI0WNpoNPsNfgjtpbiaTQr4TSRCIEmE WWoLbXEshAyiW8MhY4AyxC14/faff6VdS2Op2V3p19Bs86yvraazuofMjWWPzbe4VXUsjKwyBkEE cVSor9EPgDra6v8ADTS4XmuprjQrvUNEuZLs7uYp/t1nHbuXctFFa3FvEmQu3aUVdqKW9ooooooo orG17T9U1LT3t9G1+78OX6kvb6hbWOmaiA/lMqR3NnqkUqPFuKswQxudoCyKNwPxZ4x8e/HrwJfp p3iHXPI+0Cd7C9h0jw1cafqMEEvkvPZ3K2fP8LNHIFlVWQui7lBy9K/aN+JOnrMLyfRddMrxsj6p pKQvbhAwZIf7EazUh8gt5oc/KNpHOfdPC/7SnhLVpEt/EWn3vhi5kmdEnEg1XSfK2L5Tz3cMcU0b uxdSv2YxqAGaXkhfoeCeC7ggu7SaG5tbqCG5tri3kWaC5triMTW88E0ZIdHQhkZSQQQQalr5v/aZ 8Qf2f4P0zQYppI5/EWqq88awxvFcaVo6LdXMbzPkoy3Mlk67MFgGGdu4NxP7MPhWK4utd8Z3dszt YGPRNGuG+zSQpdXEX2jWJEjZTKk0cTW0aSqyjy5pUw+Tt+xqKKK/Mf4paVfaR8QfF0V/ayWjXev6 rqlmHwyT6bqV/Jd2NzDIpYOrIwzySGDI2HVgOO0zTL/Wb+10vS7Wa+1C+mWC1tYF3SyytnAAzgAD 5mZsBQCSQATX6ieDNBbwz4V0DQJmjefStJtLa6khd5IJLxYw95JA8yo3ltMXaPcinbjgcgeffGT4 YJ4+0M3elWtqPFmkgHTbiRlt31CzBZ5tEmuSQm1ixeBpuEkGN0SSzMfgfw/ruoeGdb0zX9Mk8u/0 q8iu4cvMkcwQ4mtLn7M8btDNGWhnRXG6NmUkAmv1O0jU7fWtJ0vWbRZks9X06y1S1W4RI51t7+2W 7gWdY2ZQ4RhuAYgHIBNaFfKXxq+H2seN/iT4VttLSYw3eh29lql6lnNNbaJa2+pXVyb+8mG2P94j yiGIyIXeMoDkg1ufFvUtM+FvwusvAvh4zRyazBdaLZ/aJDPcDTXkN14k1CeSSF4meczGFo1MWDcF 4Qoi2L8Y6Brd/wCGta0zXtMk8u+0u8hvIMmVY5TG37y2uPIZGMUyFopUVhujZlzzX238SvA9p8ZP COh+LvCklv8A2zDpv2rTUkNip1KzulWWfQdQvYWYR3NvIHSNXmMcU3nRvt8xpI+s+B8FzbfC/wAO Wl1DNb3NpL4gtbi2uInhuLaaLxPepLBPDIFZHRwwZWG5SMECvWK4/wCIPiY+DvBuv+IkUvcafZbb JQiyj+0L2ZbDT2mjZ0zEs0sbTYYExhtuTgH8zLO01XxHq8FnbC41TWdavwi+bN5lzeX17NlpJ7m4 bG52JaSWRuOWcgAmv0m+HfgDSfh9oEOmWMSSajcxwT65qjfNNqGoJHh8SEKy28TF1toiBsQktmR5 JGx/jN4Nn8aeBdQsrISyappU0ev6ZboWAvLmwhkjnsykccryNLbyzrbxrtzMYssqbs/m6QVJBBBB wQeCCOoIr3b9nfRNQ1H4jWOq20f+g+HrPUrzUJ2WYRgX+mzaVa2ySopQSyPMXVHZdyRysMlCtfoD RRRX53fHrw5H4e+I2pvAsEVt4htrbxFDDC9xI0b3zvb6g1wZxw8l3BcTbY2KBXULtHyL9ofCrW5v EPw68J6pOkqTNpYsJnmna6kuZtGnfRprySd1UkztbtMRztLbSzkFm9Borynxd8afAXg24+xXmpTa vqCSmK50/wAPrBqNxabZZYZheTySxW8TxyRlJLd5xMMqTHtO6vDtV/alv5IHj0TwhZ2dz52YrvVt Um1C3a2XORJp9pFasJG4IIuSF6Ybg1naP+0H8Udf1K10nRvDnhjUdRvZPLgtbfTtYZmbqzuxvwqI o+aSVyEVcszBQTX194dXxKumqfFkuhSau0shkXw7DqEOmQwhsQRpJqcjSyMQC7tsT723adu99qii iiiiivnv9pTVJ7H4f2+nwXMcX9s6/YWt1bssTS3Wn2sE2ouIxKpZRHcw2zO8ZDdFJ2uwPwXRWhp2 l6nq9ytlpOnX2qXjI7paadaXF7dOiDc7rb2ys5CjknHHevaNA/Z3+IesbZNRh07w5bZtG3apeLPd y29xlpmtrPTBORJCoG6K5aE7mVQfvlPX9K/Zc8OwJMNc8T61qEjMpt20q2stGjjUAhlmjuxfF2Jx ghkx6HOR6jp3wX+GGlXMd5beErGWaJXRV1G51LV7UmSIxsZLDVpp4HOCSC0ZwcFcEKa6AfD3wFwP +EI8IY56+G9G/n5H8zS/8K+8Bd/BHhAY5/5FrReo9f3Nee6/+z38OtYWR7G0vfDt0zzS+dpV5I9u 8s+Siy2OomeNYkY5EduIuPlBAr5l8dfAnxf4Mt7jU7byvEeh26SzT3+nRvHd2VtCitJcajpjlmRB lyXheVURC8jIMV4lX1d8PPjRpuuabH4C+KUVve6dfW/9nL4hv5GaOaMsi2UGuDaGV1IJ/tISqylU eTDh7ivLvix8Lb74d6qJbcTXvhfUZW/sjUmAZoZSDI2l6gyDCzooJRiAsqAsnKypH137NviU6V40 uvD8m82/imwZIxHHGdupaNHJqFq8srsCqCD7Wp2hsuyZAwWH3bRRRRXz/wDtF+LJNB8GQ6JZ3Jt7 /wAU3UllJs+0xzHRbRBNqpinhKqu9mt7eWORiJIpZFCsNxXwj4PeANIntr34i+PU+yeDdAUT2Jv1 CWWs30Nx5bu8RDSXMEMgEQhjQiedlhBfZLC3MfFT4p6n8RdT8uI3Fh4YsZi2k6Q7rvkdVMX9qan5 Z2vcurNsXLLCjGNGYtJLL5LWppes6voc73ei6rqWj3UsLW0txpd9c2E8lu0iytBJNaOjFCyIxQnG 5VJGQK6i3+J/xDtVZYvGniNgx5Nxqt1eNkf3Xu2cgewNdDB8dvirbQxwR+KmZIl2objR/D93MRnO ZLm6tHkc+7sTV6w/aC+KFndxXFxrNnqsMZffYX+j6XHaTb0KjzH0uK2nG0nePLmXkDORkH1bw3+1 FEVEXi/w26ERysb7w26yK8vmjyYv7L1SRSg2E75PtjZIGEw3yfSvhrxb4b8X2bXvhvWLTVYI8eek BaO6tfMkeGL7dY3ASeDeYpTF50S71UsmV+Y9FRXL+I/BXhTxbG8fiLQNN1N2gitVvJYBHqcNvDcm 6jgtdVg2XMShyzbIpVzucNkOwb558WfsxWlzJc3ngzWxp/mNvh0bW0lns43lui0kUOrwbpkhiiOI kkgnkJUb5TuLL8zeJ/AXi/wb5Z8R6De6dBMY1jvR5V3p7yzeYYrf+0bFpIPNKxSOIGkEm0FioXBr 74+C+o3WqfDDwjc3bq8sdhcacpVduLXR9Rn0mxXA7rDDGM98Zr0+iiiiiiiivmz9ovwFBrGgDxrZ RSf2v4fjt7e+2yTst1oD3DhwtqiSfvbaaYS+YWjUQmYuX2xhfhqivafh/wDG/wAV+Cmhsr2SXxL4 fjiES6VqF46z2kcVqtvappepyLK8McYSMC3KPEFDKiIzbx98aBrum+J9FsNd0qbz7DU7ZLiBzt8x MkpLbzqpIWSNw0cqAkKwYZOM1+ePxrvEvvih4tmRXQJd2dmVcqzF9O0q3sJH3L2ZoiwHYEDrX3t8 PwR4C8EAnJ/4Q/w13J4OiwEA59OB7V19FFFcN4k+GngXxbci91/w3Y3l4G3PexPdabeXH7pYl+2X emSQyTBURVRZWYKPuheRXSaNoejeHbFNN0LS7LSrFCJDbWUKQrJMIkgNzcMo3SzFI0V5XLO20bmJ ArVqG5t7e8t57O7hhubW6hltrm3njSWC5t50MU0E0coKsjqSrKwIwTnNflL4g0v+wte1zRPPF1/Y +r6lpZuRGYPtP9nXr2nn+SS+zfs3bdxxnGTX6qadfQ6rp1hqdsJBBqNla30AlGJBDeQLcRCRR/Fh uauUV8LfHv4Y32ha1qPjXS7cTeHNau1uNQ8nzXl0fWLwg3LXazO7GG6nLSxyqQiPJ5JWMeSJPLvh 54A1b4g67HplhG8en2zRTa1qhXEGm2DPgtuxhp5AGW3h5LtknEaSOn6X2Fja6XYWOm2MXkWWnWdt Y2cAZ5PKtbWEW9vF5khLNtRQMsSTjJJOTVuivhz9p+4nbxrodo08jWsXha3uYLcyO0UU11q15Fcz CLOFd1hiDsByEQHhRXrX7NXh4ab4Ju9dlgRLnxLqkrw3CzNI02laQx0+2SSLOEKXIveihiCCSRsA +iaCPp09znJ546dK82vPg/8ADO+vYtQn8H6Wk8JiCJZ/adPsm8ty6+bpmnyR20mSfm8yFtw4OQMV 6HBbwWkFvaWsMVta2sMNrbW0EaQwW9vBGIreCCGMBUjRVCoigADoKmooor81vjNOLj4neLnFpHY7 dQhh8iLIR/s1hDb/AGv7q/NcbPtD8fec8t94/fnw/BXwD4HBx/yJ/hlsjoQ2iQMo+vrXO/En4q6F 8OLWBbqNtU1u9UyWGi28qRStAuVN7fTkP5NvuBjRyjM7AhEYJIY/hfxx8TPFfxAnQ65eRxWELpLa 6NpyPbaVbTLAIWuFikeSSSQ/Od88jsu91Qqh2Dz6tTRdKudd1jS9EsjELvVtQs9Nt2mLiFJr24W3 jknaNWYIpbc7BSQuTg4r9PPBvhPTfBXh7T9A0uGFUtoY2vLmOJ431PUmhVb3U7kOztvmZc7TIwRQ I0IjRAOooooooooor88PjnHd33xd8QWUEVxd3Dv4fs7G1hjknmkkn0K0aK3toIwWYvI52KoJYngE mtnwn+zp4010W9zrctt4VsJkEmLtft2seXLaCe3ddJt2VVJcrHJHc3EMkZ3bk3Lsb6Q8M/Af4eeH Sk82mP4hvI3lkFz4hkS9gAlt/s7QjS41jtGQfM6edBIyudwfKoV9hghgtoIba2hhtre3hit7a3gR IoYLeFBHBBDFGAqoiAKqqAAOgqWnAZ4GTk8YGT1A4Hc8eua8L8YfH/wP4aL22lzt4r1NQ/7nR5E/ suJwkckf2jWn3RFZFkOGtVnKsjLIEYYPgWvftKeONR8+PRLXSPDlu0sbwSxW51TU4YkTDwy3GoZt nDNyStmhAwBjktyy/Hr4sKDjxUvJ76D4Zbn/AIFZnFZl38Y/ibezGeXxfqSOyquLRLLT4cKMAi3s Yo4wfVguT3rnbvx142vobi2vPGHie6truOWC6tZ9e1SS1ngmUxywS27S7GjZSVKFdpBIxiuUqeCe e0ngu7Sea2uraaO4trm3keGeCeFxJFPBLGQyOjAMrKcg4IIIr600bxHpXx58Jy+DvEZsLL4jaVay 3Ph7VpkMEWozRKry3EBtx8jSqgS/tgjKVxcxRnywlv4r8Pdeuvhn8R7V9YV7RLHULvw/4lgWZZFh tZJTZX7SSWazCZbaVVuQsWRIYgFb5g1fpPRRXI+PfE3/AAhvg/X/ABIkTTS6ZZA2kZj86M6heTpp +mm5j3xHyRcSxmba4YJkrltor4B+GXgK8+I/ihbKd72PSrfdfeIdWiUSyW8DBnjiE052+fdSDy4y 25h88uyRY3Wu6+MfxKstQW18BeB7hYPBuhwQWdw1izrb6rc2eYkgiud7GezhULsLfLLKDL+8VYpK +eangnntJ4Lu0nmtrq2mjuLa5t5HhngnhcSRTwSxkMjowDKynIOCCCK6+3+JPxBtn8yPxr4oZsEY uNc1G7jx/wBcrqR1z74resfjV8UdPWUW/i68kErrI326z0vVGDKuwCI6lbzFFwOVQgE8kE1bPx5+ K5JY+Khk4yBoXhsLx6KtmAPwr0zQv2otYjuNvibw3pt3bPLbgzaHLc2Fzawbj9rlNtfvcpcPjDRp 5kIBBDNhsr9E+DPin4L8clINH1QQamw3HRNTVbHVRgSOfIhJMc+1Imkf7LJIEUgvszXolFZuq6No +uW6WutaVpurW0conS31Kxtr6FJ1RkWeOO5VlDhXYBgMgEgYBNeAeJ/2afCepBpvDN/e+GrjdHi2 lL6xpRijjcOixXTrcq7sUJkN06qAwEZ3Aj5p8WfB3x74Q86a90Z9T06CJ55NX0PzdTsI4YLb7TdT z7EWeCOJd2+S4hjT5WKsVG4/Q37LmqJN4d8UaKImEmn6za6o8+75ZE1ixFpHEE7FDZMSe+72r6ho ooooooorzj4p+BbTx54Uv7EW0cutWME174eucqk8OoxoH+ypMzKojutohlDnZyshBeJGX8zqK7vw X8R/FfgK583QtQJs2eSS40a9M1xo13JKiRyTS2QdNspEcY86IpJtUIX2ZU/oH4A+IGi/EPRRqelt 9nvLYxRavpM0ivd6XdyIWEblQPNhcq5t7gKBIAcqjrJGnzF+1Fqk03iTwzozRxCCw0OfVYpQD5zz axftaTxyNnG1VsYygxxubJORj0r9mH/kQtX4I/4q6/59f+JNp/FfRtFFFc/4j8JeG/F9mtj4k0ey 1WCPeIGnR47q13yRzS/YL+BlngMhijEnkyKXVdr7lyKq+G/A/hHwgmPDugafpshilhe7RGuNRlgm mE8lvNqV2ZLl496qwR5SMqABgLXVUV+dvx68OJ4e+I+qPDHBDa+Ibe38R2sUMs0pU3zPbajJOZvu vLeQ3MuxGKhWULtHyL9cfAy4kufhV4WaWdrh4k1a3ZnkMrxJBrt1FbW7EkldkQjCJ2TZjAwa9aor 5l/aJ+HNxrtgnjfS2eW90GwFrqlh5ckrXOjx3DXC3dsY87XtmlkkmDLhoiXLqYgsnxppGkalr2pW Wj6PZy3+p6hMILS1gC75HI3MzFiFRFUF5JHIREBdyFBI/TbwH4Vj8E+EtG8OLO9xLp9sXvJmlMsb 6jdSm7vzbFlQCETO/kqUBCY3FmLM3X0V80/tP3kcXg/QNPKyedc+JY7xHwvlCOx0y5hlVznduLTp t47Nkjv5z+zFoMN74l13xDN5LtoOnW9raxvFvljutaeQG9glJ+Rkht5ojxlhKQDgEH7corh/Evw1 8C+LrkX2v+HLK8vcgvfRS3en3lwVhW3T7XdaZJDJNsjjRIxM7BQMKFGc9Fomg6L4bsY9M0HTLLSr GPZ+4s4Ei8544UtxcXMg+aaZkjQSTSlpGxl3Jya1qKKK+Hf2oJYj4z0KAW6LMnhiGaS73MZJoptV ukht2Q8BYjG7KRyfMOegr1v9me4nn+H19FNNLLHaeKdRt7RJHZ0tYG0+zumhgVjhVMsskhUcbmZu pNey+K/Fei+C9Fudd125FvaW4CwwqFa71C7ZSYLCwgJXzJZNpwMgAAu5SNHdfhTx/wDHLxV41Elh aFvDWgyI0cum6ddyvdX0c1r9nuYtV1JViaaJw0v7hY44yrBZFkZQ9eKUV+iPwV+HFr4K8M2upXlk 0firXbSKfVpbhZPtNjbzObi10eOG4jieDy08s3URUsZw2WdUiCez0UUUUUUUV8hftVMpbwKvmRl1 HiZjGGBlVX/s/Y7J1CnBCk9dp9K8g8J/BPx/4tjNzDpseiWBRmjv/ELT6dHcNiN1W2tUjkuXV0k3 JMIPJYKwEm4ba+lvDf7N3gjS4w2vy3/ie7aKSKUSzzaTpyubjzI7i2tdOkE6usYEeJLuRTlm2gld vu+m6VpejWwstI0yw0qz3vKLXTrO3srfzZPvyCC2VVDHu2Oe5q/RXmXi/wCL/gXwY81tqOqm+1WD AfRtGRb6/R/NWKSKZwy28LpkuyXEyNtBwGJAb5y1r9p/xLcyMNA8P6Ppdsbd4s6jJdateCYlwLqG WFrWJdqlCI3hk+ZSSzKdtcCPj18WASR4q5Iwc6F4aYYz6NZmql78bPihqCos/i26jEbFlNlZaRpj EkBT5jadbxM49AxOKwbn4lfEG7me4l8a+KEkkOWW21vULKEf7ltZyRxr9FQVxJJYkkkknJJ5JJ6k mkr6Z+E/xJttX08fCnx6G1HQtbiTRNDvpEFxPp8twRBZabMzK/yLIY2sbjaWtpFQZ8oI0Hk3ivw3 rfws8aJZ/aka90m5stZ0PVo7cGG7iimFzp1+ltdq65WSPbNEwdBIjoDIoDN+jfhjXIPE3h7Rdftv JEeraba3zRQXMd2ltNNEHubJriPAZ4Jd0Mvygh1ZWVWyBu0UUV8TfF631H4gfGjS/A1q09vFYxab pgdpRPBBFeWo1/WNbisZXhQNHayDfGJA0ot1AbJVRxPxa8c6fqj2fgbwla22n+CfB9xc21itlOJ4 tYvYmaCXVWlhd45IifNNvLuZ5PMknkdmlCx+LUUUUUUVoabqeo6NeQ6jpV9d6dfW5fyLyyuJba4i 3oY3CSwkEBlJVhnBGQcgkV9l/DP9oTT9WEGj+OpbbSdSjhhjg14Ax6dqs5lEBF7HGoSzlIZZGkJF ucOSYcJG307RRUVxb293bzWt1DDdWtzFJBc21xEs8E8MqGOaCeKQbXRlJDKylWBIIIqtpml6botl Hpuk2UGn2EL3MkFnaxLDbQG7uHvJxDCnCAySMwVRtUnAAHFXqKKhuJ4LSCe7upobe1tYprm5ubiR IYILa3jM09xPLIQERFBZ3YgBRkmvmHxp+0vpdi09n4J09dam2RFNb1NLmz0xXYxyuIdNKxXM3ymS Il2t9sg3KJU+9896r8ZfiXrA2XHiu/tYt8hRNJS10ZkEjq2zz9LSKZlXaAvmSMQM8/M2ael/Fj4k aRJJJaeMtblaVNjjVLka3GF65ji1pbhUb/aQA9s16ZoP7THjLTxbQ65p2keIYIhN584STSNVu2d3 kiZ7m13WqbNyrhLEbkUA4Ylz9R+DPip4J8chIdH1QW+qNuzomqiOw1f70rDyYC7x3H7qEzP9kll8 tCvmbCdtdprGl2+t6Tqei3bSraatp97pt0YHSKdbe+t2tZ2hd1dQ4ViVYowBAyrV+UN1bXFlc3Nn eQTWt3Zzy211a3Ebwz21xbyGKe3mikAZHRwVdWAIIIPNVqK+1P2XdWkn0LxRoZj/AHemarY6nHcF 2Zm/ti0a2a3EZ4VUNluBB5Ln05+dfjBbyW3xL8YRyjDNqpnHDD93d20d1CeQOqOp9PTI5r7t+FGq Lq/w38G3aJ5axaFaaUVLZy2hKdFdwT/ea2Zse4Ard8SeMPDHhK3Fz4k1uw0pWUtFDNIXvblRIsbG 1063D3E2wuu/yo22g5YhRkeG6/8AtNeFLAyR+H9H1XX5o7nyzcXLxaLp81vsYm5tpZFnuD820COW 1jJGSSCMN5ff/tOeNZ5Lsafo/huxtpTKLTzoNRvr60jcnyi9ybiOKWVBj5zaqhPPlgcVxZ+PHxXP /M1flofhwfys6T/he/xW/wChrP8A4JPDn/yHW7pX7R3xI0+OZLuXRNdaR1dJtU0oQyQKqkGOIaLJ ZoVOcnejHjgivR9E/akiJtYvEfhSRAI5PtuoaJqCy5k2s0bWmkX6IApOxSr3p28sCxwle8eFPif4 H8ZtDBomu251GWKCQ6RfLJp+piSW3a5ltore5Ci4aFUfzjaPKi7SdxUqx+Ffib4J8Z+Hte1TV/FG mwrHrerXl/8A2rpIlm0Ka71KZ76SC2nl+eIhi4SG4CybVJwVG4/oh4c0t9C8PaBosrGSTR9F0vSp JNqqXfT7FLN32qzAElCSAxHoT1rZoqpf6fp+q2k2n6rY2mo2Fxs8+yvraG6tZxFIs0fmwThlOHVW XIOCAeCOM7w54Y0Dwlp39k+HdNg0rTxLLcmGJ55nlmmILz3FzdNJLK3CqrSOxCqqDCqoG5RRXxJ+ 0fp99q/xI0DT9JsrzUr6bwdaCKysbWa8u5TFrGpTyeXb26s7bUVnbA4UEngGvcfhbY3/AMM/h+lr 8QtW0zRoxq10+npe6pbiLT7a8gW6TSxOxERmaZLqfyoHfO4kMTkLzfiL9pfwhpxlh0DTtT8Ryo0O ydv+JNpcySIHlMU92j3IaMnYQ1kuWB2ttwzeVal+074wnmuf7L0Tw7p1pIrpbJdJqGo39qHj2h2v BPBFI6t8yk2wXoGVhnPFv8efiszFh4pCBmLBF0Tw7tUHoozaEkD3J9+aj/4Xv8Vv+hrP/gk8Of8A yHWzpf7RXxK08zG7u9I1wSqgRdV0iCEW5U5Z4f7FNmSW6N5hcegFei6J+1IwFpF4j8KKxy/26/0S /K4Ulmja00i/VsnG1WD3wyctn+GvafDXxo+HficRRW+vRaVeyxtK2na8n9lTxlboWyQi7mJtJZZC UdIoLl3KnOBtcL6p9D+IORjtX5ffEq6mu/iD42lndpHXxRrdsrHqILLUJLO2T/gMcaKPpX6K+AMN 4D8Dlen/AAh/hgHP94aHAGH55+tfnz8WtZvNc+Ivi2e9Kg2Os3ui2sUbTeVDZ6JcNplsI0md9pcR +bKFIUyu7KF3Yrzmivon9mvQxqHjq61eW2lkg8P6NczQ3QZlhttT1F1sbdJSv3jJbG82qePlLdQK +768d8V/HT4f+FpWtRfza9qEbFJLXQEivI4G2Mf399K8dvww2OqSvIp6p1x4TqP7UXieW4RtH8Na BY2oiUSQanLqGrTPOGbc4uLSSxUIV2jYYicgkvhsLxEf7QPxRS6Fw2t2ksIbcbGTRtKFqw/uF4ol nx9Js+9ej+Hf2odRW5KeK/DtjNZyMpS48Ome1uLSNVcvustTmmS4LEoF/fxbQGyXJAH014O8c+Gf Hdg174cvxctAIBfWU0bW9/pstxH5qw3lvJz/AHlEsZaNyjhJG2nHXUUUVQi0rS4b+61aHTbCHVb5 IYb7UorS3j1C7it41igjubtB5jqiIqqGYgADGOKv0UVx/jXx34b8BadFqHiG6eP7Q7R2Vhaok+pa g8QBmFnbOyAiMEF3d1RSVVmUsgPwb8Qfi74p8fyPBPKdG0HaY00LTrm4FrcoLkXUUmruSPtUqlYw pZFjUorpEjM7N5TRRRRRRWlpOq6hoWpWWr6TdSWeo6fcR3VncxhWaKWJsjdHKGR1blXjcFXXKsCp IPtHxFns/iL4W0/4oWEVra67p5ttA8eaVZCMC3mZ2XRtdI2CUxzgCESTO+B5UCu3kOT9h/DLXX8S eAPC2rSy3E1xNpUVtd3F27S3V1faY7aXfXU0rFmdpZoHk3MSTnJ5Jru6K+V/2pNUnh0fwnoipCbf UNT1LVJZCHNxHNpFrHaW8cZDbdjLfSF9yE5VdrDDZ8y8W6xb/DbwXD8LtIhktfFerW1pqHxE1WM+ U6/2jbfbIvDiyq8vmhYJYopHgkEJjBwrtczBPnyiiiiiinI7IwZSVZSGVlJDKwOQykdCOxr6f+G/ 7Q+o6Y0OkeO3n1fTmktYINeVYzqOl20cH2dv7Qhij3XqZCSPKT9o/wBazG4ZlVftS3uILqCG6tZo bm2uYYri2ubeWOeC4gnjEsNxbzREo6OhDo6EhgQQSCDT6KKyLDQNE0u/1PVNN0yzsL7WjbnVZrSJ bf7fJbTTzxXF1FFhGmL3MzSTFd75wzMFQDXooorwbxx+0B4R8LvLY6Js8V6qqpn+z7mL+x4C6JJi fV0EiyHa5JW3WT5gySNGwIHzNq/x9+Juqy3DR61b6RbXCIgsdK02yjigCIqs1tdXiT3Sl2Uux+0d SQu1MKOTsfid8Q9Puory38aeJJJoW3Il9qt3qdqxxj97Zam00Eg9pIyK9B0T9o34h6bK51SXSvEc MssDsmoabBZTQxRljPFZy6MLZVaUNy00coUqpVQNwb6K8F/H/wAFeJ9ltqsv/CJ6qQT5OrXCHSpS BLIRba1hIhtSNS32pICXdY4vMNe51+aPxf0ZtC+JHiy03vKl1qkmsRSvB5AKa4g1Zoo13NuWF5mg 37vm2EkKSVHmtFfRn7M+pyWvjq/00z3C22raBdf6Ksj/AGaa9srqG5t7iaFfkLRQ/aVR2BK72Vcb zT/2nlYeO9HfB2t4RslDYO0smsX25QfUZBI9xXrf7MJQ+A9YUOpkXxdel4+NyRvo1iI3PsxVgPoa 9/1PVtK0WAXWs6np+k2jSpAt1qd9bWFuZnyyQi4u2RCxCkgZzj6V4br37SHgLTFZNITVPElwbYzR Na2b6dYi43Mi2l1caqIp1PAZnjtZFAYEZbKjybUv2ovE8twH0jw3oFja7UzBqUmparcGUHLv9qtZ bJdpGAF8nI5+Y9uDl+PfxVkdnXxMkKsxZYotE8PmOME52oZbVmwO25ifeov+F7/Fb/oaz/4JPDn/ AMh1q6X+0P8AEzT5nlu9Q0zXEaMxrbarpFpFDGxOfORtFFnJuHT5pCPau80X9qPVIwI/EPhawuy1 yhNzot7caf8AZ7QgCb/Qr4XXmyDll/0iMHhTj71e1eGvjr8OfEbeUdYfQLgvKq23iSKLTQ0cUav5 /wBvjkltAGJ2qr3IclSNmMFvCf2hPBHje68TXni0WUuqeG47G1trWSxDXM2i2dlaGe8XUbWNQ8cf nm6uDNho1DgO6khB7h8ALWC3+FugSxbvMvrjWbq53HI89NauLNdg7Dy4Y+PXJ717NRRXI+H/AAF4 P8K6hqWq6BoVlpl/q2Vu5oDMwWMymdrayilZktoWflobcRodqcYRAvXUUV8wftRWlw/hvwzeqsZt rfW57SYl8Si4vLB5rZUixypWCXc2eCFHOeGfAPwf4r8Ewa9rniiGx0Dw/qmnQzzQ6pL9n1a3k0z9 /a6hcqwCW1sIbi6EyzyJIHVSyKoBPY+I/wBoL4eaFI9vZXV74ju0N5E66LbBrOGe3A8rztRvWhje KZjhZbUzjCsxz8m/xnVP2ovEks0R0Xw1omnwCICWPVJ77WJXl8wtvjntGsQq7dq7TGxyCd3OBwt5 +0B8Urq5nnh12206GaRnSys9G0d7a2U9IoJL+CecqOxkmZvVjVX/AIXv8Vv+hrP/AIJPDn/yHV2w /aC+KFndRT3GtWeqQxnLWN/o+lx203oJX0yK2m/FJlNd5pH7Ueuwica74W0jUSxi+ynSr280fygN 32j7QLsX/mlvk2bdm3B4fcNvs3h/9oH4c67MLae9vvD8zywwQjXrRLeCdpycuL6xknghRCBve5ki AyOoDY9ltbu1vraK8sbm2vLS4iEtvdWk0VxbzxOAySQTxFlZT1BUkEHNfDf7Tv8AyP2k/wDYoWGP cf2zqHNevfsw/wDIhaxnO3/hLr4j6/2Pp+dvvjr+FeW/tPanPN4t0HSfPRrPT/D4vY4VC7ob3U9Q mjumkcAMS0Vrb4U5AAyMFjXzNRXbfDnQF8UeOPDGiSRQz293qsMt9BPI8Uc+m2AOo6pAXiwwL28M qqFIOSACOtfqFXnnjH4p+C/BG+DWdWSXU0Bb+xtNVb3VCdqSKs0MZCQFlkV0NzJEHGdpbFfPmvft R3zyNH4X8MWdtEly/l3mvXE13Jc2YyIy+nae0AhkJwSPtUqjkAn71ef337RHxNu7sXNvqGmaXCGU nT7HR7OS0YKF3Iz6kLifDYOSJ88nBHGOn0j9p7xbbSQrrGg6FqlrHDslFmb3Sr6eULhJmumkuIVO eXVbbB7ba+l/BfxY8FeO5VtdIvpbXVG80po2rRx2WpyxxB5C8CI8kU/7tGldYJXKINzhQK9Iooor On0fSbm9tNUudL0251OxBSx1Gextpr+zVt25bS7kQyRg72yEYZzzWjRRWbq+r6ZoGmXms6xdw2Gm 2EJmurqctsjUEKqqqgszsxVEjQFnchEBYgH4j+In7QWveIpZLDwhLe+GtFHl7ryORbfxBeyJIJvM N3bMTaoCqqI7eTcRu3yMr+WvzrRRRRRRRX0Vaax/wt/wFd+HdaupLv4ieDLa61bwrcyNObrxFpKI kmq6fKY0mN1eeTFgLhZZXWBy7Bbpz7D+zR4g/tDwbqGhTXBln8O6qxt4RAsQttL1hTd26iVFHmF7 lb1iXZmAIXIQIB9G0UUV+afjnX9TtviB8SZPMjlur/VPEPh43U6lrqz06HVha+XYzKV8tja2/wBh Y87reSSPHz5HmdTQwy3EsVvbwyTzzyJFDDCjSzSyyNsjiiiQEszEgBQMk9K7zS/hR8R9XuDbWvgz XYZQrMTqlm2iQYXqouta+zxFvRQ+49hVjVvg/wDEvRRCbzwhqs3n7/LGk/Ztf2mM/N5w0KS5Mec/ L5m3dzjODXmxBUkEEEHBB4II6gikoq9YadqGq3UVhpVhealfTCQw2en2017dTCGIzymO2tlZ22Ir O2BwoJPAr23wr+zz4514xz6ulv4W06SO3l83USlzqUkVxE0g8jSbVtyvGQiyxXckDqW4DMrqPqTw J8GPB3gYwXkdsda16JQf7Z1RUkaCbYm9tNslHlW4DoXjfDzKHKecynFes1R0zVNP1mzj1HSry21C wlkuY4b21kWa2na1uWs7gwTL8rqJI2XcpKsQcZBBq9RRRRWfquraboOm3ms6zeQ6fpmnw+feXk4b ZDGX8tflQM7szsqRxxqzu7KiAsQD+eXxW+Kmo/EXU/KiWbT/AAxp8rHSNKd182V8FP7U1XyiVa5d SQqAlIEJjQsxllm8koooqSOR4nSWJ3jkjdXjkRijo6Hcroy8gg8gjpX2d8FPjW+ryWvg/wAZXqHU yqW2h63dMFOqkZCafqdxIcG7IwsErDM5ARiZypm8W+PXhZvDnxB1K6ihWPTvEirr1myNdSIbm5Oz V0lluBt803SyTtHG7KiSxY2ghF8Wor7V/Zc0oQ+H/FGt+azHUdYtNLNv5Z2xLo9j9qWbfn5t/wBu KlccbO+7jxj9oTTrqy+J+q3VwqCLWLDRtRsisiyM1tFpsekMZVX7h861lAU87cHoRXbaV4r8SWX7 O8N14TnuNKn8N+JL3RNdv42szM2l6rJJdNPZSTr5kTCbUbSJWgPnIwMiMqgkeL+G/Avjf4iXlxda Tp99qnm3LvqGuX8xjsxcySo1093ql6QJZl85ZZI0LzFSXCEV7lpX7LWqS24fXPFun2VyJmH2fS9N uNUha2Cqyv8AbLuSzKyE7wV8gqoCnc27C97/AMMxeAeT/a/i88DrqGjdcfMeNP5yeRj9a6a0+AHw ttvO87Qbm/8AMkDoLvWdZTyF5/dRGxngyv8Av7jx97rT7z4B/Cy5t5IIPD02nyPgJd2mta29xEQe sa6hczw89DvjNcrP+zH4FdZvI1fxVDIySeSWvdKmhikZT5RaP7EGdVOMrvBI43A8157qv7LWuQrB /YfivSdQZmYXI1axvNHSFcDymheza/MmctuDKmABgsSQPBvE3gLxf4O2nxHoF9p0LtGkd4Vju9Oe WZXeOBNTsmktzKVjdvK8zfgZ245rtPCPxs8W+G4DpWqND4t8OTQvbXGja8ftLNZyJ5U1rb30qu6o yfu/LmWWILkCKvtXwP8AE3wl4/jZdCvJI9RggM93o2oRfZtStoPOMHnbELxSx5CsXglcJvjD7Gbb XoFFFFFFUtR1Kw0iyuNS1W9tdP0+1RWuLy8njt7aFZJViTzJZSB8zsqKO7EKASQD8leOP2jYFlvI Ph/piR3dxFDaT+K9TtoxPLb2ctz5EdlpzAlkQzCe2ku3+QySq1sCxevm27vvFXjnWvMuZdZ8T67d icQxJHc6jeGKMyX0tvZWVuG8uGPMsiwwoEjG4hVUces+Hv2c/H+rPG+rLp3hq086ESvfXSX18bWQ gzT2tnpplRnRc4innhJbAyOo9Z0r9lzw5DHKNb8T63qErOhhfSrax0eOOMKfMWWO7W+LknGGDJ3G 09a6vTf2c/htYSBrqDWtaUeYPJ1LVXiibeAFZm0dLR/kwSuGHU7t3GNw/An4TkHHhFBkMARrvifI yOCN16Rke4NctP8As0/D2fyvLu/Etn5cYjf7PqNi32h9xbz5Rd2svzchcR7VwB8uck83qn7LejTS xf2L4s1TT4FhCzRapp1prEsk+8s0kU9o9iEXG0eWY2OQTu5wPGvE/wAA/iD4die5t7G38SWiFi0n h6SW7uok81Yot+mTJHcMzbtxW3SUKAxZgoydr4BeLPE9r4s0/Qv7Yux4Qgs9Xv8AWbO7dZtJ0rT7 LT7q6F4ZbsFbCL7XKjSyxvGjyMvmluleFarqN1rWqalrF86Pfarf3mpXjxosaPdX1w1zcMkacKC7 nCjgdBX6qaHpUeh6Ho+iRzPcRaPpen6VDO6LHJNHp9pHaxzSRqSAWCBiAe9fmh8SIpofiD43WeFo ZG8V+IJhG6MhMVzqktxBKqtzteN1dD0KkEcEVxVFfcvwF0/TfBfw31Lxlr0trpsOsXcuoT380l0p TRtMJsdPhngcY3mc3LwLCjNKJowC7FEXxT4nfHLWfGbNpWgG78PeGwLqGaKK6aPUNbinVrcjVZLc qFgaJips1ZkJZvMaYCPy/BaKKK09H1fU/D+p2Ws6NeS2GpWEyz2l1Dt3RyAFWV0kBR0ZSUkjkUo6 kq6srEH7u+EHxktfHUY0PXDb2HiyCNnjVMRWuuW8aFpLixVids8a5M9vzkDzY/kEiQ+70UUUUVFB c29yryW88NzHHNcW7vBIkqpc2dw9pdW7MhIWSKVWikQ4KspVgCMVna5oOi+JdPk0zXdMs9UsJC2b e7jSQRyPG0Pn20vDwzKjsEmjZXXJKsDzXzD4u/ZkhnuGuvBOsw2Mc0246RrzXEttbLJI8j/ZNVtU llMcamNI4pYZHwCzTsTivm/xB8PPGvhVZJNe8NanZ20KRyzX6Qi90yJJpPJjEuqWBlt1YuQuxpQw JXgbhni6KK3dJ8M+I9eWRtE0LWNXSGRIppNN0y8vYoHkGUSeW2RlQnkgMR613t38DPipZW8t1N4T meOEKXWz1XQtQuCHYKBFZ2F1JK55yQiHA5OACa4HVfDfiLQo4Zda0DWtHiuHeO3k1XSr7T0mljUM 6RNdogZgCCQCcZrDrY0rW73R11WO0FtJBrOlXOjajb3lrBdwzWlw6To6LMCUlhmiiuIJoyGSRFIO MqfuL9m3Urq/+HTWlwyNFo3iDU9NsVVFVktZYYdYZZCOXPn3UxyexA6CvfqK+If2h9Wl0r4p+G9T 02eL7fomhaJew4AkFtf2mu3eoWqzxHv/AKqQqeqketfNlxcT3k891dTzXN1dTS3N1c3EjzT3FxNI ZJp55ZCWZ2YlmZjkkkkkmoK7HS/h9451r7IdM8JeILiC/CNaXh0u7g06VHGUl/tK5VLcIe0jSBfe ul1D4JfFHTLSW8uPCVzJDDs3pp9/pGr3Z3uEUx6fpdxPO/JG7ZGcDk4AJrzfUNO1DSbySw1WwvdM voBGZ7LULWezu4RNEJojLbXCo67kZXXIGQQehqjRSgFiAASScADkknoAK9a8OfBH4jeI2QjQZdEt TNNBJe+Iy2krC8UIny9hIpvWV9yokkdqyFsjcNrlfqHwb+zz4P8ADkiXutO/izUIw5C6hbxQ6MpL EK66RukDkKdp+0Syrn5ginGPfOnGOmQFHTA6Y+g+noKoQatpt1qGo6Vb3sFxqGlR2Mup2kUgeaxT UxJJYi4252NIkTuEJDbQrEAOpa/RRRRTZZEhjkmnkjighieWWWVljiijRd7vJI5AUKBlmOMYJyAK +Gfix8dL3xMdR8NeFZWsvDMga0utREbR6hrsQP75VLYaC1kOBsAWSSPIkIWR4B830UUUV9BfCL41 6h4QuodE8T3V3qPhS4MEEcszzXd34d8uNYIJbMHc7WioqrJaLnaoDwLuDxzdl+0zocN3F4V8dafO l3Z3dsuhy3MN1BPZyQOJNX0SexEQJYSq92zyiRlIEYAHJb5Lor6M/ZmsmuPHeo3ZjnMVh4bvGE0Z dYEuLm/toIYbhhwd0fnMkZIyU3D7hrtv2p7KZrfwXqEds5toZtds7m8EbeXHNdJaz2NtNL0DOsNw 8akZIVyO9ch+z/rFzY6d8UdP0fz38S3HhM6toKQWy3Ja70i3u7eIpG4ZWk+0Xlt5cTIwc5BGAQfG 1HjT4j64iA6z4r1uVQib3mu2tbWS87vIfKtLVJp85Jjhj3nO0GvbND/Zh8UXiJLr+uaTokclrHKs NnFPrV7FcuVZ7S7jDW0A2AuGkhuZRuAC5U769ItP2X/BsdrCl9rvie6vFT/SLi0l0qxtppNxw0Fp Na3DxrjAw078857V0On/ALOnw1s2Q3Fpq2sBUZSmoatPEspbOJH/ALKFswZe20geoNbD/Af4UMjq PCixMyMqumu+Jd8ZK43qJb1lyDyNykeoxXL3n7NPw9uZ3lt7vxNp8b7dtra6jZSW8e1QhKG+tZpf mI3HdIeTxgYA4bWv2W2xeS+HfFoZtwOn6frWnlQEMoUx3msWLnkJubelj8xAG1Q24eKeKfg74/8A CaXFzfaHLfabbiR5NV0Zv7SsxBDAbme6mjhAuIYY1Vt8txBGowecEE1vBnxU8Z+BikOkambjS03H +xNUD3ulDd5smIIS6yW+ZJWlf7LLH5jgeZuAxX2B8Pfjf4L8Vyw6ObU+FNavruZodMuDC9hf3+pX s1zItjqkCRCSed2EknnxQvJNLtTzmJY+40UUUUU4DPAycnjAyeoHA7nj1zXzX4//AGg/CWkuLTw1 Z2/i3WLKWaS11CVAmiaVe+RcWBuLe6ZfMuHUMQfswWOSGVgtyNzKfkTxP418UeMrhbjxHrN1qJjb MFsxSCxtiV27rawtwsKMV4Z1Tc38RJ5ruPDnwJ+I3iJRK2kx+H7Yxystx4kkl01mkikERtzYRpLd qxyWUyW6oVUkNyu72fS/2WdNjuI31rxfe3lr5TCS20zSrfTZ/OMfylL27mul2K3XNvll/uHp1tl+ zX8O7YymeXxHqPmRFEW71K1jEDk486L7BbQEsOwcsv8As103/CifhP8A9Cin/g98Uf8AydXPX/7N /wAObySVrca9pYkm8xYrHVElSFQm028f9pw3DFc/Md7M2f48cVz2pfsveF5bcJo/iTXrG780FptS j0/VrfycEGMW1rHZMGzj5zNj/ZNeYeIf2avGumtI+gXml+JbYPCkMayro+pyb4wZ5JbW/Y2yIj5A P21iy4bAJKr5l4YvfiB4Q8TW+kaBLqvh/wAR6heWOnHSrtBZrc3V+v2fTo9S03VlEDAi43xPcxlU 3iRSpw1bfxw1WPVvib4leC7N1b2MtnpURKyotvNp1hFbajaIsqggJdi4Bx8pbJUlSCfrb4AaZBp3 ww0aeOGWGfV7rVdUvvMZz5s/9oSafbzojfdU21vBgDg/e/ir54/aZghi8f6fJFHse68K6fPcNkfv Zl1O8tg5wO0cca8+gr52or6k/Zi8Mm61vW/Fk8OYNKs00nTnmsw8bahqJ827ns71zhJYIIxFIqAt suRkqpw+p8V/j9OZr7wz4CuI1gWN7S+8UwuxnebdsmTw7LEQFRQGT7YclixaDYEjnf5LkkeV3lld 5JJHZ5JHYu7u53M7s3JJPJJ61HRRSglSCCQQcgjggjoQa+uvhL8fJGlsPDHju4QoUS1sPFM8jCXz Q22CLXpJCQQwIUXhIwQpn3bpJl+vaKKKKKrx31lNdXNjFd2st7YpbveWcc8Ml1ax3QZ7V7i3QlkE uxihYAMFJBOOH3Ftb3kE1pdwQ3NrcxSW9zbXMSzW9xbzIY5YJ4ZAVZHUkMrAggkEEV89eNv2dfDG um5v/C858MapI0s32MIbjw/cSsJpSi2gxJa+ZK8ahoGMUUa4S2JPHzL4m+DPxC8MSsJ9BuNWtR93 UfDyTatauBCs0jtFAguIkXcULTwICwbbuGCfK6KK0tL0fVtauHtNG0vUdXukiad7bS7G5v7hYEZY 2maG1R2CAsqliMZIHevR7P4HfFK/tobqDwnMkU6s6Leapomn3KqrFT59lqFzFNGcjhZEUnr0Irjt R8F+MNItri81Pwr4i0+ytQhuL270XUreyhV5VhRpbuSMRqGdlQEvgsQBya5etPSNX1PQNSs9Y0a9 n0/U7CXzrW7gYB422lHUg5VkdC0ckbgq6FkcFWIP0v8Asv6si+IPFukLbpGdT0u01ZDGX8u2TSr5 rU26GRmbaftwI3bjheW65+zqKKK/JvWdRk1jWNV1eYs8+q6lfajKXChzLfXL3MhYJhckufujHpX0 v8OP2dJ9Qitda8ePLZWU8MF1beHrV5INTbM+/wArXJHjzArxKMwQt52JMNJBJGyH6w0Dwz4e8L2x tfD+i6dpELR2sM/2O2jinu1s0KWzX13/AK2d1DPiSZ3clmJJLHO7RWJqnhvw7rkkM2t+H9E1mWBN kEmq6VYahJDHvL+XE95G7KpJJIBAJ61wEvwM+FU0jSv4TQM5yVi1bXreP/gMUF0qL9Aoqvc+B/gr 4Bt5brVtI8LadFcw3MqDxFMNWmuksFWa5XTLbXJLiV5FBUGO1QuxZVAYsqnm5vj98KPDaW2maDa6 jd6bHEZEXw3oNvp2nWbSTu0lutpqb2JDk/vD5cRQ7vvbtwHHy/tUWyzYg8ETSwZH7ybxCkEpyo3b oUspAMHOP3hz14ziull/ae8DrDKYdE8VSziKRoYprbSIYZJxGTFFLOl5IURnwGcRsVHO1vunibTx 18QfjlrEnhnRrdfC/g50iXxNLYus9zFo8zR/aILvW54gWmmaOVLaC3hi8xXdJhJCsrr9caXpdjom nWWkaXbR2en6fbRWlpbxFmWKGJAqgtISzMcZZ3YszEsxLE5v0UUUV8s/G/wX8U/G2tQ2ui2Md94S 0+C2ksLWHVNOsxLqDwYvLy+t7+WItMpZ4osFlWMZTa0ku7wG9+CnxQ0+3e7n8JXckUbKrLY3uk6n cEv02WenXE0rD1KoQO9cZqXhPxTo9t9t1jw1r+lWm9YvtepaNqNjbea33I/PuolTcey5zXPUUUUV 9ceF5rb46/D1/COsXiw+OfCQW503Wr5obm4v7V2aKKaQqqz+UV8u2viN/wA6wXDtJIyoPmzxX4T1 vwXrVxoev2ptr2ECaKRCZLS/s5GKwX9hcEASQybSAcAqwZHVZEdFzdI0jUte1Ky0fR7OW/1PUJhB aWsAXfI5G5mYsQqIqgvJI5CIgLuQoJH3ZrniXTvgR8OtA0KP/iZa59hurbSbdhM9pc6mW+26vqFz JlClrHc3JYRBhIwZY1wN8ieO/GVf+E28CeAfinbWkSTz2j6Nr7RJeoUnEzrGIIJDJGlpBexX0ayP IHYzRKS5I25HwAv9N1G/8Q/DvX40utH8ZaYzw2k32iRW1PSwbjFssYZYpDB5k/nnaytbxbXDhBX3 Xa2ttYW0FjYW8FnZ20Sw21tawx29vBCg2xxQwxgKqjoAoGKnooooor5f+J/xvu/CXjhfD9lZadre h2Ol/Z/EWmXMbxSXWoaiBOYVvnEigQwCEACJlJkmSQMwTysbWPhB4N+JuiR+L/hXd2+kXFxvN1ot z50enjUTKLi8sbmEGRrC4iWXAjhVrcqsXlKsTiZvlm+sta8K61LZ3kd7ouuaPdruCO1vd2d1CRND Pb3EBHqskM0TEMpV0YqVJ+5Pg58YoPG9vH4f1+WG28XWsJKSAJFB4ht4ELyXdqigKlwqjdcwLxgG WICPzEh97ooorD8TeI9L8KaHqPiHWJJUsNNhEkvkRGWeV5JFt7a2t4uAZJZHRF3MqgkFmVQSPzl+ IPxH1/4g6pJd6lPJbaZHLnTNChmc2GnxICsTbMKJbgqx825ZdzEkKEjCRr3Hwz+Bms+NFTVtdkuv Dvhopbz287W6/wBoa1HLIrsunRTECKJocst3IjISY/LjmBcpo6p8ZtJ8K3MWk/CTw7p2g6LY6mkl 7qk8Jur/AMV2VtKZo7W6a+VrmO3Lyz7Wmne48sxhGtsNEftvRtYsdf0nTta02TzbHVLK3vbZjgMs c6CTZIAcB05WRM/KwKnnNaVFFFFFfPnxzm8OeFND1rxBb2tvB408Y6WfBiXUTr517pM7RyarJd2T yorpFbRCD7UsLyIzW8ZYRldvyz8HvDMnir4gaDaFN1pp1wuuaiTFHNGLPSnW4WKaKQjck83k27Yz jzNxUgGvq9vjvodr8SNU8HaksFrodtNHpNt4hZ5Y0i1233JqMeppOqCK280/ZVmGVR4jIztDLuh8 q/aS8CXVvqkXjzT7WSTT76C3sfEEke6T7HqNuBa2F5cKzkrHPCIrcFI1jV4wHPmTLu+Vq9b+FXwq 1H4jak8krS6f4Y0+VBq2rKq+bK+A66XpYkBVrl1ILuQUgQh5AS0UU3RfG3x9BrN5B4F8O/ZIvB/h J7a1tjaBnW91CwtPsZdJZVBENqrPbQhCVfDS+ZIrR7PAqKKKKnt7ee7mjtrWCW5uJnEcMEEbzTSy N0SOKMFmJ7ACuytvBHxGsLq3vLTwd40tbyznhuraeHw7rcc9tcQSCaCaN1hBVlYBlI6EAiv0N8A6 1r2veGbC98SaLf6DrkQFrqFtfQrAbqeKFGOpWsI2lYpw+7Y6KyPvj+YIGbsqKKKK+e/iPp3jDwDq d38RPh7Fby6ZNbzz+NfDDxXU1jcXOG8zxTJYRSrlgvl/aZbUxOpi82TzI3uWGdpf7TvhC5hj/tfQ 9e0u6d2Ei2n2HVbOFNxEbfa2ktpWJX7wFtwfXrVs/tN/D8Mw/svxcwHCOmn6PtcjjOHv1Iz6n8qu ad+0l8Or27S3uU8Q6PA6yE3+o6ZbyWsXloXVZI9JuLqclz8q7YSAx5IGWHVWl18G/iDN58EfgjX9 U1eKddt1ZaaniS5W3heCVmt76NL9WjijJRyoZVUOpxtNQSfAr4UyO8jeFEDOzuRFrHiCKMFmyQkc V2FUeiqAB0Ard034V/DnSbc21r4N0CWMyGUtqVims3G4gDat1q/nyheOED47gZrvUQRoqIixoqhE RVCqqqMKoUcAAcYGAKWlA+6cnI5BBwR3zx/hxXiPjD4CeBvE0Usmm2cfhXVWKGO70eIJYEpGIlSf RAyQFD1byPKctglzkhviXxn4F8ReA9RGneILPy/P8x7HULcvLp2pRxECSSxumVd23cpdGVXXcu9B uXP1X+y9qVvL4W8SaOiyC7sPECalO2F8o2+radHa2qo2clg1lMWB6Arzya+nKK/Oj49u7fFbxQrE 4RdDVFPRUPh20fA9iST+Oau/C74L6v4/VNXvpm0fwslyI2vDHm/1ZYnK3cejxONmEK+U1zJlEc4V ZmjkRftLwp8OPBvguK3Gh6JaJeQDP9sXcaXmsyyvbLaXEp1KcGSMSqhLwweXCCzFI03EHuKKz9S0 jStbt0s9Z0zTtWtFmW4W01OxtdQtlnRDGk6wXasu9Q7KrYBwSM4Jrg9T+Dfwy1a4F1d+ENOik2LH s0yS90S32oeD9j0aWCHPPLmPJ7mqMfwu+EHhIPq95oGgWNvGogkufEd/Pf6bGJnCqGj8RzzW4cnh G27snAPNc3P8Yfgz4JW6g8Ow2skr3gt7618H6Bb2qTvbq6i7e8dbS1uI0+ZUkjncnflNyliOT1P9 qXSYrjbo3hHUtQtNiEz6nqdtpFx5p++v2S0ivk29MN53P90Y507P9qDwe9rA+oaB4ktb1lY3FvZp pd/axsHKqIbye4t3cFNpJMCYORg43HkdZ+P/AIs8Y30Xhj4caC1hd6ldS2lnfXBivtYmj8xJYbiG 22i1syIklNy8rTqkZZxJH5fmV9M+CvCVt4M0NdKhu7vU7u5urjVda1e+keS71fWr0L9v1KbezbTI UUKCxbaq72d9zt1lFFFFeN/GTR/iJ4i0eDQvBKWa6ffRXv8Ab8p1BLTUbiKKIPBpUTT7UWG45SQr IS5ISQxwmQy/JX/ChvivnH/CK4JDN/yHPDYBCjccH7Z19q4q88DeNdPgubm+8I+JrS1tI2lubq40 LVIrW3ijOHlluWiEYQd3LY965Wiiiivpf4KeJNP8RaZqnwe8VHzNH12C8uNDufPuPtdtfqUun060 3rLDGFMbX1uWVFWZJAwlaZUHlvxB+GniH4eX7RanELrSri4li0vW7dR9lv0VRIiyRhmaCbafnhkP VXMbSoBIfOq+6fhrpml/Bn4cXfinxh5mn6nrckN3eWjxSLqWxEdND0CCyeUq1wQZZ2ykTIZXWfCQ F15vWPFMfxr+EvjCaWxtbDXfB2oHXYbKO6u2jh0y3SS5t7ppmjCySNZfbbcryGli8wrEskap4B8K fFi+DfHWiatPK8WmzTNpmrhbhoIjpuoj7PJNdFUffHbOY7sxFfmaJQCpww/Rfw94a0Pwppo0nw9p sOl6etxNdC3haWUyXNy2ZZp7i4d5ZGIVUDSMSEVUBCKqjbooooorwn42/E+88AW2gWug3Fodcvb8 3s9pcxwXcJ0S1iaORL2AOs8S3EzoIZIwu4RShXUqQeCstI+G3x+sr+406xj8D+OreUXWoC2CXkk1 s107SXz2kZtYb5JjN+/udkVwkwQSN5WwTfNXjDwN4k8DX62HiLT2tvOaf7BfRHztO1OK3kCSTWN0 MBgAyM0bhZEV08xELAV7/wDBT413kV5Z+DvGV5Pe217Oltomt3LvPdWl1O4WDTdTmclpLeRyFhmO WhYhGJhINv8AZNFFFRXFxBaQT3V1NFbW1rDLPc3NxIkVvb28KGWaaeaQhURFBZnYgAA5IFfBPxh+ Mdz42uJdB0CSW18I2suGYB4J/EM0Tblu7tGwyWysN0FswByBLKBJsSHivh98MPEvxCuSdMgW10a3 uorXU9cudgtrLehmdIICyvczBAP3UX3WaPzXiRw9et+Kdc8KfBO5m8M+AdJS+8aJaLHq/i/XU+13 OmG7ia4t49PhkUQ+b5Uwc+TGsO0RLMLhxIE+kfhV4z/4TvwVpmrzOX1S3zpOufLjOr2MaedPlIoY v9IR4rrZChSMS+UGJQ16JRRRRRXC+OrTwtZ6f/wmviHTbG6uPB0cms6bcz+RBcm7tYX+w2MV3LyT LM6eRGSV84xsFMipX5tKuq+KteCjF9rniPV8dba1+2arrF5wMny4Y/Mmk/2UXPYCvt3xt8TLX4Q6 l4D8HW1m+oaPbaNbR6u1ypbVI9FtwukaTdWN1EUhedTBO80bQgPsVVMW/ctP45+G4fiB4G0nxj4a uF1IaFFcarB5Mu2O90HUIUfUXjgaPf58Jhik8t2j2osysrS7EHwrXS+FfCmueM9YttD0G0Nzdzkv JM+5LSxtEYLNfX84DCOFMjLYLMcIiu7Ih+gvidrdj8MvB1j8H/DE/nX1xaC78WazEYba5kF85lmt 5o7M7hJdLtVkmYlLMRREzLIHX5YooooorqoPA3jW7ghubXwf4pura4jEtvcW/h/VpoJoycCSGWKE q6+6mvtz4Ja341l0WHw74x8Matpg0exji0bWb2xksFu9OtnFpHp17bThXW4hXaIpAmJYlywDqZJv cqKKKK8p+J3hPXtShg8VeCdTm0jxn4es7tLdrWJMeINLLLeS6DegI5mxJEJLSKbfD5hYMimTzY/K PDX7T+nm0aLxjoF7Dfx7Qtx4dWGe0ud0j72ey1KeOS3Ma+UAFmm8wlmPl4CnqJ/2mPh7FLsSy8U3 S4BMtvpunLHz1AW6vImyP93HvUcf7Tfw/aRVOm+LIkZkUyy6dpOxAThnkWG/dtq9SFDH0B6V18Xj T4M+Pp447i/8I61cWckVtaR+I9NhtrgvfSERw6XH4lgieTeyfOluGwSgfBZc2b/4L/C7U7hry48I 2McknVdOutS0q2wSW+Sz0ueGFev8MY7DoKn0v4PfDLSJJJbXwfpcrSx+Wy6obrW4wAc/uotaknRG /wBtFDfhXf2Gn2GlWsdlpdjZ6bZQl/Js7G2htLSHexkfy7eBQigsxY4XlifWrdFeceLPhN4F8YiW XVNEhtNRkMrf2vpITTdSM07LvnuJYR5dw/yAKbqOXbltoBJNfFHxJ+EPiD4ez+f+91vw88UUia9a 2TwxW0jFIZLfVIFeYWzea4WItKUlBUo2/fHH1n7NV3a23xCu4Z544pL/AMM6lZ2Ubbt1zcx3trqD wxlR1EMEsvzbeEPOcA/eVFFcN8SvEDeF/AvifWYpLiG5t9MmtrGe0C/aLfUdSZdM066QuygeXPKk jMCcKCQGYAH5r/Z0+HEWoTv481q1gns7GaS18O211BckvqkDxu+uRb9sTrAd0MBxIPO8xv3ckCGv s2ud8R+LfDXhC1W88SaxZaVE4YwpcO0l1deW6Ry/Y7GAPPMUMieZ5UbbFILYHNeT6p+0f8OLC4WG 0bXNbjaJZGutM0pYoI3ZiDA41qW0k3rgElYymCMMTkDc0L46/DbXXgh/tw6PdXLOq22u20unpGEg 88tPqJ32aD7yDdcAlxtGdyFuL1n9oy28P+dpmr+CNd0/xXY3MsGpaLcXdklhbFVka3eDWFDSTLIP JZWFoqlGLo7qEL+O+K/2jfGeuw3NnokFn4VspwqebaM97raxNaGC5hGqzBEQO7GVJILaKWMqm2XI Zn8Dubm5vLie7vLia7u7mV7i5ubmWS4uLieVi8s080pLO7ElmZiSSSSc1Xor0bwR8MvEvjcyXdna T2vh+zZn1PXpLWa5jt4IYZLi4On2EH+kX84WJlW3tEZjI0auYw4avonXvEGq+AvD+n+Dvg94M8YK Zpmnu/EOo+Edc8+a8+zb7hoLTVLRDPeSLAWmd7cRRxJtijK4MP0R4T/4SX/hG9HHjA2R8S/Y1/tb 7Ds8gT7mMYfycxmYR7BOYD5Xm7/K/d7K6GiiiuE8UfE3wN4NmNrr2vW0N/smcabapPqGoKY4EuI4 7i3sFk+ztKsieSbny1fOQ21WK+c2H7Snw7u7qO3nh8SaVDIcPfX2m2sltD7yJplzczEf7kLH2r1P wz498IeMhKPDevWepzQCR5rMCe0v444iivcHTr5I5zEDKiecI9mSFDEjA66uO8Q/DzwT4pMj654a 0u8uZnhea+SE2OqSGBfLiWTU7AxXBCoAoUyYwAMEAY+VvH/7OOp6PDLqngq5udeso1klm0e6WEaz bQxQK5e1mhCpeFmEp8tIo5B8iIszEmvmIgqSCCCDgg8EEdQRSUV3fw38WzeCvGWj62J2hsluUs9Z X/SGSbRrxxDfrLBbMpkMakXESNuAmjjYqxUCvqz9o3wnJr+meFLrSbC5vvETa/8A2FZ29oiMbm1v 9Pn1CcTfLuxE1oHVi6pGplZhgllTS9J8J/s7+E5dZ1iSDWPGOqxNbD7MdkuoTjbN/ZOkmZQ8NjCw R7m4eMFjtdlLmC3HyhqmqeLfil4sjkmEur69q8y2en2FqDHbWturNJFY2MUjbILaEF5HZ2AUb5pn LGSQ/Z/hH4PDSvhprXgfXdRW8k8RyPqFy1vE62+k6i9rbrbtbFXVpzbzW0UuXZFkKgFAu7d8N6jY 614I8TT2UzNZa34b1VTFPGj7VurCcT2d/ai6RS0T4SeB2jw6MrYwa/Q34XfESz+Ifh6O+/0e21uy Edvrumwl9lrcvuEVxEsvzeTcBN8WWbbzGWZo2Y+k0UUUV5x8T/iFZ/Dvw3LqX+iXWtXbfZdD0y5l ZRd3XHm3M0UOJDBbqRJNt25OyLzI2lQ1+c1hYaz4p1qGysorvV9b1m8faGdprq8u52M1xcXE8x7/ ADSzTSMFUBndgoYj9NvBXg/TvA3hyw8O6cVlS1VnvL7yEt5dS1GbBur+eNSx3OQFRWkcxxrGm9gg Ncn8U/hZpnxF0wOhhsPE1hCy6TqzKdkiZMn9m6l5Y3NbM2drYLwud6ZBkjl/PyaDXvBniER3MU+j +IPD+owThJkieS2vrSRbm2mVXDxyISEkjbDRyKQwLIRn9Fvhl49s/iD4ZttVDW0WrW4Frr2nW7SY sb5SVV0ScZ8q4UCaEhnABMe9njkA9Doo5PTnjtk9OeR7gda/O74yfE2fx5rr2WmXs7eENKmUaTam JrVL26SHy7jV7qAsxdmZpFtjIFKQkDy45JJg3ffBT4Kf2x9j8ZeL7Rf7H+S60TRLhcnV8Nui1DUo W6WnG6GFubj77j7PtFx9q9eT1/zjjkdDjivz5+Ofw4bwb4ibV9KtJE8Ma+7T27RWyRWWlapKzvc6 KpiYqo2oZ7dWWMbC0casIHau0/Z5+Ji6bcR+ANZkjSxv7qafQL6e5cfZdQuAu/R2WZvLWKdg0kAT afPZlIkaZdn2hRRRRWfq+r6boOm3msaxeQ2Om6fCZ7u7nYhI03bFCqoLO7sQkcaKWZmVEVmZQfzg +KPxCuviH4km1ENewaJaD7NoOmXcsb/Yrbaq3Fw8cACLNdOgmmxvYfLF5kiRIa+rf2fvh+PDHhwe J9QiH9s+KLW2uIVZbWQ2Ghtmexiimi3OGugyXE67wMCJHRXibPzP8WPhhrPgLV5LuSa51fQNVuZZ LHXZ90lwbiUtPJY6zJ0F2OX3/dnUGRMESRxet/Bv4jaJ4i0RPhX47SK7juovsGjXGoytJbajbSOr WuhzSud0VxC4BsJFcZwkUflyxxCXyX4mfCTVvAeswx2izan4e1a7W30TVHCKyzzN+70nVGXakdwv VXwqTIC6BSJY4vrL4h6lZ/Cr4UNp+ib7V0s7fwtokqAQ3H22+gb7RqTz2KRhLjy0uLtpgF3TDJwz 8/ndRRWpo+j6lr+p2WjaPZzahqV/MILW0gC75HYbmZ3cqqIigvLI7KiIC7MqgsPqvwT+zQmy3v8A x3qDeZ+5mOgaRKqouCkpttR1XB3HHmRSx2oH96O4Iwa940r4UfDjRonis/B2hyq8glZtTtjrUyuF 2jyrjWTcSIOMhUcLnnGa9BBx39MZ6bVXaMDpgDiuY1bxr4P0Ka5t9X8UaBp13aIj3Fjc6pZJqEay oJI/+Jfv88lldXUBCWByBisSx+LHw31Ca5t7fxjocb2shika/uTpcLsrlCba41JYo5lyD88LspGC CR19CyMcYIIJByPzwD+vIoooor5q8Y/Fbxf4X8cnwxr3g6z1fwdqV5/Z1n9j0fVJdQ8Q2N/Zw+Za 6dJeyfZbyeI3CRTQJDtZ8wkpvVx4l4z+F9hd3ms6h8MZb7XLfTr2GPVfB50nWbbxN4dN4xSJE07U YkubmAShlJEfmRqV3CQLJKvhNFFeu+DPjX448HPHAL9te0lUiiOla3LPdpBBFsRV0673CaApEhjj QM0K7iTCxxj33TP2ovDEtuza14b16wuxMyrDpcmn6tbG32KUla4upLJg5YuDH5RAAB3sWIX1Kx+L fg+48NR+K9UnvPC+m3M00NhF4ht44NS1SK3MEc15o+nWMlxJdQhp0VnhVipDlgEG853/AAvj4T7c jxYARn5P7C8S7jjpgizxz9a6bw18SfA3i24Fp4f8RWN7elmVLGZbjT7+fZCbiQ2tlqMcMsyoiuzt EhAAJOADXb1ynjbwhp/jjw3qHh3Udka3SCSyvfs6XE2m6jAM2uoW6ybTuU5V1WRS8bSR7wrtXyT+ z7qd54V+IuteDNSDwS6pFfabcWkaWtwq674dkknTzLtGJEccK3yZidkdmTII2sv3DUU88FpDNc3U 8NvbW0Ulxc3FzLHDbW8EKb5p55pSEREALO7EKAMk1+f3gLww3xg+Jmr6pqFtPDoLajfeI9Zha4uZ SltdXrSWGhLqEMa5eQsIx/qiYY5Wj2sigfoDb28FpBBaWkENta20KW9tbW6RwwW8EMflxQwxR4VE RQFVVAAAAAAFRX9/Y6VaTX+p3tnp1hb+X9ovb65hs7S386RYYvOuZyqLudlRdxHzEDkkCvGtT/aG +GVhCslrqWo607OY2ttM0i8imRRz5rtrAtIypzgYkJ46dKi0n9on4aais7Xl5q2hGIp5a6ppM8xu d5O7yTohvAAuPm8woeRt3c4n8VfHLQvClxNHdaPqep2N1C0/hfXdDutK1PQPEIit1W7T+0UmAha3 u/MtplRZnVQsm0iRVrxTXv2n/EN5biHw74e07QpXiuY5ry9u5NbnRpYwltcWMflW0SSRHe376OZW yoKAKQ/zxrev634kvn1LX9TvdVvmDos15M8vkwtO9wba1iPyQwq8jskMSrGuTtUDisaiup8KeDfE fjTUV03w9ps97IHjW5uthj0/TkkV5Fm1G+b93EpWOQoGO5ypSNXfCn6f0C3s/g94ZvLnw74X8ReN fG99Z3H27X4PCviGPw1YxQbJVSHVbmCHfpoGZ0mtC32ryt8kkMZg8v1v4Q33xA1Hw1c3vxBS4i1C bVJxpyXun22lagunRwJERcWFtFCUXzll8vzY1dvvZKGNj6rRRRXOeJPFvhrwhZpe+JNYtNLik3eQ kzNLdXXlukcgs7G3DzzbDIhk8qJtgbc21eR4/P8AtK/D2K9ktY7bxJdQJO0K6hBplmllNGH2i6jj ubqO4EZHzAPAr46oDxXoGgfFf4eeJp1s9K8T2LXkptkjtL1LrSriWe6OyK1tV1VIfPl3fJsgL84x 1GfQ6w9c8MeHfEsAt9f0XTNXjWK4hhe+tIZp7VLtAlwbK5YeZAzAA+ZCyuCAQwIBHzr46/Zs0q5g uNQ8CXE2m3qRF08P3073enXbokSLDZ6jdN51uxVZpCZ3mV5GVQYIxuHyBrGkan4f1O90bWbOWw1K wmaC7tZtu6OQAMrI8ZKOjKQ8ckbFHUhkZlYE5lFWbS7uLC7tb+zme2u7K5hu7W4jO2S3ubaRZoJo 2/vI4DD6V+gXi6fS/iX8Er/XCIlEnhyTxFCyQC4bTtZ0KNrm9tLeS7SNlKywT2TzooLRvJtLI3Pm 3wr+FemeC9MPxJ+JBhsJLCFdQ03Tr9SE0VFKmDUdQgOWa+diotbUKWjYr8puWRYPDPin8R7v4ja+ LxYprPRLBXt9E06V0aWKF9vn3lz5WV8+4ZQzquQgCRhn2eY30z8A/hbqvhGObxZr0lxY6prGnmyt tC2hGsrCSeO6E+qhhuFy5jUpCMGFMiQ+Y7JD8zfFjwJceA/Ft/ZxWk0OgahNNeeHblkc28li+2WT T4p5ZJmZ7NpBbv5snmEBJWVRKmfpv4CfFCz17R7TwZrN2sfiHSLf7NpQkjihTVtFs4VFtHA6FQ9x bRqVlTaHaJFmzIwmZPo6iiiisXxF4g03wtomo6/q0rRWGm2/nziMBppXLCKC3gRiA0krskaAsoLE Aso6fmb428Xah438R6j4h1AuhupNllZmZp49M06Mn7Jp8DFUGI1PzMqKHkLyFQzmvuH4G+AJPBXh Q3WowtFr3iQ22oX0ciTxy2VlHETp2lzwTHAkiEkskp8tGDyNG24RKa9I8V+FNF8Z6LcaDr1uZ7Sc rJHJGwS7sbtAVhv7CZgRHNGC2DtIILI6tGzo35zfED4f618PNbbS9UH2i0uDJNpGrxIUtdVtEfb5 iqWby5kyont2YtGSCC0bxyP9cfAP4mzeLtLm8Na7dT3fiTRLc3EV1NCzHUNBjaK2iuLm8UtvuYZZ BFKzqjOrRPmWQzOPoSiivkD9ob4nOZJfh/oNzF5OyM+KbmJCzmbzFnt9GimkGFC4WS5aIknKxF12 zxt4/wDCv4Wal8RNTMkjTWHhmwlUatqqp88km3f/AGXpnmAq9w6kFmIKQoQ7glo45f0O0nSNM0DT LLR9Hs4bDTLCEQWtrAG2RpkuzM7Es7uxZ5JHJdmYu5LFjXy9+0d8PJLqOLx/pNujNawRWfiWKPyI 3a3VxFp+reWFV5WTd9nnbczCMQkKI45GHi3wf+I0nw/8SL9qZB4d1t7W018NC8j20cLOtrqkRt1a XdbGV2aNA2+NnUIZPLZf0Ut7i3u7eC7tJ4bq1uoYrm2ubaVJre4t5kEkM0M0ZZXR1bKsMgggg4qe iiilVc8DPUAADPXsPfr3r4R+PXxRh8WajH4Y8O36XPhrSnSW8uoEAh1XWULozw3JJMttAp2RMqqj yF5P3iCGSuh/Zt8BXFxqU3jzUrWeKysYpbPw5JLG8cd7eXAe01LULd1kUulvGHt/mieNnlbawkty Kn+P/wALNWl1HU/iJpLnUbOdLRtb06OE/adKgsNOisV1GEKT50BWHdP8oaL7+Gi3tFxPwd+MVx4H uIvD+vSS3PhC6nYqwVpZ/D9zO4Ml7aKoLvbM3zXFuMkHdLEDIZI5+k+MvwbisIp/HXgeCK48P3Ef 27VNLsNskWmwyx+c2raQIcq1iwO+REyIAd6fuCRB7N8KtI0z4dfCiPxFfQRefeaM/i7Wrmy2y3V3 aPavqOl2sT3Jiy8dq0aLCXCCVpNpy7MfhLxDruoeJtb1PX9UkEl9qt5Ldz4ed4YQ/ENpbfaXkdYY YwsMCM52Rqqg4UVi0U5EZ2CqCzMQqqoJZmJwFUDqT2FfTHgP9nHV9agh1LxldzeHbKUQyw6VbxxP rc8E0RfNy02Us2BMeEkjkk++siRMoz9G6F8GPhtoKr5Hhiy1Gc2sdrNda7v1l7jZtZ7hrXUC9tHK zLlnggjxllACErXpNnaWmnWsFjYWttZWVsnl29nZwx21tbxlixjgt4AqICSThVxVHVdf0LQvs/8A bet6Roy3ZlW0bV9SstOW4MG3zxA146btnmJv2527hnrXFw/GH4ZT3kVhH4v0tZ7gZjkm+1W1kBkj 99qNxEtvGfaSVfWvQLC/sNVtIb/TL201KxufM+z3tjcQ3dpOIpDDIYbm3Zkba6sh2n5WBB5FWqKK K8M+LXxE8cfD+80280fw5p2q+FZLSJ9Tv7m11OWa0u0v/Kmt5byzlWG2WVJIUgkmibc5faG27a8d 8ceEPDvxLvNP1zwTHceHvGPiCyl1S48I+INPutD/AOEiQQyXL6pol5dItpJO6xtJK8UxhlU+c7Qy iQy/M97YXum3U1lqNndafe27BLizvYJrW6gcqHCy286q6nBBwwHFVKK7rwh8R/GHgeeN9C1idLMO DNo92xu9HuUM6TzpJYynbGZNgRprcxzbCwWRdxNfR2g/tR2LosXifwzdwSJbqWu9AuIbtLi7DLuA 07UGgMMe0uQTdSsDgEH7w9a8KfGDwt4rtr7UI4NV0DRtOaOCfXvE39jaVo7X8uCmmQ3f2199wVPm bFQhVxuKlow8C/Hj4UHKnxYF4+8dD8Sn8Bts2q/pnxl+GOrXJtLXxfYRS+Wz7tShv9GtyqsAQLzV 4YIi5yCF37j2HBr04H6dPc5yeOenSql/YWmq2F5pmoQi4sNQtbiyvIC0kYmtbqIwXERkiKsNykru Vg3OQQa+CJtJb4K/GPRWnmU6NBfQXlrqN4PtLt4Y1ky6Ve3U8OnHzPOt42uY8CMMzx+YIijKp/QK iivkf9orWptf13wl8N9HmSa7lvre7vbUtaeQNU1RxpugwS3AzLFIiSTvIjBV8ueN/myNn1D4f0Ow 8N6LpehaZGI7HSrKCyh+SCN5fKXEt1cLbIiNNM5aWZ1QF5GZjyxrxr4x/GSHwPFL4f0BobrxZc2w aSU7ZIvDsNwqyQXV1C6ssk8kbb4IGOACssoaMrHN4p4L+Cviv4kPF4w8ZazcWNjqrrcGa68688Ra tbRiJYZoY7kCOCCWHcttNIzFQiFbdoSjH6FtPgL8LLWKBG8OyXssMUaNdXmr6yZrp0Ta088VvcRw 7nPzMI4VXJ+VQvA8b+Ifwq8Gy6+PBfgrT20PxWvhoeJtLjn1ie40/wATL9tntbzQdurzO8N2kcAu LV43KMpmEwRUWUeBab4w1fRbV9B1TTNL17TLP7fbxaJ4p05rv+yJ7qQfbf7NuEaG9snLpmRLe4jU vlmUvyOxg8R/BTUYLm21T4d+IPDhKI1tqPhvxRda1eiVXw8Rt9eeKBFK87ykpzwAByNa10L9nq/s kn/4TTxtol28ij7Lq2nJeTQxpIN/mrpGnyQnemdjLc/L1KnGDseJvh18KPBunaXqGqX3xA8RaZqp lS18T+EpvCV34eluIpnR7ASSlisyqjEAyFXw2xiUkVPOrXxf4K0NYn0L4c2Wo39vdTOmpeOdYufE cM9nNC0Bgn0GwjsLTcAQyOyuUbJBLBGSrP8AFn4iz3tlejxZqds+npbR2lpp7Q6ZpKRWkhkt4pdF 09I7OVBnayzQuHTCPlAFr6i+FXx5tvFFxZeGvFUVvpmuzRCCy1ZJI49P1u83MFt3hcAW1xIuwRpv ZJpNyp5btFC30jRRRXgnxw+KT+CNNi0HRJpovFesQxXUN3HFA0ek6WtyY5LtxdJIryTmOSCJVX5f 3khZGWMP8FXFxcXlxPeXk813d3c0tzc3NzLJPcXNxPIZZ7i4nlJZ3diWd2JJJJJzVerNrdXVjcQ3 llcT2d3bSpPbXVtLJb3EE0Z3RywzQkMrA8hgQR2r7A8F/tLWB08Wvjmxuk1G0to1TVNIgjmj1V4x ske6smaMQTNgMfLJjZixAhUKhiuf2p7aO7uBZeC57mwDgWs13rkdldvHzue4tobW4jVm+XCrK23B +Zsjb7v4J+JvhLx/HKNBvJkvreEz3Wj6jD9l1S2t/Pa3SZ41Z4pEJCsXgmkVN8YkZHbbXm/xs+Ed p4p0678UeH7No/FdjD509vZxKw8Q2kWTNFNBGAWu0XJgkXLuF8llfMTRfBlFaej6PqXiDU7LRtHt Jb7U9QnEFrawgbpHILMzM2FREUF5JGIREBZiFBI/TFtRtPh54Esp/EV+ZI/Dmg6bZ3tzGS8mo3Vn ZR2oS1WcqXkuJVHlq7DkjcRyw+CfFPifxZ8YfFtrFFazXFxcSvZeHfD9mweHT7Z2Mrr5jbFLlV82 7vJdowu5vLgjRI/tH4V/CvTPh1pnmy+Tf+Jr+FRq2rBSY4oyRJ/Zel+YAyW6MFLMVDzOA7gARxx+ s14R8ZvhAnju1Ou6GsUHiywt/LCOyRW+u2seWWxnkfCxzpk/Z52IX/lnKRHskh+HNL1fxD4P1k3m m3V/oetadM9vMArQXEMsMu2eyvrWcYYB0xLBNGQSuGXivr7wX+0pod/FHbeNrQ6HqG6XdqGn21zd 6JIgJaLNurS3ULYOzbiZSQXLrnaPo3TdX0nW4Gu9H1TTdWtUmktnutLvrXUbZbiNFkeBri0Z13hX RiucgMpPBFX6RmWNTI7LHGqku7soUADLMzMcADGckjArwjx38ffCPhq3urPQLqDxPrwiK2y2LCfR LadljkikvdViYJKm2Rm2WjSEuhikaEnevxT4j8R+IfH/AIifVNTaTUNV1GeK0s7GzildII3l8uy0 nSbJSzBAz7Y4wWd2LO7PI7u32n8G/g7b+CbaPX9fjhufFt1AQqfJNB4et5lKyWlo6ZV7l1O24uEO AMwxEx+Y8/vdFeFfHH4Z/wDCbaINb0xdviPw7Z3csEUdv5sus6coNzLpRMCNM0qkM9moyu9nj2jz TInyl8IPH58A+K4bm6kZdA1YR6drqE3LxxW7ShoNUW3gJ3yWrEtzG7GJpUQBpM1+kQP06e5zk8c9 OlFfO/7RPjk6B4ah8L6fOiar4nEqXqo0TSW3h+MFLtnVJRJGbpysEbNEySRrcgEOgx88/BX4Zr4+ 12W51eK6XwxoojnvniARNSvTIpt9F8/eroHQvJM8SsyooTMbSxyL+hkUaQxxwwRxxQQxJFFFEqxx RRouxEjjQAKFAwqjGMAYAFOrn/FPhfSfGGiXuga1C01ldomHjby7i1uIzvgu7SbB2yRtgqSCG5Vl dCyH84/iB4A1r4e60+l6mv2iyn8yXSNXiiZLXVLSNgDIgJby5k3KLiAsTGxGC0bRyP7J8N/2iL/S BFpHjo3Ws6eDBFba5CsbarYRRxCArfxgKbuP5Vcys3ng72YzFlVfrjQPFnhrxRAJ/D2uabqy+TFP JFa3UbXdtHOCYzeWLYmhY4ICyxqwwQeQa6Cq95eWmn2017qF3bWNlbJ5lxd3k8Vta28e7YHmnmKo i5KgFmFeKeMP2gPA/hrzbXS5m8V6kinEWkSxjS0k2JJGJ9ZIaIqyucG2WcqylXCMK+O/HHxN8WfE CVP7cvI49PhlS4ttGsEe20q2nWAQfaRA7O8spBciSeSRl3uqFEbbXsnwT+C39rta+MPGVlnR9qXG h6JdIQNXJw8GpalCw5s8fNDEf9ecO/8Ao+Fn+06z9X0jTNe0y70bWbSG+02+haG6tZlJSRCdysrL hkdGAeORCHRwGUqygj89Piv8LNQ+HeqCa2E974X1GZhpOpsCzwSkFzpepMgAWdACY2wFmQb05WVI /pP4RfE/SfiDpEHg7xTBbTeIbG0tk8vUR9st/Etvpm2aHUkN8XJvYjGk1yjEsXX7RF8u9IOV/ag0 nX7uHw5q8Nis3h3R472K6vbcySXFlfapPDGP7QhxtSBxFEkMoJHmMySFWaIP8c0V0nhXwrrXjPWr bQdBtvtF7cZaSRyY7WytIyBPfX04B2QxgjJwSxKoitIyI36NfD/4f6L8PtFGl6WpuLucJLq2ryxx pd6ndKDguRny4EywgtwxVAScvI8jvheMPjT4E8GT/Yrq/m1fUlkMVxp2gJBfz2ZV5IZRfTySxQRP HJEUkgabzlJUmPa24Z2ifH74a6vb3U02qXehPb+YxtdbsniuJoItmJrc6e1zE+4vtESymXKsdm0b j4J8Tvj/AKtrtxc6P4KubnRtEimi263btc2Wu6m1vIzNJBcI6va27naVVVWZlX94yK7wD5qor2D4 YfF3W/AF/b211Pe6r4Uf9zdaLJO0v2CJ53ne80JJ2CQzK8kkjxqVjn3MJCr7JY/0Qsby21CztNQs pVuLS/tre9tJ0zsntbqJZ7eZM4OGRgRxnFWKKK5Lxl448N+BdPTUPEV99mWb7Qmn2kMb3F/qVxbw NM1vaW8eevCebIUhRnQSSIGGfinxX+0D4513UY7jRbn/AIRXTbaS3lt9PsWhvJHmg+cvqF9cRKZw z5zD5aRFMK8bkFm525+Ilh4jjk/4TrwfpfiDUTDcKviLSJ/+ET8QvcXDjF3qM+nxS2l20SKkcSzW WFC55Jcs8aP8Kdb1HT9O0DWfiDpUl5JDagat4b0nxCZrqeby40gi0G7hnOdyhY0gkYkHHJCjuNf+ Cvgvwv8AaE134w6RY3FoYBPp40JbnVY/tAEkROk2moSXOCrK2RERtwx4INYF7p3wA01baNfEHxE8 RTPGWubrRbTSbK1R95UJ9n163t5AxHzfK0g55YHIrnbjxj4OsY4x4W+Hem2t9DFc2/8Aa/ifU73x TNKs0TRRXg0e4EWnpcJu3jzLeWMEDCcZNvw5o1t4ufxB49+JOu6tb+H7FvKvNQtxHLrPiDXZ7Y/Y NB0NrtWh8xEVXZNpSKIIpEMRM0X19bfAP4WRQ28c3hiaaWKONJZLnXdc+0zSKuJHuPsV0kW8n73k qEz90AV5H4v/AGZBDby3fgjWbi4migLDR9ca3827lTe7C11W2WGNCwCJFHNCF3ZLzKOmV4I+NXir wRrA8I/E1L6ezt7qSG81DUlubjxFpD3WyaCe4lZna7tBkyj5XkMcgeF3RY4X+zLa5t7y3gu7SeK5 tbqGK5tbm3lSe3uIJoxJDPDNGSro6kMrAkEEEcGvkj4/aBceF/Fnhr4p6TDBIx1LTE1CO4LNbvrm ilbvSpLiMTrK6XFvbmJ0gVFUW+S4eUGvq7RtUt9b0jS9ZtFlS01jTrLUrZZwqTLBfWy3MSTKjMoc KwDgMwznBIrx/wDaA8Vnw74CuLC3ljTUPFE40aMC4ijuE05ozPrFwls6sZYzGBaybduw3CtvDbQd L4JeCU8G+CLF7iFV1nxCIdZ1WQx7ZoluIg2naa5kiilX7PCRvhkLeXO8+1trVofFD4nab8ONKhlk h/tDWtS85NI0zcUR/KCie7vZlB2Qx7xwvzuxCKAN7x/KWl+GfiV8d9Wk1nVL2S00SO4eWO+vlu49 DsI57hLa5svDGnZYSSIkY3hWAYxD7RcCRlZvonRv2evhtptnHBqGn3uvXfmeZJf3+p39q5YxIpij ttKkgiEQYMyB1dvmIaRgFA5P4lfC74XaBYaXKdGOgR+Idfg0A+IbbWr/ABoF9qFrNdWN/PpmpSNa yWYeArdqZYTHGS0bAj5fmqa58W/CzXta8MXTWE6JNaR61ol7Fa634b1qBJINVspZ7G6VkYSIsTpK FjuI1YruifeBtaf4v+F11sXxH8K44Zrlpv7R1Tw54n1y1S3M8jsLnSfD13KYVaNSoSGS68vIJwEI RdrStM/Z31Fbh7zxF8Q9BaIp5UWqQ6dMbgyZy0B0SwvRiPHzCVkJyNuecdKvwq+F1v4WuvF8Gv8A jLxtpFu8YuP+ENi0aC90qFYXmubrV7HVUaRI0Coz7gjRqd7KY8unmFxq/wAKtMa8TRPB/iHxIJrW NbS78ZeIF09bG8BO9xpfhVITKn3c773LDoEPJq6l8UvGF4RFpl9F4R01JXmg0bwTAPDGmwySxok7 7NMKSyFzGJCZ5ZMMTt2r8o9k+HX7Rd5p62Oi+Oomv7CNILRPElussuqwoJWH2jWYCzfagqsgaSIL LtQsy3Erkn7KtriC7t4bq0niurW5hiuba4glSaCe3nQSQzwzRkq6MpDKwJBUggkGpaKK4D4kePdP +H3hy41W5eGXVLgPbaFpzhi9/qBUshdUIYQRcSXEm5QF+UN5jxhvze1vXtY8SajNq2uahc6lf3DH fPcyF9iGQyCCCIDZFEpZtkMahFBwqgVj0V9N/C74/wBx4dtX0Txs2qaxp6FTpurxMt5qllukCy2l 4bp1M9uAS6PvMkYBjAkRkWHttZ/aj0e3uli0LwtfapaKp8251LUYdIkdwXULb20EV38nEbiR3Vj8 ymMcNXfeAPjn4V8bTQ6ZdLJ4c1yTYsVhqFxDJaX0ss7RR2+l6kvliWUjy/3ckUTszgRLJtZhrfFD 4WaX8RdMGTFYeI7CJhpWr7Cw2Z8w6dqAT5pLdmYkEfNEx3pnMkcn53axpGp6BqV5o+sWcthqWnzG C7tZwu+N8B1ZGUlXR1IeORCUdWV0JUhjl0V+jnwd8P6j4L+HdrB4mv2iLtd65JbX5e2h8N6fcxJc Pp0zXbYjEZWS5uMrGElkkVh8pkb5Y+M/xYPj2+i0nRjLF4W0qZ2gZ/Njk1q9x5f9pTW74KRKuVto 3XeAzO5Bk8uL2D4J/BP+x/snjHxjaf8AE5+S50PQ7lP+QP8AxRalqUTf8vf8UMLf8e/DuPtGBb/U dcN8QPAGjfELRG0rVAYLyHzJtJ1aFFe50u8dNokUEjzIXwBcQMwEigYKyJHJH+dfiLw74i+H/iJ9 N1ET6dq2mTxXdhf2Us0aTpFMXstX0e+UI5QuhaOQBWRlKsElRlX6D+H37R89lFDpfj2Ce/hRUhh8 QWEUb34zKAp1a03IsoRGJM8OJMIAY5XZnr6j8OeNPCfi2NX8O69pmqOYZLlrSKcR6lFBHP8AZnmu tMnEdxCm8qA0kS5ypGVZSenorzjxh8V/BPghJE1PVo7zU42CjRNIMWoaqHBj3rPEjiO2IWVZB9ql i3qG8vey4r4W+IHxP8SfEO6J1KYWmjW93Jc6ZoVqR9jsy0fkpJNKFV7iYIDmaXoXk8pYkcpXs3wL +D1xd3Gm+PPE0cttaW01vqPhrTG3QT3txC4ms9auiuGS3RgslvHwZiFkP7gKJ/sqiuJ8f+A9J+IO hS6PqW63njY3Gl6pEgkuNMvQmxZlQsvmRkfJNAxAdeAUcJIv51QyeIvhz4vhlkgk03X/AA1qUcj2 0/nRq5jwxilMDIz211C2CY32ywyZVijgn9NdB1vT/EmjaZrulSmTT9Vs4Lu3y8DyxCVPntrkWryI s8DBopo1c7JFZCSVNa1cJ8SPGsPgDwnfa8UhnvgY7PSLS4LmG71S5DCFJFjZWaNFV5pFDqxRGAYE g1+e/g/wxq/xF8WQaTFcTyXepTz32ratcrPetbW/medqGqX0hOXYlsKZHHmTOiFwXBr9L9D0Ww8O 6NpuhaXCILDSrSKztkCxIzpGv72efyVRWlmctNM+0F5Gd2+YmtSori3gu7ee0u4Ibq1uYZbe5tri NJbe5t5kMcsE8MmVZWUlWVgQVJyCDivgn4x/ByfwPPJ4g0FJLrwjdTgMjO89z4euJmAjtbx2yz2z sdtvcEkg4imPmGN5874XfGfWPAJh0m+jbV/Cr3ayy2WQb/S0mY/aptFkkZU5Lea1tJ+7dgcNC0kk h+0vCnxJ8F+M0txouuWbX1wrY0a8dLLWo5I7QXtzANPnIeTyV3eZLB5sWUbbIyqTXdUuCSBjPIHA Gc9hg47+9eVeJPjT8OvDcTNJ4gt9YuhGskdh4eaLV55/3whdBc27C1iZQS7LPcIxVTtDNgN8j/EL 44eJ/G8b6baD/hHNBZpg9lp91cG91GCa2FtJb6xfqUEsXMuII4kQh8SiUojjM+Ffwr1L4i6nvk86 w8M2EyjVtWVQHkbAkOmaYZAVe5dSCWKssKkSOCTHHL+h+kaTp2g6ZZaRpFpFY6dYQLb2ttDuCRxr ljuZiWZ2Yl5JGYuzks5LEk6BH06e5zk88dOlfFfxr+Cn9jfa/GPg60/4k/z3Gt6JboT/AGTklpNR 06NR/wAefUzQgf6Pyyj7PkW83wJ+L0tlcab4B8RGW4sby4isfDV/taaaxurmQR2+kXarkvbyOwW3 fBMTEIwMJUwe3/GfQtYvvhnqOjeFbCzkhgXTvtOmxxtHImhaRILtbfRLeDanmxNDBthxjylkSNTI Y1P5zUVPBBPdzwWlpBNc3VzNHb21tbxvNPPPM4jiggijBZ3diFVVGScAAk198fBz4OW3geCHX9dS K58XXUBAUlJbfw9BNHsms7N0JV7h1YpcXCsRtzFF+78x5/QPGfxH8JeA40/t/UhHezW73NtpNpG1 zql3GpZVaOBCFRXZGRJZmjjLKy78hscFpH7Rfw51W5+zXEms6ECgZLnWNPhFq8pcIIFk0ua6ZTg5 3SqqAA5YEAHjfid+0La2Ma6T8PLuC+vn3/btfe2eSzsfKkaJbbToLxAlxKxG8zMjwBMBfNLkxfHd 9f32q3Ut9qd7eajfXBTz72/uZru6nMcYijMtzcMzttVVUZJwAAOKp11vhDxv4j8Daiuo+H797cu8 LXtjIWl07U44CSkGoWmQHGGdVcFZEDsY3Rjmv0i8F+LdN8beHbDxBpjxgXUYS8tFnWabS9RiUfbN OuSFVt0ZIKlkXejJIF2SKT1NFFZ+r6vpmg6ZeaxrF5Fp+m2MRnuruckJEgIVVVRlndmKxxxoCzuQ iqXIB+MfHv7Rutas7WHghZtA0wbN+pXUVrJrd5vgxNGsZM0NrGGY7TEzSHYj+ZHlo685T4pX2reX F480LRPHdqkdtbifULZdJ8QW9rabnit7HxJoohuEDSMGk80S7+c4LsTCq/B/ULWAeb4/8N6lcTOL jfHoXiXRNOjklZImSRDYXcyIpR3/AHW8AMgDnDn0zUPgD4e0extL7XPilZaDHfWjXltBrnh5NJv5 I4oUuJ4V06/1GOczRh1WSERl1chSNxArlW0P4DaZpqyXvjXxj4o1I3G1k8N6MmiqLdhkP9m8RW5X KkEMwvCTkYjwCay7vxL8KtLt0g8NfD++1u8haK4g13xvrd2r/aBOJXt73w94fljtZ4VX5E/epu6y KwBD0NEsPEHxV16LTZtQ0/SdH0yG+1W5JW20vwz4Q0QSI2qXdjpcbRQQqf3e5U2mSTDzyD95MPpr 4f8Awi+EXiXwpYa5b6JrOoW+oT6ibe413V7y31TyrW/ksAk8WhywWyjMLMu2MnDYZiekPir9mnwz fxXVx4Uv7zQb5iHt7C8lbUtEAjtmT7KGlBu4/NlCO07TzbBu2xMCoXx/TPFfxM+BOpnQtYtDf6EZ po7exvWuZNHvII7pLi5vfDGpgAxM6sSRtIQy7p7fzQAv2r4U8VaL4z0S213Qbn7RaXH7uWOQBLux u41BnsL+EE+XNHkZGcEFXRnjdGbyn9oXwiPEXgdtYgjeTUfCUr6lAY1lkZ9KudkOtQ7BIqKqqsVy 0rozKICi4Dsa6j4OeKz4u8A6PezzG41LTkbRNWeRriSVr7TkCxyzz3AzJJNbtBcSOGI3SMM5VgPU K4T4ZeIrjxT4B8Na7ehlu7qwkgvJZHR2urnS7qTSrm9/doijz3gabYq4Xds+bG4/PPwUSXx/8UPF 3xG1FEH2AO9jBLPK1xZ3Gs77HTIo2gjjjlS2sIJrZ2kAJLI4Qtlk99+J/j+1+Hvhm41RXs5tZuh9 m0HTbp5cXt4XRZpWjt1JMVuj+fKSyqcCISI8qE/N/wAEfhUPFtwfH/i9n1CwN9cy2FheGS4fXdSS ctdapqks+RLbpMWGzcTNKr+biNCk/wBqUV+dHxW8bXGpfFS+1/R72XHhrULGz0GeWK0mW3l8PyB2 mgQebHLC16s9xEZN29HBZRkosHxWXT9YvNG8f6PBFaWHjmykubyxja3/AOJf4l0lls/EFoUgSMnc zQ3HnSKGmaVpP4q8loruPCnjjUvDUVzpE8UWteEtVmVte8L321rHUU2eWZbeUhntbkAI8VzblWDx xM28Rqtdf4n+EstraaV4l8JazpOreDvEGX0291fWtE0G6sJZCXXSdQfVLiGKW4RQ6N5DFt8UoaKM qAex079l/wAXy3EK6prvh2xs3Um4ls21LUbyAmEsipaSwW0bkPhH/wBIGBuZS2AG9W0D9m3wrpEu l391ruv32q6ddwX3nWx06w0+ee1u/tNv/oMsNxKiAKiuv2kliGIZchV+iqKKP8CfwHWvzC+JM3iS 98Z63qfinSb7RdS1O7kuorC/i2NDp0Tmx0+GCdY4kuIoooVgW5jXEuwtkkk1wlFFFFaekavqWgal ZavpF7NYalYTCe1uoDiSOQZRgVcFWRlJSSNwVdSyOpUkH9Hfhd8QrT4h+G4tRzbW+s2ZW113TYHJ FrdYby7mOKQ71guVHmRFiwBDR73aN2HyV+0J4MXw14zOtWiBdN8XC41JFzzHq8TL/bMYVnZyHeSO 53EAZlKKMJXglfePwK8BQeCvDE/jHXjHZ6prdh9rme8a2hi0bw7EDdxeZcE4TzkC3NyXkAVViVkR o33fPPxc+It98SfEselaFLeXfhu0u4bXw/p0NrNFNquoSqLd9QeyBaSSWWRmjtFYBliKjy45ZJg3 1X8HfhhbeAdDW61G1gbxbqkIOr3QlS6NjbmTzINIs5lUBUVQjXHllhJKM75I0i2+xUUV5h8QfhN4 W+IMJlvYW0rWolm+z65p0Nut3JI1qIII9VVl/wBLgjZY28tmVwE2xSxB33fHXi74GePPC87Na6bL 4m0xpdkF9oMEt5cFXaTyhd6TGGuYn2Rh5CqPCpZUEzMcV5LFLd6fdJNBJcWN/Yzh0lieW1u7S6t5 Mq6Om145EYcEEEEetdL/AMLB8e/9Dv4v5yf+Rl1nn6/v6ydV8Q69rogGt65q+sC28z7MNV1O91D7 OZdpmMAu3fZv2jdtxnAz0rtvCXwg8eeMnjey0eTTdOkihnGsa6s2mac0NxbPc2s1sWRprlZAgUPa wyhS6FyisGr7P+HPwb8M/D8RXwxrfiRDeD+3ruBrZoYLnEQg0/T/ADZY4MRgqZNzStvkHmeUwjHr VFFFfnT8bvBH/CG+NLp7KzW10LXQdU0gQxstrCzYGpafGVRIlMM5LLDGSI4ZIRxuwPq34DeK18S+ AbCzmnjfUvDJXQ7uPfbrMLO3QHR7j7PCS6xG3KwrI6gvJFLgkhjXtWCcAA5OMAZbPsB71+XnxB8W y+OfF+r+ICskdvdXCwaZbPvDW+m2qi3sIzEZJQkjookmWNtnmu5UANX6HfD3wjB4H8I6T4fiSH7T Bbi41a4iETfbNXugJtQmM6RRNIiufJgeVN4hjjRidma7SiisrW9B0fxHp82la3p1pqljcLIrwXUS SBGeFoRPbP8AeilCs3lzRMsiE7kZTyPjnxr+zZrlhM1z4IuP7d08+WF07ULm0tNYgJUCRvtMghtZ kyC2cxMAQoR8Fz86ano+raJcLaazpmo6RdPEJ1ttTsrmwneBnaNZlhulRihZWUMBgkEDoa3IfH/j u3ijgt/Gvi23hhRYooIPEesRRRxKPkjjjjmAVR2UDiuau7u7v7iW7vrqe9u7hzJPc3U0k9xNIery zzEsxPqTXeeG/hV4+8U3FrHYeG9RtbW6S2uF1TVrafS9KFndFCl8l3dqPOTY4l22yySMnzIj19V+ Af2efDvhx4dS8UyQ+KNVWPP2GSBR4ftJJIo96raTBnumjYSqsk+2NlYE26uqsPoiiis7WNI0zX9M vNH1m0hv9Nv4DBdW0ykrIhYMpVlIZXRsPHIhDq4DIQwBH56ePvB2r/CDxnZz6Vd3Jtlmj1fwxrMk Efmf6PKrta3QZTBJNbttSZNpSRGR2jVZfLH2N8PvGmk/FzwdeRanaWwumgk0fxNo6TYjJuIdv2q2 VXM0cFwpZomYhkZZEV3aIyH4f+JngeX4f+LLzQw8s2nyIuoaLdTvA89xpVyzLC1x5BAEkbpJBISi bmQyKioy157X6A/AHwLb+GvCNt4gvLWL+3vE8C35uWVXmttDn2y6VYxypJIuyRFS7faEYmRUlBMC beV+N3xofQ2uvBnhK5li1rCprWuQSFDpKSR7jYabIvJumBBknQ/uBlUPnkm3+KKKKKKK+2/2ZvFV zqGgat4Uuo53j8PzJd6bdCCRreOy1WWSSewkmihEaOs6yTR+dMZJRI2xdlu2Pp2iivNPiH8K9B+I 4sJNWvdXsbnS4L6Kyk065hFvuvfLO+6s7yKVW2vGpzE0TOMq74CbPnTVf2XfEkMsa6L4l0PUIDDm aTVYL3RpknDHEUMFot8rqV2/vDIvzEjbgbj55L8CPihFObYeHreSQrJJEF1/w4jXEURVZJoIZ7tJ GVS6bjsyu4ZxkVvazqunfCHTrjwl4Vntr/4gXkQj8XeMoF3HQVdMv4c8MTSANG65IuLhQrZ5OJRG ln4VcXFxeXE95eTzXd3dzS3Nzc3Msk9xc3E8hlnuLieUlnd2JZ3YkkkknNV6vadYXWq6hYaVYRed faleWun2cJkihE13ezrb20RlmKom52A3OwABySBXqvxU1y2tRpHwz0K4eXw/4BWayuJwbyBdY8Ts 5/tzUprS4kcLsnaZYV+YRl5hG7ROuPt34aeIG8UeBPDGsySXM1zPpcNtfT3YX7RcajpzHTdSuXZG YESTwu6sTkqQSoJwO4ryb4rfC3TfiJpbSRCOz8UadbyHSNTCqBPjMq6TqJ4L28jE7XyWhdjImQZI pfGf2ePHdxpl/dfDTXxLav8AaL6bRkvFvFurTU4WzqegSQSArCDsluFVhGBIJVYu8qKPoz4g+Gj4 v8F+IPDyb/tF7p7PYrHJHCW1KxlW/wBNSSWVWCxtcRRpKcZ2MQCpww8g/Zo8Ryaj4T1Pw5O0ry+G 79ZbUmKFII9N1syXUUCSJh3dbmO7kcyLwHUBiAAnIeNIH+J/x207wnIZp/D3hhIUv47eS4vLEQW8 A1XWZJ1tmQWr3ErRaXLMHDK6xAkuFQfVmva3p/hvRtS1zVJhDYaXaS3c7Fo42fYo8u3hErKrSysR FEm7LSMqjkivh7wtoeufHnx/qGv61M6aBp1zby6hFPdCU2OkSXEsul+GdMWHyW+dUlVpkjQL+8nc mZwsv3hbW1vZW8FnZwQ2trawxW9tbW8SQwQQQoIooIIogAqKAFVVAAAqaviv9p/xBFda54e8NQsj HR7C41K+aK7SULdas6R29nc2iDMUsUNuJQZGJZLhSAFIZ+D12eXx98NbDxNNK1x4i+Hk9t4e8RTS /NcXnhvVpT/wjWpT3MvlqzRT77TyoxLK5LzysAcnxeiuk8K+K9a8F61ba7oNz9nvIA0ckcimS0vr SXHn2N9ACPMikAGRkMrBXRlkRHX1DWfA+m+PdNm8c/DaCysI0aRvF3g+61LT9PXwpchHuH1CzvNR a3g/s+VEeRcsojIIj+UPFbW9J/Zx8eatYWeorf8Ahe0hvYIbmFJtVuLtntriJZYJo7jSre5t5EdW BRo52UjkHBzXrGl/sueHYVmXWvFGtag5ceQ+l2tloyRxgEFZo7v7fvYnBBDKBjGDnNfSGj6Zb6Ho +laLaPNJa6Rp1jpdvJcNG1w9vYWy2kDTPEqKXKoC5VACeQB20aKK+Gf2kj4nuvFkUl7pt7D4X0y1 tLLRdQEE50y5u7+3+23zG6wY1uGeN4jEW3FIFYDb8x+baKKKKK+6fgP8VpfFFm3hXxJfpL4i0+IN pl1cs/2rXNNijJkEsh4lubYL+8YkPJHhyHZJ5DkftK+B4brSrPxzYwIl5pksWn686ABrrTbt1h06 7md5VXdbzkQgJE0jicbmCQivi2vqb9nb4b/2je/8J5rNsfsGmytH4egubVXhv9QQmKfVIzPkMlof lhdUP+kZKuslvg6Px/8AixcNcXXgHw3eItqsZh8UahaS75Z5mOJNAimThEQAC82sWZs27bAkySaf wG+EVrDaad8QPEcPn3lxm78N6XcQOsNlEj4t9aukmA3zPjzLTA2IhSYFndDB9XUUVyni3wV4c8b6 a+neIdPjuQscyWl6myPUtMklwXn0672lo2JVGKkMj7Qsiuo218beMf2dfGGhvNc+HininTI45psQ eXaavDFBEZmV9PnfEzYG2NbZ3kkOAIlJC14Tf6dqGk3clhqljeaZfQiNprLULWezu4RNEJ4TLbXC q670ZXXK8qQRwa3ovHnjiCKOGDxl4rhhiRI44ovEWrxxRxoNqRxxpMFVQOAAKrX/AIv8WatavZar 4o8RanZSsjy2d/rWpXlrI0Z3Rs9vcyshKnkErxVnw54H8XeLWQeHfD+palC801v9tSDydMjnghFx LBNqt1sto3CMp2vKCdy4GWUH69+G/wCz3pXhyWLV/GL2HiLVFWRYdNEJn8P2hclBK8d5GrXUuzG0 yxIkZZsI7oko+j6KKK+P/wBpzwhFE+j+NrSKNHuXGh6zsESGWZY2udIumSKMM8mxZ4pZZJD8qW6K AFNW/wBmTxhNNFq3ge7aWZLON9d0d2Msi29s86W+q2YaSTaiCWSKaGOKEfNJcOzEsAfrWvgz9ozx emu+MIPD9q0Ell4ThktnmieObzNV1FYp9STzoWYYhEcNuyEK6SpKrdgPaP2dPA50Lw1L4p1C1Mep +J9hsvNiKT22gwNutdvnRLIn2uTNwdrtHLELd16V9F0UVDcW9vdwT2l1BDc21zC8F1bXEaT29xBM hjmhuIZAVdHU7WVgVYEggg18qeP/ANm6C4MupfD6aKzcJmTw5qFzMbeQw2xz/ZepTmRxJKyqBHct s3OzedEgCD5c8Q+EPE/hSf7P4i0PUNKYuYo5p4CbOeQRiRltdQi3QTYBG7ypGweDyCKTTPGHizRb X7Fo3ijxFpNmJHlFppmtalYW3myACSQW9rKq7mwNzYzVHVdb1rXZkudb1fU9ZuYovJjuNUv7vUJ4 4gSwiSW8d2CgknaDitfw/wCBvF3iox/8I/4e1TUoZJZoFvY7d4tMWa3h8+aKXVbnZbRsFK/LJKpJ KqAWZQfpLwP+zQMQah48vyzfJIPDukykL0imEWp6v9fOhmhtF67XjujyK+r7KxsdMtY7HTbKz06y g3eTZafbQWdnCHkaWQQ21sERAzlmO1R8xJ69bdFBH06e5zk88dOlfDHx2+E6eF7v/hK/DenmHw3f OE1O0tgTbaHqUr7FeOJQTDa3DEeWuSkcpMa7FeCOvWvgR8Vm8UWQ8LeJdRWbxNYKf7LubklbjW9M ii3MJJ2OJru3AYyscSPGFkxIyzyV418fPhpB4S1WDxHodolr4c1uUxT20Tjy9N1x/Mnlgt7favlw TxqZIUVmCssqARoIkr55r6x/Zq8CxXVxd+Pb9Sf7Onn0vQYt0qYu5LQJqd88eArqIplghO5gWaXc odI2r2b4w/E638A6C9tp93AfF2pwqNItDEt01pbtL5U+sXcLEKkaBWWDzARJMAAkiJNs/PS+v73U 7ue/1K8ur+9uW3z3d5PJc3M7hQqtLNMSzHAA5JwBiqdFFFFfQv7Ofii90vxsvhxN8umeJba6SeLe Alre6bZyX9rfr8jNnbHJAyqyA+YrMT5aivvOiiuS8a+DNO8d6N/YWqX2r2Ng13BeT/2Pdw2k10bY P5dvcm5hmR4gzLLsZPvojDlRXzRrv7Ll4nmy+GPFFvOHu8QWOvWklqYLFg5Bl1Ww84Syr8i/LZxq 2Wb5MBW801T4BfEvTrmSFNM03UbcPDGmo2mu6Ta2U0s5CxRJ/bMtrNuLsI1DxLuY4XORWxZ6BZ/B e0h8SeLray1D4iSu0nhLwlJNFfWeirBP5Q8Ta5NYyFGKsjfY0jl4YAofNVntPFda13V/EeoTarrm o3Wp6hOWL3F3IX2ozmQQwRjCRRKWbZFGqogOEUDisiivaNWuh4J+GGk+GLdkj8QfEEw+KPEbxtF5 9v4XXjw1pkk0cbKyXWDd4WdZIvnjlj2y19D/ALNniJNT8E3WgySRfavDWpSpHFHDLG6aZq7vqFtL NKRsd3uTeKNpyqooZR8pb6JrnfFXhTRPGeiXWg6/bGeynKyxvG4ju7G7iUpBfWM7hvLmj3MFJUhg zI4eNnVvjDwXrOr/AAL+IV54e8UF4dB1F4U1W4jsjcrc2aLMuja/prgrIYlkdhMIy/yGZDE88aKn 3ZPbQXMM9pdwRXFvcQy291bXMSTQTwyr5U1vcwzAoyOpKurAhh14NfInwZabwB8VPFvw4vtvl6jv WxndWkubmTSI5NS0mQNbOYo0uNPmmnlV1LBgiZVgyt9Uf27pf9v/APCL/aT/AG3/AGN/b/2Pyrj/ AJBX23+z/tXn7PK/13y7PM3d9u3mvzps/G/i/wADaL4v+HaCyt4NRvL7T9Xjmghu7uwulH9lazFY XcDmIieOMQSMwlAA3wGNz5h+zPgT4dbw98N9IadJI7nXnuPEd0jzwTxqmoKsWnSwmDIQPZRWzlGJ ZWZg4U5VfnHVbq/+O/xYh0u0ubhvCljcypbGOaSKKz8NWUyJqWr26TwAx3F9tQp50BYO8EMpKxAj 7ptre3s7eC0tIIba1tYIra2tbeNIobeCFBFDBBCgCqiIAFUAAAcCp684+LHjJPBHgrVdUidk1O7Q 6RouwlHTVL+JxDcq5imUG3jWS6xIAr+X5e4F1NfmdXtXwz0648beHfGvw8SF55l0/wD4Tfw2wkVf sviDR3j0+a3WNmhRjfwzratJNNshADiNm5HitFFe/fBfXvDV8L34beN7K1vfD+v30epaTLdyxWkW na/Bb+RJi7Ty5ke7iWOKORLgEMoiVD9ocj6Vv/h54p8PaXft8PfHviazmjtp5LHw9rf9leJ9O8ux tX/sbQNFk15VNhEDiASGZxs8suH8sNXnvwn8IfFa68Zf8Jr441LWLGzigv8AdZahfF5NYkvGng+w LpMEoS1tYJCblEeJUBWHyIyrCSP6nooorC8S+GdE8X6VLoviCyi1CwkeOZY3MkcsFzDkRXNpPEQ8 ciBmUOhB2MyNlHZT+dnxP+H918PPEk2mkXdxo12DdaFqdzHGpvLPCmWGR4coZrd28qYYQn5ZfLRJ UFeb11Og+M/E/hqOa20fWbq3sLlblbnSpvLvtGuxfQC0u/tWjX6yWspkiVY3Z4idoAzwK9n0Kb4V /FX7PoeraNbfD3xtdb4NP1Tw7HHZ+G7+dIitlanTpH8pZJZZGJgKK8nloiXYeQRVwfxB+Enij4fy tPcRf2toTGRode0+3nNrFF9pFtAmqxsp+yTPuiIRnaNi+yOWRlfHldemfCnx1L4D8XWOoSzypol6 66fr8Cs3lPp85KLePGkcrlrRytwojTzHCtEGVZWz9OftOxxN4F0aYpE0ieK7NI5iimRI5tHvXlRJ SNwViiFlBwSqk5wMfPHwS8Djxp40tDeW/n6FoHl6vq4liEtvcNE+dO0yVZopYXFxMoMsEuPMgScK 24CvUv2h/id9pkl+H+h3NrNZx+U/ie6hzNJ9ut7rzI9DV2UIvkNHHLO8bMS+2IshjmRug/Z4+Gf9 nWkXj/WI2+36lbzQ6BZz2yqbPTp2CPq5M67xLcqGWFkwPs7FsyLPhPqWiiiiis3VNH0fXIY7fWtJ 0zWIIpDNHb6pY2uoQxylShkSK7RlDYONwArEX4f+AguB4I8HAHnnwxornn0ZoCfyNXtM8KeFtFuP tekeG9A0q62NH9q03R9Osbny2YF4hPbxq5UkA7c+ldAcDg4yO+fc9R6f4UlFFFFeDftD+GG13wG+ q28IkvvDF3HqSlLZri4bTph9l1SGJ05SMK0d1M2CNkGTjGV8E/Zu8QSab47k0MmZrbxLpt1B5Uax mNb7SoX1W2upifmCpCl1GNp6yDI4yPpj44+Iv+Ee+G2tlJRHd635Xh603QmVZBqgb7fE3ZSbJLrD kjDAd8Z+R/gR4aTxH8RdLafyvsvh6KXxJcJJJNG8r6dLHHp4tzCpBZbuW3kZXIUor5J4Rv0Uoooo opGUMGRwrI6shVgCGR12srL0IZTgiuSPw/8AATEk+CPCJJJJJ8N6MSSfU+TWzpeh6LokckWi6Rpe jxTOks0Wl6faafHLIgIR5Es0QMVDMFJFatFFFFFcv4x8JaX428PX2g6pFE0dzG7Wdy6GSXTtRWJl s9StcMpEkTMcgOodd0b5R2B/PvRtU8Q/Br4gStNDHJfaLcy6fqlis1xFaarptwoZljmwr+XLGY7m 2keM4YRO0ZwUP118TtC074rfDGLXNAVLy9trRfEWgPEsM94+yH/iZ6I5tY7iXzXjDxNaRspN1HEs jfuyK+C9G0u41zV9K0W0KLdavqVjpls0hCoLi/ultIS7Hou5xmv0k+KPjNPAXgzUdZh2HUZGTS9F iZZGSTVbxGMLMVR12wxJLcESbVcReXuDMufzRubm5vLi4vLy4muru7nlubq5uJHmuLi5nkMs8800 hLM7sSzMxJJJJOTVevbfBnwN8TeJdPXX9YubXwl4YNk+onVdV2vPJYJFLK17Dp4dNkKiMO0t1JCv lMs0ZkSoNb8Q/DPw2VsfAPheHxFd28c8T+L/ABl9q1BJ/tccyO1r4YmWK0Zod8ZhmubUYKHMDHEp 8mvr2bULqW8uI7SOWUx7ksbCw0u1GxBGvlWOmRQwJwo3bIxk5Y5Yk1Sr6d+DvwNTxHbx+KPGcFxH oc8YbR9IWWW0uNWV+RqF3JEVkjtSufJVGR5TiQMsQTz/ALR0/TtP0q0isNLsbLTbGDf5FnY20Fna QmR2lk8q2t1VFLOWdsLySW5JJNqiivMvi1oni/W/CXk+CdQvrHXLTUrS9WPTNROlXGo2iRvbXFiL 3zYAijzRPh3wfL2gFiDXlPw1m+OPiHTb/R9V1i68JRaX9ja21/xF4Sub3xFdecGjFhajVfJt54kE bPcXEwecO8YDEPlNjxXYeGfhTp//AAmuu6tqPi/4gtbT2vhy88R3s12x1GWE+dHpekQPHHb2EEkz zuuT5Sv5SS75Iw3w1c3NzeXFxeXlxNdXd3PLc3VzcSPNcXFzPIZZ55ppCWZ3YlmZiSSSScmq9Fev fDPT5tJ0/wAU/E6e3m+yeDNNeDRXFussM/i3Wtul6UzJcx+VLFZm4FxcBZVkjLQOoYHB8hr6l/Zn 8ZCx1bUfBN5KFttZWTVdIBBONXs7cfbrdfKiJzPaxiTfLMqJ9n2qC8vP2nRXyR+0X4Jlsbix+JWh /a7e9iurO11y4tprkS21xbpHHoOsQGJMwmPyxbyTGYAN9mEabmdj7z8MfG6+P/CNlrpSGDUFln07 WLa3W4EFtqtrteVYGuF5SWKSGdVVnCCQRl2dGI+TPFviDxH8H/i54qu9AdmtdamOqSWerQyyabq0 GrIb92eGBoiRbXUk8UEsbq67GQsVaVX9H/Zt0yfU5/Gfj/VGhutS1XUW0xbsNJFcGeZxrWvNLaQh IAk7y2jKVUlSjBQik7+b+PfjG58WeJNL+Gvht/tQttSt7e9SK5tFg1LxHeSLaWWnGaTaE+yF2jkL TBPNdlkVTAGr6g8D+D7DwL4asPD1iRL9mV5b2+8iK3l1HUJ8tc3s6x8licJEHZmSJY4yzBBXXVm6 zqdvoekaprV4sr2ukadfancLbqrTNBY2zXUqQq7Ku9lUhNzLk4BIr8s/EGu3/iXW9T1/U38y/wBV vJbucK0zRwhziG1t/PZ3WGFNsMKFztRVUHiuu+FepLZ+MLLSbhZZNM8YQz+CtZgh8lZptP8AEu2x BinmVjGYpzBPvTDfJtBwzA8j4g0K/wDDWt6noGpp5d/pV5LaTlVmWOYIcw3Vv56o7QzJtmhcoNyM rAc1i0V6V8LfGq+DfEsR1DZL4Y1xP7G8U2NwJJrKfSbzMEt3cWaRzeb9nDvJsELM6GSEYEpr7Os/ hbpVhCmofDrxf4i8J21zALzTbfTNUTX/AAlcTXkAT+1ptG1bzkuTLDtCt54HyxshBUE+HXPgj48+ KfF7WOta7rNtY6fqUIbxDHfR6bo0VvbqWtdX0nS9NkhWWV48FBDEHV2CTvEd7L9o0UUVBcW1veW8 9pdwQXVrcwyW91bXMSTQXEMqFJoJ4ZQUdGUkMpBBBIr4O+Mnwcl8EzSa/wCH4ri58J3EuJY/nnl8 PTSuEhguZmLM1vI7BIJn5UkRSsXMby/P9a+ja9rXh28F/oeqX2lXe1UaaxuJYDNGsqz/AGe5RCFl iLIhaKQMjYG5TXsukePPh94wP2H4o+FLCxv5hfO3jrwzBJpt897eRR79Q1rTdNQ/aLhpFlnM5SWM OwUWoVpGMXj74Hax4btZfEPha6TxV4Qe2bUkvbWS3kvrHTpGV7eW4jgbbdReVIrm6tQVKrJK8cMY BPhFa+ha3qHhzWNO1zSZ2ttQ0y5jubeRXkVWKcSQTiJlZopULRTR7gHjZlPDEH9Ctc1vS/HPwZ1z Xlto5rTUvBesagLaUSOtpqenWMsjRhpUjLtZ30BCyhAC0e9OCDX5/wDhXw/eeLPEOk+HrE7bnVbx LfzdoYW8G1pby8dGK7lhiV5WUMCQpA5Ir7R+KXjXT/hL4O07wZ4Wihi1S90uaw08JOI5tH08R+RP rky2pST7TLIztbykKHn82VmYxvG/hvwH+Gi+MNZbxDrEFvP4a0C5VZbO6ikmj1nVDCZYbPaMRmKD Mc9yJSwYGOMxukrlPviiiiiiq95ZWeoW01lf2tve2dwnl3FpeQRXNtPHuDbJoJgyMMqpwynmuZX4 f+AlJI8D+DyTxz4Y0Vh+CtBUkPgTwRbTpc2/g3wrb3EUiywzQeHdJhliljbckkLxwqVIIyCuMetd V35654/Hk+3AOSRRRRRRXL+NvDkfi7wnr/h10geTUtOniszcy3MNvDqcQ8/SbmaS1+fZFcpFIwVW BC4ZHBKn83/Aevnwp4z8Oa607WsOn6tb/wBoSiATuml3DfY9XQQMrEs1rJMo2ruBOVIYAj9Ndb1S LRNG1fW545J4NI0y/wBUnih2+bLFp9q93JHFvIXcQhC5IHTkda/MPR7HUvHXjCzspZpZdT8T64De 3kNoszxyajdmfUtTazt/LXbErSXEiqUVVU8ooyP1GsrK206zs9Ps4Ut7OwtbeztII/uQW1tCILeF AxJwqqB36dSas0UUUUcjHT16+nTkVzV34L8GaldT32oeEvDN9e3EjS3F3eaFpdzdXErHJknuJomd mPcsSferGmeFvDOiTtc6N4d0HSbh42ja40zSNPsZmjddrRtJaxq21u6k1u0UUUUVFcW9vdwTWt1b w3VrcxSW9za3UUdxb3FvMvlywXEEoZHRlLKyMu0g4Oa/OP4g+DdV+E3jS2fTp7j7LHcw6z4W1iaG JmP2WdZkil3BoXntZAqTKVww2SMirKq19d+Fte0b44fDvUNN1QRQXlxAlh4hsLKeSN9O1CKUXOna lbK53+XI8SXMAfcm5GhZpfLkz8Ca7o174d1jU9C1JAl7pN9cWNxsEnlyNbyFBPAZlR2ikUCSJyg3 IVbGCK/RH4erpng34TeHby4uZP7OsvC8fiO9uHXdJGNTgbxBeokcY+by3nkjjUZLAAYJr4A8ZeKt Q8Z+JNT8Q6g0ga+uZTaWskyzrp2nK5FlpsMiJGpWGPC7xGpdsyMN7sa5avTvAvwm8XePj5+nWq6f pAAY61qiz2+nzfvmgeOwZUZrmQMjqRECqsu2R4yVz1Wt2vwl+Hv2jSobeb4neKY1i8y+lv303wnp tyI5njEUWkS+ZcMrNbi5tWmkVgGXz4ZFkjryXXtfuNfu2uptP0PTEEs7w2egaFpeiWlsk8nmC3As IkklVMBYzcSSOAPvEkk4Nes/Cz4V6l8RdSLyNLp/hmwmVdV1cKN7ybRIdM0veCr3LKVLMQVhQh3B LRRS/f3hzwn4c8JWhsPDej2elW7nMnkrI9xcMGZ1N3e3DPPOV3sE82RiqnapAAFdDRRWT4gtL6/0 LW7DSbr7Fql7o+p2mnXvnT232K/urJ4LO6FxbAyx+XIyP5iAsDyAcAV8ofDm4+PNl4lfwzqLa5DY 3n9oQ3eseK9K1HxDpulTQ2zOl9Y6o0qLIS0YjhVbxrd2fcUfOa9bvfAOi2Ns/if4q+M9W8VwaSY9 RuotYkTT/B9vdWsyx2V3b+E9MUxmXy8W/k7pRcM8imJ2lCj4Y8Y+J7zxl4l1fxHeq0cmpXTSxW5Z JPsllGBDY2QkjSMP5MSpGX2KXILkbmJPMUV6B8MPCQ8aeNdG0WaJpNOE32/WCBL5a6VY/vrqOWWB kaMTkLbLKGG15FI5wKxfF/iW78YeJdZ8S3qiKbVLszJBmJja2kUa22n2fmwxxBzDAkcRlKAvt3t8 zE11Hwj8Xt4L8c6TqEsscem6g40bWDNJFFEmnahKitcyTyq+xbeVYrliuCwjKbgrGv0qorxH45fD z/hM/DLajptur+I/Dqz3ln5cM0lxqOniMvfaRHHAcs74WWAGNyXTy0Cec7Vgfs7+P/7e0B/COozM +r+G4FOnllb/AEnw8GWGBS7OdzWrt5LDaiiIwAbm3muK/aDi1Dwl438I+P8AQ5Esb2a1ktzNbWwj Zr7R5OZdRuI8Cb7RbXK2zJJktDEYySg2r4t/wtvxn/wm3/Cd/bIf7W8j7F9j23H9j/2Zj/kEfY/N 3fZt/wC92eZnzf3u7zPmqf412Nrp/wAUfFsFnCIIpLuyvpF3yvm61PSoNSv5iZWY5knlkkKg4Utt UKoCj6t+NesDwN8LV0TRo/JTUY7LwbZ75YpXtNIOnul2dlwj+YGtoGtS3DKZQ4cOorl/2d9FsvDX gfXfHerA26ag95ObtjFcpF4c8OxOZ7mGC1RrhSZxd+dGSS4iiZY+AX8W1b4+ePbvxO+uabqRsNMh uHFhoDQQvpv9n+ahW31GMANNJIqDzZ94dSz+Q0SsFH3joGuWPiPRdL13TZN9lq1nDew5lgkeHzUD SWtwbZ3RZoW3RToHOyRWQnIr5G/aj1iSTXPC/h/y2SKy0m51kzeaTHcyapeGySNrfbgGEWTEPubP msuFwd3yvXt/wmvp/C/h/wCJ/jqxkkGp6F4e0rRbGNUiaOObxVq628Wpu0qyKTay28UixOhWTJUk Vs3XhvTvjZby+I/By6fpPxAijafxd4TlnFpaa1Mfv+INBlnJVTPKVE6yuFDuDLIr/vbrwK9sb3Tb qax1GzurC9t2CXFne28trdQSFd6rNbzqrqcEHDDpVSivqr4MfGzWV1fSvB/iy7bU7DUrmSz07WLx ru71e31G+kRbCzurss5lt3lzGhkQuhlG6UQoFX7Ooooooryb42eF4fE3w91zIiF7ocEniHT5XaQC N9LiaW8jAiBLGW186JFK7fMZGYjaGX84KKK+pfhB8Z440TwP8QZo7/RL6P8As/T9W1ERzxWsU6fZ zpOtm4BWSzkB2rNID5WdshMBzBzfxi+DNx4Lnm1/w7FPdeE7iUmWH557jw9LK2Bb3LHLPbFsCG4c kjiOUl9kk3z9XuOv+O7fxJ8FPD/h27uYv7d8MeKdPsjbPJGs91okGjX0emX0MCRxjZCjLZybTIwM aPKwadQfZPCZh+EfwOn8UbLZPEXiOCPULZpWsjLPeasvk+HbeF2VWljt7Y/bmtmLlT9pxgM2Pnr4 YeFLj4jePrS01KSa+tfOm1/xLcXU8stzeWUM6y3gnnM0UzPdzSJA8qSGRTKZfm2mv0lijSGKKGGN IYYo0jiiiQJFHHGuyOOONOFVRgBQB0HAAp9FFFFFY/iPUbjR/D+uara232u60zR9T1G2tCH/ANJu LKze5ht2EXzYdkCkL83XHNfKHwO1P4meMvGcniPU9e1q88NWIvV1cXd5NHo9zeXVk0drp1hp0eIB KjvHcMsMSrGqjcVMiCT2D4ofGTR/h+kumWca6t4pltjJBYqUex0532G3l1uRHWRQ6uZY4I/ndVG5 olkSSsi21vW/BHwXuPHRlt9Z8Uawml+KdTu9S+1z215ceJL+1s7fzbeKSLy1t7B7e3jigZIkMahF C8HlfDf7T+lXMltbeKfD9xpm5LaKbVNKuP7QtRO7LHc3MmnzLHNDAuWk2xyTyY+UK7cn6G8N+L/D Pi+0a88N6xaapEnE6Qu8d1a73eKP7ZY3ASeEOY38sSxruALLkYauiorx/wCJPxl0D4dzpprWdxrW vTW6XQ023ljtbe2geYIjajfuJPKZ08x4444ZG+X5xGro7S+A/HelfGHw14ht7nSxpY3XGi6ppI1J r+Y6ZqdhsivPtaQW20TFriNFVSQYi27kY+ENDkk8HeOtIk1qOa3fwx4rsjrENs8NzLH/AGNqy/2l DC8T+XIcRyKMSbG/vbTmvpb9qbUpltvB2jpdqLeefWNTvLEFN5ltY4LXTbqRcbgNs10iHODl+u0Y 2v2ZNEbT/Cmv+IZ/tEH9t6pFbwm4Ags5bDQ4GCX9vLIFDL51xcwvJu2gxkDDK1VNF/ah0a81C3t9 b8L3ei2EhRJNRttUXWWt3eRV82ezFrbP5KqWZzEzuAMJG5OK+oLa4gvLeC7tJorm1uYYrm2ubeRJ re4t5lEkM8EsZKujKQysCQQQQcGpaOpxxzx6dTwecA+9eM+J/jz8PPDjvbw6jL4hvY3RWh8PJHeW 6b7f7RHIdUkdLV1+YK/kTSMrHay5VgOf+G3xwuPiB4xbQ5NFtdE09tDurm3j+1XGp3tzq1tdxkj7 aqQRxwm2aQ7Gtyd6Z8zDBBgR/E8/Cjxxe/D7XVlvPBVpPbtoeosssupeH9L1G1S8t7POXkurOzZ2 gQEmZI1+QuEjhr1n4ojxDq3w91G48CX9y2oSQ6fqVlPoczNeajpy3CXMo0i+s5UYF4f3qtGXaVQY kVjKK8z/AGd/HviPxPFreh+ILq71X+yIbK6sNUuYnmnjjuGkims9R1En94xKq9v5gMhHnZdlVQv0 xRRRRRRXzX+0X4AGtaGnjTT4pH1Xw7bx2+oxobiU3OgGd5C6W8auN1rLK0zP8gETStIx2RgcD+zR 41+xarf+Br2TFvrIl1TRiVz5erWkGdQtv3cRY+fbRiXdJKqJ9n2qpeY55H4haHa/DD4wabqdvAp0 X+2dG8Y2NnCViENsmqi4vdOVYYUjiWOeGZIERHCQmLJZs079oTxkfEnjRtFtpFbS/CSS6bFtaJ1l 1Wco+tT7xGjrtdIrUxs7qDAXQjzGFeFQwy3EsUEEUk888iQwwwo0k0s0jBIoookBLMxICqBkngV9 p/Dz4SeH/h3pcPj/AOIVzAmpaZAmpiC4IbTvD0mVNr+6UFri/RmVYwoIWYhYUeRY5T4D8Uvirqvx E1ExRmfT/DFlKf7M0jeA0rD5f7S1TyyVkuHH3VBKQr8kZJMkknktFdt8O/C3/CZeMdD8PuWFrd3R l1FlMi7dNso2vL4CWNW2M8aNFExGPMZQcZzX6e21vBZ28FpaQxW1rbQxW1tbW8aQ29vbwqI4YIIo wFRFUBVUAAAAAYFS0UUUV5r8U/iLb/Dnw6NSWKG+1fUJzY6Pp0txHH5lwsZkmv7mIMJWtoAFMpiG S7xxlk8wOv57+LPFmt+Ndautc1668+7nO2GFNyWen2octBYafA7Nshj3HaCzMSWd2eRnc8zRXpng X4Xa/wCNln1ANDoPhmxia51HxNrAeDToraFyLs2bsFE7xIsjyAOsaBMSyxlk3es2niHwvr3hv4if Dfwjp72fhLRPBN74js9XuMtq2vax4avob661W+TbEcXhEKqGAMccYIRFIt4vlqtvw3rD+Htf0TXY 43mbR9UsNSMCTG3NylncrPLamdVYqJVBjZtrcE5U9K/V7BBIxjHGMEMD0PuPpXx18dPi14l0vxV/ wi3hnUrnR7fRorGbUri2jhjub7U50j1OJRcMXY28cTRKYwEDs0qSrJHtr0X4aeMrT4yeC9a8MeK0 hfV4bM2GrmBIEe9s7mIrZa/aQTRNFFcJICfkRljmRJVVA6Rr4r8BdZvvB/xI1Hwbqe23XV3vNG1C DzbNooNd0F5ntnN0u7eAVubdFik2u0qn59qEbn7Uul28Or+EdaV5Tdahpup6ZNGSvkLb6RcRXNq8 YA3b2a9mDksRhUwBzn0j4Y6zZeD/AIDW/iVoLaM2tn4i1CUbRb/2lqS61c2WnQ3U0KlmeVktrZZX BKrsA+VVA8n/AGcNEm1/xvrXjDULj7TNodu8zzTT3BvZtZ8SGaE3bYUrIphS8ExkcHc6MFbkq74t fHDxBN4judE8Haq2maPol0IZL6wKm51fUbWVXnla4kTi3jkUwpHGdkyh2kMkcion0Z8IPGtz478F 2uq6gpOqWF3Po2qzCGOCG7vLSOK5F3AkR2/vIZoXkAVAJC4VFTaTyX7R+rS6f8OjZRLbsNd1vTdN uPNLedHbW4k1jzbVFdfmEtrEjFlZQrnjcykfAdeofBuCxm+JHhuTU9i2FhJqOr3E0rpHBa/2Po9x qcF5PLL8qJFLEjlmwBj7y8Gu6spPDvxtS/Gv6lp/hn4mrJOujXYSKw0TxJbXFyv9l6XfI24yXFsW NnE8eJzCYmIuzEyr4p4j8Ma94S1JtI8RabNpt+sccwilMUkcsEg+Sa2urdnilTgqXjdgGDKSGVgM CivZPhh8Ydc8BXdnYXk1xqvhDzJFutHJjeayS5k8yW70aWbBjkRy0pty6xSlpA2ySQTJ+h9tcwXd tBd2k8N1a3UMdzbXNvIksFzbzoJYZoZYiQyOpDKwJBB4JqWiiiisnX9EsPE2ialoOqJ5lhqtpJZz 7VhaWLzF/d3MAuEdFmifbLCxQ7ZFVgMqK/K7VtNuNH1XU9HvPL+16VqF5pt0YWLxfabG4a1m8tzj K7kOCQMjnFZ1Fe0fC/4x654DuLTTL2WfVPCIll8/Sj5bT2AupVkmutImcblZX3SG3LiJy0hwkkhl Hsnxd+EFp4psV+IXgCBZ7vULSHVb7SbWFo1160u7dbqPWNKt9qkXbRkSSwbAbjO8D7RuW4+M694+ F/je10rwX8T/AAlqt7BaWmo+FdZ1DSDcSQw79YuNP/seWwt1x5k0t15lsUQZCLE7kAb2rvP2dfDd rpGneIfiZrp+y6fZWV5Z2E8kE8gisbJPtuu6qkQhZnChFgie3diStxGyE4rwfVL7Wfil4+kniTGo eJ9YitrG3ldpotOtJHW2soJZbWFSYrW3VRNMIQSqNIw3Fs/o54U8OWXhHw5pPh3TmY2ulWvkiSQs WnnllNxeXb7y20zTvLLsU4UsVTCgAdBRRRRRRXxHqHiX4m+MvjLeaBoOv6vpsGk+JrjTo49JaVdJ 0vRNF1dreXVtT0ySVILn5R5kq3TYndhAuFaKIfUnj34gaF8PdHOqas7S3NyZIdL0mBlF5qVzGuWS IMcJFHuBnnI2oCAN0jxxv598G9c1Px82u/EXxDc28dxDM/hXSdMt1ntdK0LTLeC21bVJ4vNmcO95 I8DXEsqlx5CqJPLKxR+beHf2orlXSLxZ4ZgkjaaVpL7w7LJC8MHkDyY00vU3kErmQYZzeIAjZCEr h/ojwl8SfBvjZI/7D1iB754w76Rd/wCh6vCRCs0yGzl5l8vdteS3Mkec4cgZruqK4jx78QNA+Huk f2nrEjS3Fw7Q6XpdtsN9qU6YMiwI5AWKIMrTTOdqAhRl3jjfgfhl8bY/iNr8+gnw4NEaDSbjUhdS a6moec0F1Bbm1jtzaW/LCYvkO3Cn5cElflH41aG2g/ErxNEI7tYNTvBr1tNdrj7UNZjF7ey2z7VD wpdNcQqRnHllCxZWJ+jviR4mS5/Z80q6vL6a71DxJpfhKyN2Mu9zq6mHUdV+1SNtIJFtchyAcsMc gk15R+zV4fOo+NL7XpLfzLbw3pUhjnEyIYNU1fNlaqYNwZw9sL0ZClVIGSGKZ9e8V/tE6d4X8Xaj 4cHhx9UsdLvbeyu9XttXEM2RGp1NYNMmtcGS3kaSEKbkK7Rn51DAr7f4W8T6R4x0Sy8QaHO0tleI 3yTIIrm0njOy5s7yEE7ZYmyGALKeGRnjZWbforznxl8VvBXgZpINW1QXGqIBnRNLCX+qAny3xPEG WK3ykqyr9qlj3qCU3kYrxyx/aPuvEHifw/oOh+GILS31XxRpelPfanfPd3EulX+oLZFo7C1WJILk q6uCbiZEIK4kHzV0HxK8YXXwp8baN4gtzJd6B4zhki8S6GfNkb7boQtrQ69pjzy7I7k2ksFv5SiO ORYV8zLlZIvXdL8RWPjbwtcan4O1eNHvrO8trG/e3SV9I1U25WMX2nz/APLSB2R2ikG1l2kFo3Vm +X/hF4z+IunfEiHwB4sv9UvEuZNWi1Cx1+dr68srq00l9ShuLXUZy8rIy26+WqzNA6SNIikur19m UUUUUUV5v8VfBSeOvBmo6XFCsmr2qnU9CcnDJqdqrFLdS0kSAXKGS2JlYovmeaVJjUj4k+EHjqXw N4us5ri5lh0LVpItO16AyMtt9nkJS21CaLkFrSRvNDbdwj81Fx5hz6x+034SNvqGj+NLaKJLfUUX Q9VaOOCNv7Rtke5064ncESSvLbiSPdtOxLdFLcqKy/ih43tz8K/hn4P0q9SZtR8M6Jf62YHl2pba Rarp8FlKTGI3DXkM+9RIWSS15G11J+Zq+n/g38Do/EFvH4q8a2sy6HPFv0fRzLNaTaorr8up3skJ WSO1A+aBUZXlOJCRAFE6/GP4x295byeA/AckNr4etolsNT1TTgLeC/t4ohD/AGLo6whQligHlySJ xOBsjxbgtcfL9FWbW2uL25trOzgmuru8nitrW1t43mnubi4kEUFvDFGCzu7kKiqCSSAOa/Urwh4V 0/wX4c0vw7pqIYrG2Rbi6SJon1C+dQ19qUqSySsrTS7n2eYwQYRT5aKB0tFFFFY/iDXNP8NaJqev apJ5djpdnLdzhWhWaUpxFb2wuHjRppX2xQoXXdIyrnJFfnV8Q/ij4j+Il0BqDrZaLa3Ms+m6HaHN tbbx5cct1MQrXE4T5fNcAAs/lpGJGU+aUV1nhLwV4i8balHpvh/TprpjNDFd3zRyrpmlpMHZLjU7 1FZYk2xyMoOXk2lY1d8KfonwvqHhD4U+N/DvgvQrhfEutapq/wDZHjXxGLSGPyTfN9j0nQdJJlkW JIbh45tQCMW3Iqs7Ophg+Xta0ubRNY1bRrh45bjSdSv9MnkhJMLzafdNayyRFsHaWQlcjpWXX6ef DHXm8SeAPC2rSvdS3EmlRWl5PeSebc3N9pTNpd7dzS7iWMssDy7mO47stzkDz749fEi88GaRYaTo F4lr4g11pJHuI/s01xpukW42SzojvuilnlKxwStCwIS42MkiKw474FfF7WNc1P8A4QzxXfHULia1 aTQNTnQm9kextw1xpl5NEpExaBHnW4nIclHDySNJGq+YeI4H+D/xqh1OOIw6R/akeu2kdnbWq7vD etSSW+p2djZLIqKYVa7tIFdo+Y1cBVKmvoL9pDTJ734cG5jDbNG17S9RulG3Ahkjm0dSwJGMSXSd AT7YyR8M/wBjXv8AYX/CQ7G/s7+1v7F83ypdn237F9u8vztuzOznbu3d8Y5r9APFvwY0Dxd400nx hd3LwLa/Z/7a0pbS2kg177Cc2Anmkxs4AhuNyyeZCqovlEbzqfEP4X6T8SJ9COr6jqVlb6IdUHk6 d9mWa6OpRwDie6SVU2NAh/1RyCR8pwa82+NV74P8E/DKT4e6Uv2KfUzato2jwTTXb21rDryaveXt 7LeSvKsLOsqo7uS8hwilUkMfw7X6NfAeK4i+Ffhn7QAu46vLAgikjlW3k1u5eNpfMYhtxLOrKqgo yfKSCz/JPx8nll+KniSOSWSRLePRYbdXdnWCI6DbTmKFW+6pkd3wOMsT1JrxuvVvEsMvhn4deEvC 9xHANQ8UXknxEvg1sy3drp0tqdG8MW8d7HIySxyxC7uXRl3Rs4TCEP5nnmkf2odU09dEe7j1eW8t 4NLfT5ZLe++2zyCG2W1lhZWDszBVKsDk9a+5/iBo1pa+IfAVv4msLTxX4U16Oz8BX1xqOnae3iKz 1x5PO0bVYvENu9veBruQMLpYdkSJHK20vKFrz34m/s8xWtrd694AS5dbdIpJvCp868laCNCtzNpF 5PI8skgwr/ZZN7Pl/Lkz5cB+SCCpIIIIOCDwQR1BFJX6qeDtTuta8JeGtYvlYXup6DpN9dFohB5l zc2CSzyxxgnCOx3R44KlTXSUUUUUoyOQeRyMZzn1yOnTrX5KajYXelahfaXfwmC+027ubC+gLxuY Luzma3uYd8RKna6sMqSOOCRVGiivtf4EfEyLxPpv/Cu/E0VlNcWWkva6W9x9nEOuaLDELWXSLqzn +WWaGE4xGp82BWMi5ikkl8U+M/wuPgDWY7zSILxvCerHNlPKDPHpmoEu02iS3eSzYVfNtmmAZ4yV 3SNDLIeF+H/hkeL/ABn4e8POyLBqF8DeFpGiJ0+yhe/1JIXjVyJWgikEXGN5XcQpLD239prxVJe+ INM8J29wWtNGtV1LUYI5ZwravqI/crdwEhC8NtteFsEqLiQZ+Y167+zt4UbQPBLaxdW7wah4ruUv /wB4tzDL/ZFoDDo6yQTnZtbdPcwyxqN8c6Hcy7ce+UUUV8meMP2lZtN8Qyad4Y0bTNR0nTNQmtr3 ULy7af8AtqG3mRJH0eXT38qFG2y+TcMZw6sj7FwUb6oe8ht7F9RvSLC3gtDeXbXbxhbKGOEzTtcy Ql0HlqG3lWYcEgkc1+b3h74vfEPw3MZLTxJfXsElxHc3FhrMjavZ3BE73M0YF6WkhWZ5HMxtZI3Y nJbcFI+wPhd8ZrHx/BeWd7YTad4h0rT/ALfd2dnFc39tqNpEqRXV3pUUKmYMJWAFo25/njCPMdxX zmTx2/wq+EXhm2tptNufHPi62n1/eCstzHb+IJJdSj8SaojR7ppkikgtk+0nDupCmWOB1r5DvLy6 1C6uL6+uJru9u5nuLq6uHaWaeaVt8kssj5LFickmvrI+Iv7f/Zf1RZpnlvNFOk+HLlmhSBANO8T2 EunQxiIAMEsntlLnksG3ZOWPyHWpo+s6noGo2uraPfT6dqNnIslvdW77XRh1V1IKujfdeN1KupKs CpIP6NfCz4i2/wASPDzag1vDYaxp0yWetafDMJI0uGhDxX1pGWaVba4+fyhLkh0kj3SeX5jelV+f 37RGh32m/EW81S4XNl4is9PvNPuEWfZixsItJurWWWRFQzI8IkZEZ8RyRFiC+0dH+zn4n8LeHbzX Ytc8TDRrzVzY29tZX8Vva6NPHZJLOL2bWZQRHLHukjRJJIUw+P37uoh9C1j4ZfBLxVreq62vjuKK 51G4n1O/tdJ8XeG5LVJ7hvNu7hVuYp5UWSUtI2ZCoLYQKgCjufid8M/A3im+std8Ya5e6DLb2J06 GZdW0vTLWaC2lkvju/tSGUFk8yRmKlfk68KDWPqer/Cnw58Np/BOnfEGwsdOm0+80aG90+9s/FGq q+qedc3c9zZaakxZJmaUTMsUaqH2RyQuY2X4Cr9V/B9jdaV4S8LaXfQrBe6d4b0TT7yFWR/Ku7LT Ira5TfESr4ZSCykqTyOOa6Ic8DJLYxjn0AwO5/Wvzt+LHxZ1fxxq1/p2n38tt4Ptp5LWxsrSS5hh 1iCC5DxapqaSpFJIZWRJo4ZkCwgIoXzA8j+MV7L8Abeab4qeHZIo3dLWHWri4ZFJEMLaHc2qyOR0 BkkjTJ7sB3rD+Lmsy658R/FtzInli11a40eGMSmZFi0M/wBkrIjEAASeSZio4DOcE9T23wa+MM/g m5h8P6/NLceEbuYhXO+Wbw9cTOWe7tUUFntnYlriBRkEmWL596TfRXhLV9L8Ha18Z7PU7uK00fRf Elj4wudVuGK/N400xL2SyWCMNuMckSxwBNzys4UIWwD4X4x/aS8T6nO0PhC2i8NafHKWS7uIrXU9 Yu0V5VXzRdI9tBG8bRM0KRu6OnFwyNtr1T9m/wAVX+vaD4j07VL/AFXVNQ0zWIb9r3U7ye+P2PV7 XZDbQy3LtINstrPI44UmTcOS1aXxY+NF78OvEGl6HaaDb6ktxp1pq1zcXF9LAWt5b+a0lsraOKM7 HxbkrOxcAsP3ZA+b0rwD440zx/4dh17TopbZhM9nqFjPueSw1GGJJp7UT7VWVNsiSRyJwyOu5Ufd GvZ0UVBdWtvfWtxY3kKXFne281pdW8yCSKe3uIzFPBJGwOVdWII6YPIr8w9UsdR+G3juW2+Se/8A Cev291ZyXUJSK+Sxukv9MupreGQlY7iLypTGJdwDbdwIzX1j8etLtfGPw00jxppkW/8Asz7DrVvN MblLr+wvEEMUdzAlrEWQvve0mkMg+RYnw4yyv8NEliSSSScknkknqSa+1PgZ8L4fDVgvxD8UvZRz 3elC90mCc2j2+i6RPEL061d3cuViuJIgCu1l8mEuJCWkZIfD/jD8T7nx9rclpYXMg8I6VcMuj26x y24vpVTypNYu45TuZ5MuIA6qY4iF2K7SlvGqKK+ov2XdLebxF4m1oTRrHYaLbaU8BD+bK+r3wu45 kIG3bGLFg+TnLKR0Nfa1FFFFFfn/APtE65qGo/EW80i5kIsPDtnp9rp9urymIf2jp0OrXV00TMVE sjSqjOgXKRxKwJTNeD13/gD4d698QtWSw0yJrewhYNqmtTRO1jpsHBbJ+XzJ3H+pt1YM55JSNZJE +j/EHwz8H+BIPCWjaFoFp4p8d+I9X/s/TLrxQ+p3enrCkXmaxrF/o1li0kt7RHT928e5QwlJl8ps 8P8AtG/8JLp+saHpl3qc0vhqfR7W40+wtLWPTdFg1OxUWWow2tpCWLbAI5k8+SRoln8tX29fHvh3 4hh8K+NfDuuXIg+xWt+INRa5hnuIo9L1KJ9M1Oc29sd7tHbzSPGqhssFyrDKtQ8YeGrrwf4m1nw1 fNvl0m8eFJyIkN1aSqLiwvDFE8gj86B45fLLsybtrfMCK5mv1L+H7s/gTwTI5LNJ4S8OF2YlizHR ockk9SetfnX8Sba4tPiD41iu7ea3lbxRrdykc6NG7Wt5qEl3ZzgOBlZYZI5I3AwysGGQRXX/AAJ8 T6N4V8eRXWuXH2Kz1HTLrSY72Sd4bOzurm4hmgm1BlZV8k+UYyZAURmWRgoTen0/qnwJ0S58cad4 40vVrzTJ4/Elv4k1TTpYF1G1vriG/i1CQWUrPHJbebIkrSFjMoMg2IiIEPR/FL4Y2fxL0/S7eTUP 7IvtJu5prXUvscl/i1u4hHeWX2QTwJiV0hfzCSy+WAvDPWjrPw90zU/h+Ph7Dcz2Omx2OlWMV4sc Mt0F0q7hu1nkSMRxvJM0OZWwoLOzYGRjn49I8D/Azwbq97biQJIrtJPf3h/tfxFqISVtM0wXFpGm 1gGKR+RCojTfMw/1sh/OavsT9le2uFtvG140Ey2lxcaBawXLRuLaa4tI72W6gjlI2l41nhZ1B4Ei 5GGFQftVZx4CY9D/AMJPt/AacT+hFfIVeueGVl8J/D7xd4quFube78X2g8C+GNwg8m/sLqf7T4uv Wtp9sjwxR26W0dzCWVJ2KMu75k8jr7khtvFI+CPhzX9VhtPFd/pDN4x1LSfFseka9BqvhuR7mcRi 81BXeOVLCZLqKTzGmUBoNrBlgWv4p+AHhHxTo1rrfw/lTRLm9toNRtEmmvp9G1K0vovtMTOlyZJr YsroyNGCqqCphJYOvxtq+kaloGp3ej6xZzWGpWExgurWcAPHIACrKyEqyOuGSRGKupDozKQTmV+g f7O2uX2s/DtIL9/N/sHV73Q7OUvLJO9hHbQahbpO8zN/qvtBgiChVWJEQL8uT7rRRRRRX5wfHK0h svil4qjggSCKaXTbvbGmxJJbzRre5u5wO7STNI7t3Ysa8moor6J+BnxXn8L6lbeFfEGoRp4Sv5JV t7i+lkWPw9fSh5UeCUBgttcSnbMj7Y43f7QWjAnMnW/tB/CzyGm8f+HrSGO3c7vFNpARGy3E0wRN cigJw3mM4S6EeDu2zFW3TSL8mxxvK6RRI8kkjqkcaKXd3c7VRFXkkngAda+yPjD9m+H3wf8ADXw/ tTbC61NrO1vFC3konTTWXWNd1K0mkY7DJqDQtskJGyVlRMAGPmv2ZfCX2zV9U8Z3cYMOkRnSdJ3x KytqV9FvvriOUOCjQWxWMq0ZDi5JDAoQftGiiivnr4qfHSLwPqU/hvQ9Mh1TXbeCCS9udQaeLTdM luBHdW8D28W2S6d4GLNsmjVNyfM58yNPUvh34pn8a+DND8S3VpBZXOowXC3Ntbu0luLmx1CXTppI PMGVSRoTIqMSUVtheQrub48+JfxP8UaV8UfEtz4V8Uaza2en3UOmRWUk8k+mR3On6aumanH/AGNf iS2ZVuftTRloSNzeauHIavXPhZ8ff+Em1C08NeLra3s9XvriO20rVLEJb6ZdP9lY+RqKXU+6KeWR FSHydyyyShBHFtHmaMPjHT/CFz8Y/iLqUdzuuPF2n+DrHQuY5L3UfCuii2spUvmGAt2JZJyTF+6i RnUzMdp+NfFfivWvGetXWu67dfaLy4+SKJNyWlhaIxaCwsIGJ8uGPJwMksSzuzyO7t9Hfs76tJqH hnx94Ji+zvey2lxq2lW4LJd3kupWB0m+3SzMIfKjeOzA3bCDK24sCNnyZTkdkYMpKspDKykhlYHI ZSOhHY19wfAf4s3vigHwf4kmNxrFhZtcaZq00yefq1nbkJLa3nmHdJdRBg4kQFpYld5MPG0kv0tX yj+1NYXUmneDdVSEGxs7zWbC5mDoGjutSgtrizjKFtzB1tJzlVwpXDHLKD4H8ItT0LRvHWma14g1 +Xw9Z6Ulxcx3EVhJfG+nlT7F/ZcnlxT+VHLHLIZZjGcIpCtHIyyJ9W+NfDnwf+J2qWF9qHjfTYtU trM2EZ0TxXoCyXVpHK13HFLbXYuB+6LysrRqjYZg+4KoXb1L4YeCLr4d6J4Tu9b1CDwto+of2nY6 x/amlRTTXFzcXKqJtQktzbsjSXkiIFjBztAOeud4KX4O/C+w1f8Asfxxo9y94yXWo3V54m0nUb+W LT4XFvaW9npmwN5ZeVo0jtzK7OQS4CKvxB4yudPvfFXiG90vU7vWbC91a9vYNVvrKHTrq+a8nNzN cS2duFRcuzbSscW5QG8mEnyk+3v2d9Cv9H+HaT3y+V/b2r3muWURSZJksZbaDT7eSeOdEIMv2dp4 mQsjxPGwb5io90r5B+Ofxi1S01S48F+Er6fS/sEkX9t63p9yYr6S7UCcaXY3Vs26FYiV+0MrCRpA 0J2Ijib5Frd8M2s994k8PWNqEa5vNb0q1t1lk8qMz3F9HFCrykHapZhlsHHWvev2m/ECX3inRvD8 TW8ieH9LkuLhkWX7RDqOtSJJLa3Bc7MC3gtZUCr/AMtGyTkBfKPh78Qta+HetDUdOP2myufKi1fS JZXS11C1R938ORHcRgt5E+0lCSCGRnRvs+DVdIvvih4K8WaZqCahp/jjwFruhaeIIWK28mhalBr7 z3Myk7WKyy28kbKrRSRlWO47R5v8R/2imsL680PwHHZXf2cS21x4muf9LtvtO14pDodvG3lyrE2x o7qUvFIQQIni2yPg/Ar4g6/r3xHu4vFHiPUb+TWdBvYLG0nkl+wy6jaSw3iCCxtgtvAUtorpgyxq PvDln5+gviz49uvh34Yg1ux0631G5u9XtdJhjup5IoIWns57xrmSOEbpAFt9mxWXlg27ja2X8Kvi 5ZfEiO8s5bBdJ13TYYbiayF0lzb3to5EUl7YswWQBJMLKjKfL3xgSOWO32Giiivz3+PvhIeG/Hl1 f20Ekem+J4zrUMnlXJtxqMjlNagS5nZg8nnf6U6oQEWdFCqmzP0T4blk+LnwNn0ua7aXWG02XRrm Xz5lZtb0CWO80h9QurlZGczeXZT3TjcSJH2lW6fA1fRHwM+FE3irUYPFWv2Mb+FdPmkNvbXkbNHr 9/DlFjjhJAe2gf5p3bKO6+RtkBmEfXfH74rzGafwF4avoxbLE0Pie+s5GM0k5Zo5fDyyKAqoqgfa /LYli3kMUCTRyfJNFFen/BrTbbVfid4RtbkOYor+fUVCNsb7To9hNq9nkj+HzYE3DuMjvX6U0UUU UV8nftRa/PHZ+GvDMcW22up7nWrqdkYF5LNPsNnbwyKwXA86ZpUZDg+UQRyK+OK6Hw14Y1zxhqsW jeH7CW+vXjeaQKVjhtbWMhZbu8uJCEiiUsqlnPLFUXc7Kp+qpvgv4D+HngjUvEvjSC58U6lYabHJ dQR6hf6dpf8Aac9x5Fnaad/ZyxzqkkksMDzXBk4HneXGCYxF8WrHxb4e+E3hZIriLw+qXVxaeKtA 8L2UenaWq64k1zFayz2Mj/6PbEtaSjzJEupJPNdmYLn4/hmlt5Ybi3lkgngkSaGaJ2jlimiYPFLF ImCrKQCpByDzXp/xVtYLzU9J8c6fFFFpXj/S49ZEVvGI4LLXrYLZeJ9NV2w0rx3amWSYxoGMvAOC x8qr75/Zs1C6vfh1JbXEm+HSPEOqafYLtUeTay20GqvHkDnM9zM+Tz82OgFeM/tPwyDxvok/kyrD L4TtIlnZX8mWeHWL15o4nPBZFki3BTkbgSPmBrwvwrqlvonifw5rN2sz2uka9pGp3KWyo9w9vp+o R3c6wJKyKXKoQgZgCcZI6191eNfhn4U+MtlpfijTNbltrqTTo4NO1qyUXljc2AujP5N7pkzRtvhL TptWSGRJGYShygjXtdR8DW2rfDxPAV/fPMieH9N0ddUELK5u9KgiFnqbWolzxPCkzQmbDYKM+Dmv OP8AhQlh/wAK6/4QX/hJL37R/wAJH/wlH9r/AGCH7P8A2j9l/szyv7K83d5X2X5dv2nd5n7zfs/d V8b/APCwfHv/AEO/i/8A8KXWf/j1H/CwfHv/AEO/i/8A8KXWf/j1c3eX15qVzNe6jeXV9eXDB57u 8nlurmdlQIrTXE7M7EKAoLE8YFem/Cz4Wal8RdT3v5th4asJUXVtWVVDyNgP/ZmmeYCrXLqVLMQV iUh3DFo45f0bgt4LSCG0tYILW1t4o7e2traGOC2gt4UEUMEFvCAqRoAFREAAAAAr4D/aJ0tbH4l3 VylyLhtc0nSNSeBYwrWUkcB0cWpKu+8stoswYqh/ebdvAdtzwx8JD4S8O33xI+IdvbC20nSzqeke E7xJna71SRjDpNv4liVcpG8xhH2QEli4FwY1SSF+z+Mvwn8XeIbPw/4ns4oNa8Raf4ctdP8AF0Fg tvBLf3ljbm5l1XTbZIofPZnaeMxKBIVEEcMJ5VfI/gZ4YbWfibp0V/bqE8NLea3f2l211a3EVzpk i21kFSIKwlhvpbeRo5CFwjB93KN7H+014p1Cyi8N+G7O2ubWO4nPiBtXEDxqbrT5Db2drpd+rcTQ ljLcBV3KHtyGAdgfdPhs/iaXwP4fl8Yfa/8AhIntp5L4XyQx3Yje9lOni5ihChJPspg3q4Em7Pm/ vN1bWqeF/DOtzxXWs+HtC1e5hiWCK41TSNP1CeOBJXlWCOS7jchA7u23O3JY4JY1nH4feAjn/iiP CHzHt4a0QewwBDx7Cupt7e3tYILW0ggtbW2ijgtra2ijgt7eCFBHDBbwxKqJGiqFVFG0AYqWiiii ivzi+N3htvDfxG10KkotNbkXxHZNNNBK8q6s7S37DyAuxFvFuookdQwRVyWyHbySiirVnd3On3dp f2Uz215ZXMF5aXER2ywXNtIJoJYzzhlYBl+lfoXol9onx0+Gkkep21ul1Ok1jfqkFwV0TxNa24aL UdOEjh/l82OeMLKwMbmCRnHmrXmf7PfgbUvDvivx3Pq0NzBc6F5fhVJVhuYtN1B7i5GoXk1rNdRx vIoS3s54uATFOjlRvSvnrxVdXHj/AOJuqfY723u28Q+KRpWj3rRNbWr2Ul6uj6FI6xRBwgtxAGYx GQgbmBckn9KrCxtdLsLLTLCEW1jp1nbWFnb75JBb2lnCtvbQiSdmdgsagbndmJ5Yk1arE1PxN4a0 SaO21vxFoej3E0Ymhh1XVrDT5ZYd5i86NLt0Zl3qw3AYBBB5FZp8f+AxjPjfwfgnAx4m0Nu2eds/ H8veusyCDjDA9+owRj3HIr4v1T4UaR8L/HvgzXNTlTWvAV7r1tp0r6pcWtrPpOqzwSHT21Z8xRSW 0Uqi6eUKEKRSRzRgbfO+kPixqkOkfDfxld3EckiS6FdaUqRbd6za2BottIfM/hSS4VnA52g4r8yK 9k+BKLD4/g124nht9N8K6H4h8QaxPKJpPJ0uHSpNOnljhgV3dke5RtirkgHAJwp828Ra9qPijW9S 8QatIsl9qdy9xN5YcQxDAjhtoFkZmEUSKscQZyQqgFieaxK+tPg3pcPiz4O/EPwktsZ72fULy6tR JMbe3kv5dKtpNE/fIylfLurNXfd8pBAIZdy18l0V9Hfszas1n431LSnunit9X0Ccx2nzGO71GwuY p7dyFH3o7drsqTxgsOpFfdVcL8Qfh9ovxC0VtM1MeRdwebNpGrQxq91pd46Ab1DEeZDJhFuICQJF CkFHVJE+HPEfwQ+I/hx3LaDLrdoJoYI77w4zaskzzW5nJSxiVbxETaySSS2qoGAG4hkL+canousa LKkGs6VqWkTuodINTsLqwldCoYOsd2qEjBByB3HrWYAWIABJJwAOSSegArt9M+Gvj/V5rWGy8HeI T9sj863uLrTLnTrGSIwm4SX+0dQWKAKyDKM0oDEgKSSAfqb4R/Ag+Gb238T+MTaXWs2zRzaVo8LR 3dnpcrQBjdX0rqVlu4nYiMRZjiZRKkkjFDF9NV5p8Y9Um0f4Z+L7u3SKR5tNTS9s4kKiDW7yLRbm RfLZTvSO4do+du4DcGX5T+aVFfVn7L2g3D6r4l8UsZktLXTotAgU27/Z7ye+uU1K6KXhYDfbi2h3 xBGJE6sSmAH+VCSxJJJJOSTyST1JNJX0Laa7qPi34C6/or3uoLcfD7VtCuZBHHNNFqvh7UbmS3sN MupzOWK2spmmw0Xlxx29uqrkF4/nqvpz9l7UbqPxT4j0lCn2O88PJqVwvlqZDc6XqUNpaMsp5VQt 5NuUcMSM9BXqX7QujQeIrfwHoNosZ8T6v4oex0ZpUvzFFps1r5euXM0lskirDC7WMk7FS4VdyAqs leg/DD4cWfw30SfT47yTVL7ULn7XqV8Yvs8Lui+VBBa2oZykca5GWcszFmJVSqJ2GqeI/D2gtCmt 67o2jtOHaBdV1Sy09plTAcxLdSIXAyAxXPUVmw+O/A9zNFBb+MvCtxPPJHHDBD4h0iSaWWUgRRRR rLlmZsAKBnt1NdYOOCO/8hyPzpK+Jv2nvD8Vn4g8P+I4BGp1vTrmwvEjtVjLXWjSIY7y4uV/1jyQ 3EcKhlyqQqAzLgJ7D8F7q28ZfCBNDv5L+5WCLWvCOqSXDnzPssymS3hs7hmdvLisrqCKLIXZs2Ku 1AW8A+Dvwpu9d8Z3x8R2DLo/g2/nt9Vjkit7uxv9e0+5ES6C824xSoGBln2LKhjVY2AE6PXo37RP xLltAfAGh3UsNxNEJfE9xCQjfZLmLfbaKsudw85GEtyABmMom5lklSvjiiiivuv9mnw+2neDb/Xp oBHP4j1R/ImEyyC40vRgbO3PlIxEZW6a9UhlDMACQV2E/RtFFFFFcXf/AA58D6rqOratqnhrTdS1 HXIYbfULu+iku5WjgtRZQtZ+ezC1kWNVHm2ojckAlt3NZdl8H/hpYX02oQeD9Jknn80SR3guNSsl 85tz+TpmoPLbx4P3fLhXYOEIHFd9ZWNjp1rDY6bZ2mn2MAZYLKxtorW0hVm3ssVtbhVXLEk4AySS eTXxb4u8f+JvDHxut9Z8YafdPpfh+51GDQ9KtwkMP/CNalBNpkOsaWZjIkk0qkTTv5gMkqG2Z4Vj CReq/tKeH01LwPb67HDEbnw5qkEr3DyTLJHpmrFdPuoIo1Oxme4NmTuXKqh2lcsH+TfAPw58Q/EH VIrPTLeW30xJf+Jnrs0Ejafp0SbWlG/5VknKsvl26uGYkFikYeRfp7xh8PdP8Z6xrXgQpZaPrHhv QNC1X4b32ZJWbwpHZJot5oOryorSyWsF9A7JLPJJOjT+ZHlPMik+PvEHhzXPC2ovpPiDTbnS7+Nf MEVynyzQmRolubWZCY5omZHUSxMykqQDkGv0+8K6bNovhjw5pE8tvcT6ToGk6bPPZyPLaXEtjp8d tJNbTOFZonZSyMyjKkHA6V4T8d/hNc+KE/4S/wAM2yza5Y2oj1bTIIR9p1qygXMNxbGPBkuoFGwR tl5YwqRnfFHHL8OEFSQQQQcEHggjqCK6ay8aeMNMtYbHTvFniWwsbdStvZ2Wu6pa2sCvIZXWG3gl VFBYsxCgZJJPNWP+Fg+Pf+h38X/+FLrP/wAeo/4WD49/6Hfxf/4Uus//AB6sTVNa1jXJ47rW9W1L WLmKEQRXGq391qE8cAdpBDHLdO7BA7swUHGSTjk1o+FPCWueM9Yg0TQbRrm5mYGadt6WljbA4kvd QuAGEcSdzgsxwiK8jKp/SbwN4P0/wN4asfDunsJ/swkmvL4wQ282o31w2+5vJ44eTk4jiDs5SJI4 y7BMn5+/ansxJp/g6/N3aI1te61ZixeYi/uPt0FvObu2gAw0MP2cJO+4bWliGDuyPLvhZ8EtV8bO ura4t3onhlDE8MrQ7L7XA22TZpizgbYNhybsqykkLGsh3mL1G/8Ah/L8SfhktzoDabs0fxH4jn+H NrDbtpkX/CIQ3Z0waRcmVYz9ou3tvtf2m73SNIVEsiB3K/L9t4R1j/hK9M8Iara3Oi6nqGr6fpLi 9t5N1ub+9WzW6EYx5kY3b1ZG2uoyrEEGvuf41+IF8GfDW6s9OsLZYtYjXwdaQJEIrPT7O/06aOZo 7eErtEdtE8cCrgK5QkFFKnnv2c7zxldeG71fELXj+H7NdNs/CTX0MMbmCPz5L8WszKJpoFD26QvI zRqF8qEhY2RfddU0TRtchit9a0nS9Xgjk82KHVLG0v4Y5du3zY47tXAbBIyADjNYh+H3gL5c+CPB 428ceGdFzgd2/ccn65NbmlaNpGh272miaVp2kWskzXEltpllbWEElw0axPcPDbKilyqKpYrnAAzg DGlRRRRRXxv+1D4euF1Dw54rVnktJrFvDtwpVQlrcWtxNqdkRIW3MbhZrj5RGAvknLEuBXyfRRRX 3X8BfHkHjHw1c+CteEN5qOi6f9jjt57SD7NqfhTyEsIYbhM7ZWhyLecNEoaNoixkdpWHnui/CC50 L446Zp4tLmXwzZyz+LtMvN8duq2OnFZLS382d3Mr2t/Ja20yAtI6FZWREkyOa/aS106l4+j0iOW6 +z+HdIs7Z7eZz9lW/wBQH9p3FzaRBiP3kElqkjFVYmMKchFJ+qfg9oMHh74c+GLeLyml1DT4tdu5 ktktpJ7jWk+3qLnaSXeGJ4rYSMSWWNeFXCj0us/U9X0nRLYXes6np+kWjTJALrUr61sIGmkRnSBZ rplUuyo7KuckKT2rC/4T/wABY3f8Jx4P24z/AMjNoW70+75+fwrobDUNO1W0iv8AS76z1Kym3iG8 sLqG8tJjHIYpfKubcsjbWVlO08EEHpXy18d/hFdX82ufEfSNQNxKlrZ3Gr6NPEilbTTbFbKe90+6 jIGI4IYneCRMkLK6yE7Iq+lPC1/o2p+G9DvPDpT+xJdKsV0uJSrm1s4bcW8Vi6xO4SS3CeTJHubY 6lCcg1+XOuarJrmt6xrcsSW8usapqOqSQQljFDJqF2928MZkJYqpfaMnOOtLoely65rWkaLBIkM2 rapYaZDNIGKRS392lrHLIE5KqX3EDnAOK9P+Ofi+fxR471K0V5V0zwxLPoOn28hkAFxaSmPV7xov Mkj3y3CsokRVLwxwhlDLXjVfR37MKlvHms8jA8H6gSDnkHWtPQD8SRXjfjbw5J4S8W694dkWRE03 UZY7QzzQTzS6bMBdaVPNLbYTfLbSRSMAFILEMqMCo5Wu9+F1/d6b8RfBdxYyCOebxFpens3lxSZt tXuV0q+iAmBALwTyIG6qTuUhgCP07rP1XSNM17TbvR9YsoNR0u+haC7s7hWMckZbcpVkIdHVgrxy RlXjYB0ZXUNXwv40/Z88Y6FeXk3hq2bxLoSCe5t5IZrZNYt7eOMS/Z7vT3ZGmm+8ifY1cy7c+XGz iIeO6p4X8TaHBHc614d13SLaWQwxT6ppF/p8EkwXcYo5ruNFLY52g5xWDXS2Xg3xhqdtHead4U8S X9nNxDdWWh6ndW0mAGPlz28RQ8EE4PevevAX7Oev3WpxXnjyKDStItZmM2kQX8NzqWpmIK0UX2jT WkihtpCWEjrP5uEZVRN6yr9qW1vBaW8NraQRWtrbQxW1tbwRJDBBbwII4YIYYwFRFUBVUAAKAAAB UwDMQoGSSoHY5J9+PTrX5KalqF3q2oX+q38nnX2p3lzqF7MI44hLd3k7XNxIsUIVFDOxIVVAGcAA VRr1n4JeHH8SfEbQV2Sm00SX/hI76SGWCKSGPSZFksmKz5Lq941tFIkal9jkjaAXWb49Aj4r+Khu 3caCePfw1ZNj8On4V5BXv3wP1m8uz4t+GwvFgg8c+G9Zt9KNz9raC219NLliSXEJZI45LYyG4fyy zeVEqnICt4DXo3wk1U6N8SPB12sKzmXWIdLKO5jCrrkb6K0+5cnMYuDIF7lQDxX3D8Z5dCi+HHiU 6/HE8clo8Wlo5/ff27ICujtajKsWjm2yNsJ/dLJuUoHB5D4LfCG58CE+JdZv3bXNW0ZbKXRooo0t tKguLpL2aCe5Ys00/wC5gBZBGkbCVB5ylZB7hqWr6TotsLvWNU0/SbUyLCtzqd7bWFu0zgskQmun VSxAJAySQCQMA1gf8LB8AkZ/4TfwjjgAHxJo2Rx6Cc4xx6d/Supt7q3vIIbq0uILu1uY457e5t5k nguIJU8yKWGaIkMjKQyspIYVNXzz+0l4dj1PwNDrqpCt14Z1GCZppZJ1k/s7VpE026traOMMjM9w 1nIfMC4WNtrgko/Efsua+Q3ijwvLOSCtrr9ha+Su1SuNO1e4NwFzk5slCMxHBKqPmzxHi34W6lrX xs1bwxYme2tdbupvEzapc28s0FrpV+pvtRvMWyn5EuTNZwbyqtKI43ddxcfQvxP8X6f8IfBNhpPh a1t9O1C8SbT/AAxbJatcWljFbMkmo6lL9oLLJJGJlbM7O0k8iySLKvmmvz3JLEkkkk5JPJJPUk0l FFfS/wCzJoP23xVrWvyR20kWhaSltD5gb7TDqGszFIbi2+UgAW8F1FI24H94FAYMxH3DRRRRRXO6 34S8NeJLrS7zX9Hs9Yl0b7YdOj1BGubSE6gkcd35lhITBLuEUWPOjfaVBXaea5Sb4N/DG41A6nJ4 Q05bhpFlMcEt/baeGUAYGkW8yWoXjlBDtPcHJru9L0TRdDilg0XSNL0eCeXz5odLsLXT4ZJiAvmP HaKilgoAyR0A54FfLX7Q/ijxXo+v6BYxwh/CQTS9Xa1ubNp9H1vVtP1KS4Onaw2FE8SiOFnsjIVI Kuw3bCnsermL4s/CO8l0+CZZfEegC8s7JJ0gaPXNOlF1BpzXd+kSmJb6AQvKyojpl1ZVYNX56aF4 f1vxLfx6ZoOmXmq30gVjBaRF/KhaZLf7TdTHCQwq8iK80rKikjcwzX2pL4DttG8MfDv4ceLJI7/Q NV/4SDS77UI7y1s49M8bah/xPPDdxpT32JtyhdSs7cRqEmeRfOi3SiJvlXx/8NvEPw+1GW31G3lu tIa4Mem+IIIHXT9QjcNJAjsC4huCiPvtnYsCrFTJHtkb7B/Z10kaf8NLS8E5m/t3WNW1UxmLyxam GZdDEAcOfMBFl5u/Cff24+Tc3T/FT4cW3xG0BbFJorLWtNkkvNEvpEDxLPJGEmsL1lVnFvOFXzDF 8yuscmJAhjf85tX0jUtB1K80fWLOew1OwmMF1aTqA8ThQykMpKsjKQ8ciMUdCHQlSCbeleJvEehx yQaL4g1vR4ZZPNlh0vVb7T4pZdgjMskdq6AtgAZIJwMVpf8ACwfHv/Q7+L//AApdZ/8Aj1J/wsDx 70/4Tfxfj0/4SXWf/j1fR/8AwyrnAHjz/wAtcf8Ayx/zkVQ1P9mrS9Gthe6x8TbDS7MOkbXeo6Hb 2Nt5snCR+fc6kqhjg7RnJHQGuq8K/BT4NXl6kdv4qXxndxW9xPNplr4k0qWH7OJhGlxLbaDsuUEe +JCxn2s5yRhgo+mbS0tbG3hs7G1gsrO2iWG3tbWKOC2ghQYSKGCNQiqOgCgY6Cp68+8P/Dyw0zxB feNNYli1zxnqLzebrRtPsFrYWrQLYwWWj6WskiwrHbRpbmaSSSdxvLzYkda4X4ufDLxj8R9W0WGw 8Qabp/hOyhgNzY3Ul5566m91Kt5qcVnbw+XcOls0aQiW5XB3qpjDu7e2aVp8ek6XpukwzXE8Wmaf ZafFPdSCW5njsrdbaOa6kUKHkYIC7BQCSTgdKlhsbK3uru9gs7WG8v1txqF3Dbwx3N8LNWjtBeXC DdIIldhFvJ2gkDAJq1gHtk5yPbjHAoooooooooorxb43/Dw+OPDH2vTY0PiDw8Lm/sAI7qWXULMQ F7/RoIrbdmWYrG0BMbEyIIwY1lkcfnhRRRXr/wAFfHH/AAhPjO1+1ziPQ9eMWkauJZPLt7cSyf6B qkhkliiT7NKR5ksm7ZA8+0bmFffHiC9i8OeH/E+v2lpavcWelalrkyFPKXULzTtJ/dG7eHa7Fo4I od27cERVBAUY+GP2etH/ALV+JNhcsYPL0HTtT1mSKeIy+diEaXAIRtYCSOW6jmVjjGzIIbbX6EV8 m/tUWtw9n4Jvkgc2ttc6/aXF0OYo7i9hs5rSBuwZ1gmZe52n0r45or1P4ffFnxP8PZfJtJBqmhyN H9p0PUJpjaovn+dNLpciEm1mcGRTIqsjFg0kUhVMfQmo/GH4T/Ejw1faB4tGoeHWms4Jo5b7TbjU UstX8k7bjSLnRhLIzW8hIV5ooBLH8rLtd46bFa6j8RvhkvgTw18RfC/iPULfULZZ5r2zutFu38Ia RsSzjvdPkgmu1kS4FozXQhUMAEaWRi7SfJ/iXwh4l8H3a2XiTR7zSpnz5DzLHLaXW2NJZBZ39szw TbBInmeVI2xjtfa2RXofgFpdN+Gfxg1u2SFLxtO8NaBDdFYpJksdb1V7PW7UBslVlidASV5IBU7k 48Xor7m/Zht7dfBOtXSwot1N4puYJrgDEktvbaTZyW0LN6I0srKP9s15v8ePhRd6Zqtx4y8N6feX ekao11f+IIoPNvDpWpkvd3uoOqgvHazDdKzHKRPvBZEaJB8w17P8AYkk+Kfh92njhaC31qWKNw+6 6kOizwmCLaCNwV2l+YgbUPOcA/ojRXCfEfx1a/Dzw1Jr89k2ozNfWmnWNiJmtRdXdyWmaN7tY5RG FgjnmBMZBK7BjcDXjmk/tP8Ah+7by9V8K67ZzSFUt4dImstaM0rvsSP/AEk2R+bPQKeeMGvWfH3x N8P/AA4/sn+3bTWLka0L/wCyf2RbWFzs/s/yftH2kXlzbleZ0KFcg4bpjngPCf7QOm+L/GWn+GLT w/cWNjqUt5FbatqGqW8UwaC0lurZJdOiidA8xjWNVW6OGbAL4GfoSivI/ju2PhP4tGM7hoS8dv8A iprJ8n8sV+cddL4U8Ka14z1q10LQrX7Rd3H7yWWTclpY2iMEm1DUJkDeXDHuG5sFixVEVpGVW/Sj wV4R03wT4csPD2mrGwt4Ve9u0iEMmpajIgF5qM65c7pGGFDO2xFSNSVRcfltJHJBJJFKjRyxSNHJ G6kMkiNtdWB6EEYIqOvcfgTaJq2v+LfDrX0dhJ4l+HviTRLWSUO6G6vWt1DLEhBcxx+bKVzkorAH mvEERnYKoLMxCqqglmYnAVQOpPYV9Q/Br4ZeMPD3iXTvHPiK1g8N6BpNrqFxdnWrtLK7ltLnSLq1 eRrQ5MKwsUkm+2GHC4Zd2DjpdL8S/D3TPiLrvjXxp8RrTXdatbi9s/C0Glafrl3pOkaNKHS0Ed1Y WzwSS/Z5jGY45GjRmld5Jpn8xMnxt+0xcXdsLPwLp11pcsnku+tazFYS3UJWRmlgtdLBuYPmAj/f SyMNpdfJU7JB8qXFxPeTz3V1PNdXVzNJcXN1cyyTXFxPM5klnnmkJZnZiWZmJJOSSSagrqfBkWoX nirwzYabPLBc3PiLRfIeOSeNYLmO+UQXrm2BdfIDM/mKpKDcR3r9T68P/aI0pNS+Gd9dtK8b6Fqm k6tHGiBxcPLOdFaKUnkKsd40m4AnKgHjJHn37LF/cyWHjPTXmJs7S70O+toCVxHc6hDc295Mo+9l 1tbcHH90V7n4x13Rfhr4U13xBBZWVvLLcz3cVnCtrbPrXiPVZMI82GjaeRm/e3DKWkEEbsARGAPz S1C+u9Vvr3U7+Y3N/qN5c397PsjjM93dzNcXMuyIBRudicKoUdAMVSoorq/BfhPU/G3iLT9A02KY m5mja/vIYFnXStLWZUvdUuEZ4l2QqwIVpE3uUjU73UH9PdH0q00TSdO0ewRksdLsbawtVc7n8m1h EKNK4+85Ay57nJIzWhRRRRRRRRUFxaWl0YTc21vcfZpY7iAzwxzGGePJjnhEgO2RcnDA5HUHJpby 1tr60uLC9hjurO8gltrq1mUPDcW86GKaGVTwVYEqw9/ektbS1sbaGzsLe3s7S2jSK2tbWGOC3gjR QqRwwQgKqjsqjAxx0r57+J/w9+IWo+N9H8Z+AtTW1uFtdM0m436rLay2flX01zLdSW86eTJp6r5R ntlMjO5b9xIGavYfF/grw743019N8QWKXKiOZbO9jVI9Q02SULuuNPuiGMb5VWKnKPsCyK6jBf4Q 0XUfDuiwaDfX8OpwaTtsdFv1hW3u30OGFBYQanDEoj8+AbrcvHkSJHHK213dF6evL/iB8Nfh74pg utX8UR2+j3KJF9o8TxX1vo9xEiGKGJr27u828mVjS3Q3SOVU7YyhxjwF/gV8PNY1OKw8LfFjS5J5 xIYdOM2h+IdQmKK1wfJOm3dtu2RLufbCejN8q5A0/wDhlYDk+PcYwMnwvnqcf9BH8MVDcfsu29pb zXV38Qora2tYpbi6ubnw4kMFvbwoZJp55pNSCrGigszsQAASSACaNA+DPwgeezgvvihp+vXktxbQ RWWma74d08ahcy3JWO0js1kuZ280NHEFil37gxVwWUJ9U6D4e0Twxp0ek6Bptrpenxt5n2e2THmz mJIWubqZyXllZERWllZnO0ZJwBWxXnusfDrSfE3ieHxD4pca3Z6bZw22geHpoZodM02b7QLi+1G9 QTMt5PMyqmGjSLywqPFKyrIGfFHw54q8WeFpdB8J6paaTc395FHqst9NcW8d3oht5Rc2AntYJ5V8 6XyQ4UIHQPG7FHZWtfDTwdP4F8Iad4eutRbUbqBri5upg0rWcFxdyGeW001JvmWBGJx8ql2LSlUL lB18+nWFzd2V/cWNlcX+needPvZ7WCa7sBdxCC6FncSKWi8xMLJsI3AANkCroycjGRjB4yCD2pKK KKKKKKKK5Txr4Q0/xz4cv/D2oFYlukElpe/Z0uJNNv4iTa30EbspJQ8OqyIXjLx7gHNfmLrGj6lo Gp3ujaxaTWOpafMbe6tZxh43ADqyspKsjqQ8ciko6EOhKkE5lFFdD4V8R3/hHxDpfiLTCn2vS7nz lSRVMU8EkbQXlrJvBws0LyRFgNyhiVIYAj9OtB1TSfE+maP4o01YZo77TWezuWFtJeWtvfNFJfad JLCZAjrNCkdzEkhAliCnLJkfn74tjn8X/GfVdN1K4aJtT8eJ4aa4hgjElvYwasvh60KxLsVmit44 xknLFcsckmv0gPJP3uT3PJOeeTz1/WvIfjrZXt98LvEaWQuWa2GnXtzb21qly1xZWmqQz3ZlyrPH HCo+1SSx4KrEdxEZfP5yUV1nhLxr4j8E6kmpaBqEtt++glvLB3lfTNVS33qlvqlmjKsq7ZJFVsh0 3M0To+GH1f4d/aQ8J6vZx6b410efTJbuN7PU5YrVdY8Oz28lqEuZLm1YtcCKZjIhtvInwpAMjgti P4f3mgWmkeLfCfg74uWGo2mo2l5ZeD9L16yvfD+paNresmePTRpmoX7I86byrTJa2bEzMJEjgdys /wA2eLvhX448Fxy3WtaLKdMilkjOsac6ahpoRJkgSeeWAl7ZJXljWH7XHEXJ2qCwYDrP2edLuNR+ J+lXECqY9H0/VtRu8soxBLZNo8ZGSCf313EPlBOOegJHi1xcT3lxPd3U0tzdXU0txc3E7tJNPcTO ZZpppXJLMzEszE5JOTUFfRv7MOf+E91jH/Qn3+R6j+2tP/8A117F8fPhle+LrC18TaDbvd69ols1 rc2KNK9xqejB2uhDZQ5KtNbyPLIkaKrSq7gF3EMbfCJBUkEEEHBB4II6git/wrDHP4o8NwS3w0yO fXtHik1J2jVNPSTUI0a+dpWVAIQTJlmAwOSBzX6sUVla/rEPh/QtZ1yePzYdI0y91F4Q6RtN9jtm uBBG78BpNu1TjBJHrz8zWX7U+nPJGuo+Dr22iMsayy2WsQ30iQH/AFssUM8FsGdf4UMgDd2WvbdU +I2j6P4L0/x5eaV4gOj6hHYTrBb2VhJqVtb6opNld3cMlykSRvuQArMxzInHOR5De/tReG0vLOPT vDWt3Ni8iC/ub+4sdPurVGl2zPa2NubtJyqfMoe4i3N8p2j5q+oDkHBHI45OMEdyD+XSkrP1a2a7 0rU7RWgRrvT722WS7d4rVWntnjDXMsfzLGM5cryFyRX5L1Pb29xeXEFpaQTXV3dTRW9tbW8TzXFx cTOIoYIIYgWd3YhVVQSSQAM1+h3wY+G0vgDw/M+qxW//AAketyRXOpNA7SixtYosWWkeaHaJ2hLS vLJEAGdyu6VI43PyT8eiT8WPFWTnA0JR06L4as1Xp7V5BXcfDS5urT4heCZLOeW3nk8UaJaF4ZPL d4L/AFBLG7tyw/hlhkeJ1PBViDwaf8TdKn0T4geMLCaCK1/4n1/e29vB5PlR2GqTHVNN2LB8ig28 0REYA252kAgiui8D/Cb4ka9caZrOjadJolvHPBf6fr2rzHTIYpIIV1PT7+2hIa6ljk/deRPb27xs xHzAKxX3r4iat4T1Txxpb+MviPoX/CGaHdW97Y+EdFtLvXJr3VLHMd8nihbGO5hjIlPlhZgS0Bki jjiZ5ZXk8WftM6FZCe18Iabca3dZkSPUtRWTT9KDGMGK4htji6mUMSGjkW3bjhsEV8g+IfEmueK9 SfV/EGoz6lqDxpEJp/LRIoUyyQW9vCFiijBLNsiRVyzNjLEnCp6uyZKsyllZG2kjKMMMpx2I4Ir9 TfA9tcWXgvwhZXcE1td2vhfw/bXVrcwtb3NtcQ6VFHPbTwP8yOjAoysAwIOcHirnifSG1/w5r+ho 8UUmr6NqemwzTqXhhmvLN7eC4kVQTtR2D/KM8cc18K/s8apLp/xM0+0ijikTXNL1fTJ2cOXhihsz rYkg2EDeXs0Q7gw2s3GcEfd81lotjfXfii6is7a8i0gWN7rFzIIzb6LYTS6g0byynZDEjyPLKwC7 vlLkiNNv5qfELxhceOfFmq6/KZVtZpfs+k20pYGz0i2JjsYDGZJVR2X99Osb7DM8jKAGxXE0UVPb 2895PBa2sE1zdXU0Vta21vG809xcTSCOGCCKMFmdmIVVUZJIABJr9M/hn4JTwD4RsdCLwzag8s2o azc27XHkXOp3QCStEJzwkcSRW6EKgdYxIUV3YHvqKKKKKKKKint4LqKWC5giuIJFKywzxpNDICfu yRSgqe3Uc1IqpGFREVI0AVEQBEVQAFVVUYGAOBgdMYxWZpOh6NoFtJaaJpVhpFrNPJdSW+m2kNpE 9xKArzPHAFBbCquSOFUKMKAB5Z8Z/Afifxppmiz+FtTa11Lw7fXGpx2DX82npeziANaXFrPH8ovY ZE2WzyMip5sp8xMnPX6BoWo6p4C07QPiLb2eqX9zpSWutw72uY59sha28+5By11GixGWeJ+LhWki cgI9V/BHgdfAUusWGj3Sy+GNVv59WstNuC/2vQb144YJLOG5fzGuoJkXKvK8bwCJVP2hpnkT0CuR 8V+BPCfjSGKLxJo9vfvb/wDHvdq8trfW4ww2RX1oUl8vLFjCzlCwDFTgEfMGpfBj4SXDW8OhfF3S rOdyqMt9rXhjXDNI74RII7CazIY5VQMsSfyGj/wyr/1Pn/lr/wD3xo/4ZVGM/wDCeDGM5/4Rjtn/ ALCOOnNZ/wARdUvB+0R4TWG8mjNjqPg3TU8icI0Vrf3qSXlofJVGCTJcyiWORn3LIQW2MEX3z4y6 K2ufDXxVbxpaiaysBrUMt0hbyRos66ldG2cI7LLJBFLCjLjJfazKjMa+Nfgh4stfCXj6wuNQltbb TdXtbnQr67ut4WzjvGS4tZxIjKsY+0wwJJLKCixtIxA4ZfeviL8etb8F+O7vw5aaJpV7pelLp32w 3E10uoXr3lhFqMhtbuJvLtwFmWMK8E3Kkk4IVfYPh38RtG+I+lT3+mxT2V5YPbwarpt28DzWk89u soeF4WO+3ZxJHDK6Rl/LYmNCCBhfGTVfEnhfw9beMvDGofZp/D99bx6rYXPlz6XqWkaldQ28kM9n IrbpRcLbqksTxyJE84SRS5zN8Ofi/wCHPiFF9nTZoniESTB9AurtJppoUBmS4066KQi6Xy1JkVI1 dCrbkCbZJPV6KKKKKKKKKKKKK+avi58CE8TXE/iXwf8AZbLXJRPPqmlysLez1qcRtILq1kUFIbuV gEfftilY+ZI8beZJJ8U3+nX+lXc1hqdld6dfW5UT2d9bS2t1CXjEyebBOAw3KysMgZBBHBqlRRX2 /J4o1Ob9mWTV5ZEa9k0M+H3k5Jlsj4g/4RNnlMpYmRrUEs5PL7mG3Ixy37LNlbvdeM9Sa3Q3Nvb6 JY290Q+9ILuS6nvYIyOCHaC3ZuM/KuMZOfsKue8WeGrHxf4c1fw5qHy2+p2jQiUeZutbqN1nsbxV idC5gnVJQhYK23Y+VJB/MLxDoOoeGNb1PQNUi8u+0q7ltJiqzLFMI2zFdWxnVHaGZCssLsg3Iytg ZrFooqWGaW3linglkgngkSaGaF2jmimjYPFLFKhBVlIBVgcg8ivoHwr8cbi4sm8K/E60TxX4TvbZ rK6umt1bXLZEgSOyd5leMTiNo95mYi6DsZxO8iKh9B1Xw1p3hr9n/wAdx6HrMGv+HtZ1vTde0HUo wVuG0261fR7MW+oIyoFuIZbeSGVVUHK5dInLRR/HFFfor8BdGXSPhlorNaXFpd6zLf6zeLcCRGma 4vGt7G6RHwRHLZw2zoQMMuHGQwz7HXj3iP4E/DjxE0k40h9Bu5pIXkufDs409dkNv5Ahj051kskV sBpDHbK7MNxbLNu4m6/Z3h0M2us/DvxTq+leKNPu4bixudbuLWWwZOYrmGVtOs0dQyMd26KaN03Q vGVkLLhXX7QvjHwrcXGleN/h7DDq6yyPGLe+u9GtWtFJgDQR3Ud+LhfNR9tzFcGNwBtHBYrbftQX d9cQ2dl8O57y8uZFgtra28RSXFxPPIdsUUNvFppZ3JxhVGSeBUI+G3xI+L+q2PiD4j3EfhbRbeOJ bTRLSNoruG0by3uhY6bcPKLWScBvNnvHaZXVQYXjREXxP4d6RY6t8W/D9jodxIulw+KX1PTJ9RTN zLpOhTSazbpdJEMCaWC3CHC7Q7dlBr6N/ad0MXfhXQ9eSK7km0XWXtHMKbraDT9Zt/39xeMqkrie 2tYo3LAbpCpBLLjxv4f/AAnfx14TXxJ4X1yfRPFmha1Naul5cMbK5uIHt76wv7C80+NbiwaKOR8E i4MksYKtCCdvpk/x18e+BoYtL+IHw/aTVFPkxaml82j2upR29tCJJI2jgu7a4l3t5k8lpKIwXVRF Htw1P/hqrrjwH+fifP1/5h3T2FbA0H4ifG9kbxpB/wAIP4Ftb6HUrDSY7GJta1GWK4lgQGa+/fRu trLKjXUkSQsxjeO0kBJj6C0/Zp+HtrdQ3E114m1CKKQO9jealYrbXKD/AJY3D2FrBMAe5imQ+hr2 Lw34R8N+ELRrLw3o9ppUEhBmaEPLc3JV3kQ3t9cM802zzHEfnSNsUlVwvA6KvzJ+K2m3Gk/Efxnb XLxSTTa/e6orRF2Xydbf+2bVWMir86xXCCQYwHztLDDHz2vYfgMxX4reFwCcOuuK4BIDL/wjl221 h3GQDg9wDXfxDwr+z/Leidrfxd8T5be6/s4xIV0bw3Y3DeVZPfFnWSOe5t28+WNAZSh8kNFDL58/ iHjDx34n8cXxvfEGoyTxrLI9pp0IaHS9PSRiwisrMEgbQdnmyFpWUL5kjkZrjqKKK+yv2dPhxNYp J491uzeKa7tmt/DUFxFEWWyuADc60qOrSIZVxDburIWiaVsNHLG1fV1c54ysLrVPB/irTbKE3F7q HhvXLGzgGMzXd3pcsFvGu/jLOygH3HSvjr9mFmHjvWUG7Y3hK9ZlGduU1mxCuwHUjJA+taf7T+va lJ4g0Pw0TJDpNppSa0sYkIS+vry6ns/tMsUcrIwgSExwNJCkil58ZR1J+XKKK6fwn4Q13xpq9vo2 g2b3E8rp9ouXEi2OmwMfmvNQuUVhHEoBPQsxASNXkZUP6DfDP4Z6Z8NtMu7W1u5NS1PUpI5NU1SS M2wuBbFxZW9vZB5BFHEJH/jZmZmZmxsRPS6KKKKKKKKKKKKztX1jTNB0281jWbyDT9MsITNc3c5I SNAQqBVQFnd2KpGiAuzsEUMxAPzlZ/FrVPiX8QNM8IeE/tOl+EkuRfaprEdpcNrOoWGkwyXV3FNL FKosbS7lENssgImBZHMilzbV9M3Fxb2lvNdXU0Vta2sMtxc3M8iRQwQQKZJZ55pCFVEXczMSAqgk nAr5H8WftO3EV5Pa+DNEsprS3utsWr62bt1v4Ej2tJDpVs0DwgycxtJOzFAC8aMxVOi+M/j62vfh Fo3nafPZX3xDt9MurWwmmctY2dlNb61d3YnWLZMgIt4owTEzpMsgUBGSvL/2afD7aj40vddktzJb +HNKk8ucTohg1TV2NlaqYNwaQPbC952MikDJDFM9t+1Rc3C2/gizSeVbSefxBdTWqyMIJbi1js4r WeWJTtLRrNMqMRlQ7AHDHP0B4YgXxF8OfDtvrEk16uueCtJh1SSaR5J7salokcd7JNOx3M8m9izE 5yT3NfnDYy3fgvxfZz31oJL/AMJ+JLaW9sBcRgNd6DqYeez+1wiRMF4inmKGHcbhX2r8V/jJeeDd P8KXfhiws9RTxRaNq1vqWrW+oCxbTPs8UsCQQRNbuZZFnjdg0gMa7d0Z8xSup8MfjXpHxBu5dHu7 E6Hr6pJPbWb3kd1aalaworTNY3DpExmT94z2/lkiNfMV3AkEfpPi6z1a+8NaxBoN3d2eupZteaPN aT21vKdVsHW+0+2eS8zD5M00awXCy4RondWIUk14j8LPj1ZeJpLPw94tEGl69JGY7bVQ8UGk6xOn 3InD4FtcyrwiEmORwwQozxwn6Poooooooooooooryn4qfCvS/iNpyyI0Wn+JLCErpersp2PGGMn9 m6mIxue2Zi21h80LEyR7g0kcvwN4s8Ha/wCCtUl0rxBYyWsqu4trpFd7DUoUCt9q067ICyph1JHD ITskVJAUHLUUV9tfswatql14d8Q6Rcky6ZpOoWkulM0ssk0UmpxSyahYwozkJCrRxzoiRrmSWViW LHb4n8B7a+1j4raXqDq94bSLXNY1S5l2SFBPp01mLyXzM5Y3VzCAQM7mDDBGa/Qqorm3t7yCe0uo Yrm1uYpLe5t5445oLiCZPKlgmhcbWR1LKykHKkggg1+bnxY8BTeAfFV1aQwyDQtSea+8P3GyXyfs TuHfThNK8m+S0LCF90hdl2SsF81RXl9FFFeu+DPjN4r8KwrpV9Ininwy9ubOfw/rjfaYxZNDHam1 sryZZHijEMQiS3YPbhWb9ySc1754Q8P+Cbyfxl8QvAV4g0jUPBet6XqfhWe1W3m0bWLyKDUpI4kn SWJbdljYbBHLCrhhE0kY8uP4mor7H/ZY0ueOz8X61JbRfZ7q60jTLO8JgabzrGKa71K2TnzUULcW rNkBHOMEmM7frGuD8VfDHwP4yma813QbefUTHKh1O0kn0/UHL26WsUtzc2TRm4MSxRiEXIkWMLtV QrMreUXP7MHgp4Jks9c8UQXTQyrbTXNxpV3bxXBQ+TJLbRWkLyIrYLIsqFhwGXORhXXxN+KfwoW2 0nx14btfE+l2trHaWPiW1ur+3OpXLuZLZrvXZI5o5JVhjljaGS1iuG2rM7N8zy0/+Gqv+pD/APLo /wDvdVrUrb4vfG2NNPutKi+H/goXaS3C34u4ry/WJoHEc1vKEnvTGHa4t8QW9q7qQ0nmxoV+efiX 4W03wZ4rn8LaZNqF2+l2OlpqF5feSv23U7yyTUJp7G2gQeTAUmjCQu8jAhiZGyMfbfj/AMLGH4Ma v4YgvCy6H4TsFF28OxrpPCaQaiS8COwUzrZlcB2Cls5YCvjv4WeAtM+Ik/iLRJL++07XrbSYtV0O 6jS3l0nbbXqW2oQ6rCw85i/nQCEwsuz53bftWN/ZdO8X/Fj4Nad/Y/inwo3ifw1pMTx2Gs29zceV Z2zXEdrZRtrkMc6x2oJKW8F3bxzDeihljVIgf8NVf9SH/wCXR/8Ae6r7eJ/id8brRdK8P6EPBXgy /WK31vX7i4kvJbq3aS4ivobG8lW1NxE4j8qS3tYS3mLsnuEimZa24P2YfBAhgW41zxVNOkUS3MsF xpFvDLcLGBNJBBJZytGjNuZEaRyo4LMfmPrfhP4c+DvBDSy+HtGjtLye2jtri/mnuby9niQguvn3 jP5ayMA8kcIRCwUlcBcdvXwz+01o72njLSNYS0jhttY0OOJ7pGQNeanpd08d0ZUDb90dvLZoHZQC u1VJ2Nj5trZ8O3Mtnr+hXkMxt5bXWNMuYZ1baYJYL1JUmB7bSA2favrj4h6D4K8LeMvEnxB8fra6 7/aa6M3g3wpBcTtcXt5punwWt9Nq9q8aR+Sjwx4MkjwmJnDxySNHHXz/AOPfiz4q8ez3EN3dPpuh NI/2fw/Yyutn5AlWSBdSkAU3ciGONt8qhQ4LRRxZ215dRRRXunwM+HB8ZeIl1fVLWR/DOgus9w0t vHJZ6pqsTJJa6M5mYBlwwnuAEkGwLHIF89GH6CUV+d+iPJ4V+PMEGmQJYxW/xDu9FtrYx5jh0nVd Xk0ZoolmydptJyI2JzgqwPQ19BftK+IdQ0vwnp2jWatHB4ivpY9Ru0kjGLXTlS4Fh5eN3752Ry6E ALGUbIkxXwrRRV7T9O1DVryHT9KsbzU7+43/AGeysLea8upfKiaeUx28CszBEVnbA4UEngGvu/4O /By38D28PiDXo4rnxhcwyBVDJNbeH7eePY9paOu5XuXQstxcKSACYovk3yT+90UUUUUUUUUUUUcA ZPTuegwMk8kjOce3TJr5e8dfHuafU4/CHwxhg1LWLzUYtITXZhby2Ml3csLWBNDWZxFITM4Aubj9 z8pISWN1kH0rp1odP0+xsTc3l81lZ2tob2/mNxfXhtrcRG6vbgAB5pCN8r4G5iTjmvn34j/tBWXh TUtQ8O+HtKTV9YsHe2ur+6uUXR7O7RInEUcVmzyXLIWlhuI2e3McibctyF0vDPxjuNR+FXiHx3rV nptnqOh3l/pcFvbfa2sdQ1IW0E2kr9mZ2mRJJLqKGQec3CvJuUHanyD8L9HfXfiD4Q05Rbsp1q0v riO6DGCaz0gnVr6F1VW3GSGCREUjDMQGIBJH3D8cri4tfhZ4rktp5bd2h0q2LwSvEzW93rlta3UB aMglJYneORc4ZGKkEEg/N/8AbE3/AAzV9j+2R7f+Eu/sfyd0O7yPtX9u/YsY3bt/+kdd23/Y4rm/ id4jhsPjbqfiPTWhvv7C1/QLhEYTJDJf+HLS0iurSXcFfC3Fu8TkdcEqSCDX6Gt3BHOCCCMHHQjB 9ehB/lX5t/FX4cX/AIC8RXqw2l4/hi6uFl0TVGt5TaCK6Vp00uS63yL50G2SPDyCSRUE21VcY84v 9Qv9Vupb/U7271G9mEQnvL64mu7qbyY1gi824nLO21FVFy3AAHtX2F+y5pGo2ul+K9XuLKSHTtXu NGg0y8lCoLx9K+2LqH2dT8xjRp40MmNrOGRSWjcL7n8SbWC7+H3jaK5hSaNfC+t3SxyLlVnsdOku 7SXB/ijmjR0PYqDX5iW9xcWdxBd2k81rd2s0VxbXNvK8Nxb3ELiWGeCaIhkdGAZWUgggEHNfe3wb +McPje3TQNfkht/F1tCxV9scFt4gt4U3Pd2sabVS5RQXuLdRggGWICPzEh97oooooooooooornL/ AMZeENKupLHU/FXhvTr6Ap51nfa3plpdQ+ZGJY/Ot7iVXUlSGXKjIIIrlta0H4ZfFWGe2kuPD+v3 drBtXUtD1Wyn1nTEeOZIHW8sJGcIjPJIkE++AuNzRPjj5Y8c/s9eKPDrXV94b3eJ9HWVmit4Fb/h ILe3JJUTWCKFnKcIXtyWcnd5KDIX57IKkgggg4IPBBHUEUlfbnjd7bTv2bdItQt1N/aPh7wSkbgN OILme4tNXne4kbGyL5JI0OCATGgyCCND9mIkeAdW+7j/AITC/wCwDZ/sbT+rdeO31r6MqvdXlrY2 8t3fXNtZ2kI3TXF3NFb28SlggZ5ZiqAEkKDnkkAc1yvjD4feFfHNsYPEWlRzXMcbRWupQZtdWsiU dE8i8iwdiNI0ghlDws+GeNiBXxN8Ufgvq3gBX1iwlbWPCz3TRi7CH7fpSyuq2sesoihNrlhElzHh HcYZIWkiRvEqKKK9++FWrT+K9B8TfB/UdRmS317TJrzwiZ7iUQWWu6XONZ/s8bIJyltcPH9pn5VV EUvlr50+6vDtQsLvSr690y+hNvfabeXNhewb45DBd2cxt7iLzIiyttdSMqxBxkHFTaLpc+uaxpWi WrwxXWr6lY6Zby3BkW3jnv7pbWJ52hV2CBnBYqhIGcA1+rdhY2ul2FlplhCLax06ztrCzt98kgt7 SzhW3toRJOzOwWNQNzuzE8sSatUUUySKKaKSGZElilSSKWORA8csUqGOSORHzlWUlWB4I4pkFtb2 kZjtbeC3iMkkxit4o4YzLKcyylIwAWYjLHGTXk3xu8ZQ+EfA9/FE6HVvEcc2h6bAXVZUjuoSmo6i saSRygQQMwWWMEJO8G5drEHxX9mDw3NJqPiHxbKrLbWtougWe5I3jmurqWPUL5lkDbkeBI4Fxtww mPPykV9M/EDw4fF3gzxF4fRWa4vtOdrJVlSEPqVlIL7S1klkVsRtcxRCTgfKTyM5Hxp+zz4uHh7x o2i3Uqxad4rhjsG8wwxourWzNLpEjSyDdli81siKwDPMpIJUY++nUSBo3CMjqUZWUMro64KsrcEE cHPBrI0/w7oGkTz3ek6Do+mXd1kXNzp+mWVjcXAZ97efLbIrNkkkhj1rYooor4u/ae8NC21rQvFV vDti1Szl0nUHhsVjiW+01hNZ3F7fxnEk08MrRIsihglthWZV2p8sV718LLX/AIQzRPEHxb1WFVj0 yxuNI8FwXSBV1fxJqO6zM9sjXEDyw243LcKgbdG07IfMtmFeIX97dale3mo3szXF7qF1Pe3lw4UP PdXUzT3ErBABlnYscDHNVKKK1NH0fUtf1Kz0fR7Oa/1K/mEFrawBS0jFSzMzMQqIigvJI5CooLuQ oJH2/wCA/wBnrwz4dWG/8TtF4p1fYjG2ng26DZSNAvnRRWcpb7VtYyKstwAGXawt43XNfQ2MADac Djp8uMfd/Lt6D2pKOvB5B6j271+fXwDurzSfirp+nkmNr611zSb9FcY2WtjLqRiLLkMBNaoRzjIB 7VvftPRSL440acoRHJ4UtYkcfdaSDV71pV+qh0J+tfN1XLGwvtVuorHTLK81G+uC/kWVhbTXd1OY 4zLIIra3VnbaqsxwDgAk8V9N+Cv2adUvdt546vm0a3O4jRtLltrrVZOJY83GofvLaDDCGRRGtwXQ sp8lwK+t9A8N6H4V02PSdA0630ywjdpfKtw5aWZlCPcXE8haSWQqqqZJWZtoAJwAK2qKKKKKKKKK KKKzdZ1jTvD+l3+tatdQ2em6bbtc3VxKwUKi4CRoDgs8jkRwxLlpHYIoLsAfzj+IfxP8Q/EK9b7f MbXQ7e7kuNJ0OHaLe0BQQRy3EigNcT7AcyyE7S8giEaOUr139lvSBNrnivXjPt/s3SbHSfs3lk+d /bd2155/nBvl2fYNu3HO/qNuD9Z+KdLn1vwv4j0W0eJLrV9B1bTLZ52dYUuL+wktIGndFZggZwWI VjjJAzX5WTwT2k89pdwTW11bTSW9zbXEbwzwTwuY5YJ4pAGR0YFWVhkHIIBFXmn1nXbnTrJ5tT1m 7igttI0m1L3WoXEdrEcWel6fCd7BFLERwxrgE/KOa/Q/4PeAD4B8JRWl9DEmv6pKdR1yRTbzNHKy iO102O5gVS0dvHgbS8iiZ5njfa4rwn9qbUbeXVPCGkLu+2WGn6tqU+R+7+zapcw2tptb+9us5gw9 NvrX0T8KNTh1f4b+DruCKVI4tCtNLKykFjPoo/sa5kXb/C0luzIOu0jPNfM37Qnw2vrDW5/G+i6c 8ujaqiSa59kRHGm6uoKT3kttBEhjguUVJHnZnJuDKZWXzIg/zfPqN/c2llp9xfXk9jpv2j+z7Ke5 mltbD7ZIJrsWVvISkXmuA0mwDc3Jyea9m/Z50TUNR+I2n6pbRE2GgWuo3ep3JWQQxC+0yfTLSASq pQSyPLuRGYEokjLnYRX6CV+VHi3TrXR/FPiXSLISLZ6V4g1nTbRZXEsq21jqMltbrJKANzbFG5sD J7Cvob4KfGptLa08G+MbzfpTbbfRNcupCTpR+7FpupTSn/j1PCwzMf3HCMfIwbf7Rooooooooooo orF1TxH4d0Johreu6No7zhmgXVNTstPedEwHaFLuRS4UkbtuRk1z17qnw18cRL4eu9X8H+JBetIt vpg1XSL+7ad7aSBprBIZWmjmWN5Nk1viROSrA4NfNfjf9mnUbLfeeBrx9UgUDzNF1ae3t9TVjIke LO+Iit5Ry7sJvJKqoCmVmxXzHf6df6Vdy2Gp2N3p19b7PPs7+2mtLqLzIxKnm29wFdcowZcgZBBH BzVKvs/4FanNpHwb8capCSsulan4n1OBkCmQTWfhazuEK7wVyCgI3Aj2NcH+zBbzN421y6ETm3h8 K3MEsoyI0mudWtHgidvV1ikIB67T6V9y0uM8D5iTjGPXoMAdT/OsHUtK8OeMNKNpqVppniDSbkS7 BJ5N3CJNklo9xZ3UZJilQNIqzQusiEnaykZr5N+Jv7PNzpofWfh/FdX9iq3c9/oE9wk99ZKpe6Vt HkkCvcRLGBEluxe43Ku1p2kwnytRRRXq3wh8dReB/FAfUyJPDeuQHSfEFvLHNcwC2lfNvfmyVtkj QNkNvjkPkvOiIWcVgfEHwfceBvFmqeH5fMe1hlFzpN1KHJvNIuh5tlP5rxwrI6qfJnaNNgmSRFJC 1xFfpb8IPDkXhn4e+HLRVUXWoWSa5qEht/s0sl3q8YvRHcR7mJeCNorbcxBIjBIXhR6XRRR0PHrn PXj0I/mKqQWFjaT3dxaWdpbXF9L519Pb28UM15KGLCW6ljUNI24k7mJNUte1zTvDWjanr2quYrDS 7OW7nKPCs0uxf3VtbC4eNGmmfbFCjSLvdlXIyK+CvhNp9548+Llnq96p3Qape+NtWks5ILUQT215 9ut3jS43lojfyW0bRIGfy2bBUAuv6GnBypGQeo9vcenX61+cFvJN8Hvi2DcQyTQeGtblidHMF1c3 Ph7UrcxJcxiCSOM3Eun3AljVnULIVEijayj9Gre4t7qCC6tLiC7tbmKK4trm2ljuLa4t5kEkU8E8 W5HRwQysrEEEEVjy+F/DM+pDWZvDuhTax5yT/wBqy6RYPqRnjI8uYXzoZQ4wMNvyMda3foPwAwMd qKKK+fv2jvDsGqeBBrp2Je+GL+3nSQiRnkstUuI9Lu7SPawUb5GtpSzK3EWBjcTXwRXrnwZ8Of2v 4wt9dupzYaH4HEfi7WdSZJfLgTSZhd2dt5iRyJvkkTeUcqTDHOyEsgU8x8QPGFz468Van4huBJFB cSJBplo7yMLLS7UeVZwbHkkCuygyziNghmeR1ChsDiqKKUAsQACSTgAckk9ABX118Mv2eLe4s7fW /iAlyHuB5tr4ZjlktGjt3iIR9anhKzJKS28W8To0ZC+YxYyQp9Z6fp1hpdpDYaVY2mnWNsH8mzsL WG1tIFkkaaXZb24VEy7szccsSxyTmrVFfBPxHvrfTP2hDqd0p+y6d4j8EX9yF8tD5Fpp2nXEwBYq udqnkkc8k17T+06T/wAIDpAz8p8X2BI9SNG1AA/hzXwpRXvHgz9n7xp4m8u51hP+ER0tt2ZNVt3b V5dpljIg0PdHKu2SNQ/2t4Mo4ki80cH7I8FfDvwt4Cs/s2hWAa7fzftGs3q29xrN2kzKzQy3qIhE Q8uPbBGqxgjds3lnbuPp07UUUUUUUUUUUUUMyIrSOyxois7uxAVEALMzMeAAOpOO5JxXwP8AGH4y 3HjWebw94flltfCNvLiRyphuPEE0UgdLu5VwHS2VlDQW5wW4klAfZHDyPwWsLTUvif4Rt72N5IY7 661BVRzGRdaTpk+q2D5HULPDGzL0IGDwa/SavzJ+KekajpHxB8WJqdnJZtf69q2r2QdR5dzpupaj LdWd1bOhKsjq2OG+Vg0bYdGVeL/tLUDpo0g3t1/ZS3rakNO+0SCx/tB4Batem1B2GXy1EYkIyFyM 4Jr7N/Z4+G9/oEV54y1uG9sNQ1K3l0rTNLuYBbvHpjTxXE1/cxS/vA0ssSrEjKmEVnIdZUK9P+0X qjad8Nbm0Fuso1zWNK0p5WZlNr5cj62JkA4YsbIRhT2YtngCvkb+3NK/4VB/wjX21P7c/wCFk/25 /Z3kXG/+yv8AhF/sH237Ts8rHnfJs8zf327ea4PUL661W/vdTvpfPvtRu7m+vZtkcfnXV5M1xcS+ XEqopZ2JwqgDOAMV+gvwM8b2vizwXYaeSI9X8LWtlo2o26ROsbW8MTW+j3sTPJIWEsEIEp3KfOWT CImwnW+LHip/CPhsajc+ErTxhoU1wtjrNhdTGOK1Ezq1heXET2l1C1uZE8pzLsxK8AXJbA8P8NeP /gJq97BPrngXTfDGpPE/mi40m21Hw6spb7FDDEtkmwloisrSS6fGqtvbfvVXf61077B9gsTpJs20 v7JbDTTpzQnT/sAgH2M2Rtv3fleXtEQT5duMcYrmPiNLFB8P/G0k0sUKHwpr8QeSSONDNcaXLBbx B5MfM7usaL1ZiFX5jivy5q/pmo3mj6hY6rps5t9Q067gvbK4CRSGG5tpVmhcxTBkcBgMq6lWHDAj Ir9Nvh/4wtfHPhTS/EFuY0nni+z6raxmMNZatbYS+tzGjyFELYlhEj7jC8bsBuwOzoooooooorzr xf8AFbwP4K8yHVtZiuNRTzF/sbSwuoaoHiEbGK4giOy2YrIrR/a5Iw4yULbSB87+Iv2n9UllaPwr 4dsbK2SS4X7Vrkk19c3EJIFrKlnZPDHbyD5i6GWdTkDPykt4V4h+I3jnxWkkOueJtTu7WWCOCewi lTT9NuI4Z/tMf2jTNOWG3kYSYbe8RbhecIuOJortfD3xF8b+Flhi0PxNqlpa28UsMGnyT/bdMhjm mNxKItLvxLbozSEtuWMNlmIPzNn1hvG3gL4rGLT/AB9pNr4P8VXUpis/HGhxxR6dJcToYIP+Eiju m8wQRrHaxgzTSgDe3nWke5j4n4l8Nal4U1R9L1JYXJhiu7G+tZRc6bq2m3Q32eq6XdqAstvMoJRx yCCrBXVlH018Wz/xYT4Yj1/4Qz9PB1z3r0b9nSza2+G0ExgMQ1DWdVvI3Ix9pSN1sDMp7gNA0ef9 g17vX5/fFOTxp8QvihqugWuk6tcvo142l6Poio7xWViskdsdYdjHDHFDeuY7prqfCrHJErTNFGjD 6C8IeF/jX4P8NWGhWGofDvUIrV7to49bHiJ5tPt5ts0Npb32nCISgSGYhZIv3eQokePYsdqx8Z+P ry5sfCHj/wCFOoLa+Ikl0rWNb8P3Et/osFjq8j6cr3UdmJ1t4gGxdGTUd6JumVcbUPyD8TPh/f8A w+8R3GmyR3Mmj3bzXGgalNtcX1hvGI5J41RDcQBljuECIc4cII5IyfOqKKtWl3c6fd2t/ZzPbXdl cwXlpcRsVlt7m3kWaCaM9mVwGU+wr6J+IWj23xK8H2fxd8OW076vbRQab490y3tSsMN1p1ihu9Wg QySP5cKmLO15P9GeKR/KMU2ed/Z50uTUPiZYXSSQomh6Zq2qzpL5geaKS1/sZY4NgI3iS7RzvIG1 W5zgH9B6DjGeAADkkexIz/X2FfKGkfHqDU/iuIbm9S08CSQXugaZLJJLaWi3Ms8U1v4k1JJIt7ee 8CwIJREtvFLvYoROZPq+iuX8W+MvDvgnTZNT8QX8NqnlTPZ2avG2o6pJBsV7fS7IsrSuGkjViMIm 4NIyJlq/O/xv411/4neJUvLiGRjJKmn6DoNiJLr7LFPNsgs7ZI1DT3ErkGSTbukcgKqoI40/QT4e +D4PAvhPSvDqeQ91DEbjVbqDaVvdXuv3l7OJhFCzoDiK3eWMSCFI1bJWu0r88/jv4Ok8L+OLzUIk f+y/FDz61aSncQL2aXfq9qXIA3JO3mhRwsckY5wa+iPhL8btO8WW9poXim6ttP8AFge3sraVl8i1 8RvJ8kM1uQBHFdMQEktyVDyMptwQ5ii+hKK8o+M3jp/A/g6e502/is/EWpXEFnoYaO3uJtyzpLqF 0LS4yDHFAGBcoyrI8YI+cA3fhZ8Q7f4ieHF1Fo4bPWLGT7HrWnwzB1iufL3RXlvGxMi29wuWi8zJ Vlkj3v5TSH0qvE/2hdNtr74Y6tdTh/N0a/0fUrLY+ALmTUE0h2kH8S+TdSjbxzhs8YPxV8P/AATq Hj/xJa6BYvHbxlHvNSvZBlLHS7d1S5uBGvLuS6RxJwDIyhmRdzr2Xxh8X6XqWoWfgzwe1vB4F8Ix rb6bb6bPNJp9/qRjLXupEyAec0bPJAk7tKXPmzrK4uGJ8WooqWGGW4liggiknnnkSGGGFGkmlmkY JFFFEgJZmJAVQMk8CvsXwtpM3wK8PWup3vhTVvFPjXxa/wBmFvo9us1rpEcMkLxaDc6tCs7xyyiQ ykQQyCaSPYAVhWY+gw6x8e9T1G6WDwf4I8MaekavbjxHq1zq7u67Y5IDd+HLli7MxaRSbWNQoxuL AFvmb4r+EPiVoXiKXxt4gMFxcX88OpHXvChvxpmi3FpMlnYWhuXjiltXhC2628kpy/y4lllEhH2R 8L9f1bxP4C8Oa7rYjOp31tdLdSRwG2Fx9j1CWxgu2hPyhpo40mYoAmWJRVUhF76vhbwUFb9pa/2E BP8AhMPiGygjaAq2mpsAF7cDAFdH+1PZIl74L1ESEyXVprlk0WF2olhNazpID1yxuWBz/dGK8j8E /DRtdsD4s8T6pb+FvAlnclLzVruQx32qJAjyXNr4etyjiaYtH5IbafnJEaTyRvFXeP8AGLwt4HtE 0r4UeFLaOWOJLe88VeI4EbUtSCSS+aTDaMsrh28meN5Z0RSWjFogClfMdU+LHxI1adLm58Za7BLF EIUGlXh0OEqsjShnttEFvG75Y/vGUtjC52qAPP5JJJ5HllkkllkZnkkkZnkdiclmdskk9ya6vw/4 98ZeF/IGg+JNWsILY3BhsBctc6UpuUZJWbSLzzLVid7MGaEkNhxhwCPafD37TfimwQReIdF0zxCi QGNbm3lbQ7+S4Mgb7RdSRJPbkbNy+XFax84OeCD794d+O3w48QusJ1aXQLmSaaOK38SQJpytHBAL j7RJqMby2UauNyxrJdKxdSoXLJu9gR43VZI3Do4DI6MCrqQCrKwODnIwRkHrTqKKKKKKKK+CP2gf H03iTxPN4Ys5CNF8LXUto6o9wi32txr5GoXFzbyrGM2ziS1iO1sYkdHKTYr5+r6q/Za1aOHWfFuh mJjJqOladqqT7wEjXRrqSzkhMZGS0hv1KkHjaeDnj7Orw74n6x8F9Hmmfxjpei6xr7vDJNZabYWt 14llaGGKCMX1zA0bRKsEqPGt5cRq6L+7EhQAcL4F+K3hK78a6X4d8C/C2xsk1NoNMXWVudH0bWF0 qGJbzU7m8hht5fMEKQyTGI3rNMY1OfMYLX1NcXFvaQTXd3PBa2ttFJPcXVzLHBb20ESeZLPPNKVR I0UEuzHAAJNfmT8SvGP/AAnXjDVNfjF1HYOYbPSrW6madrXTrOIQxCNDgRCZ/MuXhTKrJK/LEl2+ g/2afHKGO+8B6hcP5iGbVvD5nuV2GNyv9paVaRzOCGDE3ccUEZzm5kbGMn6c8Tape6L4f1fV9PsY 9TudLsZdQ+wS3Etp9st7MfaL2CKeKKdhK0KyCEeUwMm0N8p3D5E034ofBjW51i8UfCzT9AV5oIIr vSLWxvbdIbiXN3d6j9hisZl8oqjAxQzSFS4Vf4ZPq/wjP4PutIW58EJoQ0eeYTMNAtrK1t0vJbaO Zo7u1s1TyrkRNF5sUyLKnyiRR0rqK/K7xrd2uoeMvF1/YzpdWV94m167tLmPcI7i2udVlmgmQOAd rKwYZArmK+/PgN8SJfGOhy6HrV1Lc+I/D6R+Zd3c8Mlzq+lyyMlteMCwkkkt/lhuJChJJikeRpJW r3yiiiiiiiiuV8SeOfCXhBN/iPXrDTZDHHIlm8pn1KSGaQwxzQ6ZaiS5ePcpHmLEVGDuIAOPnbxH +1FaKjQ+EfDc8srQxmPUPEUyQR29yLg+dG2lac7mWMxAbHF5EQ7ZKEJh/DNe+M/xI1+UyS+J77So lnkngtdAc6LFbiTpCs9htuJEXoguJpCOpJPNeW0V0OgeK/EvheYT+H9b1PSWM8FzLFZ3UqWlzLas Wg+3WRJhuFXLfJMjoQSCCCQfYLb4y2PinTf+Ef8AizoEHiGzMc0Vp4l0m2s7PxJpDzt58tzaoVWH ezx2qnyDAuyMiVLkMUPC+PPAY8Mm01zQr3+3/A2vFpPD/iCMBjzuJ0nVgqp5V5EFZWVkTfsYhEdJ YofdvhEpPwE+J2OD/wAVq3oCF8FW7Efl0pv7KsMTN46uDHGZ4v8AhGYY5iFEkcU/9oPNGjdQrtHG WHQ7R6V9e18i/tJaz4rn1bw/4M06G9Oi6vZwXK29ha3Dya9rR1GSBNOLxZ8/yNtvJHbIuQ8iO4Y+ SUufCjwL8ZfCGjSXul3Pha0t9bSK7bwx4tbXWNlNkp9tnt9MRfs108SxhkEhLIVWdVkiVU7ifxv8 YPDVxKviX4b2niSxe9tLa21HwHcXkzCJ0eS5mGlTfarqT5QNjSx2yhl2lv3iMPnz4y/DZ9Je38de H9FudN8La/bWV7eaXLbPbXfhfUr6JXe11Cwy/wBnjkdhgK2yKYtABGvkK/gFFFFfTXh+L/hc3w2b wzKyv47+HVqG8Lj7VaWSanocyxW7Wj25IEhWO3S2eUogSQWjST/vZt/hGgaG2o+K9E8N6kl1Ytf+ ItO0O+jaIxXtm11qSWF0hhnAKyx5I2OOCMEV+quOmB0AAHsOOBRXy38UPjlN4f8AGGm+HtBkRtP0 TVdOuPFl5am2uLm/WG4WW+8P2hk3Rx7I8pO4Ik8393mLypBJ9N2V5a6jZWuo2MyXNlfW8F5aXCZ2 T21zEJoJUBGdrqQwzzzzzVms3WNZ0vQNPudW1q/ttN060jZ5rq6k2oMcrHGoyzyN91I0BdmO1ASQ D8H/ABo+LI8fXsejaMGTwtpF289tPJG8dxrN+qNbjU5IpsNFEqM620RAfazPLhmEUPvv7Ongufw7 4WufEV+jR3vitrW5toSVPlaLao50+Qo0asrXDSySnDsrReSRtbcK+ha+Rf2l/Aw2WHj3ToOhi0jx CIo+oOf7J1OUQw/71rNNNP8A8+saL1NY3wR+NC6KLTwZ4vulTRyy2+h61OURdIaSQ4sNTnbH+iFj +7uGP7j7rn7PtMH2db3Fvd28F1azw3NrcxRXFvc28qTwXEMyCSOaCaJirIykFWUkEEEEipax/EGu 2HhnRNS17VJPLstMs5rqXDRJLMUU+Va2/nMiGaZysUKFhudlXqa8U+BvxXv/ABzHqOheJJoZfEGm wnUILyKAW51XT5Lgx3DSW9pClvE1q0kMfDKXV1whKSOfoOsnXdLXXNC1rRHna1TWdI1LSnuY4/Ne 3XULN7Npli3JvKh920kBuASBzX5W6Zpl9rOo2Ok6XbNd6hqV1DZ2durxp51xO4jiUyTFUQZOWd2C qOWIAJr334lTad8OfBmnfCXRmSbV9RFhr/jvUIrqC7ilvCiyR6YgdfMjUyRRTxKUhZYEhYiQ3EjH 5yooor6g+EHgX/hHNMuPix4s0DUNSsNOt4Lrw3o9jYm/1iVpLqNf+ElhsHkiTy4EJeAyk/JuuVCC OCRvXrHxr8ZvFS6XdeHfh7ofhvS75J5G1Dxbqs12pUbjBN9jsja3kauF2ofskm8MkgIjw9eTfGPw L8Xddji8UeII9B1O10m1+z/2X4Qm1iaLTrd5N9xqC6bqi72Z2KC4eFnYIqlwscRZfRP2bPEev6x4 a1bTdU+03Om6Bc2Npouo3CSNmG4hdrjR47lxhxaKsTou5mjSZU4jES19H18BftHae1n8SJLhggGr 6HpWoRlGJZliEulEyhujbrUgAcbQD1Jr339pK2juPh1FM7ujWfiLTLqFVRSJZHtrizKSEkbVCys2 QDyAMYJI+O/BfgfV/G19cW1g9pY6fpts97rWvalIbbSNGskjaQzX10AQC4RxEnVsMx2xJJInsMHj P4cfCN5LTwRpkfjnxTFFPFceMtRkjjsLLUEtXsX/ALFEcbM1szNKXW2kQSxMF+1zDayee6/8Z/iP r8jtL4lvNLtzcvPDaaARo0dsHBC2y3NltuZIlBwFnnkzwWJYZrz3UtW1TWblr7WNSv8AVb10SNrv Ury4v7lkjXbGhuLpncgDgAtxVjSvEGvaF550PW9X0f7T5f2n+ytSvNP+0eTu8oTi1dN+zc23dnG4 +pr2vQf2kfHumyqNaTTPEls1wJZvtFnFpl95JXDW9pc6UscCZPO+S1kPPcYA9v8ADn7SXgfVI1XX odR8MXYhkklM0EuraaXE+yO3t7vTladnZSJC0lpGowy7jhS/vOn6hp+q2kV/pd9Z6lYzlvIvLC5g u7WfypTFII7mAsrbWVlbDdQRwauUUUUUUUUV8uftGfESXTLKLwNo9xPBfapCt1r1zbzrH5ejyq8S aS4VS2bo5abEiHylCMHjnIHxVXqfwVvrXTvih4RnvJfJikvbuxR9jybrrVNLn0ywi2xgn95PNGme g3ZOACa/SWuC8f3fw6sdPgufiEmgSW4S7hsRq9lDf3xExigvP7It0SS5LDfD5r2qZT5XLKF3D5n/ AOFy/C7w9dWbeEPhPZ3H2ZjPHqWojTNM1W3ut5BFpcJDqEpXaAVczqQSQEHf7Ns5bme0tJry1Sxv JreCS6sUuReLZ3MkQaa1W7VIxKI2JXfsXdjOF6D4T/aH8b2niXxPa6Fp2Hs/CX9oWVzcGGSJ5tZu J1i1OJGdyHihFvFEjeUh8zzsF4zG1fPdFdN4T8Vaz4M1q213Qrr7PdW/yTRNua11C0d1efT7+FSP Mhk2qSMghgroyyKjj9F2bQ/it8P5jas66T4q0q5hgkurMSTWF0krW4me0dlDS2d3ESNkm1mjBSQr tY/mXdWtxY3VzZXkEltd2c8trdW0y+XNb3NvIYZ4ZY2GQyOpVgehBBr1b4RfE+/8Aa1Da3FwZPCu q3kCa1Zzea8Nj5jLC2uWaQrI6zQoAZVjQ+dGvlsNwieP6A/aX8WLp/hvT/CVtOn2vxBdLe6hCptp HTR9MlEsKzxNmSMTXQjaGVFG7yJU3YDA/EFFfVv7LuvzpqviPws/nSWt1p8Wv2+66cW9pcWNwmn3 YisipUvcrcQ75Aw4gUENkbPsuiiiiiiiobm3iu7ae0uN5huYZYJhHLLbuYpozG4SaAq6HBOGRgV6 gggEfn/8VvgvqfgIPremyvq/haW6aM3Ajxe6KZpMWkGqovBjbKxx3SYUyDa6RM8SyeG0UUUUVtza /f3Og2vh25dLqw06+lvtKacSPc6X9rjK6hZ2Mu4BYLl/LmmiZWHmRq8ewvN5n1J8XFA+APwy5Vju 8E4xzjd4Lu2ZQR6HAI9a9K/Z5u7m4+GOmw3EQSLT9Q1i0sWAINxbPfNftNz1ImnmTI/u4r2+uG1v 4m+APDomGreLNHjmtrxrC5s7S5/tTULe6TeJIbjTtLE08ZjaNlkZ4wEb5GKsyg/O3iT9qG5M5j8I eHYFt45ImW88SNLLJcReVumjOl6ZKgiIkJCv9rkygyVVmwnhOtfFL4g+IH8zUvFusBWtzatb6fc/ 2RZyQMzllmstJEEUhO8qXdGYrhSSFAHW+E/ivC2nReEviZp8njHwWiloBIN+vaTcQ7pLSSwv/Ngk ZAWaFgZ1kSNtscgjXyXb4k+D14toviH4d36+PvC04LmXTFil1nS3kkRoNOvtMhbzZZlimhaTy4Vk U7zLBAqjPilFFd58P/iBrPw91oanphFzZXHlxaxpErlLTVbNSf3bnDeXKgZjBOqlkYkYeNpI3+hv gzp/h1fiBc+IfA8z3Hh/WdE1uzuNDvbuwt/EPg+WK+tLzN/p8s7yXNhKRHHaXVsZsNIIpyHjd2+t qw/FGl3GueGvEWi2skMV1q+hatpltLcM8dvFcX9jJaQyTvEruEDOCxVGOMkAmvyruLeezuJrW6gl trq2mlt7m3uI2hnt54HMUsM0UgDK6MCrK2CCCCARXqnhf43fELwrb2Vhbanb6ppenwNb2umazaR3 UCQ8+XGbyAxXhWMfLGv2naigKBtVQJ9Y+PHxM1drxV11NJtbxGT7Ho9jaWi2yMgRhZ30iyXkZ4yH +1FgeQRgV5fLcav4g1NWnm1LW9Y1Ga3t0aWS51PVL+4YLa2kCM5eWWQ4SONRknhR2FfYfwS+DEmh Pa+MfFtuyaxtMmi6LKCp0lZV2/b9ST/n6ZTiOA/6kHc4MxAg+oqqWeoaff8A2k2F9Z3v2G7m0+9+ yXMFz9jvrfH2iyuvJZvLmjyN8bYZcjIGRXNePPBenePvDl14e1GWW28ySK6sL2JQ8mn6jbhktrtY mwsg2u8ciEqWjdlVkYhx+c3jHwN4k8DaiNP8RWLW3nGc2N7E3n6fqUUEmx5rG6HDfeR2jYLIgdfM RCwB1NC+KvxD8OQfZtK8VamlqIba2itr77PrFva29nGYra3sYdXSdYERDt2whBgKDwq49Hn/AGmf H81tNDHp3hS1lkieNLyDT9Va5tnZNonhW6vZIS4PzASRMuRypHFeJeIPEmueKtRk1bxBqVxqd+8a QiacoixQoSVgtreALHFGCWbZGirlmbG5iT9UfsuaXqcdv4r1p/3WkXkmnadCCluTd3+niW4nkV93 moIEuEU/LskMv3i0RA+s684+Lunajqvw48UWWlCE3ktraN/pF5a6fbpaW+pQ3GoST3l+8UMaLbJK 7NJIowD1OAfj+T4h6b4I8IXHgnwGsE2q6nFE3ifx7bpPbvfyzLIbnT9Gt7yNZxFbo6W0F1IY8Ymk it0klE9eHUUV1nhbwR4o8Z3X2bw7pFzfhHCT3eBBp9oSN3+lahNtiQ7eQhbcwztUnivZre68HfAx 3ktpbHx58SXintmlhcx6F4OlFsbe6h3je00/2gtHIB5UzRKyN9k3kTeVTfFD4iz3zag/jTxEs7XK XRii1S5g0/zkOVA0qAraiPjBiEOwjgqQTXpvh79pTxvppji1y20vxNbrLNLPLLCNK1ORWh2QwQ3W ngWyIjgNlrN2YFl3cqV+h/Cnx48AeJIreK81IeGtUlVhLY64fs9okkNoLid49ZA+ymEkvFE00sUj lT+5Usgb1ywv7HVLOG/0y9tNRsJ9/wBnvbC5gvLScRSNDKYbiBmRtro6NtJ2sCDg1br8+9IDx/tD zqsroU+JeuRl48KWU6xcJIvOeHXKsO4Jrrv2oboP4j8MWRupn+z6JPdtZHP2e3F5ftELqLPHmTeQ Uk46RpntXhvjDxhf+Lbqz8xBYaNo9nHpnhzQYZpp7TRdKtolhggSWcl5ZmSNDcXMnzyED7qKiJx9 FFFFFfefwE+H3iHwlpk+r+IL7UrNtXiY2vhJ5ZY7SwSUxP8A2pqNox2rfyLGiCMKGiiyshMjGOH6 Fooooooorl/G2tt4b8I+JNcjmjt7jTtFv5rKWVGljGpG3aPTVaMA7t05jTBGMnkhcmvyvorv/hl4 rPg3xvoesyXDW2n/AGpLLWGzcmL+yL8i3vZLiG0DPIIQRcpGEbLxoQpIFfYnx5+Idx4L8OxaVpb3 MGveJVuobW/t5o4W0m0tXi+33IJDSCWRXEMBTaVJeUSK8Sq/wJcXFxeXE95eTzXd3dzS3Nzc3Msk 9xc3E8hlnuLieUlnd2JZ3YkkkknNfWX7L3homTxF4wl3hURPDljtkj8t2kMWpao0sO0sGUCzETBg uGcEHgrg/tBfE1tZ1CTwPotxPHpej3Mia/LG6pDquqQMpWy2Iu8xWbqwbewV5snZ+5jc/MdT29xc Wc8F3aTzW11bTRXNtc28skM9vcQSCWGeCaIhldGAZWUgggEEEV+jnwk+I0HxD8OB5g0evaMlraa/ EVTy5ppImEGpW5iVU8u58t2EYUbHV0wVCO/wx8S/C/8Awh/jbX9FjgFvZR3r3ekxobp4RpN//pdh HFPd5kk8lGEDuWb543BZiCTk+E/Fut+C9Yt9b0G7NvcxNtmgfe9nqFqx/e2WoW6keZE47ZDKcPGy SKrD718cfEvT9P8AhdJ4z0Wdt2u2Edp4dJkhFxFqepxtGBKYBcxC4sQs0s0RYrvgeIsCc1+clFes fBPxA3h74keHnaS4W11edvD93HbRwyPOusAW1ijiVlAjW7+zSyMrbgqEgN91v0goooooooor48+N vwX1J9QvPGnhKC91VdRuDca3osQnvdQt7uZ9rX2mx4aSWF2P7yAZaInKAw5WD5Kooooora07XNR0 yx1fS7edjpmu2sdtqunu0htLv7NOt3YXDxoy/vbaZVmhcHqCjbo3kR/o34ezy237PHxHkinmty2r 6tB5lugkdkutJ021mgYHokiOY5WHKoxbsK2P2VP9X4+/3/Cn/oOp19c1zuueMPC3hrzF17xFo+lT JZtffZLy+t47+a0XevnW2nbvPmyyOqLDGxZlKqCRivn3xf8AtM6RZh7XwXpj6vc5cf2pq0c1lpSY 8to5LexUrc3AYGVWEptyhVSN4Jx4H4g+NnxI8QmRX8Qz6RatPHcxWnh9RpCwNHEYvLjvrb/TGjO5 maOW5dS2CR8q7Y/Bvxb8T+FZLyG8ceKtC1RPI1bQvEE9zfWtxBJJm6e2edn8mWWMyROxR43DnzYp Cqberufhdonju0m174O3j3CwtINU8Ga/eW1prumzSXm23NjLKxhe2aFwytcXJwI2Hnyyloo/DtQ0 7UNKvJbDVLC902+g8vz7K/tZ7O7iE0Szw+bb3Cq67kZXXIGVII4IqjRWpo2s6n4f1Sy1nR7yWx1K wmE9rdRbd0b7SjqyuNro6kpJG4KshKMCpIPu9jqXhjx74s8IeLtLgi0Lxva+JPDt74r8Om40+x0r xEYtXjNxq/he51O4iU3bME82xdxJKZNyb3immm+7aK/Mv4raPqOj/ELxZHqNs9udQ1vVNasiVbyr jTtVvpL20uLeRgA64YoxUnDq6H5lOG+Ffil458Gwx2eh67PHpqSRyDSr2KHUdPRUmkuHht4b1XNu kryyNN9laMuTuYlgrDtNW/aK+JWovC1ndaPoCxowePSNJhmS4YsCHmOutesCOg8tlB7gnmvItZ8Q 674glSfXdZ1LWJYzKYm1G+uLwW/nMHlW3WdiI1JAysYA4HHFe4fCb4H6l4ouLDX/ABXazad4U8qK 9trd3EV74hR2JgiijRvNgtnADyTOEaSNl8jIk86P7v6+5P1HQ/z6jg1UF/Yfbv7K+2WY1QWgvzp3 2iE3wsDN9nF79k3bxEZPk8zbt3cZzxSalptlrGnXulalCtzp+pWs1leW7M6LNb3EZhmQSRlXQ4J2 upDA4KkMMj88fih8JdY+H99LcQR3OqeFp232OsrFuNqryBFsdY8oBYplZlRZMLHMMNHtbfFHxnhz xx4t8Ish8Pa/qOmxLLPObJJvP0ySe4gFtNPPpN0JLaSQoFAd4iw2qQQyqR6zp/7S3xCs7SO3ubXw 1qsybt9/f6bexXc29mZRJHpN1awAKDtXZCvAGcnJPmPi34h+L/G7r/wkOsXFzaxzGe30yEJa6Xby AyCN47GABGdFkeNZpd8u0lS55ruv2fdKv774l6Tf21q81lo0GqXWqXAOIbWK60i40+23uxGWeWVV RFJY/M20ojkfoRTXYhHZEaRlRmVAVBkbGVQFiBkngZP14NfnnoetaT8K9NvrmCOx1X4o3U13p9tN FPBquleC9OaBY5LmO4gD2s9/PvdcQSzIi/JI0ZE9vN49dXVxfXVxe3k8t1d3k8tzdXM7mSae4uHM s00sj5JZ2JZmJ6nNVqK1dI0TWNfu/sGh6ZfatebDKbawtZruRIRIsRnlWEHZGrOoaR8KCRkjNe62 /gLwn8LbWHXPihdW2r+IzBBqWg/D7TrgzR3ny7FTxDOYXQRrcMwchvIPkSbGvMmGuI8UfGHx34j1 efUodf1Xw/bMggtdJ0HVL/TrO1tU5RHFs6GaRj80k0mSxOAEjCIu3oX7QPxI0WNYZtQsdfgjtore KPXbETPCIgFE5vLBre4lkIADvPLIWOScsdx+hfCf7R/g/W5Ta+ILa48I3LSYgkuJW1XS5Q8qRQxP qFtFG8Uh3MzNLbrEiqS0oJAr27SvEGga/wCeND1vR9ZNp5f2n+ytTstR+zedu8kzfY3fbv2Pt3Y3 bTjpxr18G/tMXYuPiDZQiOVDYeF9OtHd1wk7Pf3d95kJ/iUCcIT/AHlavav2oHZfAunKGID+MLJW AP3lGlX77WHpkA/UCvki/wDGlzJ4Q0zwRpED6XokUh1HXQLgTXHiLXZZNxvb2VFj2wQosUcFqAQP LWSRpHCGPhqKKKKK+mPgB4A8TahqkHi4alqfh/w3azLzaTyWsvima0m3fYPJ5SSySQbbmSRSrHMM X7zzHh+4KKKKKKKKK/LTxz4ibxZ4v8ReIDJLLFqOp3D2Rmggtpl0uAi10iGWG3+UPHapEj8kkjLM zZY8lVuxvLnTbyz1Gyma3vLG6gvLSdAjNBc2sqz28yq4Kkq6hgGGOORX6Nat8UdMs/hevxDgEAe+ 0uI6bp7zRzBtfuf9HXSiZDbtOLa4D/afK2v5UM0iLhcV+eGta3q3iLUrnV9bv7jUdQu3LzXNw248 kssUKLhI41ziOKMKiL8qKFGK9O+A/htPEXxF0t50he08PwzeIriOWSeNnksHSLTjAYBy6XctvLsc hWRGDbh8jfSPx7+Js/hHSovDWiXVxaeJdbt1uHu4YXQ6doMjyW0lzb3hYbLmaWNoojGGKKJHzG4h ZvgqivtbSv2YfDp0W0/trW9cTxA9mTePp8+nDSob6TLLHBbT27yvHFuVGJnUyFSw8sOFX5O8V+FN Z8F63d6Brtv5F3b4eKWMl7W/s5Cfs9/YzYG+KQA4PDKQ0bhJFdF+7fgT4T1jwj4GFtrcD2d/quq3 OtmwlGy5sre5s7e0gt7yMn5JSsAkeM4ZNwjdVkV1HyV8ctCGh/ErXhFaNa2mrm31yz3O0guv7RhD ajdoXZmAa9W6G04wRhVChRXkVdF4m8Uaz4u1FNW1u6e7vEsNP04O0kzqIdOs0tg6id32tM6vczbC FaaSRwq78VztFfR/7MBx491kYzu8HX4+mNb09sn8sV900UUUUUUUVBcW9vd289pdwQ3VrdQy21zb XMSTW9xbzIY5oZoZAyujq2GU5BBIIxXwr8WfgfqHhSe81/wtbz6h4VKTXdxbKTNe+HkQhpY5Q58y a1UHck4DNGgIn+55snzxRXY+Hk8C3cf2HxLL4j0i9mkCQ+INPksdU0qzMkyIr6h4daCK4eKNC7yP BfNIcAJCxOK9JT4F3Ou2Lap8PvGPh7xnZR2vmSxEy6JqqXhd9tk2n3BlWIuiqyG7mhJJIKhQHbyf xD4U8R+FbhbbxFouoaTI8k0UMl1bsLW7a32G4axvUzDOE8xNzQuwG5cnkVztfSniu4mm/Zt+HhmI b/iqpYw21QfLtH1q1gAC46IoH4ZPJr1j9mIf8UBqxIOD4w1EA8YJGi6flcfjmvoyviH4wfBXxJb6 9q3ijw1bXfiLTNZvLrVr22tkE+rabfaheebcwCzh/eXELSS74nhRnVNwlUCPzZPmYgqSCCCDgg8E EdQRWzoXh/W/Et+mmaBpl5qt/JtYwWkRcQxtMsH2i6mPyQwq7oHmmZUXILMK9JX4deFvDmJviB4+ 0q1nQO0nhrwj/wAVHr5ubWLdqGj6hcxD7Lp91HIyQKZvMid/Mw+2MtXUeF/it4C+G8048FeEvE2q C+iVL/UPEfiZNPuLlUffHC+labDcWTeT84hm8vzFDuM4Yg2rj9p7xo9xO1nofheC1aRzbw3Nvq13 cRxE/Ik1zFdQrIwHBYQoD12jpVY/tOePT10nwh6Af2frBAB+t/WLqnx31rXJ0utb8EfDTWbmJBFH Pq3hq71GdIlJcRLLd3jsEySdoOM9q5qSb4aeJf3cdjf/AA41FbaJYLhby98U+F7ueG1nluGv4pU/ tGzM0wgijeFrpUU/NH8rO03iH4UfEXwTcC+fSbyaGxY3sGveHHmv7a3+wIt22oCe0AntRF94Szxx cqWU4Ga1fD3x6+I+gRrC+p23iC1jgaGKHxDbNeyRsZxL57ahbPBdyyAZQedcOoVsbflQr6ZZ/tT3 aWsCX/gq2ub0IRdXFnrsljayuTw0FpNaXDxDGAQ079znnA8e+Jfj/RPiDdQarb+EB4e1tSI77UYd aF8mqWqxbIUvLT7JCDLFhRHOHDbAUcOBF5XnmnaXqWsXIstI06/1S8dHkS1020uL65ZIl3SOtvbK zlVHJOOBya9s8Kfs8eONdeKbW1g8KabJDBOJb8x3upSR3UDTRiLSbSTckiMEWaO7kgdN33WZWQes T6l8HPgY722mWb+JfGEUcpMrSWt/qtrNtuI44r3UyFg07O5oJktYvOMZRpYZQVY8Fqn7T3i64muR pOh6BptpLEsdut0t9qeoWrmILLL9rWW3hc+ZueMG1woIVg+Cx4DUvjf8UNTgubabxTcW0FyVLLpl npul3EISQSKtvqFjDHcoARtJWbJXKsSpIPHeGfGPibwbczXfhrWLnSpbhVS5SPyZrW5EYYRG6srp XhlKB38tnjJXc23GTn07S/2iviVp7SNd3ek62HjZEXVNKgiELFgRLGdFNoSwxgbyVwTxnBHd6d8f /Dviq0/sD4oeErObT7oMkuoaakl1awTTS/Z0uP7NuWa4t/KhkkY3VtcyTqVzFHlhtj179n7TNf01 PE3ws1+C/wBNv43u7PSdQlJSSP8AfSPb6fqmA6OjCK2W2vYgytvM9wrKVr5+8ReCPFvhJ3HiLQNR 0yJJoIPtskHn6ZJcXNubqG3g1a1MltI5QMSkcpIKurAMjAc7bNarcQPexTz2qyqbmC1uI7O5lhDf vEhupop1jYjo7QuAf4T0r6j0j9pPTNB0yz0jR/hxDYabp8KwWlpD4nbZGgJdizPp5Z3ZiWkkclnY l3YsWJzta/ae8UXe9ND0HR9Gie0eAyXsl1rN7DdOrJ9rtplNrCNoKlI5baQbl+fepKjyHUNd+Inx Ku5Ybi58R+KpkEV8+mWFtc3NpbfZ41skvY9G0tBBDgPsaVIVyXJYlnJPQXnw0s/By2Nx8S9dTRZL uNbuPwtoEceu+K7i0j1EWdxvkDpp9oHQNJDPJdSA4YCN5EeJa9t4/wDDOjLCnh34YeFm/wBEhgvZ /GU174yubuaEkfa4/MNpb25fOZFht1BbkYUKo66w/aO8YaVarZaX4c8C6bZJv2WdhpGqWdqm/BfZ b298qDdgZwOas/8ADTnjzOf7H8HnnJ/4l+s8/wDk/XQS/tMrqemzaXrXgwyRX0E9nf3Gl+JLnT5D b3OY5GtUFs0iMI2I/wCPjk55UHjzb+wfg9r+YdB8YeJPCd8HMVvH440y0u7DUp7oFbNV1HQDssYY 3ULcz3W4KrqyqRG+eb8S/DfxN4atF1V4rPXPDsi5g8UeGbtNZ0CQK0cMhe9gG6HbNILf/SI498is Iy4XNcBXXeFPBHifxpeC08PaVPdqsiR3F6wMOm2W/kteX0g2LgZbZkuwGEVjgH9Efhv4NHgTwjpn h2SeG6vYTc3Oo3cAmWCa+u5mmk8lZiTtiUpCrYXcEDmNWZgO6xgnJGBnk8AAetfnH8IlbxB8XPDt xqE7vPdatqWszzv+9aa9tbG41kFjIeskseCxORnPUV137TbhvH2lqHVjH4S09XCkkxsdXvnCP6Ha wb6GvnSuj8P+EvE3imYQ+H9E1LVcSpBJLbW0hs7eSRdyi7vnxDDnqDLIorvL74P6j4etrO78a+J/ CfhFbhx5unXl9d6pr0UH2gwfaIdK0SC4E6nG7MUrKqkb2QggeXahHp8V1KmlXV5eWK7fIub+wg0y 7k+QF/Ns7e4u0QhsgYnbIwcjO0Uanggnu54LS0gmubq5mjt7a2t43mnnnmcRxQQRRgs7uxCqqjJO AASa+2/hH8Cl8MXFv4n8YLbXmuRCG40rSoyLi00acosv2q6kI2y3cTHbGE3RxMPMRpH2PF9LUUUU UUUUV5d8aNPutT+GHi62s4/NmjsbXUGQlVAtNI1KDVb2Tc39yCGRgO+MDmvzYoorode8S6j4jTQ1 1IwM2gaBZeHLOSKNonl07Tp5prT7T8xUyIs3lblC7lVcgvuZuer9MPhDpCaJ8NvCNqJVma60mLV3 lWEQsW1x21gRPhjuMSziHdnLBAcKPlH5/eOfDGr+EvFGraPrX2qa4S7uZ4NRukKPrNlNOxttYRt8 u4TgF2/euUfcjnejge9fDT9nux8SeHINf8W32rWB1VUudKsNLe1t5Y9PI/d3V/JfW82TccPEka4W PaxZi5VPKfir8NLv4c60kCSyXuhan5s2i6hIFExjiI86wvlQAefDuXLIAjqVdQpLxx+1/sx+Gtat 5Nd8U3DXlno17ZRaXY27qyWus3C3fnT6imXG77H5ZgSTymVjNKqSBo5FOd+1LpUMeqeEtcQzm4vb DUtKuMsptlh0u4ju7PYoXIdmu59xLnKquFXaS3ylXTX/AIs1jUvDWg+E55VXRvDsuoT2VvCJIzNP qV011JPegMUleMySJCxXKK7KDhjXM0V2Hw9Vn8e+CVQEt/wlvh0nGW+VdXhZ2wvYAEn2r9SKKKKK KKKKK+WvjR8ERqy3Pi3wXZKuqIpm1jQLOERpqiIvz6hpcEYAF3gEywqB9o++g8/Kz/FpBUkEEEHB B4II6gikre0J/DK3Lr4nttdntJAqrPoV9p9rc2hw26Z7XULaZbjnbiMTQ9DmTnj1jRfg7pPjOzim 8CfEPR9V1Hb5t7omu6ddeHtRsIBDG0jPDBJeyS+W8qRPJFGYC2QkzHivPvEnw78a+EV83xB4dv7G 2EcUrXqCK+02MTStBFHLqWntNAkjOuBE8gflTjDKTxVfS/wluBqXwm+MWgXRP2LTtLm16AKsDYvZ 9HuJP+WkbHG/TrfJJOOqbG+ct/ZguZk8aa5ZrJi3uPC89zJFxh57XVbSKBz7qs0oH1NfcdfNXxv+ D2qeMb218TeFY7afV0tI7HU9NkntrJtRjimAtLq2nnVI/ORXcSmeYAxIgTBTa/xTqGnahpN3Lp+q WN5pt9bhPPstQtZrO7h82NZo/Mt7hVddyMrrkcqQRwRUdpaXd/cQ2dha3N7d3LiO3tbSGS5ubiRv uxwwQqXdvZQa9ST4VSaRFDc/ELxNo3gSG4RZItPufM1vxNJBKv8Ao15H4e0ks/kO4eNneVGRkcMn Az0mkeL/AIR/D7VRq/hLRfGPinWbO6kitLzXtVtdF0+G2MMlvNe2P9lx+ZIJVYL5N3a/cbJCOu09 Bqf7UXieW4DaN4b0GxtfLQGHU5NQ1a58wD53F1ayWS7T2QwnH941mf8ADTvj7/oFeEf/AAX6x/8A J9Z+p/tC+KNato7TWPC3gDV7SKUTx2uqaFf31tHPtZROkF1euocBmAYDOCa4+fxJ4D8Qljrvg5/D V9N9sd9X8CXXlWSSNaeXp6nwjq5eExpIFMywXtuXUsQwbroap8GvFcVgmveGVt/G3hm6hF3Y6t4e fzruW2kuzawxz6G+LtLlePtNvEkvkHesj5jfbW0D4rfEjwNcf2amrXzR6ZMlpPoPiGGS8ithpw+y f2W0V5i5tUjCeWYbeWIrjHBFeq6X+1JrUUco1nwppWoTM6eS2mX93pEccYBDrLFdpfF2J2kMrpjn g5yOI+JPxa0b4kWEMV14H/s3WLL5dO1qLxC1xJbxSSq9xbz2osoxNG4B2qzgox3KRllfxKON5XSK JHkkkdUjjRS7u7naqIq8kk8ADrXq/hz4IfEbxEVYaFJodqZZoZLzxGX0kRSRRCX5rCRWvGVsqqSR 2zKWyN3ytt90XwP8Ivgxbw6l4wvj4p8RoY57Kzmigadtz3McVxp/hhZSiRlRtae+lljE0QaN4nIQ 8trH7UeuyzJ/YHhnSLKBGkEn9sT3mqS3A3DyWQWTWYh4zvXMnJ4YY54O9/aB+KF1MJYdbtNOTaoF tZ6LpMkG5er51GGdyT3Bcj2FeYweJNfttaj8RxazqQ15JhP/AGu95PLfvIE8r99cTMzSKyfu3VyV ZPkIKkg+oWP7QfxPs5Vkn1ex1NFeJzBfaNpqRMsZy8RbTY7eTa4+VsOCB9xlPNd3pP7TV7cefZeM vCek6ppl6Yra4XSTNCE0+VXj1FJ9O1VrqO73ow2xtNCpAKsxDZW9P8Kfh/8AFW3v/EXww11NHvSy z6h4evLVorDT728t/tEdm1ogElmhcOPMg8+3yrpbgpHgeHeJvhV488KS3Q1Hw9f3FlarczNq2lQS 6npRs7UnfeyXdqp8iMovmYuVicLy6LyB53X0V4I+N/h/wDpTaVoXw+mImmNxe3954rjl1C/lGREb qaPS412xr8kSIiqoydpd3Zug1T9qTWZoI10Xwlpmn3AlLTS6pqN1rELwlcBI4LWOyZGzg72lYY42 968j1/4l/Ebx/KNKudU1C6ivZ7hbfw/odt9mhnF06stgbXTl827RAiiJblpWABIJLMWtW/wl1qx0 h/Efje7h8DaAhjWOTU4Xutdv7idJPJtNK8PQMsrzb4wJI7l4CqMZfmSNyrbbxX8PvDisvh7wJ/wk eoROj22u+Prz7XCwms0hvrebwhpm20EYfzDbl7mWRCfML5CrH0ul/tB+JNCjli0Pwl8PdFinZHni 0nQb/To5njBEbypZ3qBiuTgsDjJrSP7Tnj0nJ0jwgTnPOn6yc85Oc6h3710Om/tTanDbBNX8H6ff XYcnz9N1a40q2EWPljFpcw3jBgf4vO/4CK88urj4N+Lbi5u7u/8AHXg3W9TL3VzeX7QeLfD9ldh/ MnEkin+1LozqGCu5UiV9zHYuGyb/AOEmvtaS6r4SvdK8e6OgjkM/ha5F3qltDdSILFNS8Pti6iuJ FcNJbRpK0WHEhAQmvKq19G0LWPEV6mm6Fpl9q164D/Z7G3kuGjj8xYTPOUBWOJXdA8shCLkbmA5r 70+CPw21L4e6PqkutSxHV/EMmnTXFlbTLcW9jbWFtI1rbvIqDNyr3Fws5jkeM4Xy2OCze21+c3x5 z/wtfxVkEcaGAD7+G7Mg/rmvf/2o9Tt08L+HtKkV/tmoeIZNTgAH7sW2madLb3YZv7268gxx6+lf ENaWmaPq2t3DWmjaZqOr3SRGdrbTLK5v50gV1jaZobVXYIGZVLEYBIB6ivTpfgn4w0zTrvVfFF14 c8G2VsUEcviHWoi187QyTvDYRaIt60koWMkQbRI+R5avhtvA+ILDw7p00EGgeIbjxGRGDe3Z0OXS NOR2hjkVdOkvJ2uZwrNJHI01pb4KZUOrZHO0V9QfBv4Gp4ggi8U+NLeZNFnjLaPorNNazaskiHbq d5LEySR2wBDW6owaY/OSsIUXH2nBBBbQRWtrFDbW1tDHb29vbxrFBBBEoSKGGJAFVVUBVVQAoAAH QVLRRRRRRRRX5EsrRsyOpVlZlZWBDKwOCpB6EU2iulbxVqsnhNfBkrxy6NDria/beYJWubS8Wzls 5ILeTftEMglLshQ/ONyldz7+ar7d/Zf0iO38MeIdcPnrNqmtRaeyuVFu1ro1ms0E0CldxJku50dt zD5VAAIbPlX7RfhHVtN8ZT+K2gkm0XxFHYJDepGPItNQstOSyk02dgSRIyQfaIywUOpcJu8mQjO+ EnwXuvH2/WdakvNL8LR+bDBPaeVHf6tdrmNk083CSKsMLf66d42UsDEgZhK0PtH/AAy/4S/tDzP+ Eh8R/wBl/Y9n2POmf2h9v87P2j+0vI8vyfL+Xyfsm7d83m4+Wvpml7Fc8HBbGccHI4yOc89Tg0lf E/7UWlzxeJfDOtEp9lv9Cn0uIA5kFxo9+91clx6bb6LB+vpXy/RRRX2/+zN4Wl0/w7qvim5RQ3iK 5jtdNBWB5Bp2kSSwzTpKjF1Ety8kbRMqH9yr8qUI+maKKKKKKKKKVWxyM9QQQcdO49+vavjn4t/A S5S5uPEfgCxWWzkSe51Pw3b7ElspI4zcTXGiROQJInwf9DjO9XIW3V0cRxfJlFbWheIda8M38eqa Bql3pV9HsHnWkzR+dFHOl0LW7i/1c0LSRozwTK0b7RuVuBX1d4G+Pei+JraHwv8AE6w05mumtLUa tcWdtNoN8ynKya7ZXAMdu3mpG5lRDCGYuVt0jyc74k/s+2ospvEnw53zQiC3uP8AhGUklvftFsIf 313oeoTyPJK7DZKLZyxfMhif/VQHgdDbTtS+AHjWyuJZZdS8MeLtJ1q0hzMqWS6tJaaPbzEkbWWR TqA2A5DfMQPlJ9A/ZXvoll8aac9ygnlj0K9trJpDveKFrqC+uYojxhTJbrIfdPavr+vJvEPxu+H3 hrXF0G91K5ubqK6ltNUl06zlu7PRZYVQuNQnBXecsVZLRZnR0dJFRgAeY1tvAfjqH/hKvEngCe08 K6fDd3N/438RzP4Yubm2ijhTSBpFlpTnUNRS780CD7QsUeBiIyTsIT8y+LPipc6hYz+GPBWn2/gv wWHmjXT9MQW2p6zA9pHYNN4jvonJmkliiAlAY71YpNJcbFevIaKK6Pw14S8ReML7+zvDmk3Op3Ko WlMflxWtsvlvIHvL24ZIYQwRhH5ki72AVcsQD9g+Ev2a/C+nW8c3i26ufEWoNHma0tprjTNHt3kh jLRRG2ZbqVo5BKFnMsYdGXMCMOfZYvh/4EiTyk8FeFFQqsbKfD2kuXVcbfNdoizdM5YnJ5JJrrwA BgcYwOBwB0HA7fy6CsPVfDHhvXZorjWvD+iavPFF5MM+qaTYahLDCZDN5UUt3G5C7mLbQQMkmuZn +FHw4uLlrp/BuhrKzI5SGzFtbhkAAAs7YpEF4yQIwDzkcmrdr8NPh7aQiCLwX4YdFdn3XWjWF7Nk 9Qbi9SSUr6AtgdhXX2dnZ6fbQWNjbW9jZ2yeVb2lnBHbW0MeS3lwwQhUUZZjhQOteBfHr4nT+EdM h8N6FdzWfiXWYVuJbqKFlfTtDkaWCS4trvcojuZpEMcJRXKIJHzFIIXPwZX0r8K/gjb63pjeMPHs s2leG1gW8sLQ3Menvf2cDLczalql1MP3Fi0SsFKvHJIp81ZIo1jaat4t+M+n6fY3fhT4U6NZeHNC eOS0u9ajs0g1LVEjiWzW6tkIDxs0SsPtNzvuWDK+YJFOfLvAvxF8S/Dy9uLvQJrVor1YhqGnX9uZ 7K+NtHKlm03lNHMrQtMzxtFMhzw25Cyn6P03Q/hL8c7K6bSdPbwX4ws7ZZrqCyS1t2LNExN2bKHF vfWouZsSzqkNyxWMSPCrxhvlnxX4V1rwZrVzoWu232e8t8SRyIS9re2shIgvrCYgeZDIAcHAIIKO qSIyL0Xwz+IF/wDD7xHb6hHJcyaNdSRQ6/psO2Rbyx3ENNDbyMiG4gBZ7di685jLiOSQH9KbK8td Rs7S/spo7iyv7WC8tJ0zsntbuITwSoG/hZSD079jxXN3XgDwLfm5a78HeGJpbsy/abhtE01buVpj mSU3aRCQSEnPmBw2ec5rkG+BHwpdi/8Awio+YkkDWvESAEnJCol2AB6AACt7Tvhb8OtLtha2vgvw /LH5hk3ajp8Gr3O7uPtmriebb6KX2129ta2tlbw2tlbW9paW8axW9tbQxwQQRqMLHDBEAFUcYAAr K1Twv4Z1u4S61nw5oWr3MUIt47nVNHsL+dLZJGlSCOa6jdwgZ3baDgFiQOTXnniP4F/DfxEwl/sd 9BuS0Ja48NyRaZuiiUp5X2B0lsxu6s62wckDLda+TPiF8E/FPgUS38AbxF4fRUL6vY2zRzWf7gyz HU9MR5XgjUpIBOHeLaE3OjuI68Zoorq/CXjTxF4J1OLU9A1Ca3KzwTXdg0sx0zVEgDBbfVLJGVZU 2vIoPDpuLRuj4YfSvg7/AIVZ470648RW/wAObG68c6IdMvdW8IaTczWFnd21teW9rcaro2jSTR2M 9uIsyvaSRkvKPIm3GZJpvS3+N3w/8PW+n2F9Y694auEa1sx4bvPDNzpl7odhuaKC6mtQogW3REVl W2kkfYQFjJBRfXNI1jTde0201jR7yC/02/hE9rdwklJEJ2MrBgGSRGDJJE4DIwZGCspAoeLdQu9I 8K+J9W09vLvtK8O63qVnK0aSiK6sdNkureVo5QVYKyq2GBBAwRivhv8AZ20s6h8SrS7E6wjQ9J1b VGjZGY3ImgGiCBGUjaQbwSZOeEI6kVT+JVjqPjv4veKrXwvp17qt1/aFtpzQQQsTFJpFpbaDe3Fz JwkUC3EZUzysqAEFmANe3+Hvgb4H8CaY3ib4j6lbapJYotzPHM0kHh6zdDFNHFHaqBPfS+YjxrG4 2zhxH9lLY3cP46/aGuri3fw/8PLJdA0e3jawi1gokd7JZRxRxQppNgirHYxqBIiE732GNk+zuuK+ aLm5uLyea7u7ia6urmWSe4ubmR57i4mkYvJNPNKSzMxJLMxJJJJJNV60tK0nUtd1C10rSLK41DUr 1zHbWdtGZZZSiGV2CjoqIrPI7EKqgsxCgkfefwm+DFl4CH9s6y9rqviuQSRR3EIeWw0iBy0ZXSzO kbeZKnE07oDtJjQKhcy+50UUUUUUUUVS1PT7bV9N1HSb1DJZanY3Wn3aK5jd7a9gNtcIrqcrlCcE YIOCDX5W+INCv/DOt6poGpp5d9pV5NZzkJMkUwjP7q6t/tCI7QzJtmhcoN8bKwGCKxqKKK/XOCCC 0ghtbaCG1tbaKOC3treNY4LeGJRFFBDGuAqIoVVUDAHFTZxnryCD6sO6kjHXvSUoYg7l4IORjhvq GHTjrR159+evbrz0BxXzr+01FJJ8P9OZFZlg8V6fLKQflSM6XewB2H+86rn3r4Qooor6R/Zs8KT6 l4tuPFUguI7Lw1aTRW0qN5ST6rqtu1kIG3xsHRLV52kVHVldoSSVYhvueiiiiiiiiiivBfjH8Hbf xvbvr3h+K3tfFtpF8y/JDB4igiQCO0vJG2qtygGy3uH4IxDKfLEbwfBd5Z3Wn3VxY31vNaXtpM9v dWtwjRTQTRNskiljfBUqRgg1VqxbXNxZ3Fvd2lxNa3drNFc2t1bSyQXFtcQSCSGeCaMhkdGAZHUg ggEEEV9MfDj9onVNKkttI8cvLq+mvLbQx6+OdT0u3SHyd17FEha9QEI7SEicZkctO5VB6J4r+C3g v4i6Xb+J/h9daZo9xfRLPby2ULR+HtSjSD7OsE+nwKDZSq6AStDCGVxKJYXlJZfLvgxpeqWfiP4g /DLXSNEuPEPhPUtOurS78tbg6nAnkWjWrjcJAttd3NwrRb1eP94u5BurmP2fdQu7L4oaNb283lw6 tZ6zp9+hEZFxaxaZLqqQ7pBlf9ItoXyuG+XGcEg/oZXnfjr4oeE/h79mTXJ7me/vVMtvpWlxQ3Oo m3VvLa7ljmkijji3ZVTJIpchxGG2MF5HUvEHhT4p2VpBp/gW88Z6UJLI32u6lHH4b0zw/Bc3ajVP s+t3rR3bT2yxrJcxacrh1AUyEHFeA+L/AIh+F/B0+peHfg7pOnaUkkVxZ6n40ie5vdYuGmeIXFr4 d1W7lkljtl8oKZd7KzkyW6oUSeT5/ubm4vLm4vLy4nu7u6mkuLm6uZZJ7m4uJnMk0088pLO7MSzM xJJJJJNV6Kt2Vhe6ldQ2WnWd1qF7cMUt7OygmurqdwpcrFbwKzscAnCg8V9Z+Bf2aQRb6j4+vHBD JL/wjelyqOEeKURanrCFuGAmhlhtQMDa6XQPFfQek/DXwBocUUWm+EtDQwGQxXF1YxalfL5pO/8A 4mOpCa4IIZhhnICnaMKK6yw0+x0q0isNLsbPTbGDzBBZ2FtFaWkPmytNL5NvbqqDdIzOQoGWJJyT UGqaPpGtwLa6zpWm6tapIJkttTsbW/gSZVZFmWK7VwGAZgGwCA1cjffCr4c6g8Tz+DNAjaJNiCxs k0xCC4kzKum+UrnIHzOCcZX7pIqS1+F/w6tJJ5IvBnh13nBDi6023voxlt37mG8V1jOe6AccdOK6 nS9C0TQklj0TR9J0aK4dWnj0rTrTT0maMFUeVbRFDMMkBjnGTXJ/E3xvH4A8JXmuhIJ9QeWKw0a0 uRP5F1qVySUEpt1b5IolkuHUtHuEZjEiu6mvzZ1fV9T17UrzV9YvJb/Ur6Uz3V1OQXkcgKAqoAqI qgIkaAKigIgVQFHo/wAK/hXqXxG1IyyGbT/DGnzKuq6qqqJJXAEh0zTDICr3LIQWcgpCpDuGLRxS +t+JfiN4E+FsUmgfCnSdIvtbbTHtLvxdG8V6LNrmeOdoX1Bld9QdlUyPGJlt4pPKGH2PAnzfYeLf EOm+JX8X2WoCHxE93qF89+bOxmButVSSK/l+yTRtB86zSDAiwuflAwMfS3h3xn8OPjCyaD4/8O6b pHjLUpJYrXXdMhGnpeTpa/ZNKS31XzGnFwqOUitLwzW7tFGPnZo4V8X+Jnwq1r4cXcBnl/tTQ70h LHW4bdreN7lY98tje2++TyJgAzRguVkQFkYlZUj4vw34k1fwnq9prWi3c1rdWs0LuiTXEUF9BFcJ cvp+oJbOhlt5SiiWIsAwHYgEfpZ4H8Yaf478NWHiPT0+zi682O909rmC5n02/t28u5s53hxk/dkj LojvE0chRN4FX9S8K+F9YuReav4c0DVbpURBc6no2nX9wIoyWSLzrqJ22gknbnHXiuIu/gj8Lby4 lupvCdskkzF3S01DWLC3BPaKzsbmOJB/sogHtV/SvhF8NdG877J4P0ebzwA/9qxSa9tC9PJ/tt7j yz6mPbn1rt9N0rStFtTZaPpun6TZmVpja6bZW1hbGeUKjy+Raqq7mCqGbGTtHtTNT0jSNbtktNZ0 rTtXtUmS5jtdUsra/tknSNokuFhu1dQ6q7qrAZAZh0NcPrnwg+HGv2/kT+FtMsHSK6SC60OBdFuI JLmMILg/2YIo5mQqrxLcpIitn5SGcN8z+Pv2c9a0SOTUvB01x4j09PMebTZhAuuWkMcHmmSPy9iX nKsNsMaS5ZFSJ/mYfNNFFaOm6rqei3cd/pGoXmmXsSkJdWFzNaThG+/H5sLKdrDhlPB6EEV9K+D/ ABb4F+Kuo2+lfEnw1o58YSQpBpfiGK6vdBt/El4ttHaRWetXGlMjJcusUawMwkjPzRwxxN5cMvrm n/EnwR8PtKbStU8I638O2socwaTNoTyW+valaWaw340bW9PMsN+6mKGFr66ljMu+J3fBYp6V4Q8c +GfHNg9/4c1EXQt/s631nNFJbXunT3EAmWC7tpgOfvIJYy8bsjiN3CtjrK/NW+jsfFPxhuLaedr3 Sde+IxszcW0vM+l3/iP7KjWszdjAw8tscDFeuftN3lzqPijwf4ZtbKae5h0ye8tRbpJPc3tzr2oC wis4LaMEu26yXYFyWL4xwKveBf2c4oLf+2/iTdLZxW32mWbw/b3cEcMNtbFSLnVtdtpSqoQJWeO3 YbV2MZwd8a2vGHxx8NeD7a98L/CvSNLjkSW4jn1mztLW30SG7CJAbzTreBcX0mFK/aJcRkojD7RE 2K+V9d8Qa34mv5NU17U7zVb6QMvnXcpcRRtM1x9mtIh8kMKu7skMSqi7jtUDisWivsD4UfABAmne JvHcJaRit3ZeFJ4vkRfvWsniBZOrMfnNltwBtWckmSBfriiiiiiiiiiivzs+OfhGfwx491S7CzPp vieafX7G5l3ybri9mMmrWrTeXHHviuWdhEpYpC8O9izE141RRRX6OfAkOvwp8Jg7x8mtna2eFfxH eSKVB7EfMDXrmTkEdjkY4IxzkH27GlyT3J+YnvknqeevX8aSiiivjn9qfULWS98GaUjn7ZZ2uuaj PGFwFttTltba0ff3LPaT5HbA9a+TaKK9V+FPwzu/iPrUkLzfYtB0k282uXyFPP8ALuCxt7GxjbrN P5bgSEFY1BdtxCRSfobe6hoPhmwt2v7zSfD+lQ+Tp9p9qns9J06HZCfs1jaiRkjXEcZ8uJAPlU7V wteEeIv2lvB2ml4fD9hqPiaZTEVnIOjaa6spMoFxeI1wGU4+U2gU9m715nqf7UXiWWdW0bw1odhb bF3RanNf6vOZMYZhcWj2ShfRfKP1Nbem/tSsGgj1jwepUzqLm603V2VorYsAzQafcwEPIq5O1rlA x4LJ1r2vwj8ZPAXjCWGzstVOmapOdsWla5Gun3U0j3K2sMNvOWe2lmkZ18qGK4eVgSdvytj1Oiii iiiivm74r/Ae28Ty3/iXwm0On6/JHLc3mlMscWn65eBvMaSObKi2upRuDOQYpZNpkMZaWY/D9xbz 2dxPaXcE1tdW00tvc21zFJBcW88MhimgnhlAZHVgVZWAIIIIBFQUV7Z8L/jRrXgHyNIvUOr+FWux LLZMSb/TI5iftMmizsyqMsRK1vJlGYNtMLSSSH6yvfBeka7pvi3XvCMtj5HxH8HXMVxayWsS6bqe sTWzy6B4hMsy+ZayoZphcKI/ndklZUniZpPlX9nfU5LD4mWNnHEki65pWsaXMzb90MUNr/bfmx7e Cd9mqHPADMeoBr9BK+ctG/Z20PTPFE3iTXvEF14lsY7q71JNN1a0jDy3D3Bngm17VGmdbvYCXnzD Es0gy48vdE/z18ZPibP4916S0027mPhLSpVGkW7Qta/bLlYfLudWu4WZmZ2cyLbl9pSEj93HI8ob xmivQfDvwt8feKHgGmeGtSS2uIYLlNS1GB9M01rSdlCXUN7fBFmXa6vtt97svzIrCvovwp+zFYQf Z7rxlrb38qMJJdH0QPbWRaK6OIptVuAJpYpYgocRwwOpYhJPlDn6W0PQNG8NWEel6DptnpdjEFxB ZxKnmusKwefcycvNKVRQ80rM7YBZmPNa1FFFFFFflr468RHxb4v8Q+IfMleHUdSnax82KOCZdMg/ 0XSo5ooiVDrbJEj4Y8gkljknuvgh4AHjfxXHcX0SSaD4ca21DVkkEDpeTO7NpulvbzBt6TvE5mBQ qYkdCVZ0J6H47fFKfxNq1z4R0e5jHhjR7pUuZbcsf7Z1O2XbK8srKp8i2kLxwomUkZfOJkHk+X87 UVp6Rq+paBqVlq+kXs1hqVhMJ7W6gOJI5BlGBVwVZGUlJI3BV1LI6lSQfsrW44vjx8JYtbtLWJfF ugPcyLa2/mqq6raxxtqmmQmaN3Md7beXPDGjkeYYEeY+W9fEVfeX7N3ihtX8GXWgzyK134WvjDEN s286Vqhe7smlmkYqziUXUaqmNsaRgr0LfQ1FFFFFFeHeMfgB4I8TtJdaXC3hTUmVh52kQxf2XLJt RI2udGO2MBApwLZ4SzMWcsa+ZPFXwE+IHh3zri0sY/EthHlhcaEzz3YjacQwrJpEoW5MhBVnW3SV VGSXwpNeO3ljeadcy2Wo2d1Y3sDBZrS8gltbqFiocLLbzhXUkEEAr0qrWlpOq6hoWpWWr6VdPZal p9xHc2dzGEcxSxHKlklDI6nlXjdSrKSrAqSD9sra6H+0T4C0+We7tdI8UaPcL9se0gN5JpN47GKe N7W5MTtaXsKCeMLMQrBVMsjwSLXo/wAMfh+PhxoV5of9r/20LrV59VFz9g/s0xieygtDbm386fke Ru3b+c4xwc8v+0Lq0Om/DPUbVxN5uuX+laTatEV2pMl4urym4JYEIYbSVDgH5ioIwSR5X+y5owM3 i3xFJZ3ReGDT9G0+6XclvMJ3kvtWsomlKxPKvlWTtlxsDLkgSc+pz6j4e+CPhOfVNba21Pxj4iuL jUdVktzHHqPirxLcubq9McvlqIbK3eYgMIljiQ7hGZ5ts3xV418e+JPH2oR6h4gu0dbZXjsNPtYz b6dp8UkhkdbW3ycsx4aWV2kYKqs5VEA4uiul8KeE9b8aaza6FoNqZ7uf55ZpCyWdhaqwWa/v51De XDHkZOCzHCIrOyIf0F+G3wq0L4cWkzWrHU9cvEEd/rdxCkUzQKd4tLGAF/Ih3KHdQ7Mz7TI7bYwn p1FFFFFFYWu+J/Dnhe2F14g1vTtJiaK5mhW9uo4p7pbRA9yLK0J82d1DLmOGNnJKgAlgD4R4h/aa 8K2DSReH9I1PxDIk6r9puJE0XTpYGiLNNbSzJNckq21fLktY8/Md2FXdwdz+1JrTzO1n4U0qC2OP KhudRu7udBtwfMuIkhVjnPIjXjj3O/pX7Utk81vHrnhC6toDEftV5pWqQ3sxmEZwbfTruG3UIz44 a6yoJOXIwfcfC3xS8C+MTFb6Nr1suoSx27f2VqAfTdRE1xC0zWsMF2FFw8QVxKbV5UUjO8hlY+Y/ Hf4VP4nsf+Eq8OaeJfEmnoBqVtbbhca3pcUeA0UAXE11b4XygMPJHujBkZIY6+FaKKK/XjIPIzgg EZ9DRRRRXz3+0tctB8PbWIKrC88TadbMSeUC2N1d7gPrEB+NfBdFFdJ4U8Kaz401u00HQrYT3lxl 5JZCY7SxtEYeffX04B2RR5GTgsxKxoryOiN+kvhTw3ofw+8LW2lW72lpZ6bafatV1KbbZpdXaQA6 lrN9LM7bd4Qsd8hWNAsYIjRQPP8AxJ+0D8PdBke3tLu78SXaG4Rk0SBJLKOaFAYRLqN28UTRyk4E lqZgNpJHChvHtT/ak1qWKNdF8J6Xp8oJ8x9T1G61aN+RtEcdqlkVwM5yxz7Y5l079qXVYbdl1fwh YX1zu+WbTdUuNJgC5OQ1vdQ3jE4wAfNGMHrnA9b8OftBfD3XXS2vbq88N3btaxKmtQBLOWa4DeZ5 OpWbTRRxxMAHlujCMMrAffC+129xb3sEN3aTw3Ntcwxz2tzbSJNbzwTIJIp4J4yVdXUhlZSQQQQS CKlooooooryr4qfCzTPiPpqMrQ2HiTTomXSdXKcNEWMh0vU/Lyz2zMSykZaFyZIwQ0scv59+I/DO t+EtVm0fX7CWxvoVEgV8NFc27OyR3dnOvyyxMVYB1JGQynDKyjAorvvAHxC1z4e6wmpaW5ubGYrH qujTSSJZanbAFSG258udOWguFUsjcEPG0kb/AHH4fl8OfE2Dwp8StHtorPxBotxPbFp2jmuLWGQP Y61oWpCzcb1ME8lxZF2UozxTFAkk0MnxLqqJ4A+Ktyx064t7Pwx41W/tdOLyRzPpFnqw1DT44pbj LFZrXy2jd87lYMcg8/pjnpg9QCD7Hng189+NPgDaeNfGV74pu/FE9la6hLpjXOlW+ko9x5FlYw2E 6QanLcbUZ1i3K7WzhC2SrAc+e/Hf4mpZoPhv4PuLS102ztFsvET6WPKWHyibZfC8BiVUjiijUfal hJzuFuSmyeN/k2iur8OeB/F3i0r/AMI94f1LUomlng+2xweTpkc9tb/apoJ9WudltHIEKkJJMpJZ FALOgP0B4S/Zj1K5aK58Z6vFp1s0UEh0zQ2W61EtLA/m29xqFyht4JIZPLBMUdwj/OA6gK7fUXhb wN4V8GQNB4d0e0sHdSs1388+o3Cn5ik9/cF5WXI3CPdsXqqiuroooooor4M/aP8AEtxqvjhNAGUs vC1lDFGjLBiS+1e3i1K9ukkVRIQ0ZtotjsQGiLKBvOfIPB/hq68YeJtG8N2b+VJql2sUlwFjf7LZ xobm/vPKleISGGBJJRH5gL7di8kV9O/Gnxlp/gbw5afCfwikVvnS4oNWmglCzafp0h3m0kFrtzc3 +XlumkA3RSFmRjcB0+PKKK+0fhf4k074weEdR+Hfjl5tQ1fT7b7TbX5Qrey6bCY4LTVE1A7wb60l dY3eRQZUZPM87dcZ+SPEOhah4Z1vU9A1SMR32lXktpPhJ0hmCcw3dt9pSN2hmjKzQOyDfGysBhhX 0H+zP4pksvEWp+E7i5C2euWcl9YQyNO4Or6aoaRbaNcxoZbUyvM5AJEEa7uAp+26KKKKKK868afC vwX46Dzavpn2fVZNgGuaUyWWrfKIkHnyhXjuP3cKQILuKTy48iPYTur5a8S/s1eMtMKv4cvLDxRA 7RRmPfDomoozq5kkeHUJjb+Um1RuW7LktxHgE14Pqmha3ockUOt6Rqmjyzo0kEWqWF1YSTRKxRpI Uu0QsoIILDjPesmivs74YeKdJ+LnhO7+HXjyaS+1q1jklsL2RFS+ubCCJUtdSttQcvu1C1ZnWR2Q GSIguJwbk13Pwx+DB+G+t3mrr4pfWI77SpdOex/sj+zY1dryG6jumkF3PvKCJkAMYxvOD1B9a8Qa r/YWga5rf2c3X9jaPqerfZhIYftP9nWUl4YPOAbZuCYLbTgc4NfAnwE0d9V+JmiSC1hurbR4NR1i 9E5gKwRw2bWlndJHMcs8d3NbFNgLK2HGApZfsRvD/h7QfEHib4qeKJza3EUa29lcatJHJb+HdEsr RNLY6dFbtN+9v5RJLGEzKyzpAsSSyTJJ8dfE34xa549nu9OtJZtL8I+dF9m0kCJLi+S1cvBd6xPF uLuzYkNushijZY8B5I/ObxqirNra3V9cQWdlbz3l3dSpBbWttE9xcTzSHZHFDDECzsSQFVQT6V90 /Cf4G6d4WhsfEHiq3jvvFaSLdwWzSLPp+gPtzbxxpHlJruMne85Loj7fJAMYnk+hqKKKKKKqX+o6 fpNnNf6pfWmnWEAjE95qFzDa2kXmSLFH5txcFUG52VVBPU454FeE+I/2jvAukGWDR49Q8S3KRExv Zwix0xpxKUe3mvr/AGyDAG4SRW0qEFQpPOPN7z9qbUX8r+z/AAdY2u0P532zWLi/EhJ+QxeRb2+z AzuDbs8HjHNiy/amnVY11LwZFK5kPmzWOtvAgiJGDHa3FtKSyjPWfDccrivYvDPxz+HfiUtG2rnw /dKZNtt4lEOmiSJApMyX4kktcMW2qjXAkJDHZtANbHxS+Htt8Q/Dk2mn7Lba1Ys1zoWo3EbN9kuy V861leP51guFXy5sbgp2y+W7RKp/N/VtJ1DQtSvdI1a1kstR064ktby2lKM0U0ZwdskRKOpHzJIj FXUhlJUgnOoor9JvgpdC8+F3hGbyVhCWd5abFYuGNhqs9m0u5+cyGPeR0BOBwBXqVFFFFFfAH7Rm qpqHxImtEieNtC0XStKldnDLO8qvrXnRqANq7bxYyDnlSehAHg1FdD4f0SLWLonUNTt9C0S1aM6p rd3FJPFZJLny4rezgxLc3Em1vKtoQWIDudkUckieyXXxuj8NaJb+FvhXo3/CPaZbDfJrmsR2l9r2 oXLrC0t9NagPbJM7LJHI0nnhoygjWAIqr4XqWraprNx9r1jU9Q1W78tYvtWpXlxfXAiQlljE10zN tGThc4BJx1rOoor7C+E/ir4E+HIrMQtPYeJGeC2fW/FWln7ZNcSB4XubO6tWu7XToCJ5I2xNF+7C idpNvmH6rsr6x1K0ivtOvbTUbKdSYLuxuIbu0nCsUYxXEBZWwQwOCehB5Bq3RRRRRRRXifxk+Hfg /wARaBf69qlxY+GNT0uP7W/iY2wxKiItuljq0cH7y6WQLHDAAGmR9iwhtzQyfnnRRX1J+zr8R203 UP8AhBdZu5TYalJv8OPcXEYt9O1Il5bjTollGVW8LBkVZAvnLhY2kuGYeSeJLU/Dv4p3ogsYkh8N +LLfWNN09bh3j/s2O9j1nSLU3Ehkfm2aJWLFmUk5ywOf0qgnguoIbm2mhube4ijnt7i3lSa3nglT fFNBNESroykFWUkEEHJrwX46eJNTax074c+GIZrzxL41YxS29pIyXMOjRSZmyySJ5a3LI0ckkuYv s6XPmbR8wyPBP7N3h7TbZbnxtIdf1N1lBsbK7u7TRrVSymJo5IfJuZpV2tlnZEw5XyiVDn2xPAvg dEmjTwb4VSOcKJo4/D2jpHMobeEkRYQCAcEZHB6CtTSvD+h6EJl0TRdI0ZbnYbldK06z08XBiB8s zC0RN+3JxuHFa1FFFFFFFFct451CXSvBfizUbe7+w3dl4c1q4s7zzVheC+TT5DYtFIxwJPNCeUOr MQBk4FflhX2toMrfCr4AS6zFOia34jhGp2W67gTZqHiSOO00x7ASR5d7eyWO8eAq2Wjl5CZK/FNF FFe/fs7+LH0HxwNEmlij07xXbmxkM1xb2scWpWUcl3pM4kmQs7ufNtIoFdN73APzMqKea+NXhaPw p8QdXt7aPyrDVwmv6eheE7YtSZvtUaLCqhES7S5jijK5EaqCSfmPoH7L17dx+Ltf05JWFldeG2vr m3GNkl1p+qW9vZzucZyiXU6jB/jOe1fb9FFFFFFFFVb2ystRtZ7DUbS11CxuVVbizvreG6tJ1SQS os9vOpRgGAbDL1APaub/AOFe+Af+hI8IZ5/5lrRRg/8AfiuW8R/BP4b+JEO/QIdFufKigjvPDYj0 eSGOK4+0ORZwobRpH3MjSzWzsUIAYbUK/Pmm6N4m/Z98baVe6lfPe+Btduo9O1XUrJLiOwmtyZI4 5NSs1juGiu7MM15CkYdpEEkcMpDThftoYxngggYIHsCcf09jXxr+1HrskmqeGPDafaY4bXT7jXbg eawtbqS/uG0+zYwDgvbi2nCuQcCVgMZbPrHwVsrLwX8JrfWdXafT4bxdS8V6tJdgukNsw8q1ntoo E3lJLK3t5UQCR2ZyR95UHxZ498Z3/j3xLfeIb1Ps6S+Xb6fYrJJJFp+n242W1shkJ+Y/NLMV2q0r O6qoYKOMor0P4c/DzUfiPrEul2OoadpsdlBFeX095MGuBaNcpbytp+nRnzLiRQ24j5IlwFkljZ4w /wCiHhTwhoPgrSYNI0Gyjt4Y0UXFy6RNf6jMpLNdaldxqhmkJZiCQFQEJGqRqqL0tFFFFFFFeceP fFHwytLG60Tx1qmiTQSSRW11pE+/UdStnurRpre5Onaast3bt5Z3x3KomzKFXVmQt8C+Oh4COrM/ gCTXv7NaW8FxBrUFutvERclraXR7pZGuGtmjO1Y7yJZk2BneRpGWPiKKK9f8EfGvxr4MMFqLz+3d Dh8qL+yNXeScQWyeVH5WmX5zNblYojHCmWgTcW8hjWx4zHgv4mCTxP4OI0LxpLsk1vwTeCOL+3Ji sSzX/hq7j2w3N28smz7KoW4u9ryiBZQRceEUUV+pfgPWj4i8F+F9Ye7F/cXuiWDX92Bgy6nDbLb6 ruGAAy3KSo2BjI4yMV1tFFFfK37UerNDo3hXQQkTLfanfatLLvbz4W0q1WzgQRhtuyX7ZIxJGcoM d6+MKK1tG0m41zUbfTbaW1tzMwM17f3CWmnWFuuPPvtQvJOIoYl+Z2IJ/hVWchT7rofxP8N/CrQ7 jRvAtuvivxBqE0V1q3ijU7SfTdHaRFiaC00/T/3d7PBCjXEOJ3g2y7pl3pJ5Y8b8S+MfE/i+5+1+ I9avNUdDmGKVkhsrY+UsDG0061CW8JdUXeYol3nLNliTXMUUV758KNS+CukhbjxpBf3mt+W0vn63 pP2/w3a8PbNaWenac9y07uku8yXltgNGrR+U4Bf7m0fxBoOvwvPomsaXrEUOwSvpt9bXot2kXciX C27sUYj+B8Ht641qKKKKKKK5Hxj4H8N+OdPWw8RWQnEAneyvonNvqGmTTxeVJNZ3C9MfKzRSB4mK qZI32gV+Z2v6baaPrWp6ZYavZ67Z2F5LbW+r2KSJaX8cbYE0KyZ+hKM8ZIJjklj2yNjUV6v8IfiC /gDxTHcXLL/YOseRp+vK/wBpZbe3M4aLVo4rXczSWxLNjy3JjaVEUM6sOw/aT8P/ANm+OLbXIo5v s3iXSoJ5J5JI3hfUtLA065gtVQAqqW62bMGzlnYhiDtX6z+FuvSeJfh/4W1WYzvcvpaWd1LczGe4 ubvSZH0m6u5ZTyTPJAZSTzhvmJIJMXxR8aDwJ4N1HWo9p1KVotL0VHSQpLqt8G8pmZEkXEESTXOy QqriPy9wZ1rwH4f/ALPtzrXleJ/iTdagJdQkOpPoXmyrql1JNdLctL4j1GbdKjTjzPOhjKzjeC00 UqtGPo7Tfh14D0iO2hsPCPh6M2qFIp5dKtLu+CsDuMmo3iSXEhIYgtJKxI4PHFaOn+EPCek3Ud9p Xhfw5pl9Fu8m80/RNMsruPeu19lxbRq6hgSDhq6Kiiiiiiiiivyr8Y31vqvi3xRqdoxa11HxFrd9 bM3l7mt7vUpZ4WbymZclWH3WI9CRzX0z+zho1toui+K/iHrCpa2cVvJY21+63xlg0zS4zqniC4W2 iQrLExW3CtGsj74ZEUL8yv8ALniDXdQ8Ta3qev6pJ5l9qt5Ldz/PM8cIc4htLb7Q7usMMYSGBC52 xqqg4UVi0UV1XgnxHJ4S8WaD4iR5QmmajDJdiCKGaeXTZs2+q28UdxhC0lu8sa5ZcFshlIDD6H/a d8Krb3uh+MbW3CJfo+iaxIq28Ia9tlN1pkkygCWSaSHz4zI24KkEaEqNobw74V6ncaV8RfBt3bCI ySa/Y6a3mpvX7PrMn9kXZCjHzCK4coezYPOK/TiiiiiiiiikcB1dCFZHUo6MAUZHXy3VlPBVgSDm uSPw+8BMdx8E+ESTySfDejnJJzk/uaydW+E3w41qBYLnwfotsqMXSTSbRNEnV9hQFp9J8lnHP3JC yk87SQMfNHi34QeJPhZqdv468E3c+r6XoM8GoyJOzrqthFAxF4uox2Pki5s3TK3LwlD5TuJEWNWl P134S8S2fi7w5pPiOwXZBqlqJjESzNbXMbNb3tozuqbzDMjxFwoDbdyjaQT5L+0Zraab8O5NNHkt N4h1Ww08RtOsc6W1pJ/a091DB96RUa3ihcjgeau45IDef/suaD8nijxRNaLybPQdOvvO+cbAdR1q 1+zq+Od1g++SPPGI24kB87+O/wAR18Y+IBomk3Uc/hzw/K6wz21xJJbavqjwql1fkHbGywnfBbuo cY8yRJGSfA8ForZ8P6Jd+JNa0zQbCSzhvNWu4bK3l1C6isrRJZWwplnkP/fKIGd2wkaPIyq36HfD T4V6J8N7S4e2lbVdcvo/Kv8AW5oFgke2DiVLKytwz+TAGVXdQ7NI4DOxCRLH6jRRRRRRRXN+JfEP hXQ7GYeKtU0ixsrq1u1ktdUmt2bULaKEfbYIdPk3Pc5VgpiiictuC7SWAr4N+Kd38JL67kuPh/Dq trfNKklyILP7P4Xu1nZ7i5ktLe/dLm3lRnWMRxwLAFQLHGB858dooru/CXxI8ZeCpoDomsXK2ULf No1473mjTI1wtzPE1hMSsZkK7XltzHMAzBZFLE16P4p8Y+FfjBaacdWMHgrxzp8SWltqFyWm8Ma3 DK0KtZ3l/GjT2R855p4DOrQwpvEk7GTcnhN/YXel3t3p1/A9te2NxNaXdu5UtDcQOY5UJQkHBB5B IPUEiqdFffv7OGrPqHw6SxdbdDoOt6npsPlFvOlt7jZrInugxPJkupI1IABVQMbgxPvdFFFFGeuT 0BJPsOeTX5U+LtaXxF4p8Q64jXDQarrOo3tsLsg3EVlPdM9lBLtZwPLiKRhVYgBQAcAVztFFFa+l 6Brmuu8WiaLq2sSRqXePS9OvNQkRB1Z0tEcgcgZIrZ/4V949y2PA/i/5QWb/AIprWuFH3if3HA9T XIujIxVgVZSVZWBDKwOCrA9CO4ptFdJ4c8W+JPCF2b3w5rF3pUz7TOkDrJa3W2N44xe2FwHgn2CR /L82NthO5cNg19hfDj9oTTPEc6aR4xisPDupGJ3g1UXPkaFfyK7u0En2sk2kgj27DLNIkjBwHjZo 4m+kqKKKKKK/PP41/Eqbxv4hl07T7uRvCuhzvBp8SNGINRvYsw3Osv5LMsgclktWLHbDgqEaWUHx OiirFvcXFnPBd2s8ttdWs0VxbXEEjRTQXEEglhnhkTBV1YKysCCCAQcivZvi7cxeK7HwX8SbaGKJ /EmkyaTr8NvbGOO28RaDL5Ny00gkl2idHH2RJG8zyIlY55C/VHwI8RN4h+HGk+eZpLnQJZ/Dc8rQ wwxuunKkunpB5PDLHZzW0ZdwrFgxOT87d5pfhHR9L1/XvE8MUlzrviGSD7ZqV35Ms9vaWtrFa2+m WDQxoI7dRErMoBaRtpleTZHs6aiiiiiiiiiiivJfjnLJD8KvFjxMUYppMTEf887jXrWCVf8AgSMw P1r8+/DukjXvEGhaGZmthrGsaZpTXKxidrZdQvY7QziFmQMU37tpdc4xuHWvrj9qTU2h0Twnoiwx mG/1S/1N5yXEkT6PZpaRQooONri+csSCQVXB5Ofi2iiitrw7qq6F4h0LXGhNyujazpeqtbiTyzcL p18l2YRJg7d4TbuwcelfW37UejRy6L4Y8Qh40lstUudGkQQIZLmPVLQ30LvchgwWE2jhEKsD5pIK 4O7xr9n69ktPiho0CY26lZa1ZTEjpGmly6iMZHXfbqK/Q2iiiiiiiiiiis7WNI0zX9MvNH1m0hv9 Nv4DBdW0ykrIhYMpVlIZXRsPHIhDq4DIQwBFLwzoreG9C07Qm1CfU4tKhNlZ3NzBbw3H9nQSsumW s4tgqM1vb+XA0qqvmFPMIBYivzu8Yag/xG+J+oSabLZn/hIvEdpo2j3Iju7a0ltVli0LR7ydJw8y eZEkUs2Y85LYReEHuP7RHie10bStC+GWhFbayhs7OfUraOSaX7PpmnqtvoWlvNK7MwzGZnWXL/JC 27DHPyLRRVqzvLrT7q3vrG4mtL20mS4tbq3dopoJom3xyxSJgqVIyCK/SH4VfESD4ieGxeyRx2us 6bJFYa1ZLNE4Nz5Ikj1K2jU70t7n5zGHUFWSSIGQReY3ptFFFFFch4y8eeGvAWnpf+IrwxG4aWOx sbeP7RqWoSQx+ZJHZ2wKg7cqGkkZIkLIGdS65+HPHXxw8ZeMpZILW6l8NaIwUJpelXTrNKPLeOT+ 0NUjEc0wcSMGiGyIgJmMsu8+M0UVuaT4a8Ra+s76F4f1vWltjGtwdJ0q+1Jbcy7vKE5s432Fgrbd 2M4OOlaM/gHx1aQSXN14L8WW1vCu+We48OaxDDGM4zJLLCFA+prkqKKKK+9f2bdb/tHwDLpUk1qZ vD+s3lpFBGyi4j0+/C6nBPdRBt2HnluhG+0BghUfcavoOiiivz9/aK1b+0fiVd2gh8oaFpGlaV5n m+Z9q82FtbM5XaNm37Z5RXLZ2bs/NtXwmiiir+n6ZqWrXKWelafe6neScpa6fa3F5cvyB8sFurMe SBwOprov+Fe+PtxX/hB/GAbIG3/hGdZ3ZPQY8jv2Fc1e2F7pl1NY6lZXen3tuwS4s723ltbuByu4 JLbzqrqcEHDKDVOirun6jqGk3cWoaXfXmm31uH8i90+6ms7uHzY2hk8u4t2V13IzI2DypIPBNfUX gP8AaTv4poNP8fwR3lrI6p/wkOn2qwXluZZ3d59T061xFLGoZFH2WKNkRDhJpGr7Egngu4ILu1mi ubW6hiuba5t5Flt7i2uIhLBcQTRkq6OrKyMpIIORxUtFFFFFfJP7RHxMurWVvh9odzJbboFfxTPH G8cskN5ClzZ6RDcMchJInEt1sX51dI9+0zRt8e0UUV79qOoReOfghaTz+Sdf+FWp2Gn3M0z3SyS+ GNab+ztNS2it4Ut9zOtvCUdmkCWbSGRTKEf0T9l7xGhg8SeEpXiV1lh8RWKLHOZ5lkRNN1VpZs+X sj2WYRcK2XcjeoOz6I1LwZpes+KNI8Tao0l8/h6zaPQ9MlWJtPsNRuJ/NudZ2Y3yXBCQJDubZH5Y dR5m1066iiiiiiiiiiijOOfTn8q/IevuvXLK78Gfs4PY2pu7S8HhzTI75L2JGubeTxVq0J16xlhk RfLA+2XECgpvQY+beNx+FKKKKK+6tesLfxZ+zlp72aRTy6R4T0XUIJrpDG1vceGIY4dYaEkE7xDD eQo38QbHAevjjwfqC6T4s8L6o8Mlwmm+ItE1BoIcCWcWepRXBijJ/ibbhfrX6q0UUUUUUUUUUUEf Tp7nOTzx06Vyfhnwhp/hG41tNFcWuiazexapFoiQRrbaVqkkRg1SWxmU7hBcLHblLYjbEyN5e1JB Gnx7+0n4jfU/G9toKPJ9l8M6ZCjxSQwoo1LWI01G6mgmjzI6PbmzUhyNrIwVRks/otxqZ+EfwI0q zi2WnirxVbSmAR77S9hutdU3V1qM8fmw3CTWFmY7fzkDeXcLArKUOK+MKKKK+4fgL8VrjxJF/wAI d4juRNrVjbPNpWpXFwz3WtWcRLzW10Z2zJc26/OGUlpIgWZQ0Ukj/S9FFFFFZ+satpmgaZe6zrF3 FYaZp0Pn3d3NuKRRhljQBUDM7uxWONEBZ3YIgLEA/Fvj79ovXNYefT/BIm8P6Q8KxvqNxDB/wkNw ZrZ4rtY5EeaK1TL/ALpoCZgUWRZkLGNfnG4uJ7y4nuruea6urmWSe4ubiWSe4nmlbfJNPNKSzOxJ LMzEkkkkmq9FaOm6Tqms3K2Oj6bf6reujyLaabZ3F/cska7pHFvaq7kAckheK6E/Dv4gAEnwL4xA AJJPhjWwAAMkkmDoK5S4t57SaS2uoJba4hcxzQTxvDNFIvVJIpAGUjuCKgooor6j/Zd1VofEPifR PJRk1HRbXVDOXw8b6PffZUhRMchxfMxOeNg45JH2rRRRRXC/E7XP+Ec+H/ivVFluoZk0e4s7Seyf Zc29/quNKsJ4pAyFfLmmjkLq25QCwBOAfzBor2/wn8AvHniTyJ9QtU8Lac80ayz62skWo+R9oaG5 aDRlHneZGFZ1S58hXBUrJtbcPoLQf2cfAOjQNceIrnUPEUkVpN9qe7um0bSYtknnm+ih090mi8uN Sr+beSJguxUHbs3l8YfAvwPJay2F94OsbmS0e3juvDenQ6pdm2UCOSK81DQIZ5FL4G4XEgZ/vfNg mn3f7QHwutkDwa9c6gzDmK00bWY3Uggc/b4IF5yTwx4B74BnT49fClkRm8UMjMu4xtofiEsh/uOU tGXP+6xHvXZx3Pgbx1B5Sy+FfGFvZPBctbs2k67HZSXKN5EksD+b5TsoZRuUEgMp7ivCPGf7M+lX +688Eah/Ytwdn/Eo1SS6vNJf/VREwX5El1BwJZX8wXG92Cr5Sjj5F1/w7rfhfUZNK8Qabc6XfRqJ PJuFX97EXaNZ7eaMmOWMsrKJI2ZSVIByDWJRX2v+zx8SjqdkvgPWJv8AiY6ZbyS6Bdz3JeS+0yM7 pNM2zEsZLRTmEKxHkDaERYCW+oaKKKKpanYrqmnahpss91ax6jZXVk1zYzCC9tluoWgM9pPhhHKg bdG20hWwcHGK+U9e/ZbTF1L4Y8Usp2wfYtO16zDZb5FuftWs6eRgH946bbDI+WM55krgbz9m34i2 oiMEnh3Ud+8v9j1O4TyCpAUS/wBoQQctnK7Nw4+bBxnr/D37L+ovcs3izxFZQWkbRbbfw6J7q5uV ZH85Wu9SihWBkbZtxBNuBYHZhS3sX/CC/Bj4d6ev9s2HhuETQZ+1+K3tdSv9SfTIR9pms7fUi5aQ h1aWKxhQMzJiPlBXE3Gn/s6fEe5Gm6Zd6Vo2rvDb21nPpFvdeEZHJvVWOG0tb+3hsbm4laTytpgl nZSdvCBl8/1r4beI/CfhPxb4L1c2WoaSwm8c+ENahn+x241Xw8ph1vT7i2aPzTeXOjiW4S2aV408 hzEXxNJHmfs3+Ko9F8YXXh+5IW18VWiQRSYj/d6rpnmXNkJJZHXbG8T3MYCqzNK0SgAZNfd9FFFF FFFFFFFFeS/HWOSX4VeK1jVnYJo7lVBJEcHiC1mlc47Kqsx9gTXyj+z1pdxqHxN026iaFY9E07V9 TulkLB3glsjo6LAApBcS3cTYYj5Q3O4KD6Z+1UP+RDP/AGNA/L+zq+Q6KKKUAsQACSTgAckk9ABX 6S/GnSZtY+GXiqC3ihmuLWzg1VWmEQMMWkXsWoX8sTyfdk+zxzKNhy2dg++RXyR+z3YG7+J2lXG8 J/ZdhrN+y4JMok099N2DHTBuA34V+hNFFFFFFFFFFFFeWfGbxXL4R8AateWkzW+pakYtD0uZDOrx XWoo3nTxTWzK0csVsk8sMhbiRV69D8s/s86Kk/i2+8WXsotdJ8FaRd393ePPbxwQ3F/ay2kS3KSH eY/s4vJmdV2oYl3sNwDdLofwl8R/F3Xbvx94oml8PaF4hvDqFlbDZda1d6YJkhsLS1UrGkUQtF8q G7mjywVJFt5I5Ax9P0L4S/Ai4ZNHtLjTvEuqW3nNcE+L5Z9VlCTfP9ps9EuYEURkiM+XAuABnLZY 8t4p/ZhsZlnufB+uyWcuS0el64huLRnkuASkep2i+bDHHESEDwTszABnGSw8GvPgt8T7Hy/P8I3s glMgX7Fc6bqJHlhS3mCwnlKZ3DaXAzzjO040dO+A/wAUNQktd/h5NPt7pkBu9R1PTIY7SNm2Ga7t IZZLlQvUqsDPjkIeK+h/hN8FvEfgLWV13UPE9ipeG6s9Q0TTLSW7tNRspId1sX1K9MLxyJMFl+S2 JATaH2u4H0fRRRRWP4h17TvDGialr+rSNHp+l2r3Nx5flGeXGEhtbZZnRGllcrFErOuXYDIyTX5i eK/FWseM9cu9e1y5M93cnZDGgZLSxtEYmCwsYWJ2QxhjtGcsxZ3LO7ueaor334dfAXxD4vjs9X1x 38PeHLiOK6gkZY5NW1O1abafsdox/cK6qxSe4XoUkSKZGzX1hoHwt+HXgu2N7baJp3mWEVteXGt6 6yahc276VG0h1RbvUCY7Rgd0srWqQpnBwAihTVfjD8M9Hljhu/F+lzvJD5qf2St3rcIQSNHtkuNF jnjRsqfkZg2MNjaVrFm+P3wtint4k8Q3FzHMxWS6h0XW1t7QLjD3C3ECSnPbyo39xmi8+M3wa1WG TTtQ16y1GyuQizWt/wCHNdnspsOHRZobux2EBgD8wAB5BFVrr4Z/Bfx4LxtHh0B7qGGK3mu/BerW kJ08MzGGQ2OmO9mHcK4Dy2zFgD12gjx/xP8Asw6pbLcXPhLXYNSjX7RLDpmsR/Yb0xxxeZDbQ6hB uhmmkYbAZY7eMEgllXJHzlrvhvXfDF62n+INKvtKulaVVS7gZEnEMhieWznGY5o9wIWWF2RuoYjm sKvpv9mDWXtfFOvaGzWqQaxo0V6vmsEuZb3R7sLb29rlgHzDdXEjoEZsJuGFV8/btFFKB0ABycAD GSScYPHPr0r8oPEWqjXdf13XFga1XWdZ1PVVtmlE7Wy6jfSXggM4VA5Tft3BFzjOB0rFr0bwd8Kv GvjgJcaNpRh0xnC/21qbmw0zBMiFoJHBkuArxNHJ9ljl8tsCTbkGvpXw1+zJ4dso7e48Vavf6vdp JBNPY6eV03SmCorT2UspD3Mqb9w86OS3Yrj5UYV2Ln4DeAEVWHgqzu9Hv/LI8u38QeI7DUI5izB8 C71FHikU8t/qiMfJwKsXf7QHwshgM0fiC5vZPMX/AEW10XWVnIbJaTdeW8MWB3/eZ54Bpln+0B8L ri3WabXbnT5GLA2t3ourvcKBjBZrCCaLnPaUnjkdM9fpfjP4f+OrYafY61oGuR6ms8R0S+eEXd7H agzzrJoOpqkzooQyHfBjau8HaM1wPjH9n3wT4kV7jR4j4T1RjvE+lxCXTJCWiDC40SRkjASNHWNb WSD5nLyeZgLXx142+G/irwDc+TrljvsmaBLfWrFbi40W6lnieVYIr2SOPbMBHJ+5lVXwhYKUwx4K ivo/4CfE++0DWbDwVqlyJfDmtXbW+nGYSySaPq14cWy2jRI7eTdTFYpImARJH84NH++Mn3TRRRRR Xzf4w/Zw0jxHq99rem+JdS0q81XU9T1TU47yxttWtmuNRuftYjsY4HtGhRHaT/WPLlSoBBUl/HLv 9mn4g28EksN54Yv5ExstbXUb5LifJxiJr60hi46nfKtXdF/Zl8Y3r2763qui6JayCT7QsLT6rqVu yowiUWkKxQSbmCg7bsYDZ5IK175pPwe+FfgW0n1LVbayvo4tyz6v41u7K4s4I7p0hjhaC4WKyT5y BHI0Pmbm2huQK5HUr79mjxBcRaPOPDVrOlzLBHc6bpep+HLdZm/dtJLrOnQW9u8Y25R5pWi/iXIP PKxfCyTwD4gg1XTtWutX+GXi/RtQ8Oa7q1jJpn27S9D8TWZggvru8kBg+yIzW922owqEVEffH5eF m8O8Eatd/Dr4jabcanss30TW59H8QRuXu47e1aVtJ1rI09mExhUySR+WXBdFYBwAD+mfI68cd8jr zwPYHrRRRRRRRRRRRRQeQR3Pc1+UXhzSl13xDoWiPO1qms6zpelPcrEJmt01C+jtGnWHKhygcsFL DOMZFfoF8d8L8J/FgwRvGhqMYwAPE1kTke2MflX5xUUUUV+jfwe0mOT4ReHdK1KCO5tdQ0zVlura QSCOex1jUrmfypB8rbWhmAYqR6g4wa+EvDGj3DeO/D3h+/SWxuj4t0nR71GRfPs5zrMdlcoyMcb4 2LAgnGRiv1KoooooooooooorN1nVrTQdI1TW77zPsekafd6jcJAIzPJDZwtPJHAsrKpkbG1FZxkk DODX5t+FNPn+I3xI0+DUEheTxJ4huNT1iNHltontmmk1jWlgZCzITCswiGc7toz3r3rx14W8Q/Gj 4i6hZ6NOll4V8GeVoE+r3bXp09NSWVZddj0+xZF828RnMTqmEdYIi8yrJCT02kfB34K6JONC1/Wr LW/EcxsYGs9U8Tw6XereyRKdlhpGl3EEqLcmRXSKYzNjbsc8lpvEn7NHhHUmM3hzUb/w1IzxH7O+ da0xYUi2OIYruRLkPI2HLvduByBHgjb89618B/iXo0sqpokWs20ZhUXui3ttdRTNNGHxFZ3Bhu/k OUdmtgoIOCVIY59p8E/ihfRtLB4Su41WTymF5faTp8hbaH3LDfzxOV5+8FK9s5Br2bwR+zz4w0HW 9P1+58VaTo95pc9re2Q0yHUtUadgf9Ksb8M2n7YZEJhmWOVxIjOhwpyfr6iiiijk9OeO2T055HuB 1r85vi/8TLvx/rstvazhfC2kXVxHodvEkkQvAD5L6xdiZUkaSYLmJJFXyozsCB2laTyCivUvAHwk 8U+P5o5rW3Ol6HuQza/qEMyWTRC4ME66YmAbuVNkg2RsFDLtlkiLKT9feFfgN4A8OJbS3mnHxLqc Q3TXuuYuLR5ZbQW1wsOij/RvK3b5IlnjmdGYHzWKIw6rVviL8O/CMQsr/wASaJYjTpU0o6Xpzi+u NPe1QwrZvpOjrNLAsSx+WVaJVTAQ7TtFcvc/H/4W28Hmw6/cXsm5V+zWui6ys21icvuvYIY8DHI8 zODxk5qdvjv8J5olWTxOCssZEkUmheImKCRMNFMBZlTwSp2kqeeSKop4e+Avjo6bBZWvgq8uZ1mu bOx0W8h0LVrhTF584udP0eS1umKxxs7JPGWjUM2F+YnznxH+y7aMjy+EvEc8MqwJ5dh4hijuIp7k 3B8121XTkQwxiIjan2OUl1wXAfKfOHi/4e+LfA0/l+IdJmgtnkMdtqtuRd6TdnzJUhEN9FlVeRYm kWCbZMEwzRKDXE16R8ItVOj/ABK8HXYtzc+drEWlCIOY8f29E2iecCFbPl/aPM2hfm27cjO4fphR RRRXzV+05rgs/CejaFFPdwza5rDXMqQnZbXWnaPAXnt7wqwJxcT2kscZUqWQtwyLn5T8DfD/AMRf EDUpNO0GGJUtommvtSvXmh0uwUoxgW5uIEkbfKwKxRojMxy2AiSOv2donhL4Y/BDT49V1nUbMawy ArrWrJHNq08qxrY3cfh7TbdXmjjzcHzktlkdY3/fyOigjyHxj+0zqt5vtPBGmf2PBgj+1tXS3vNU bKxurW+nqXtoCjCVG8xrjehVh5TAivnXW/EviHxLMk+v63qesPG88kAv7ye5itWuWDXC2cEjFIVb aoKRKq4VQBhRWFRRVm2urmyuILyzuZ7O7tZo7i1uraWS3uLaeFxJFNbzxEOjowDK6kEEZBzX0t8O f2iNT0x7bSfHTSavpry21umvAL/aemWyQ+QZL2GGMm9UMI2eQkXHMjlrhyqD6p8SeFfCvxD0RINT trTVLK7tDJpmr2jW73dnHdhJkvtH1IBwm7bE2VykgAEivHlT+c3jjwff+BvEmoeHb8tMLZ1lsb8w SW0ep6fMC1rfQo5YYYZWRVd1SRXj3sUJrkK774XX15p3xF8FT2Mohmm8SaXpzO0cUga01a6XS76I pKrAeZBNIm4DcudykMAR+nVFFFFFFFfOfxZ+OsPhKe98MeGIY73xEts0V3qsjo1loN3KV2Kluyst zcrGWYoWEcTlN/nESwj4h1DUb/VbuW/1S+vNSvpxH597f3U13dzCKNYYvMuLhmdtqKqKCSAoAHAF Ua+p/gp8bTo62fg3xhdH+yA8VvomuzSFW0gBv3Om6nKetoG2iCdj/o/3GJt9ptvFvGGiXfw38f3+ n2FyVn0DVrXUdFvSFuJEhzHqujyzefEkcksatGJv3Rj8xXA3Lgn9GPCXiWz8X+G9H8R2KiOHVbNZ mt8ySm0uo2MF/Y+bIkTOYJ1ki8wRgPt3L8pBroqKKKK8Y+JPxq0DwEZdKtkbW/EptzKlhbSRfYtO czKiDWrpW3RMV3yJAiO5CgOIklSU/JHiT42/EbxI779el0S1aSGWOx8Ob9JjieK38ghbyJmu2VyW d0luWXccgAKir5pqOqanrFy17q2o3+qXjqqvd6jd3F9csF4UNcXLM5AHQZrX0Lxn4r8NGEaD4i1j TIYLlbxbS2vrhdPkuFIO+501mNvMDtAZZY2VhwwI4r6Q8B/tJyo8enfECDzYiqRxeINLtFWZZXlV TJqunQlVKKrM7SWqbhsCrA5bcv17BPBdwQXdrNFc2t1DFc21zbyLLb3FtcRCWC4gmjJV0dWVkZSQ Qcjipa8m+OU8tv8ACrxXJDK8TtHpUBaN2RjFca7a29xFuHVXjZkde4JB4rhv2cvA8uh6Bd+KtStx De+JUgGnJPbbLm30OBmdJVkmVXVLxyJdq5R4kglBORi3+0to733gSz1SG0jll0TXbWa4umKLLaab fwyWM+wuwLLLctaBlQE5CnAVGI+DqK9P+JnhS38KzeDEt7C606XVfAXh3U9WhuhMrLr0iPDqieXM A0bBkQyRHlWJ6BgteYV3Xwz0ybWPiB4PsYYIronX9Ou7iCcweU9jps41PUTItyQjgW8MpMZyX+4A SQD+nFzbQXdvcWd3BFcWtzDNb3NvPGk0E8FwnlTQzxOCrI6llZWBDAkEV8RfDLw7q/gD452nhq+t 5SJ4ddtra8mhltxqOjrp9xe2WrWiQyMpWU2y7lLSKjCSM4kjJT7jory34i/Frw58PIBHM66vr0rb YfD9ldQx3MQ8lZ/tGpy/ObWEq6bC8Zd937tGVZGT408R/G34jeI5CTr0uh2yywzQ2XhzzNHSB4of J+W+hY3jq2S7pJcspbkAbUC+V3FxPdzSXN1PLc3EzmSaeeR5ppZG6vJLISzE9yTXUaZ4+8baM0Da b4r8QWyW0wnjtv7VvJbIy7gWM2nzu0EgbA3rJGQ3QgivePBf7S+q2Rjs/HGnjVrUKwOsaTFb22rq cSyg3FgzR2s+WaGIeWbfYilyJXPP2DpGr6br2mWes6NeRX2majAJ7S7hzsliyY3BVgGV0ZWjkjYB kdSjqGBA0KKKKK+CP2ifFq694zTQrZ4ZLDwrA1oJIJYZ1l1S+SO41Q+bCTgxlYraSJjlJIpAQCSB 7Z8MNF0PwN8G7rXvFNqgt9Ztn8Ra1HIlnJLeabOVh0PSxJEyiaG5i8opa3EhUvcvFIoEjqfmH4if FXxJ8RLhY79k0/RbaaWWx0OzZzboXbEc99McG4mVAFEjgKuWMSRiRwfMK94+H3x48T+FJobLXpp/ E2gPPD9oF7NJca1YQBWjkOlX07jdgMjeTcFkOwJG0O53r7u0fWNM17TLPV9IvIb/AE2/hWe1uoGJ WRSdrKythkkRgUkjcKyMrI6qykDSoooooor5g/ah1j7N4c8N6EolDarq1zqLSI+2PytGtBC9vKo5 YO94jrngGPPJxXxNRX2f8Dfg3BY2+m+O/E0cVxf3MNtqXhrTd8csOnwTItzZazdFCVa5ZSslvHnE Aw5zcYFv6D8TvjRovgH7RpFnH/a/iprTzYLFArafp0kpT7M+tzrIrqGRmmSCINI6qu4wpLHKfiLx f4+8U+OLx7nX9Tmmg895rXS4C0Ok2G5mMaWdipIyisYxLIXlK4DyMck8ZRRUkcjxOksTvHJG6vHI jFHR0O5XRl5BB5BHSvYfCvx1+IHhlvLl1P8A4SOyIbda+Immv5FLypI80GpK63QfarIiySvEoZiY iQCPo7w/8WPhv8VbRfDvi3TLTTby5YpFpeutDcWE1xKJbWJtG1rbGUuBG4CvtgmV5NsJfBavLviT +zxqGlvcax4Ejn1bTnmuZ5vDxw+o6XbrF9oQafLLIXvYwQ8axYNwP3YH2hmd18c+FmsNoXxE8Iag v2UKdZttPne7cx28NprOdHvLh5A6BTHDcPIrM20MAXBUEH9OaKK88+LOrDRvht4xvTC8/m6NNpgR JPKMb6466JHcFyrf6prhZCAPmwVBBII/OTQ9A1nxLfx6VoWm3Wp38oQ+TaRFxFEZUhNxcynCRRBn QPNKyouQWYA19oeEPgh4M8BWEniLx3eaZrNzbQxSXM2rJFD4a0n7RALSSBba8LR3JM0jJFNcL8xM RSCKUc4ni/8AaZ06zknsvBWlDV2VYxFrOrG4tNO8wSo0nlaUojuZUMe5AXlgKvhtrquG+YvEXxB8 Z+LN6a/4i1K+t5FiD2KyrZ6Y/kP5kTPplksduXB5DmLdkDngVxtFFFe0eAPjd4r8FSRWl5LN4k8P pGYhpGo3bLNaqtssFt/ZupyLM8KR7EAgw0W3cFRHYSL9v6Pq3hP4m+Fjc28dvrGh6mpt7zT76FGl trmPZLJZX9vlvLnhYo6lW4+SWJypjc/D3xj+Gc/gLXpLrTbSUeEtVl36PP5slytjO0RkuNHup5AG V0IdrfzCzSQgfvJJEmK+M0V+rPhPU7jWfC/hvWLvZ9s1XQNH1G6ESlIvtF9p8d1P5aksQNzHaCSQ K36KKKKKK8p+KfxT0z4c6aqqsN/4mv4S2laRvIVIyWT+09T2HK2ysCFAw8zgxoQBJLF8D+LPGXiH xrqMmp+INRmunMsz2tmJJBp2mRzBVa20yyZmWFNsaBiMu5UNIzuSx5WvWPhf8U9R+H1+1vOsup+F dRkxq+isytt3qIn1HTVlOxLgKNroxCTIBHIRiOSLa+O2kaZ/wkWneM/D8sFz4f8AHOnrqltc2ywx wvqNoFt9TAt0VJEcgwzTecoczSShvnVgPpn4B+Lf+Ek8BWljcTI+peGHGi3MZeATNYQxh9HuGt4Q Csfk/wCjq7jLtC53Ftxr22iiiivP/HvxL8M/D6z36vc+dqc0BlsNDtMPqF8DMIkkwflhiDbi0sxV cI4j8yQBD8c+Kfj/AOPvEJmhsLqHwzp0hmRYNHUi/MDyB4BNq026YSIoC+Za+QDk5UAgDyXVPEGv 655X9t65q+sfZ9ywDVNTvdQ8kOSzeT9rd9uSSTt703Std1vQ3ll0XWdU0eWdBFPJpeoXenyTRKwk CSvaOhYBgGAbjNe8+CP2jfEuhtb2XiuL/hJtKQwxm8Ajt9etYV8qDzFnG2O62RrI+ycCSWR8vcqK +x/CnirRPGei2+u6Fd/aLKcmKRHXZdWV3GgM9jfW+T5c0YZcjJDKVdGZGR26Kobu6t7G2uL28mjt 7Szt57q6uJmCQwW9tGZpp5XP3URQWJx0FfEP7N/gyXVvEtx4vuUddO8NRvDZNtZUu9av4GhEY3xs jpb27SPKqyK6O9u3zKTX1b8SdGXxB4C8WaUYLi6ll0S7ubS2tNxuJ9R01P7R0yOJEVi264hjGwDL /dGM5r8vqK9OvPCKW/wj0XxhNELe6vPG2p6fauqwu2oaRcaWqpLNKjblFvdafcpHGygnzHboVJ8x or9XfC+lz6H4a8O6LdSRTXOj6FpOlzywmQwSzafYR2crwGZUfYzIdm5A204wtfGnxc0EfDz4raJ4 2htjLo2q65Y+KEhjcBjqel6hDd67ZgySvJukk23AkZUTM5jQYibH3N6H6EemD70VyPjHxz4a8C6e moeIb77P5/nLYWMEZuNQ1Ka3i814bS2XHqqmWRkjUugd13Ln4w8Y/tB+NPEZkttFZPCWmMCvl6bM Z9Vl8xI9xn1qREdCrq7RtaxwEK5VzJgNXiupatqus3Au9Y1PUNWuxEkIudTvbi/uBDH/AKuLz7pm bauTtXOBV3TPFPibRYHttG8Ra7pFu7iV7fTNX1CwgeQDAkaK0kRSw9TXsfhb9ovxvosqJr32bxVp 4VEMNysGm6jGsUDRxeRqVlFgktsaVriCZnAIDKzFh9jeCvHnhvx/psmo6Bdu72zpFf6fdIsGpafJ KpaNbq3BYFWAJSVHaNiGAbcjhexoooor5c/aX8aLY6RYeBrR/wDSda8nVNYO0EJpNnc5sIMSxEZn uo/M3xSq6fZyrKUm5xP2aPDcdnB4i8fahcJaWsUEuiWsk0y29vHawiLVNZv7szxhRGmy3Ecom2jb PvXhTXA/En4xz6rHP4T8DyTaR4LihuLKeUCT+0vEhuJ/PvL68u7sG5VJ33s29xNcCSSS7Z2maOPw OvTPA3xX8XeBJYItP1CS90RJVafQL9jNp7xbpGkSyaQM9ozNK8pa3KhnCtKsgXbX3p4A+IGhfELR xqekuYLi3KQ6ppM7ob3S7l1JVZQuA8MgVmgnA2uAQQJFkjTuKKKKKKK8z+Mmp3GkfDLxdd2yRPJN psemETCQoINavYtHuXUIy/OsU7lMnG4DIYZWvzTor374NfB6XxtOmv8AiCOa38J2s5WOPLwzeILi JyslrbSKVdLZGBW4nQglsxRMHEjw/XnjTxx4Z+GWgQT3qJEBGtloehackMM935EaxrBZ242pFBAp TzH4SNNqgF2jjf4Y8d/F3xb45nuI572bSdDdpkg0HTriSO1+zSMCkepSpta8faqbmlATdkxxxBit eWUUUV6N4W+K/j3wj5Mel6/cz2ELWo/snVD/AGnpxt7RiVs4YrrL28TAlXFpJExGPmBVSv014Q/a H8M+JUGi+NtNttEkvYEsZ7mQ/b/Duom6QW11FdxTputopCxG248yJY8+bMAMml8QvgBpGv2x8R/D l7OzuLi2fUF0iCUPoutrct9tgn0i73mK1MiPtiRP9GI8sL5CBnb46v8AT7/SL2Ww1Kzu9Nv7Yp59 pe281pdwM8ayx+ZBOquu5WV1yvIII4Nfqp4f1Ua7oWia2ITaDWdI0zVfsxl842w1GyS8EBmCxh9g cLuCKG6gAcVrUUUV8v8AxB8Kz/Fb4t2nhkX95beHvB+g2lx4hljhk22d5qk5u2tLCSRGhFze25tA jvwFjd9shh8tq3jz4t6N8NLFfh/8ObS1a90q2lsp9Q3LcWOhXTOfNjWNwwur0MXknMh2RykCTzX8 2NPkLVtX1PXb+41TWL651HULt9891dSmSVj91VBPCoo+VEUBVGFUBQBWbRRW94d8R6l4X1JNT0xo GZoZrS9sbyBLvTdV066XZeaXqtlLlJreZfldG5HDIVdVZfqnTfhb8Nvi74e/4Sjwot/4L1Ce4kt7 6wt2XUdN03VROlzfQy2E3lh08p/9G+yzW6BGjYxqVaEeA+NPhR418DB7jVtNF3paBc65pJlvdKTc Yox9plKJJb5klWFPtMUYd8iPfjNebV7/APBX4t3Hg2/g8Oa5K0/hXUrmKJJZpjnw5cTynde2/msE W2d33XUfG3/WodwdJvf/ANoPwdD4h8Fya5BEz6t4UJvoWiieV59JmZYtXtnxIiqiKFu/NZXKiFlU ASM1fANfQ/hL4XXOu2fhnx98ONRa6m0nVtMOs6NqqRWl/pmv6ZcWt1eDSrqYNa3NuvmfaYxM6EQ7 FYyTM0a/eNFFFFFFeWfF/wAfnwD4TmvLOSNdd1WQ6ZocbG1kkhnaLfcao1tOfnitk6ny3XzXhWQb ZK/N+aaW4llnnlknnnkeaaaZ2kmlmkYvLLLK5JZmJJZick8moqKK9d1S/m8feA7a+neKXxL8OYIb C/kKWyXer+DbyVbfTbslWEsrabPiGb90RtnWV5DI7k+k/sz+MjZatqHge7c/Z9ZE2q6Pwcpqtnbb tQg/dRlv3trF5paSVUT7PtUF5eftKiiivDfjh8Sx4J0EaTpbq3iXxBbXENu6XLRT6NYOhhm1fEBE gkyTHaHKjzA0gZvJaN/ifwl4K8SeONSGn6Bp8t0fNhS9v5FkTTdMW53Mtxqd6FZY1IjkZV5d9jCN HfC19s+DfgD4J8MLFcatAnizVUaYm61a2X+zVEiPFsi0IvJCQI2HNwZiHAdGQ7QvtVraW1jbw2dl bwWdpbRrDbWtrEkFtbwoPkjhhhCqir2VRWXrnhrw/wCJrUWniDRtP1aFUuI4he20U0tqLpRHM9nc MDJC7AKBJC6vwCpGAR8tfEr9nZLW1utc8A/aJRAqyTeFpDJdTNEinz5NHvJXMkjgBWFtLud/n2SF /Lhbzj4M/FV/AOqvpuuS3kvhbUsRzxK7zLot75mU1WCzIJKYylzHFtdgQ4EjRLE/6DqyOqyIyyI6 q6OpBV0IDKysOCCOhGexBxXn3jbwLH49utGstZuTH4W0i5Gq3OmWzAXOu6oFe3giupyge2ggjMgz DMTOJ3BEJgjkfv4o0hjjhgjjighiSKKKJVjiijRdiJHGgAUKBhVGMYAwAK5rxn4eTxZ4U17w6ywM +qaZcQWrXTTJbw6ii+dpdzNJbgvthuFjlO1TnbgqwJB/K6ur8EeG5PFvizQPDqLI0epalDHdmCa3 gmj06H/StVnhluvk3x20csighiSoVVZiFP1H+0LDYeKvCVr4j0a4e8PgvxNqvh7V4o9iJYPcSLZX 4uo5PnDJcwWix7ScrKHwVII+Ma+nv2YfD9tfeI9e8Qz+W76Fp9taWcMkIcx3WttKr3sU2co0cNvL DgIdyzEbhjDfbVee+O/h7YeMm0nUobz+xPFHh+9tL7RPEUVnDfSWj2t0l0tvd2UzIlxFuXeiO42P ypKtIknfQNO1vC1zFDDdPDGbmCCd7q3hnKZmihupI4WkRGyFdoULgbtiklR5F8Yvidb+AdDe30+5 h/4S3VYsaPatEt0LSDzAk+r3cTkIqIA6weYG8yYAeW6JKV+NfBHw78W/E/VpbiAz/Y5L4nW/E+ot JPFDNKPtNy5eVg91ckEN5atnc6GRo0bzB9seFfg14A8KwRiPRLbWL4BGk1TXoodSuXljkM0UkMEy +RAVLBVMEKMVC72dhuPqee+Qfxx36gdefUVyniHwP4Q8VpKNf8P6ZqUssUMJvWtxBqiRQSCWKKLV bXZcoobPypKARlTlSQfkL4n/AAAu/CdhLr/hW6vdb0e2y+o2N1FC2qaXapCpa+862CJcwhhIZikE bRLtYiRBJInG/CH4mXfgDXoobiZW8Mavc28OuQSrM6WSM4i/tq1WBXcSwKcuiI3moCm0uInj/ReK WOeOOeGSOaGWNZIpYmV4pY3UNHJG6HawYHIYZ6jqKfRRXC/EfxrbeAvCl/rk217wg2OjWzRtMlzr NxC7WMc6o0f7pdrSzfOp8tGCfPsB+D/hd4Rl+IXjqysL8vc2Mbya54jmmmZ5Z7C2mV7mOaQzRTM1 1NJHbPJFIZEMplwQjV1/x8+IR8WeJm0LTbwT+HvDkhhRoJZmt9S1kpi/vmjkRAfJJe1hPzrhZJIn KTGvAqKK9y+B3xJfwX4hTSNSnb/hGvEE8FtcrJcxQ2mk6lNIkFvrjm5IREUYju23p+6w7FvJRD+g 1FFFFFFeB/Gr4ceIPiJqPgq00cW8NlYya9/a2p3U0Sx6fFdizMLC2DCWZ3ELiNI1xuA3tGp3D4q8 XWXh/TdbuNL8N3d1qdhpgWyn1e4ntJY9X1C3Gy/1HTY7NdkVm8gP2aMyzNsAcytv2r1vwb8Ix+Mf Hml2VzHHLpmmBtc1WKUQPHPaafInl20kFwrLIk1w8MMqbTmNnPavsL4xfEyHwBoL2+n3EQ8V6tEy aNB5K3P2SLzBHc6vdRyEKqxruEAcMHmx8kkaTbfzwuLi4vLie7u55rq7uppbi5ubiV5ri4uJnMs0 880pLO7sSzMxJJJJOas6bpmo6zeQ6dpVjd6jfXBfyLOyt5bm4l2IZHKRQgkhVBZjjAGScAE19OeE P2ZdRuTHdeNdVTTbcxq7aToskVxqOZIm/d3GozK1vE0cmzPlJcK43KGXhq80+IniPw/pmqX/AIY+ G1rZ6R4ethPZX+r6bNdXGo+JJLiFY9RtrjWbpmnfT0IMS2iStbyspm/eK0Xl+PUUUV7j8N/jj4i8 Ftb6ZqrTeIPDXm2sb293NLPqelWdvb/ZRFoVzNIFSNUEZFrKDGfLCRmAu8lep/FT4VaX4200fEf4 atBqM19Eb7UNO0xCY9cjbJmv9PtwFdL9GyLq0KB5GDZRbpWSf6a8NapJrvhzQNbmjjhl1jRdK1WW GIu0cUl/YpdyQxMxJ2qXKjJzjrW1RXgnx3s9V8SWnhLwHoUUran4m1u4vDMZvI06LTdCtM3ranIO fKRrqGfARuY8KrSFFORqeq+Ev2d/CaaPpKxax4x1eFLh/NAS41G4QNGuq6sI2JgsYWMiWtsr7mO5 UYubm4HyN4u8beI/HGpHUfEOoPclXmNnZR5i07TIp2BNvp9oSQi4VFLsTI4VTI7sN1clRRVm1urm yuLe9sp5rS8tJo7i2uraWSC4t7iFhJDNBNEQyOjAMrAggjINfU3gbR/A/wAb9OurfXNOh8P+OdFj ge+1Pw42n6WfEVpM83/E0m0gK0Ukvmvm/kW2B3tDtmRJFhj4Txp8AfGnhaOa+05YvFOlQhmebSo3 TU4Iw0UYkutGbc53M7Y+yvPtRGkkMaivC6734f8AxA1r4ea0NT0tzPZ3Hlw6vpEshjtNUtI2JCOc HZNHuYwThSUYkEPG8kb/AHp4o0jRviz8PriHTbi1u4NXsU1DQNQLJttNWtwXtHkdo5WhZZA9teKi eaqGaLCsTj81rm3ntJ57S7hltrq2mkt7mCeN4p4J4XKTQzQyAMrqwKsrAEEYNeq+A/h3pnxH0y7s dE1WXS/GmkxNdT2Oruk2i63p8t2kUdzY3FpGJ7RrZW2TpJHcB2MRVkDsIvvrwfYXWleEfCul30X2 e907w1oNjeweYk3kXlnpcNvdxGSMsrbZFYZUlDjKkjFdDRRRRRWL4i17T/C+h6l4g1R2Sx0u0e5l CGMSysMRw21uJWRTJK5WKJWYbmYDIyDX5geJvEeqeLdd1HxDrDxPf6lMskggjEMEMcUSwW1tbxgk hIo0SNdzMxAy7M5LHAoor2TwLfP4u8Nax8LNRunkmuB/bnw++0XLCKy8UWAkll0W3V2ijVdThlnj DXE6wQyFpBG80oqp8HPHK+BfGFvcXjbdF1dBpGslml220M0yvb6kI1dV3W8qjczo5ELTKq72BH6P g/Tp7nOTxz06UUUVx/jzxhZeBPC+o+IbxVmeAJBYWRliifUNSuDttLWMykEjrJLsyyxJI6q2wg/m 7/xU3j/xNwLvXvEuv3nC/KZZ5WQnALFY4YIYl6nbFDEuTsjTj648Bfs5aFYWUV546Daxq0quX0u2 vJoNIsFZ0aANLaeXNPMgVt7GQRfOUCPsWQ/RWl6RpWi2xs9G0vT9JtTK1w1rpdlbWNu1xIiRyTtD aoil2VVDNjJAGTxU19Y2OqWk1hqVlaahY3ARbmzvraG8tZwkgmQTW1wrIwV0DKCMAgEcgV4D45/Z 18Ma8Li/8LSDwxqz+fN9kSNptBupmSWURfZAQ9oHlMahrfMcUYIS2Y4x8t+F/E3iv4P+LrhJbSaC 5tZhaa/4evJXittRgVSUDvCWXcqv51pdJuUbg6+ZE7K/6JeHNf07xToem+IdKeR7DVLYTweairLE ysYp7edFZl8yGVHikCsVDKQGYYJzfGmgX/inRv8AhH7bURplhqt1Db+ILuIuNQ/sFUaW9tdJKjYs 1yyx27tMGRYpJSUkICNuaRpGm6Dpllo2k2cNhpunQLb2lpACEjjUlizFiSzuxaSWVyXkdmdyXYk6 Fflz8QfDg8JeNfEfh9FRLex1GQ2KLK82zTbxFv8AS0kllGWcW8sXmZz82Rk9Txtfeur+GLf/AIVN f/C62heDxFofgbRfE01pDGuoPdag9/PqV7BpieaZpJJ72yuYnKIFjE8WzcGEQ+Cq9N+EHhuTxP8A ELw7ZmNntLC8TW9Rb7ILuGOz0hhebLuJiFEVxKsVqXY4BlXhvun9K653xX4V0XxnolzoWvW32i0u P3kUkZCXdjdxqRBf2ExB8uaPJwcYILI6vG7qy+FNL1PRfD+maNqt9BqV1pVuunR6jBFLAb6ztCYb C4ngmaQpMYQgmHmPlwSG+bAreM/F2meCPDt94g1ORNluhS0tTKI5tS1CRG+y6fbkhiWkKkkhW2Ir SNlUbH58f8Vp8ZvGfT+0NXv+37yDStD0qF8994gs4N/qzu7f8tZ5f3n1v4H/AGfvCHh21tbnxFbL 4n13y4pLk3haTRLW4HmebFYaZhRLHtdUZrwSbiiyIkJYx17pbW9taW8NpZwQ2lrbxxwW9tbRJBBb wQoIoYIIYQFVVUbVUABRxiqGr6DoeuJHFrejaXq8cBZoI9U0601BYZHAVnhW6V9hYADK8nAz6V80 eP8A9m3T54ZdR8ASPYXcUckknh6/u5J7K5EVuojh0y/uS8sUrsjEi6leNnkH7yCNefl3w94i8ReA PESanprS6dq+mzTWl9ZXkUiJMiS+Xe6Vqtk+xihZdsiHDK6h0ZJEV1/THwz4j07xboOmeItIMxsN UgaaAXEPlXETxTta3VvMhJAaKVJImKkoSpKMyEMd2iiqt/e2ul2N7qd/L5NjptndaheTiOWYQWdl C1zczeVAC7bI1JwqljjgE4FfmNq+oav8SvHNxdxwFtT8UaxDb2VruQi3ilZLLTbSSaJIwVghEcbz GMZCmRucmvefjB4lg8CeFNE+D/hq6dZrfS7VvEmoWcsECz286SG4sJ7dGklikvpmN5cRl1xEyKDJ FOwHyjRRXYeBvGOoeBfElj4h08NL5DGG9sfOe3i1LTpsC6sZpEyBkBWjZkcJIqSbWKgH9NND1rTv EOkafrek3C3On6nax3NvIrqzBZBh4JRGWCyxMGjmQnKOrI3zAgalFFFFFed/Ffw/qfirwDrug6NA txqd+2kC2heaK3RvI121ubh3mmIAWOJHkPPIGFyxVT8M/EPwZo/gB7Lw6dSk1rxW0VtqOtXNq9vD o+jwXFthNFitsvPLcGTM5nlaH9yYSIcyMV4vQNEvvEmtaZoOmR773Vr2Czg3JM8UPmtiS6uPISRx DCgaWZwh2RqzEYBr9HtT1Hw38JfAkRJjg03QtPSx0y1cxQXOr6gsLNDbgWyANc3coeWeRYsZMkzg Krmvzs8V+Kta8Z61c67rl0bi7uMRxRJuW1sbRGLQWFjCxPlwx7jgZJZizuzyO7tziIzsFUFmYhVV QSzMTgKoHUnsK+hfB/7Ofi7Xoor3xBPD4UsZUWSOC4hN5rMiPHHNEzadGyLCGDMjCeZZUdSGhq/8 Sk8HfCaOHwn4L063uvFlxBDe6n4t1SW31PW9Ej855bBNMIUR2V8ytuWaCKF0hEUgDyvHNH81EliS SSScknkknqSaSiivQ/AnxM8UfD+53aPcrPpk0pmvtEvQ8unXbmEwmYKpV4pQNpEsLqSUQSb0XYfq PVNM8J/tE+Ek1fSHj0jxlo8CW+2dg8+nzvumXSdWMY3TWEz+Y1tcomUJZ0UMLi3bsfgY91D4Dj0G /tbiz1TwnrWt+HdTiuWjkzdx3h1XELxFgY1ju0RWDEHaWXKFSfYaKKK+ffjj8SYPA+m3GgaEj2vi zxRbpfS6hZxRWb2NjldOOqT3KxgzXEsVs1nbsh3oqbzIhiiWT4Joor6C+C3ji2XUNO+Hvi+0ste8 KarqKDRrPWLCPVoNG8Q3LtFaNZwXCShY7l5XjdQmFkk8wFA05k9T8afs0aVfeZeeCNQ/sa4yuNI1 WS5u9JfHlRn7PfYkuoMASSNvW4DuQq+Ug4+SfEfhjXvCWoNpXiLTLjTL4RxyrHMYpYpoXXKzW11b s8Uqfwlo3YBgykhlYD3f9mXX1sfFesaBK8CRa/pa3FuHWT7RLqOjSNNDbwMp2gG3mupHDLz5YwRj Dfb1xBb3UE1tcww3NtcRvBcW88aTwTwTKY5YZopQVZXXKspBBBIwQa+JPjZ8GYvDCTeLvCsCxeHQ IhqumtcFm0meadbWK4s/PYu0ErvGvl7maNiSP3RxF8zV91/AHxnD4u8JXng7XDbXl5oNqtilpcpb FdR8L3EP2WCOS3dyZxB81tP+5CLG0AYs8hJ+LvEWkNoGva3obymc6Pq2oaZ9oMRgNwLK7e2W48gs 2zzAocDc3B6nrXsv7OviiXRPHI0N2X+z/FVs9nMHlhhSLUNPhkvtNuizozucCa2SFXTc0wY7mRVP 3zRRRRRRXwN+0br82p/EBtI/0hLXw1ptlZxxPcGS3ku9RhXVrq+ggwBGzpLBC/Ut5KknGAvgFek+ DPhT408dhZ9J00WmlMHI1vVTJZaW+3zExbSbGkuD5kTQt9mik2PgSbAc19HaX+y74cigddb8Ta1f XLS/upNLgsNJhSHaPkeK7W9Zm3ZO8SKMcbe9Sal+y74Zlt1TRvEuu2F15wLz6nFp+q25h2kNElta pZMHzgh/NIAyNpzkecwfDjxp8HvEUXiWaxi8U+EIxd2fiL+zIZL1LzwrdBodTg1jQpni3f6ODceW 7SWySohlkKrz5X418NXnw78Wxrp16HtC1r4i8JaxbXlvdPc6TLctLpF+txbBV81GjIY7FBZN6Axs hb6B+KWt6r4l+GfgH4oaHdavpepWkstpfzaK15YR2f8AaQaw1Wdp4GMkcC31mlvA7S4YSqGJZlFe LeHPjb8RvDbpt16XW7QSyzSWPiPzNWjmklg8hQ17Iy3iKhCyJHFcom8ZIIZw3138N/jR4e+IMqaT JDJoniQW7zHTbmSKW1vliZzMNIvBtMrJEqyyxPEjqGbYJEjkkHslfmp8UNeuPG3xG1qex82/jfUk 0LQ7e0uH1Rbi3sHGnWn9meSMFLuRWuUiiBG+Y4Lklm+7fhx4C034f+HLbTLWCNtUuIbe41/UFYTS X+pCMeaEmKI32eJmdLWMqu1OWBkeRm76iiiviv8AaS8CWmk32n+M9MtYraHWriSw1xIsRxvrJja6 tr4RFj89xGkvmlEClog7ZklZj6d+zl4vuPEHhK70C982S68Iy2trDdPvdZNK1ESyaZC80kjEyQmK eEKEREhWFVyQxH0NRRX5mfFnSTo3xI8YWbSrP5mszaoHVDGAmuKutJCQxPMa3AjJzyVyOte0fs8+ G7fSNP8AEfxP12F4bHTNPvrfS5pLfzMW1pC11r2p2qPGXLIsa28UtvJzm5iYHoJfglqS+PdO+J3g zxBc28k/if7T4jRDp0crC81QtbaxrEKbPJVrec2EkCEqUfDRDKkp8varpt3oup6hpF/GsV7pl5c2 F0gO5BPaTNDL5b9GXK5Vh1GCODX3r+ztpS6f8M7K7WcynXdV1fVniZBGtq0U40PyVYMd4Isll3ED liuPlyfcqKimngtYZbm6mit7a3je4ubm4lSCC3ghQySzTTOVVEVcszE4ABJr81fE+uaj8VviIJop fJOu6vZaHoMV886Qabp012LLTY50ja4MQAfz7kQ7l81pXRfmwf0Q8L+GNI8H6LZaBolu8NhZowVp nWW6up5W3z3l5KFXfLI3zMQAo4RFRAqjfooor4J+Pvw4tvCGt22u6JaLa+H/ABA02ba3SX7Pperw 4e4tkAQRRRTq3m20QkJys4VEjjUV9F/ALxPL4j+H9nbXUiteeGrh9BY74RI9jbQRzaVKYIFUoqwu LdSwJcwsxZmJr1jWtc0nw7plzrGuX9vp2m2qBp7ucOyruYKiRxwhpHdiQFjjQuxOFGa+MPGH7Sni jUpzD4Qtrfw1YRTBo7u4gtdU1a7WJ5VAmS7SS1ijkRonaFYpGR0OLhlYqeM+HeoeJPHXjrwv4f1/ xPreqaXLqn9oXVjq+pX+r2F1FpFrJqk1nPY3kpjZZ0haBiQcBydrD5Tq/tA+Mx4m8Zto9q4bS/CX 2jS4yAP3urSSL/bc+XiSQBXjS22FnTMJkjOJTn0W1064+D/wlY20d1/wsL4kNY6fBa25u/t9rJeR P9lt7eyVoLhJ7K3ldd0UbOl7MiHfGEx5poP7PfxG1u2+0z2uneH43jtpYE128kiubiO5jaTi00+K 5lhaPAEkdysTAuAFJDbfSU/ZVJC7/HQViqlwvhgsEYr84VjqK5APQnGfQdK848Q/s9/EPQ4WubS3 sPEdsi3Ur/2NdM15DDbKJF32F8kEkkki52RWvnOSpXGSu7xCaGW3llgnikgngkeGaGZGjmimjYpL FLE4BVlIIZSMg8Goq/TH4SeIL3xN8O/DWq6jN9o1D7NcWN3O0k00076XeS6clxcyTO7tNLHGkszs 2Wd2bABAr0eiiiiivLPjL4un8G+AtSu7KV4NT1SSPQ9MnQzRvbXOoROZ7qOa3dJIpIbeOeWCQN8s qoSCMg/m1X27+zrpVt4b8B+IPGmqtLaWupz3F3LcGRbm3TQPDMEoe9FraBpldZmvldSC7BEKJggv 8oeNvF2peOPEd/4g1F5B9pkMVjZtMZo9M02JibPT4CdoCoCWcqqh5GeQqGdqreFfCuteM9atdC0K 28+8uCZJZHJS0sbVCBcX9/MAdkMeRkgEkkIivI6K36NfD/4f6L8O9DGl6WPPurgxzaxq8qCO61W7 jQqrSKCdkMe5hBbhiI1LHLSPJI58S/EEnhbwJ4l1yBpUurXTngspIRE0kF9qUy6bYXIWb5SIpZkk YEHKg4B6V+YFfQ3gL9nvxL4j8q/8Tm48LaV5pH2W5tXGv3awzqksa2Fxt+yhlEgWWfLAhWEEiMGP sfizTPh58C/Dlvq+keGtP1LxRczWtpok+syx6hqDalaW7S/2232p98McBw9wdPjjBkeGP90HR4/i K+vbrUr281G9ma4vb+6nvbu4cIrT3NzI008rKgCgszFsKMc8VTor2L4Q/E++8A63BaXVy7eEtVu4 01m0l8+WKw83bA2uWkcCu6yxKFMojQ+dGuwqXWJo/wBA9EtNJstMto9CS2XSrlrnUrQ2cnnWkg1e 7fVZbi0lBZfKkeZpECNsCkBAEwBp0V5v8R/F2hfD/TLjxPdpHJ4gnsLjSPD0Enm3Ulzctm5SCO18 1BFb+aIpL+WIxl0SJWZ5EtkH5xaxq+pa9qV5rGsXkt/qWoTNcXV1MRvkcgKqKqgKqIoVI40AREAR AFAAzKK7rwD4zm8H6yss8SX/AIc1J7a18UaHcWsN/aatpSzh3DWNyyRPPCC0lqzMAr8MfLeRW+wv EnwL+H3jeyt9Z8OMPDVxf21teWd/o0Ak0e8trqKB7eWbRJGjRV8hW8v7M9vl5DJKZCMV8ieN/hp4 r8ATINcs45LGeRYbXWdPeS50u5lMImMKzOiPG4G5dk0cZbY5QMi7qn+EmvXXh74h+Frm2k2R32qW 2i3qPO9vBNY6xMthN9pKsAyxF1uFD/KJI0Y/dyP0wr5f+NfwVTWFu/F/g60C6yvmXOs6NbR4/tle ZJr/AE+FB/x+dTLEo/0jll/f5E/xPX07+zl4+i0fUrnwVqcgSz165W60eZ5LeGK21kQ+VPbMWTex vI0iSPMuFkjVEjLTEjifj14dTQPiPqkkCW8dr4gtrbxFBFC8zvG96Xt9Qa484ACSS8guJsIzKFdc EcovB+CfEb+EvFmg+IlMyppmowy3ggigmnk06XNrqcEMdxhC8ls8saksuC2QykBh+px4J+9we45B zzweev60lFFFFFfLf7UWsXlronhfRISEs9Zv9Rvrx1kkSSQ6NFAkFu6owVo2a78x1dT80cbDG2vi uup8K+DPEvjS9ax8OaXPqEkRjNzP8sNnZrKT5b3d5MRGm4KxVS258MEViMV9N+Hv2XLYJHJ4r8TT SSPBKJbHw9AkMcFz5xEMiatqSSGWPywCy/YozubhsJl+guf2YPBbW8y2eueKILpoytvNcz6TdQRT Z+V5raK1hZ19VEqf7wryjxD+z9458Jyx614WvoPEY0yWG+t309HsNdt5rNDefa4dNmaRX8t41EaQ XEkrsVCxZyBznxb8NBRonxAsbC4sbPxkly2v2csV/H/Y/je1upIfEentHfQo0KNOkvlxySMzPHcF QsSoB6x4W19vH3wK8Q6M901r4h8BaWXt7uG3El4tlpds93pMtk0KQCFri0iuNKdo5XlKCR5N4mMb eA6Z8V/iRpM8lzbeMtcnkmi8mRdVvG1yEoZFkLJb619ojR8qB5iKHxld2GIP0/8AD79orS9dmXTP GkFn4c1B/LW31S3kujo19cTXflLbyRy+Y9kVR4z5k07xECR2ki+RG+la+Iv2mfFUl/4k07wnb3Kt ZaBZR3l/BGLuM/2zqS+YiXSykRS+VaeQ8EkaEr58qlySyJ6z+z/8PYfDfh2LxXfIza14nsoZog62 7DT9Ekcz2MNvLEXJN0nl3MpLD/lkhRGjYv8AQlFFFeBftAeBbbxF4SuPEdpap/bvhmEXf2iOEfaL vQ43L6jYyyF0ASFWa8RmDldjpGAZnJ8k/Zp8YyWGu33gy6mUWOtwz6lpkZR2ZdZsoQbmON0UhRNa I7O0hwPJRVO5sN9sUUV8PftOaM9p4t0XW1gt47bWNF+zNLH5azXOoaRdMLmS5RfmJWCe0RJH6qu0 cJXHfAzwbP4r8dafdN5sel+F5bbXr+4UOoNxaziTSbJZfLkTdNOqu0blS0Mc5RgyivXdH8eJJ+0j qyXDutjcxXngO2/tGaO3+wSaaElaK1XcQ32jUrWRII9wLGfOA52V4N8V/BX/AAgvjXUtJt126Xdg atoZDAgaXeu4S3wZZZP9HlSW1DSsHkEfmbQHUV7H+y1pcEuq+LdbbzvtWn2Gl6ZAA6/Zmg1W4lur syIVyzhrOEKQ42gtkNkbfsuiivgX9obxdLr3jV9BglifS/CsYsohDPDPHNql1Gk+qzu8SgrJG2y0 eJmbY0LfdZ3UfTvwW8DReC/Btq08Tx65r8dtq2sm4iMNxbmSHdZaW0bqsifZo2w8b5KzPKQcMFHr tFFFfLX7SPgG3utLi8d6db28F9p0kVr4hdIyk2o2Ny8Vnp13Mwfa0ls+2EHy97RyAM+yGNaxf2Xf EbCXxL4RmeVo2ii8R2CLDAIIWiePTNWeW4yJd0m6yEabSuEc5Q5D/XVxcW9pbzXV1NDbWttDLcXF zPKkMFvbwoZZp55pMKiIoLMzEAAHJAGa+T/H37SaQyTaZ4AtYrgeUY28R6nFKIxJLFJGzaXpcmw7 oiYnjmusqWDq1u6Ydvnm++IvxE8Q3kgn8V+I7ifU/Ks2sNPvrqxtbkui2qW0Ok6WYoP3mAGVIcux JbczEn3n49a23hXwt4S+Fmm3BaJdHsZtXkaDy5Luw0pktNLJcfJ++uYJp5QvzBok5CsQ1T4GeG7P wvoGufF7xKkKWFlpt6mgAzWRmkSCV7fUri3S4CiO5mlRbCyAuEZ2eaNlKyRseBtPhp8T/ilqt14q udMNlFr11NeHVtcuZrGyWKW2W7sVsre6M169p5TRQWbxRSR7AqB9qMV9Gsv2WL17OF9Q8aWtrfsr /abay0OW/s4TuIjEF7Pd27yArgktbpgkjBAyef8AEX7M/i3Tlmn8PappniOCKKFkt5VfRNVuZpJR HKkFtctLbbUU+ZukvVyA2Bu2q3z7qWlanot3JYavp95pl7EoL2t/bTWk4RvuSeVMqnaw5VhweoJF Z1fb37MXiC4v/DeveHZlkaLw/f2t1ZztNvRLbXVlc2MUAT5BHNbTTFi53mYjC7CW+mqKKKKKztX1 O20XSdU1m8WdrXSdNvtTukt0WSd7bT7VrqZYI3ZFLlUYKGdVJxyvWvyp1XUrvWtT1DV7+RZb3U7y 5v7pwNqGe7maaXy06KuWwqjoMAcCvoD9mfw8uo+L9S8QTRRyReHNN2QMZJVlh1LWS9tBMkaYV1+z R3iNv4BZSBnBXA+O/j4eL/FTaXp8j/2H4ZafTrcCSKSG91NZmXUtTjMaA7SVWCIGR12R+Ym3zWUe KW9vcXlxBaWkE11d3U0VvbW1vE81xcXEziKGCCGIFnd2IVVUEkkADNffHwe+Dlr4Ht49d12OC88X XMJ28pLb+H4Z02yWlk4yrXDKStxcrwAWiiOze83vOe/65wBz1z2xX5TeKNeuPFHiHWfEN15wm1bU Lm8WKe5e7e1t5JCLSxW4cAslvEEhjwqgIiqAAAB2/gD4QeK/H7RXVtCulaCzr5mvahHIIJY0uRBc rpduoDXUqYkwAyRBkMck0bEV9TWfwn+GHwy8O3/iDxBYx+In0uxe4v7/AFuOC7Wd2iii+yado87L aJ5064tVlDSh5fLNwwIr4t8YeLNT8a67d65qbkGTbBZWSsWt9L0yAkWWmWgAVRHEp6hRuYs5G5mJ 5Wiul8KeK9Z8F63aa9odx5F3bkpLG4LWt/aOytcWF9CMb4ZABkdVIV0KyKjL+kXg3VvC/iq0m8Y+ G8MdcS1h1N/9Rdrc6ZG8cVrqtmjsiXMKSCNnGS8Yiw8kKwkdjRRXN+LvE9j4P8Oat4h1Aq0OnWrS RQM0iNeXj4jsbFHiSRlaeVkj37CqA72woJH5ieINcvvEut6pr+pyB7/Vbya8nCvO0MPmt+7tbb7S 8jrDCm2KBGkbaiqoJAr1DwD8D/FnjZI7+6VvDWhOqSR6lqVpO1xexXFt9ot59K01jGZonDRHzmkj jKsTG7srLX09oX7PPw50qFFv7K98Q3YeKY3WpX91CodEXdHFZ6Y0EflFgW2TLIeSrMw4HTa58Hfh xr8Qjn8K6bp8iWs9vBc6FENElt3mTatzs03y4Z5YzhozcxSDIwylSQfi34qfCrUvhzqKywtNf+Gb +ZhpWqsF8yKQhpBpmpeWAqXCICQ4CpMoLoFKyRx/o+23cQpLKCQpznIzgHP+fWub8VeE9F8aaLc6 FrtsLm0nG+OVAqXdhdqpEN/p85DeXLGSQGwQylkcPG7KfkXwN8PNa+H3xy8LaZqgNxZXC+I59I1e GNktdUtYvDl4cgHPlzJlRcQFiULAhmjaOR/tyori3gvbee0u4Ybm2uYZLa5tZ40mgnt5kMc8E8Ug KurqSrKwIIJBBBxX5zfGH4dv8P8AxM6WiKPD2tNc3uglZJZDbQxuv2nSpjOWkLWxdArM7Fo2jZmL l1Xnfh54wn8DeLtK1+J5jaRSfZdWtojIftmj3REd9D5KSRLI6jE8CyNsE6RMwO2u9/aK0o6f8Sru 885ZhrukaTqyKFYfZ1ihOieSzMfmybPzMgY+bHavOPh/x498EHp/xV/hrn0/4nMNfqVRRRRRRX58 fHrR9RT4r6mq2ksz6/Bodzo8NsBcXF9G+nxaOiwwQb38xrm3liWMruJAIBDKT7D8M/2ebbTdmsfE CC2v79ZLeSz8Px3An0+0MZErHVpIfkuZN+FMKs1vtB3GYPiP6mVVRFSNVRI1CoiKAiKBhVVVGAAO APYADFFFFeW/Fz4ew/ELwzNBFuXXtIW6v9CmRIGee7FufM0uaSdkCxXZVUZzIux1jkbcI2RvnDwD pGo3/wAGfi7oN2sln/Zdy2pvbXUM1tPa3+iQJqepQTb4ciQrYxxGIsWBGGEW4O3zRV3Tr+70q/st TsJjb32nXdtfWc4WNzDdWsongl2TBlbDAHDKQcYIIr9J9G8d/wBq/DAePxaq80HhrU9WuLMhoIJd R0SCZNQt4judlha4gkWNixbZgn5sivjX4A6F/bPxJ0yaSO1mt9Cs7/XbiK6QSbvIiFjZvbIysvmx XVxbzITt27NysHCg/odRRRRXkHx6Ct8KfFBIVyh0NkYopKn/AISK0TcpPQ4YjK9iR0NfNP7Nd3Ha /EO5gdZC+oeG9StISm3asiXdtfky5I+UpC68Z+Yr2ya+9aKK+QPij8LNU8afF9LbRlaG31Pw/o+s +ItWmRms9IjFxcaLGxAYeZLJFZL9ngUqXbcTtjSSReg+OeuaV4G8BaX8OvDiQWb6tElubaB182z0 CxlE1zczNDKkolvbjCGSWJ0nX7XuO8Zr5b+Hvi6XwR4u0jxEoeW2tZzDqVsm9mudLu0+zX8aRLLC ryKjebAruE81EZshcV9TfHD4WP4xt4fHfg8Q6jqKadb/AGyx05beYeINNCmW01TTZ7QZubhImVVB ZvOgWNYjmJI5fZPhlp9tpvw88F21ohSGXw1pN+6ltxN1qtmuqXz5PZp5pGA7A46V3NFef/Fa8msf hx4ymhSJ3k0G9sysvmBPK1FP7PuHHl871SVmj7bsBvlOK+Mf2frXz/ijokwnihNjZ6zdbHYq9z5m kzWBggHd/wB8ZCP7qselfodRRRRXkvxy0H+3vhpr4S1W6u9HWHXrMtK0ZtjpkofUboYZQxWxe7G1 9wOeF37SPDf2WtRt4tV8XaOfN+13+naXqUJAXyVt9KuZba6Ehzu3FryErgdmzjjPIftAeO5vEniy 48O2dzL/AGF4XlayaBXcW93rsJdNTvpInjjbdEzGzQOXUeW7xNtmYHwKvpL9mKCY+Ndcu1jc28Hh S5hlm25SOa41WzkgjLdiyxSFfUKan+Anw5vPEmuDx7r8N22l6Zdm+0q5muZYptX8R294s63hJDST Q27q7yPvUNPsXdIqToPteSxsZ7m0vZrK0mvdPFwLK8mtYJLuyW7jEd0LS4dS8YlVVVwjgMAM7gBV iiivNvHvwr8K+P7aZr+0jsdcEDxWXiCzj23ttINhiN3GjIt1GuwL5c+SELiJombcPgjx34A1/wCH +qjTdaiR4bhDLp2p229rDUYV2+Z5EjhSJIywE0TAMpIPKOjv9jfs4abNY/DiO6lkR49a1zVdStlU tmKGIRaOY5Nw+95lrI+FzwR3zXvVFFFFFfMH7UV3OnhvwzYqU+y3OuT3cy7AXM9nYNDbFJM5Chbi XcMc5XkY5+Jq+qfipqp8IfCjwD8O7S2XTrzV9IsdS8R2Ejqb21EHlajdQXVpdCSWI3OpvJKHDJho JIlGwsg+Wo43ldIokeSSR1SONFLu7udqoirySTwAOtfo38H/AIdRfD/w2FuRJ/b+tx2l54gLTB0g nhR2tNMhSFmj22wlkUupYu7O28oY1T1mvn/9pGW+HgLT7Kx8921XxXpenS21urSSXqNZXV3BaiJA WfM8MTKoGSyjHNUvhN8C7Lwytj4j8WQx3viaNlubSw8yK403RWZUe3dl2lZbyI7j5gdo0Ygxgsiz H6Nr4w/aLt9a8Q/ELwl4X0yKW/km0KB9L0+MRIDf6pqlxBdy+bIVCgpbQeY8jhEVNxKruNeheD/2 cPCel2RbxeX8TanMsDPHFcX2m6bp7eUpmgtTZSxyzYkLjz5WUOoXEMbbs9zcfBL4XXXkiTwjagQI I4/s9/rFnuXeWHntaXEZkbJ5eQlsYAIAArxPxd+zG8MDXXgjWpbqWKBmbSdfeBZ7qSOOSRhaapax xRB3IjjjimhRMks86jAHyzqulalomoXOlavZXGn6hZyeXc2l1GYpY2IDKRngqwIZHUlXUhlJUg19 a/s3/EFriGbwBqkyb7KG4v8Aw5LI1tEZLfzvO1DSVJZJJZFZ2uYlVXby/O3ERxKtfWNRXNxb2cE9 3dTRW1rbRSXFzcTyRwwW8EKebLPNM52qiKGZmJGFBJIAr82Pir4+ufH3im6vUnn/ALCsHks/D9lI 7GGCzXakt6kJSPbJdsgnk3pvAKRMzLEmKngj4Z+LPiBM/wDYdnHFp8DvFdazqLyW2lW0yQeeIPOj R3kkPyL5cMbsu9GkCo28fWHhv9m3wTpaF/EF1qHimdo5Y2Esk2jaehaYSRTw2umyeeJFUGM77x0I ZjsBKle/b4QfDSTTE0lvB+lC1SUSiZBcR6mX5wra1HILwpz9xrgr6rxXzV8XvgSPDNpN4m8GJeXO iwefNq+kzS/arrR4jK0gu7GXHmS2cSEJIJC8sQXzXkkQyND9C/A25uLn4V+FJLmeWeRIdUt1kmka Rxb2muXVrawB3JOyOJEjReiqoUYAAr0vUdO0/WLGbTtWsrXUNPuVVJ7O8hiubeVVdZY98MoIyjhW BxwwDLggY+EfjH8HLjwPPJ4g0BJrnwjczDcmZJrjw9PM+2K1upGyz2zMQtvcMSQSIpSZNjzffec8 +vP50V8X/tEfDVdNuW8f6PEq2Wo3MNvr9nb2xRbTUJlKpq+bddgjuCAs7SYJuGVi0jTkL8wWd3cW F3a31nK9vd2VxDd2s8ZxJBcW0gmgmjPZlZQQcdRX038cb1PGXgL4b/EG2FksdwLvTNSWOOWO4XUr 2BZJLSIyoGeG2nsr2PLv1IZAVctXy3X6l+AGZ/Angp3Ysx8I+HGYsSWLNo0JYknuTya62iiiiivk /wDans7qSx8FagkLGys7vXbOe4DLtjutQhtJ7WEqTnLpbTsCF6LzjjPE/Cj4D3fiePTvEviwvY+H JXFxbaUDLDqWt2yhWhldwF+z2kxPEit5siAmMIrxTn7X0jSdN0LTbPSNHs4bDTbCHyLW0gGI4o95 dz8xJZncs8jsSzOSzEszMb9FFYHiLwzpPijRNW0DVIH+w6zGgvWtGW1uftEJjNteLMFIMsRhhZDI rL8iqysmUPy78C/C2ueCvip4l8Pa5DJazweEby4idGl+x6jAuv2MNpqljJgCSNgZAj4DI2+Ngkiu q/Kd5ayWN5d2UzRtLZ3M9rK0L+ZEZLeUwu0Ug4ZSQdp7jmqlfoT8CPHlx4y8JyWeq3ct5r3h2dLK /ubl5Jbm9sbrfLpd/czmNVZ2CywNl3kYw+bKd0oz8m+MUuPGPxl1fTrydYH1PxwnhoXEUCDyLWDV E8O2cnkDaCyQRx7sn5mBJOTX6PRwxwRRQwxRwwwxpFFFEojSKKNdsSRqAAFUcAAYAAAp9FFFVr6z tr+zurC9hW5sr62uLS7t5N3lXFrcxNDcQPsIIVkZlOCDzX5jfDWe4t/iF4Ie1mkt5ZPFWhWxkike JjDe6lHZ3MLsnJSSJ3jkXoysVIwSK/UKiivl79pHQNT8QzfD+y0e0nv9RuL7XLC1srdELSvdRWsx ZpHcBFjWFnkdgEVNzuyqua6YWelfAX4WXdxEtpJ4imt4kmugzSnV/FF3EY7dEM/ls9ra5Z0iUJ+5 jd9vmvIW+Cre4uLO4gu7WeW2u7WaK4triCR4p4LiGQSwzxSoQVdGAZWBGCAQeK+8Ne0TSPj78OtL 1qwmjstfs4bmSx2yCaOw1kRqmp6FqKDBEU7JGVkIDhfKnClSY5Iv2btNudL8Ia/bahp8un6lD4uu oLqG8tXtdQRU0axmhhuUlCybVEheNWwBuJGNxz9C0UV+WOlxT+NfG2nQalc+Xc+LfFNpDqF3DBGu ybX9WVby5it49iDDSswRcDsMCv1Oooooqhq2mW2taVqej3hl+x6tp93pt0YHEcotr+2e3nMMjBgr bWJBKkA9q/Pv4HSzab8WPD9tcyyaezPrOnXsMzPbFpf7IuRHY3MZwS32hY1WNh/rAvGQK9p/aX8a TWdjp3gizcI2rxJq+tZiyz6fb3e3S4EkdSuJLiGSRyhDDylGdshDfGNejfCTSZdZ+JPg2zimjgeH WoNWLyBipi0FDrk8S7Od0iW7Ip6ZIJ4r2PxX8Pbj4g/HzxHpuLu30W1TQLrXtTto0kNlbHwtavDA rzkIJbmRfJh4YrlpfLkSJxX2Cul6dHZ2Onx2Vuljpv2I2FmI1+zWp0xkfTjFDyv+jskbw8fu3RHX DKpF6iiuZ8VeD/DvjTTpdN8QabBeRmOSO2ujGi6jpzu6yNPpt9tMkL7o0LbDtcKFkV4yyH4Y+KHw Y1rwC1zq1kzat4SN0scGoKQ19p8c5H2aHWoEVVBLHyhcRgxOwUkRPKkNelfsr27Pd+NbrzHXybbQ oPKCL5cn2mW7k8xpDyCnlEADg7jnoK+w6KKKKK8m+OU01v8ACvxY8ErxO0WlQl42ZGMNzrtrbXER K/wvGzIw7qSDwa/OCvqrwLqn/CvPgV4g8TlYrfV/FurXeneH7mCVkupm8j+y7Z2mjSTy2s3i1C6R JgobZgMDIpPyrX2l+zr8Nzp1qfHmtWzJfahDJb+Hra6tos2+mTKrPrULy7nSS5GY4WUIfI3MDJHc DH1NXJ+PZHi8C+NJY3eOSPwn4ieOSNijpIujylXRl5BBGQR0NfK3wW+CI1xbbxd4xtWGisqz6Los waNtWzzFqN+nDC07wx9Zz87fuABP9o28FvawQ21tDDbW1vGkFvbwRpBBBBCojihhiiAVVRcKqgAA ADAAr58/aYuZ4fh/YRQzSxR3finToLtI5HRLmBdNvLpYbhVI3p5sccgUgjcit1UVxPwx/Z5trqxt 9d+IMd2r3KmW18MLJLZPHbPEVjfWriIrMkpLCRbeJ0aPCiVixkhT21/gv8L3tktD4RsREiCMMt1q aXJUSGQFr2OYTMcn7zSFsfKTt4rzXxT+zP4cv1ubjwnqV3oN1sd4bC9L6npBeO12RW6zOftUQklC tJM0k5XLFIiNqj5N8XeCfEfgjUDp/iHTpLUu8ws71MyadqccDKGn0+7wFkGHRmXiRAyiREY4r0n4 GfEhvBviEaPqt06eGdelWC4EtwsdnpWpyFUt9YKy5VVIUQ3LBkGwrI7EQItfoHRTIpY5445oZElh ljSWKWJg0Uscih0kjkThgwIKsM8YI4NfDX7Rnjg634ki8J2E4fS/DRze+VIrxXOvzJicFopXR/sk bCABkSSOVrhCMYrd+CPwYh1OG38YeMrAyWMhhuPD+j3W3ydQh2MTqOp2ciEtbsTG1tGzASgF3VoW QyfZdKBnAGSzHAUDOT1OPp34oKsp5BBxnaRgkeoB61l61o2l+IdLu9G1mzjv9MvoxFc20pdVdVcS oweNgysrKro6MGDKGBzitOiopbaCZ7eWWCKWS0la4tXkRZHtrh4JLNprdm5R/KlkjLKQdrsucFgZ aK4b4jeCrTx94WvtCuNyXa5v9Gn897eO11u2tpIrGWdkR90JMjxTL5bny2YoBIFZfzN1Cwu9Kvr3 TL6E299pt5c2F7BvjkMF3ZzG3uIvMiLK211IyrEHGQcV6L4y1e317wJ8NL54nbV9Ki8R+EdRvXij h8+y0FrG70K1hER2slva3qr5hVXZ2fdnhjn/AAq0ybV/iP4NtLZokki16z1NjMXVDBorf2xdICis dzRwOqDGCxAJUZav02ooooooqhcaVpt1qOnatc2kM+oaRFqEOmXUq7nsU1MRJftbgnCvIsSIZNu4 LlQQrOGv0UUUUVwXjXSbCy8JfE3UreJ4rvWvCOuzajIbi5eOeax8LTafayrA7mNCIUSNjEq7gq7g SAa/MSivrj4SX0cvwN+KNgZpHuLK18VzmN1lMcVpeeFF8gRSMNhDSxTlkU5B+Y43Ddyn7MX/ACPu r/8AYoX/AP6edPr7rooqG4ngtIJrq7uIbW1topJ7m5upo4Le3ghQyTTz3EpVUjRQWd2OAATXzzdf tNeBYbxoIdM8SXlqkl1G99DaafGJREwW1mtLe5uUdklO5j5oidBjKEsVXP8Aip8TPCfi74Q6vLom oPcSahqGgaXJZywPBfaffvdJrogv4X6L5NpMomjZ4mdWVJG2nHnP7MFtdN4z169SCU2cHheazuLk RloYp7zVrWe0t3kPCvItvKyDqVjcj7pr7ioopflBzgZ4zwQ3HrXxv+0f8P7mK7HxCsZpri1uDZab rVmyTS/2dLHF5FjfQyLuRbaQKsMitsCzFCC5nOz5o8P6DqPibWtN0HSofOvtTu47WHKzNFEHbEt1 cmFXZYoVzJK4Q7UBbBxX6geFtATwv4b0Xw8l3NfDSdPt7I3dw8rSXDxp+8kRZ5JCiFiRFDuKxptj Q7FGN4ccDoOOnQdvpRRXGfEW3S88AeNIZIvPH/CL65KiAEsZrfTZLi2ZB3KyKrKOpxxXwh8EtQtt N+KHhOe7n+zwT3V7p+8iVle51LS59PsISsIY/PcSxKCRtUkMxVQWH1T4i/aI8BaHc3FlYHUvEVxC jj7RpMUC6UbqO4aB7Y395JGzgbTIJ7eKWJlZSjsSdvaeA/in4V+IZvotDe9tb7T/AN5NpmrQ29tf vaMyqt9DFayzI8W9vLcq5ZWIDqoeMv6LRRXH/EL/AJEHxv8A9ij4k/8ATPNXyL+zCCfH2rAAsT4S vwBwCc6zYdPT618+X17c6nfXmo30zXF7f3Vxe3k7BVae6upTPcTOFAUFnYtwMc1Ur6h/ZdVT4l8S sVBYaHCgYjJCvfruAbtnA/IV9j6TpOm6DplnpGkWkNjp1hAtva2sGdsUa/MWZnLMzMctJI5LsxLu SxJOhRRRRWVreg6N4l0+TS9f0y01bT5SzNb3cW8I7RNCJ7aVSJIZlRmCTROkiZJVgTVuwsrXTLGy 0ywi+z2OnWdtYWNv5ssxgs7KFbe1hE07NI2xFAy7Fscknk1aooooor5y/adtxJ4F0m4Fusklt4ot FNxsLyQW8+l3ayL5n8KO4iDdiQnfFfEFhY3Op39lptmnm3moXVtY2seQPMubuZYII8nplmAruviv 4o/4S7x54g1WKZprGK6OmaWRdNeW507TB9kintZCFCx3Dq93sUYDSnljlm9c/Z1+HX9p6i3jnWLW T7BpUuzw9HcW0bwahqY3JPqMZlOSLIriNhGQZjuSRZLdlP2tRUUtvBM9u80UMz2spuLV5Ykd7a4a F7Zp7dnBKP5ckkZYYO12HRiDLRWXPomk3OrWOvXGn2s2saZbXlnYX7pvuLa3v9huliJ4+YLgOQWR WdVIWSQPqfXp3pSrKAWRlBOAWQjn0yRSVwvxA+H+i/EPRH0vU1EF5Bvm0jWIoke70u7ZQCy5xvgk +UT25cK6hSCsiRyJ+eWqaX4j+G3i37LcMLDXtAvLa8trm2dLi3k27bmzvLd2G2SKRCrbZEzgmOVF YOg/Sbwl4jtfF/hnRfElkoSHVrJbh4cysLa7jZrbULISTRxM/kTxyxeYECvs3LlCteI/tGeO20Pw /D4S0+cpqXiWN2v2jmdJ7XQYpNkq/upEdftbgwfMrI8S3CMMsK8J+C3wpHj7UZdW1kPH4V0e4jju okaSGXWbzYJxpcVxHjy41Uo11IrBwjqsZVn8yP76sdOsNLtIrHS7K00+xtwVgs7G3itbaEO5kfy7 aBVVcsWZiB94knk82x6/TqcfnSspUZZSAfukggH6ev4UoOORkYIOeeo6Hgnkc/jWTomiaV4c0q00 XRbNbHTLFZFtbZXlkESyzNPKd87M5LO7OxZicsSfWtSobi2t7y3ntLuCG5tbqGW3uba4jjnt7i3m QxzQzwygq6OpIZSCMEgjFTUVS1LTrLWLC90rUYFutP1G1ms7y2dpEEttcRmKaMPEyupIPDIwYcFS CMj8xvHvg698CeJ9Q8O3jC4WDZcWN8sU0UWoadcp5lrdRiVRyBmOUKWVZUkQOwXcd3Rr5NS+FnjD w7LNFBJ4e1zRPHFhGtvO9xepdyp4Q1SKa53eUkcJurOSMbQ5Zn+8P9X5hX6z6NpsWi6PpOjwNvg0 jTbDTIXKlC8NjapaxsVZnIyFyQWY+rHqdGiiiiis7VdH0vXLVbLWLC21G1jurS9FvdRrLELiznW5 t5SrccMoBB4YFkYFCynRoooooqi2l6e2qx659mj/ALVh0640lL4ArM2m3V1DezWkmCNyiWGN03ZK HdtK73Dflt4svX1LxT4m1GRVSW/8QazeyKvCq91qMk7KvTgFj2rnq+l/2X7u7Xxjr1gk0gsrjwxL d3EAI8qS5stWtYLOd1PUxrcSqp7BzXOackcn7RFwssSSqPifrjhX34EsWvTywSDYQdyOquvOMgZB GQf0EooorwjxN+0H4K8NazeaJ9k1zU7rTb9rDUJrK1tYrWCS3naDUI43vZo3kkhZSu3yxHIRxLj5 q1tD+NvhDxLpHiO/0mO/F/4d0bV9bfRNUiis729stKsjdvNBLayTxbG/1ZxIXQ5JQLhm+Jvhbp11 qvxF8GWtqqNJF4g07UHEjrEBa6RMNWvSHb+IQwSFV6lsAcmv06oopR0xn5cg49xxnB78nr6/n4R8 e/AN74y8NWuo6Sl1dav4Xa8urfTLZVk/tKzvvJGoxRQnDtPGsKSxBGJYK8YR3kTHwDHG8rpFEjyS SOqRxopd3dztVEVeSSeAB1r9GPgx4C1DwF4TNrq0udV1W8Oq3tpHPJJbaaXgjghslAcxNKqoDPNE q7mOzdIkUbn17dng/NgAKCcke2PxNNoor8r9Vil8H+M9Sg0u6cz+FvE95Dp96yCOQy6JqrR2l00Y Jw2YlcqCfrX3t4u+NngXwbPaWd1dXesXV3a2979n8PpZ6gbezvIhPZ3FxPNNFCvmoQ8aiUuUZZNo R0Y5ngj48eE/GWq2mgra6no2rXyTfZhqCWr2E9xGxZLKC9gkLGV4xvTzIo1JBRSXKCT22iiivzrE ssfx+dlLRSN8XJo32tghZvF7RTR7h2ZWZT6g4qH47Xv234o+JdtybmG0/suxg+Z2S3EGkQG5to1f 7u2czbgON5Y9815DXsXwDH/F2fCox/B4gPPt4XvT3r9DLextbSbULm3hEc+qXMV5fy7nY3F1Dp8G lxSHex24gtoY8IAPl3dSxNqiiiiori3t7uCe0u4Ibm1uoZLe5triJJre5t5U8uaCeKQFWVlJVlYF SCRggmuc8JeD9C8EadPpfh62mtrS61O81SRJp5LlvPu2C7FeXOEijSKCMddkYLl5Czv1FFFFFFef /FTTYNW+HPjK1uPMEUWg32or5RUN9o0aP+17UEsDlTLAm8dSM4wa/MevUvH2ofZvD/w78G291HcW +ieFoNevQsV1FLFq3jV/+Eie1nMoWOQQ2stsYWjU7fMkBdiSFd8IvAEnj7xXBa3EZ/sPSTDqWvOy XYjntI51CaSs9qUKS3RDIp81GCCWRCzR7T+kEENva28NtbQxW1tbwxwW9vBGkVvBBBGI4oYYo/lV FUAKqgAAAYAFSVDc28F5bz2l3BDc2t1BLbXVtcRJNBcW9whjmgmhkG10ZSVZSCCpOQQamA+nT3GM Hjjp0orL1bRNK1tbBdVtEuxpeq2Ot2G95UNtqenP5lndIYmBJTcQVOVYEhlIOK1KFBIL4OzklwCw 465I4/WisjXvD2ieKNOk0nX9NttTsZSWMNwhZopTGY1ntplw8UqqzBZY2Vxk7Tya/O74qfDm6+HH iAWSSTXeh6islzoeoTqizSwRlfPs7ry8IZ7cuqyMoVXUpIETf5afYfwQ8ey+N/CQi1GQSa74eeDT NRkaaWa4vYPIzp+rXMk5ZvMnCusrFyXljkk+UMFHstfKXw1+LP8AZfwd126u3W81jwMkOnWFtLHL KLiHUmEHhj7Tl4Q0STb4ZEil3rBAWA3Fc+I/CfwbL8SPHGdYkuLzT7V5dd8R3dzLcyT6hunBFrLd 4YtLdTuC++RWaMTOr71FfoZq+r6doWm32s6xeQ2Om6fA1xeXc5ISJAwQLgAl3dyqRxqGd3Koqs7A H4h8d/tEeJNdkks/CXneGNIMU8Dz5gm1u9WUvH5zXO0i0PllCq2zGSNwWFwcqE+fry+vNRuZb3Ub y6vr2dg013eTy3V1MwUIGluJyzsQAACW6VWBKkEEgg5BHBBHQg1654R+NfjvwtepLNq954j05po3 vNN127mvjNEMK62l/c757d9udhjYoGwzRuBg/dXgPxppnj/w7beINNiltwZpLPULKch5LDUoESSe 1MygLIuJEkSQY3I6llRtyDsaKKKK+Pv2k/AKRSW/j/TYpGNzLBp3iVVM8qo4t1t9J1III2WJNsf2 WZ2kVS32dUQu8jH5Ir64/Zp8DzedfePNQt9tuIbjSvD4nt+ZZXcLqWp2kkq8BAptVkiY5LXEZwVI P2BRRRRRRRRRRRRRXGfEaPzfAHjZfPmgx4U8QS+ZBtDt5Wlyy+SxZW+SXb5cnGSrMAVJDD8uqK+o PguFm+GHxjtoU8y7OhXmYkUtKyzeH7xLZQF5O5lcKPXOK5r9nHVIdP8AiPHaSRyyPrmharpcDRld sM0Ij1oyTA9UKWjpxzuZT0zX37RRXk3xznmg+FXix4JJInaPSYGeJmQmG4161gniLKfuvGzIy9Cp IPBxX5wUV97/ALOnhR9C8Fza1eWxgvvFV2t5EX+1JKdFs0MOliaCYKi7na5uI3jBDxSxtuOVCfQN FFFUdSbTV06/bWGsU0o2lwuonUmhXTzZPGUuVvWuf3flFCVkEnBHBBBxXivwn/4UxY6jq0fgDVYL nWdRldjHqLXkOpR2LbrkaVoy6tDDJJbR+UZH8vzHOEaeRtse33iiiijkc8+2OnPUH+or8vviJ4Qn 8DeLtW0CRZzaRTtcaRcT72N5o9yxewnE5ihWVlXMM7xIEE0cir92uIr2n9n++ubX4paHBbytHDqV prVlfRoFIuLVNJm1FIX3DgCa3hk4/ugdMiv0PoorzX4w6udG+Gni26VIpXudM/slY53ZQRrk6aPO 8e0gl40meVR3KjPy5r5r/Zcs7h/Geuaksf8AoVp4dNncXBYKsVxfarbXFrGwJz8620zZ6Dac9RXz LRX1D+y7pc03iTxLrayxLBp+hwaXLExPnSTavfrdwSRjGNiLYyB8nqy46nH2vRRRRRRRRRRRRRXL +NfDUPjDwprnhyYqh1OweO2ldpVSG/gkW7064k8vBKxzxxuyj7ygjkNX5d31nd6XfXmn3sTW19p1 3PZXcDFfMgurSUwTxFo8jKOpBIODitrwf4auvGHibRvDdo3lS6reLDJcbYpPslpGhuL+98qWSISe TAksvlCRWfbtU7iM/p9oejad4d0jT9D0m3W20/TLZLW3jCoGIUZeeVkVQ0krs0krlcu7M5+YmtSi iiivkX4oftC3dpqE2h/Dy4s2itMRXniZoIb4TXkcys8WiR3G6B4UCmNriWKRZNzGEBFSaX5V1XW9 Y1yWO41rVtT1eeGMwQzapf3WoTRQ+Y0vlRSXbuVTczNtU4ySe9Zdeg+Fvih458INbrpOvXj2NsI0 XSNQkbUNJ8hJfNa2js7kkQK/IdrZo3wThwea+1/hp8YvD/j+K3sJWTSPFRjuGm0WRnaO6W2QO9zp d26hZVZCXMJPmptk+Vo081sX4/8AgS28S+E7nxFZ20f9veF4GvPtCogmu9DgLSalYSzPJGoSFWe8 QsJGBjeOJd07E+S/s3+OoNJu9Z8I6rdw2unX0Vxr+n3NzLBbW1readab9XE8zRj5ZLSJZmklmWOJ bc4GZGNeRa3d6p8V/iNcNpyzS3HiLVxaaRFcRuv2LS428qza8jtPO2Jb2yCa6aMMBiSQ7uSf0W0j S9I8I+HrLTLVoLHSdC05Y2mm+y2saQWsJe71C+lRYog74ea5mIXLFnYgkmvmH4j/ALRjxzT6R8Pz C4QxrL4ouIRKpf70sWlafdptIU7VM86kMd4SMrslPyvq2u63r8yXOt6vqerzxqyxS6ne3N68KM29 o4WuGbYmf4VwB6VkV3/hf4n+OfCM1s2k+IL57O1jWBNI1CeTUdH+yi4W6e2j0+6LJCHZdpkt/LlC s4SRdzGvuL4V/FXTfiNp7xSRxad4k06CFtV0zzVMc6kmNtS0oOxke3LY3q2TCzqjs26OSX1eiiii vFPjj8PX8beFvtumwNN4h8Oie90+OKOeWe+s2UG/0mKGDO+SQIkkAEbMZEWNdvmOa/PKvZvgZ4Om 8V+OtOumEqaX4Ylg16/nQun+kWswfSbJJfKkQtLcKrNGxQvDHPsYOoNfolRRRRRRRRRRRRRRX5Qe IrGfTfEGuadcv5tzYaxqdlcSbg3mT2t7JBLJuHByyk5HFY1fR/7MLIvjzWAzKpk8H36RhioMjjW9 OkKICeSArNx2BPQGuD1TUrbS/jVqOsXzNDZad8UrvUb10RpTFbWnixrm4dY15YhFYhRyelfpLRRT lG5lXkbiFBHuetfkLRX1P+zN4Pa71XU/Gt0im20lJNI0klUZjqt3Cr388bLIHQw2zrGQ0RVxcfK2 Y2FfaNFFFFfP9vP8Bm+JJ1S31PR5/GF3cQSW/lS3jaEurtC0rX9tdRINOa7nEihz5zHz0UoEui7P 9AUUUUV8G/tH+GLnSvGw8Q4Z7HxPaQSJITGBHf6XbR6fdWgRTuAESwShnABLsFzsOPnmtXQ9Tl0X WdI1m3RZLjSdTsNTgjbBV5bC7S6iRgQeCy4IwfpX6x0UVXurq3sbW5vLuaO3tbO3murq4mO2OC3t 4zLPNK56KqqWJzjA5r85/hgLvxV8XvD95fSQTX1/4hu/EN5LMPLjlurRJtfuJFWJTh2eImNQANxA JUZIyviz/wAlI8Zf9hu5/kK88r1L4LWQv/if4Rg80wiO+urzcE83J03TJ9REZXK43+Vs3Z+XO7Bx g/pNRRRRRRRRRRRRRQcHKkZB6j29x6dfrX5ffETwhP4G8W6t4ecTNZwzfadJuJt7Nd6RdEy2Exna KFZJFXMM7RRhBMkirkCuQhhub24gtreKe7u7iSG2treFHnuLiVyILe3giQFmYnaiIoyeABX6VfC3 wNB4C8J2GmNFCNYul+3a/dRbi1xqEwJEO5ncbLaMrbpsIRthlCh5Hz6NRRRRXz18Xfjcvgi7m8M6 DZxXviP7JFJc310/+haK90Emtka0AzcSvAxkC70SPdGxMoLx18beIvG/i3xY0h8Q+INT1OKSaG5N nLcmLTEuLeA28U1vpVvsto3CMw3RxKTuck5dieVrqPDnjPxV4SlEvh3XdR0tRJJM9tDN5lhPLJD5 BlutMuA9tK2zADSxsQQpX5lUj7A+FXx5t/FV5aeG/FUNvpmvXCxwafqULldO1q9aUrHZm3Yf6NcO NgjXeySvuVfLYxQv694+8IWvjnwrqnh648uOa4jE+m3bxRSNZanbHzLO5R5EdkBIMUzR4cwvIgZQ 9fDHwk8WXXw/8fW8OpK1lZ391/wj3iK1vpGslsd90IBdXYnKrE9nMN0jSDKp5q/KXJH0l/wuJ/8A hdX/AAhf2mD/AIRfy/8AhHN2632/8JT/AK77d53kedu87/iV/ZvN8vd+968V8HV91fs36JFo/gXU PEl0kMD67qNzP9se4+U6Noqmzh89WbZEI7j7axOASpDMSoTb87fF74nXvj7XJrW1uSvhTSrqZNFt ohLHHelCYv7bvFmVHaWZcmJJEUwxtsChzK0mj8LPgrqfj9Dq+pzz6J4ZjdFiu1tlkvNZeOcLdW+l rMyqiKgkU3bK6rLhFjl2yiP6htvgD8LLe3hgl8P3F7JFGsb3d1resrc3LjgyzrZzwxBj3EcSr6AD ivK/iT+z1oenaNrHiTwpqNxpo0uy1DVrnRtRka8sZLS0iW5a30+9I8+EpGkxXzzP5jFFLxgFz8gV 9Bfs4+IrjSvHn9hje9n4nsLm3mjVkRI7vSrWTVLO8cFSW2ok8QUEf63cc4Ffe1FFFFZus6PY6/pO o6LqUfm2OqWVxZXKjAZY50Me+MkYDpw0b4+VgGHOK+FfCnwE8T6t4tvtI1qC70rw/o15JHfa41s8 K6pbRyssK+H/ALQpEr3CruEm1khUlpAXCwyfduk6RpuhaZZ6RpFpDY6dYQJb2lrCHCRxrycs5LM7 HLSSMS7OS7MWYmr9FFFFFFFFFFFFFBxjHBBByCfYgZ/r7Gvz0+LXwj1XwRqN/q2m2clx4OnufOtL u38yZdHW7nYQ6XqAmeSUCMlYo7iRisgKZfzWKV4lX1J+zBqNv/a/i7w9PbrMNW0azv2aVY5bcw6X dPZz20sEgIfzPtynB4wrAjkV89202peDfE8E728Kav4W12KSS0uG86Aajot/uktpzaON6eZEUcxy jIztfnNfqDoGuad4l0XTNe0qUy2Gp2sV3AWaF5og/EltciBpEWaFw0U8audsisueDnXorD8TeHNM 8W6DqXh3WEmbT9ShWOZreXyJ4nimW4t7i3lwQHjlRJFDKyEqA6suVPx9ffsveLo7mddM8Q+G7qyX YYLi/bVdOu5v3QaQSWdtb3caHflV/wBIbIAbgkqvQeEf2Zbq31SO68aavpt1p9rNbzJpuhteTDU8 bnlhvby9it2gjDCMMI43aRGcBoiFY/XqqiKsaKsaIqoiKAFRAAqqqjgADoBjsAMUUUVl63rFj4f0 jUtb1FyllpdlcX1xs2b2jt4zJ5UIkZFaRyAkaE/MxC9TX5weP/iZ4j+IV9LNqVw9ro8dx5um6Bby ubCyCKY4XkwF+0XARm33Ei7su4QRxkRrwVvcXFncQXlnPNaXdpNFc21zbSyQXFtcQSCWC4t54iGR 0YBkdSCCAQc19s/Ar4u3nig/8If4mmE+tWdnJcaVq8s8Kz6xa2xVZLK6SVlea7iRjIHjDNLEjvKA 8TSS/S9FFFeYfEr4WaL8SLO2FzOdJ1mxYLY63DbC6kS1kkDXFnd2ZkiE0TDLRjerRyYZWAaVJPmX /hmHx5j/AJDHg/O0kAX+tknGflGNPxngdcdfXNe0/CT4IjwFfnxHrmo2mq66bOa0trazty2n6V50 7LNc295dqs0sskASMOscOxHmjIkDBx9AUUV8Y/tMeM0u9Q07wPZuSmkvHq+tAptH9o3VpjTLcM6h iY7aVpGKMUImUfeTAyfhP/xI/hR8YPEt3MsNjqOnx+HrNo90s41UafNawrJAo4VpdTtVWTt85PC1 811taD4f1rxNqMel6Bpt1qd/IA3k2yZEURkWH7RczNhIolZ0DzSMqAsMsM1+ifwr+HVv8OfDn2B5 ILzWNQmF7rWoQxKiPP5YSGxtZWQStbQDIi83ks0kgVPM2L6XRRRRRRRRRRRRRRXgPxl+DkfjWJvE Hh+O3tvFlrblZYvkhi8RQxKFit7mYlVS5RQUgmcYYbYpGEYRocv9nn4e3nhzTdR8S67p9xYazq7t p1na30EtreWWlWso85pIJgsiG4nXJV1HyxRuDtbn6Soooorx/wCOviJvD3w31cRSSxXeuyQeHbV0 hilTGoBpdRSfzuFV7KK5QOoZgzLtC/eX8569R+F3w1k+JGqXdmNasdKt9MjguL6OTdNq1xaTeYhl 0ux+VZFjkWOOeR5VEZljOHJ2n6+sP2fvhfa2sFtcaLeapLGHD319rOqx3dxukaRTMmmy20AKghF8 uFeFG7c+4twXjn9m3Sbm3ub/AMC3E2nXscSvHoN9cNdabdMiRoIbS/uWM0DuBJJmd5VMjBQYY/mX 5Fmg1rwvrISeC90XXNHu4J1SaOS2vLK6gK3NtMFcAg/ckRujAhhkEGv0U+G3jvTvid4Ue5u4NPGo Iklh4k0Uf6RbRPMrR5NtdZJtbqPLxq+8Y3wl3Mbsfzu8SaM3h3xDrmgvM1wdH1W/01bl4GtTdR2d y8Ed2Lcs+wSqokVd7DDDDMOa9+/Zj0BL7xTrPiCRbaSPQdLjtYFkVzdRX+tyssNza/KVG2C3uYpG LA/vAFDAsRr/ALQnxRN1PcfD/Q5oHs4HhbxJewuzyS30EhcaGhX5AkLKj3BBLGQCL935UqyeI+AP hv4i+IOpRW2m28trpSzFNR1+e3kbTrBIlV50VxtEtxtdDHbI4Y7lLFI90i/YOi/s7/DnTrGO31Sy vPEN5hXn1C71G/sS0nlKkqW9rpcsKRxbgzor+Y4ztMj4GMrxV+zf4O1K0nfwu954d1SO0CWcL3lx f6PNcpKZPMvkvfOuR5isIi8M4VRh/Kchg/w/qNl/Zuo3+nm6s777Be3Vkb3T5vtFhd/ZZ2gN1Yzk KXifbvifaNykHA6Vv+BfETeE/F/h/wAQiWWKHTtTga9aGGK4mOmTk2uqxRQz4Uu9s8qJkqQTlWVg GH6l0UUUUV8M+O/gb4kn+It7Y+E9KB0HWCmswX7Klpo2ix3115V9YzTpDDCv2eYu8NnbLJKLYxlV dg2PrbwJ4L03wD4ctfD+myyzhJJLu+vJlWOS/wBRuFVZ7tokyqAhESNASVREVmdgXPYUUUUUUUUU UUUUUV8g/HH4NandalceM/CNhLqH9oSR/wBt6Hp9r5l6l62Im1SwtbUbplmbDXKKpkEm6Yl1dzF8 i16l8GdXh0f4meFLi4aZYLq+m0lhbjcZJdYs5NMs1lQsoKC4miZz2ALAEgCp/jdpC6N8TfEscVrP b22oTW2sQNKHK3LapaR3V/dQO4wyG7NwuV4DBl/hIr7G+DPjhPG3gyya5uGm1zQ0i0jWlmn+0Xk8 sMOyz1SdpGaVvtUY3NLJjdKswXdsJr1mijHXI6ggj2PHIr498Wfsx382rTXPgzVtLttKuppZU07W 5dRjk0xWAZLWC8t4bpriMHeEaQK4XarGRtznI0n9mDxM2o2Y17XdAi0jzs3z6Rcahc6mYI8kxWkV 5ZxRB5MBRI7EIDvKPt8tvsXQdF0/w5pGnaHpcKQWGmWkdpboFiRnEY+e5n8lVDTSsWlmk2AvIzOf mY51KKKK+EPjH8ZdT8SalfeHPDV9Pp/hixlvLC4uLG7CyeJW2tZ3ck9zZsQ1i6s6wwBykqHzJdxZ I4fnavpH4LfGHWNG1bSvCevXM+qaBqU1npWny3EpkutCuJCLSwEE8pybT7kTwMcRqFeIqEZJPuei iiud8WeFNF8Z6Lc6Fr1t9os7jbJHJGQl1ZXUYZYb6wnYHy5Y8nDYIYFkdXjZkb5Cuv2XvGK3U62W v+F5rNX/ANGnvZdYs7maL+Ey2lvaXCo3qomcejGun8D/ALNt/puuWeqeL9W0i6s9NvLa8h0zSlub 1NTeBmkEV9NqMMCxxBxEWQRS+ahdT5Z5P1xRRXhHx/8AHEXhrwdPoVrOg1rxVG+nLCCPNt9GdSNX vZEeORCskf8AoiqzI2ZTJExMLAfOn7OmknUfiTbXYn8r+w9H1XVBH5ZkN0Zo10MQbgRsx9t8zdg/ c24y2R5N4n1SHXPEviDWreOSK31fXdV1SCGYp5sUOoX8l3FHIV+XcquA2OOKyre3nu54LS0gmuru 6mjtra2to3nnuJ53EUMEEMQLO7sQqIoJJIABJr7l+BHwpvvB8N34l8SW8cGu6pbpbWNiSzz6Rppf zZ/tRV/L864ZYyU2lolQAuGkljT6LoooooooooooooorzL4pfDez+I+iRWjXH2LWNMaefRL9tzwR TXCIt1a3cKZzDP5aB3Qb0ZFddwVo38B+Cnwi1zTvG13qvjDRZrGPwtFHJp8V5CktrqGsXYK2tzZT tFLbXMdqgklLwTh4pzbsDkMB9l0UUUVla7qiaFoes63JE1xHpGl6hqkkKNsknXT7V7t4lY9C2zAP bOcV+VF/fXWq317qd9Kbi+1G8ub+9n2Rxme6u5muLmUxxBVXc7E4VQBnAGK3fBnha58aeJdL8M2d 1bWU+pyTj7Vd+Y0MMVraSX1w2yIEs3lxMI0GNzYUsoJYfauhfs5/DzTLbZq0OoeJLuSK2E1xeX9z p8EU8UZE72FrpDwsiSMdxSeSZl2qFf7xaDxF+zh4E1W1CaCb3wtex/duYri51i1kDSIXN5ZalMzv hA6xeTcRYZtz7woWvi7xZ4S1zwXrE+i69Zm2uYiWhmjJe0v7YttivbC4IAkifBwcBlOVdUcMg+w/ gJ8Up/FFjJ4T8QXUUuuaRbQtpVzJuW51fSoU8p1nYLsee1wgZyweVGDlWZJpT4B8ffD8egfEfUpY Bbrb+ILS18QxRQGQtFJdl7XUDceYMeZLdQTznaSMOvIOVHitdV430ZfDvjDxLosdpcWVvp2t6jBY 290JfOXTPtLSaY5aYBnWS3MUiSH7ysGBIINfU3xR1SX4e/Bzwr4JgiTTtW1zS7PTL6K1LBI47W1i uvFUqXFsTGzT3EwilBYiRJpCMjNeM/BT4bR+PvEMtxqkc58OaGsVzqAj2KuoXjyD7Jo5kLK6rIok kleNWIRNmY2ljkH6EwQQW0EVraxQ21tbQx29vb28axQQQRKEihhiQBVVVAVVUAKAAB0FS14F+0le 39r8OlgtWYQajr+mWeqAQpKr2KRT6hGkjurGLFzBbHepDZwmcMwb4Er3j9njQr/U/iJZ6tBHiw8N 2WoXmo3DpP5QOoafLpVnaJLGjIJnaYyLHIyho4piCSuD+gFFFFFFFFFFFFFFFFFFFFFFBP06e4xg 889Oled+JPiZ8NtGWbTte8S6NKJ2vNOvdOgEmusrRL5F7ZapY6ZHcNEPmKMk6KG+ZcEqwHy54u8I fC3xncXd/wDDHxVpGnawZGml8Maq0+hWGpz3T/uLfw62sR26xzPIGRLZC8Q3oB9njX5vOPCN5qPw y+JOkTa9anTLjRdVFlrMN7FNMLbT76JtP1G6jWybMwW2mee2eIukh2OvmIQG3Pjv4Y/4Rz4hanPE qCx8RoviG0KPPIRLeyNHqcc0kyhQ/wBqSaUJGzBY5I+Rnat34MfFgeAL6fSNYV5vC+s3EUtzLGJJ J9GvQnkf2lBAhIeN1CLdIFLlUR48lDFL9/W9xb3dvBd2k8N1a3UMVzbXNtKk1vcW8yCSGaGaMsro 6tlWGQQQQcVPRRRRRRRXzr+0r4gGneCbLQop0W58R6pEs0DQs5m0zSQL66ZJiCqFLk2XVgSCQoID EfH/AII8KXnjTxPpXh60Eirdzhr24jTf9i02EiS+vGJ4G1M7NxAZyqDlgD9W/HbwLpeq+D4NW8NQ WrXnw9Eek3lrYGOeWHQEt4mexuBbRyS7rFXhuVWaVEigeeQ5Lg18n+B/EZ8JeLvD/iEPMsWm6lC9 79ngtri4k0ubNrqsEEN0QheS2eWNCWUgsCrowDD9Teo9iM9c9uD/AIUUUUUUUUV5H8Wfijp/w90h oLeSO58UalBMNI05Xjc2gYbF1jUI2DbYI2zsRhmZwUT5VleL86ri4nvJ57u7nlubu6mluLm5uJXm uLi4mcyzTzzSZZ3diWZmOSSSSTX0F4/L+CPhP4I8AFDaazr8kni3xNDHJLZXKwu7PY2GtaayK7tu eKPMpASSxwFJAKcn4T+Fsl9aW/iTxtqlr4L8HM0Uwu9TlW11bXLYQNdyR+HLGZWMrtEo2SMh3b1a GO4wyV9LeD/iF8CPBtjDpHh7W7e0DpBBc30uh64L7U5I5GKXGq6i9km87pHILlY4wzKixphR7ppe s6RrcD3Wi6rpusW0czW73Gl39rf26TKokeF5bR2AYKykqTnDLxyK0aKKKKKKKKKKKKKKKKKKKKK8 R/aD0KfW/hxeTW5mMnh7ULLXjbwW5uWuYIlk067DbSDEkUVzJcvJhgFjIIAO9fz1r2f4A3NxD8U/ D8cM8kMV7b63bXaxsypcW8eh3F5HBMq/eUTQxSDPAZVbqtfojRXiHxu+GieN/D8mqaZbRDxRoUM1 zbSJbXE93q+nW8Uk8+hR/ZNzPI5PmWoMb/vf3Y8sTO9fLPwP8YzeE/HWmwSTTro/iKWHRdTt4zmN prpvK0m9eJ5I4wYLh1zMwYpC8wQEvg637RulpYfEiW8WZ5TrujaVqkiMgVYHhV9F8pDnkbbNZMnH LEDgAn1b4YaoPhz8C9W8ZOILm41DUNTv9Mg8lnzdNNF4b061vQXhZ41uYGmlEcmREzFcuCK+ZPCH hjWPiJ4tt9IiuLiW81S4nvdV1W4We9e2t95n1DVL12O52JbjzHXzJXVC4Zwa/S3QdC03wzo9joek W4ttP06BYIE4Zm5LyTysAN0kjkySN1ZmJNa9cz43urmy8GeLby0uHtLuz8L6/dWtzCXWeC5t9Jmm glhdDlWV1BVhjBGa/K2t/wAMaDceKPEOjeH7bzVl1fUbazeWG3a6e1t5ZR9qvjAhXcsEW+aQblAV SSQMkfqzRRRRRRRRRRRRRRRRRRRRRRXI6/498GeGPtC674k0nT7i0EJnsTdrc6qgnKiIjSbTzLlg 25W+WE4XLHCgmvmvxvD8CviLczz6J4qsPDniy4iupIb6XT9S0fQdSvS32x5Nfe/tY4laTEqidJEk LyAt57KkR+ePEfhLxH4GvrF9QRYlulGo6Drml3a3Om6pbQyB7bUtI1O1OCCPLmQHZIqPGzKm9c+0 fHYQ+K9A8A/FDT45BBrGmHRdSUXUU9rYXcTSX1vYRAxxytIkx1GKWTGw+SvyoSN/kPgDx7q3w916 PWdMWO4hljFrqmnTbRDqNg0qyyQCXaxikBUNFMoJVhhg8ZeN/wBHvCvirRfGei22u6Fc/aLO4yks ThUurK6RR51jfQ5PlzR5GRkqVKujOjo7dDRRRRRRRXFfEbXz4X8DeKNbje4huLXSpoLKa3jjlkg1 LUSum6bN5cxC7UuJomcnPyhiFYja35h29vcXc8FrawS3N1dTRW9tbQRvNPcTzOI4YYYUBZ3diFVQ CSTgAmvvi++EumS/Co/Du0eyk8SaXZW3iB5o3jaR/EtwZit7NIi27GG5aO5sLWa5TIgUAhmh4+BZ oZbeWWCeKSCeCR4ZoZkaOaKaNiksUsTgFWUghlIyDwa/UjwLr48UeDvDeum4jup9Q0m1e+mijaFD qsK/ZtVjWGRVxsukmj4yp25UlSGPV0UUUUUUVxvjjx1oPgLSW1LWbqNZpUul0rTgZGutWvba3M6W sIiSQopOxHnZfLjLLvbLKD+b/i3xXq/jTXLvXtbuWmubhikEK5Ftp9kjlrbTrGI/cij3HA6sxaRy 0jux9d8Hj/hD/gx458VzGGK+8aTQ+D9CiurKVjNahZIdUns7y3OQXilvD8+xBJaruMhKofOPCPw+ 1nxakuopLY6L4asbmG21fxTrV1b2GkaeZgSF8y5dTNL91BHFnDvEJGjWRXr6V8E6x8A/ho80Nv4l g1bX4pPIvfEM2japfMJ7eNrS5XRLmztJIYraQtKw+zyv5ilQ00yrGR9BaB4x8K+Jwo0DX9K1WVrU XrWlpeQtqENrvWMz3OnMVuIVDOiN5sa4LAHkgV0tFFFFFFFFFFFFFFFFFFFFFYXijS5tc8NeItEt 5IornV9D1bTLeS4LLBHPf2ElpDJMyKzbVZwW2qTjOAelflZc21xZ3FxaXdvNa3drNLbXVrcxSQXF tcQSGOaCeGQBkdGBV0YAggggEVY0u7vtP1LTr/TGdNSsr6zvNPdIknkW+t7hZrRkhkDh2EgBClSD 3Br9aKK4f4geANG+IOiPpWpr9nuoN8uk6vHEsl3pd267TJGrEGSJ9qrPAWAdQOUkWORPzms7nXPA PiyG4EbWWu+GdWPm28kknlmezl8u4tJ3tJEMkEy7o5PLlxJGxAba2a+mf2j4oNd8J+A/GtjIosZp GjiSWIpdzQ+JNMj1awd8cBY0tZAyknlxjua+P8HGcHGcZ7Z9M19K/F3wzbT/AB00WzvZWns/GN14 Qe5igJhlhtbm7Tw5PAsp3fOy2zSBwCBvAxxXOftDa0uq/Em8to1i8vQdM03R1limEwuH8ttVneQL wrxyXTwMnODHzg5A+rPhpodh8NfhnaTasZbBhYS+KPEsl1b3UM9vdXFqtzcQTWLl5FktoUjtTGig u0WRGJHIrmfAP7QOieMtbTQtS0pvDN3eNHHpEkuprqFrqF27FTYvN5Fv5MrZUW6lWEjEpuD7Fk+g Kz9W0jTde0y70fWLSDUNNv4jDdWk4OyWMkMpDAhlZGCtHIhDo4DoysAR89a1+zH4RvJPN0XWdZ0Y ve+bJbzC31WzjsiGL2dmjiKZGyVCyyzzFQPmVicj2LwN4B8O+ANMk07QYZSbmUT3+o3jpNqOoSLk Qfap4kjXZErFIo0RUUFmCl3kZuzooooooooooooooooooooryL4jfGXw18Pnk04xtrfiJVt5G0W1 n+z/AGeC4xIkmoaiY5VgzH+8SPY8jBkJRY5A9fFfjL4reNfHAkg1fUzbaVJsB0PSlksdIZVMTgXE AdnuMSQpKn2qSTY+THsBxXnFFen+HfG+mz2aeG/iNaah4l8Mw20qaNcw3LHxB4SufsYs4ZdBup5F DW+xIlawmfyAyRyBD5bRy+8a54QvvHnwqstOeO0bxb8ObZRpbWMs11b+JfDJ09W0++0hInkeSLUr WKM28zRZe6t5YQsREqx/HFey/DD4x654BubXT7uSfVfCW+RLjSGZWlsEuJfNmu9Gll+44YtIYC4i kLPnY7iVf0C0jV9M17TLTWNHu4b/AEy/hE9pdQFikqEkMrK4VldGDJJG6h0cFHAYEVo1xfi74g+E vA8DSeINWgt7lohJbaVbn7Vq92rpK0Jh0+LLhJGheMTy7IQ/yvIpIz5ZbftMfD6e4ihlsPFFnFLL HG93c6dpzwW6O4Vpp1tbyWUqv3mEcbtgfKpPFe36Fr+ieJbCPVNB1Sz1Sxk2Dz7OUP5TvEs/2e4i I3wyqjoXhlVZEzhlXpWxRRXzN8TPhL4/+JHiqC9uNW8O6b4cscWWm2y32sXl1b2DXG+61J7FrdID eTLtLpHKikJFE0rCMSnVtPD/AIV/Z68H6p4hkZ9c1+822Md7LFHaz6jczZlstIsogz/Z7YbDPcHz GdgjOS5SGNfIfgh8TZYfE2p+HvFE32yx8e6nNcbjZRSo3ivV7hYXM8UO1VhvQ3kygRMocRcRxeY1 dT4s/ZiaW5uLvwZrdtbQz3QaHRtbjuVhsrZgzSrFq9v50r7G2rEkluW2H55mdcv9C/D3R/EWg+Et K0LxPNp9zqGjQ/2fFeabdSXFvcadbnbp+5JrW1MbwxbLcrtfcIxIZCzsF7SiivJfF3xr8B+DruXT 7u+udW1O3uPs93p2hwRXs1lIjPHMLqeaSG3Ro3jMckPneapIzHjJrH0H9ob4d61eLZTzapoLTPDF Dc67aQQWUks8oiVHu7Ca4SFVzueW42RqvLPxXttvcwXlvDdWk8Vza3MUc9vc28iTQXEE0YeGaCWL KujLgqysVOQQSDUteC/GL4yW3geF9B0CSG68XXMOXYhJ7fw/BOm6O7u0YFXuXUhoLduMYlmGzYk/ wbfX97qd3Pf6leXV/e3Lb57u8nkubmdwoVWlmmJZjgAck4AxXqfwY8Ex+LvFsV1qUcf/AAjXhpU1 jXpbgxC2dIt0ljY3H2iOSJkmkTM6SBQ0CTAOrbTXd+NvE1ronii+8aa/Z22s+NL2WE+EPCepi5fT /BvhmIZ0nU/ENg0hK6hcR4uI9PEi+S8r3MgSVo0T5+1zxBrfiW/fU9e1S81W9dXQT3szS+TC873H 2a1j+5DCryOyQwqsa7jtUA1jVd0/UNQ0q7iv9LvrzTb6ASeRe2F1NZ3cPmxtDII7m3ZXXcjMjYIy pIPBNfUHgT9pPUobi103x5bQXtnLOkUviOygFte2ccskjSXF/plohinRC0SYtY4mSNGYJPIcH670 rVtO1zTrPVtIvLe/0++jM1td27hopEzsYeqsrBkdGG5WBVgGBA0KKKKKKKKKKKKKKKKKKKKOuc89 mBORj0x0P/18Gvm7WP2Z/CN/q8F5pmqalomll1a90eBUvdyBFTZpuoXzM8BJVmYzrONzHaFUBK9S 8EfDLwl8P0lbQLOaTUJ4DbXWsahP9p1O6t/tRuVhZ1VIolBKKywQxhwkZkDugau/rhvH/j/RPh7o x1PVXM95ceZDpOkwSKl3ql1GgYom4ERwx7laecgqgIGGdkR+c+FvxcsPiX/akH9m/wBh6ppfkTfY H1KG/N3YTfJ9stX8uCQiKQFJ18nageL5yZMD41+MnhQeEfH+sWVvAltpupOuuaTHELSOFLLUnZpI YLa0wsMUFytxbxRMqkJGpxtKs3p3xsvrrxb8O/hV4zSWK7t2t72y1a6jHkImv39pb/aoI7WUK+BN p94rMqlBsGGIZC2b8XNQttL+HPwm8F2aQWrPoVl4o1aw8mdbmC7uLAJDcs8nyjz7i41FpEBJDrnC DAPp37M/hIWHh/UvF11BH9p164NlpkjC2klTStNlaO5kjmjJkjE10HSSJ9pJgjfBBRqtXP7Sfhy1 8WXGiSaRM/h+21KXT5PFNtqUN4rxw5gbUbfTbSJxLbmUEq8d0zvBiRULnyj9F21zb3lvBd2k8Vza 3UMVza3NvKk9vcQTRiSGeGaMlXR1IZWBIIII4NTkfTp7nOTzx06V4J4m/Z18C67Pc3mmNf8Ahm7n ik2Q6bLDLpAu5ZmnN3Jpt0rMFG8J5FvPDGFVQirhi3T/AA7+Efhr4eA3lo1xqmuzW7W1zrN45T9z L5bywWVjGfKhjLxhwTvl+ZgZSpAr1SiiiiiiiiiiiiiiiiiiiiuK8bfEHw14A0+O+1+6kMk8qx2e l2KxXGq3zFh5sltayyRjZGvzSSyOqDhS290Vvirxr8efGnimZotLupvCekjYY7LSbyRb93VBve61 mNYpWy24hIhGm3AZWK7z4jRXZeGPGeoeHY59NmiTWfC2pORrnha/kk/s3Uo3Co8sLDLW12oVHhvI MSRukbfMq7D9RfD/AEnTvEHhLX/ANvqFzqXgXxRaXV94O1e7dpL3w9qkMiXN/wCGNdtYLiMR3llc iDUbe1iCw3SCe4DvG7KvyBrOjal4e1S+0XWLWWy1HTp2gureYEMrAB0dCOHjdSJIpF+V0ZXUlWBP S+AviBrnw91j+09IdZbe4VIdU0qdj9i1O2UkosoX7ksZZmgnUbkJIw0byRv+g/gLx/onxB0UappD GG5gKQ6ppU7KbzTLpkLCOTaMPFIAWgnA2uMg7ZEkjTt6yNc17RfDNhJquvanaaVp8ZZPPu5VUSzC F7gW9tEPnmmZI3McMStI2DtU9K8Quv2l/h9BczwQ2Xie9hhmljS8ttO09Le5RGKpcW63l3DNsfAZ RLEj4PzKpyK9V8J+P/CXjaFpPD2s293PGpafTZM2mqW6osbSPJYXIWUxqZUTz0Voi3yq5IOOxoor w74yeAvGnxEh0rSdEudAsdFsJ5L+5/tK+vEub2/aI29qxit7GXy0gjaYDbOQ/mnco2KayfA/wX8P /DJpfGniLWZNVv8ARNPu79pUtXg0vSY0sN+oXEVtGZZrmSNBMscjbQytkQLKEK+E2/xsvU+K8nju eGeXRZIZtBGmxR20V2nhQzmS2iXzDIPtCSBLyTEoDyhoxIkTDb7d47+Buh/EGZfF/hLVbfSLrWbH +0XU2jTaTrlxdQi5stQJjZHtWm3A3MixybsiQxeZvMvUfB7wV438BWV7oXiK/wBE1HQ2c3elHT9Q 1C4n066kYfaoEt7y0iUQTZ8z5ZRtkDEIxmZ19noorg/GfxL8IeA1SPX9SKX89tLd2mlWcEl1qN1F E21SI0+SISMCsbXEkaMQwVjsbHndh+0n8O727jtrmDxFpMMnmFtQv9OtpbWERxNIglTS7i5mJcjy 1KQN8xG7amWHtuja1pfiDTrbV9FvrfUNNu4xLBdWzkq2R80bq3zpIvKyRuoZCCrKGBFadcJ8QfiF onw80Y6nqf8ApN7ceZFpGjwyql1qlyi5dVYhjHDHuUzzspCKRhWkaNH/ADn8V+LNb8aaxc63r12b i6nYrDCm9LOwtwcx2en25LeXEnYZLMcu7PIzuW+EvDV94w8R6T4c0/atzqlyYjKxjCW1tDEbm+vG WRkDCGFJJdgYM+3YmWIB+nfiDB4O0ddKsdatHuPAvgDTLjRPDmkW93FYXvjnxtIIjqpabTThrSzC qupXgjhaO9eeP97ITEfnHxd451/xnNatqkkFtp+nW8NppOh6XD9h0PSbaCLyoobHT1LKCF+XexZ9 oVN2xEVeNpyOyMGUlWUhlZSQysDkMpHQjsa958DfH7xd4blt7TXppPFGh+YBMt/I0mtW0JZ3kez1 Vzvkbc6ttuzINqLGjQqdw+1vCXjPw7410yPUvD+oQ3StFDLd2TPGuo6Y8xZVttTslLNE+6OQA8o4 UtGzphj09FFFFFFFFFFFFFFFFFFFFeFePvgH4b8Z6nc65aX1z4d1i9MT3r29vDeaddTLnzbuXTma JhPINod451UkF2jaRnc3/B3wK8D+D7621ZUvtb1W1NtLbXOszQSQWV5EhVrmxsLZIkDFm3oZ/NMZ RDGwcFj7NVDVdX0zQdOu9X1i+g03TLCIz3V5OSEijHAVFUFndmKpFFGrPI5CIrMwB8N8EfH/AErx j4tj8NNoc2kQXpvE0nUrrUoZ5LuaHMttb3VkkKpC0sSuRtuJAJNsQL7g1eU/tM+Eo7DW9K8XWkUo TXoX0/VWWCZraPUtLhjWymkuy7Ir3Ft+7SHYnFszjcWfbDpVz/wkP7NniCxks7a6uvCGtxjTxEjT 3lvbyatb6lLqckYZmTbFeX0PmbQnlK4/hc1zn/CM3/8Awzz/AGv9mt/J/wCE/wD7e+0/u/P/ALI+ x/8ACKbt+N+Pt3y+Xn/br6P07wbeeKtY+EHxKu57W4nsfCNm/iAXs0y3F5Nd6Gb3SbuxhgjMZkS7 uZZpjJImBswGxivk3Q7C1+IfxfSKONJNM8Q+MNT1e4t7uW4hE2ii+m1u9tmltQsiySWqPGhXYd5U bk+8v0l+0x4jfTvCOmeHYXmSXxLqJkuSIbeS3k0zRPLup4JJZSXjc3UlnJH5SjISQM6r8r/DFfpT 8HfFcvjDwBo9/eXa3eq2Pn6Nq0gW48z7Xp74ge4kuCTLNLatb3Erq7KXkIG05RPT6KKKKKKKKKKK KKKKKKKKKKK+W/jX8azo5u/B3g67xq67rfW9ctpAf7J42y6bpsq5/wBL7TzA/uOUX9/uMHxYSWJJ JJJySeSSepJpKKKK+kPgR8V18LXh8KeJdSaHwxfuX0ye4Ae30XVpJefMncgwWlxucynBRJNrkIjz yVvfHb4Q3EFzqPj7w1G91Z3Ukl94k02MGSeynf8AeXWt2mOZIHOZLpeWiYmTJhL+R8o19A/AP4jf 8Inr/wDwjmqTRR+H/ElzEjT3Et0E0rVlhaOzuYkjDxhbpvLt7hmRekUjSLHCwb6p+LPxBi+H3hh7 2EJNrepyyadolsZbfKXLQM0mpSwyHc8FsNpkCRtl2ijbYJBIv5xX+o3+q3c1/qd7d6jfXBUz3l9c y3V1MUjEKebPOSx2qqqMk4AAHAruvhb4F/4WD4sttGkuTa2FrbSarq0qAG4OnWs8UMkNqDx5ksks cQZshAxkIfbsb9FtC8M+HvDNqLTQNG07SoTFBDKbO1ijmuVtYjFBJfXIHmTyKM5lndnYkksSSTt0 UUV8V/tRzakfEPhe3ljI0iLRrmeyl8sBX1Ke92atGJerbYo7I4PA3DHU18t1+rnhifU7jw14fuNb SaPWbjQ9Jn1eOe2FnMmpy2Mcl8k1mioInEpcNEIwFOVwMVuUUUV80/Gv4P6Bc+GrzxN4Z0uz0XVP DtlJdXNnpVpZadp+qaVC/n3xubdDDGs1vGZbhJkzJIqmDZITCY/h2vob4IfFe+8LanYeEtWmNz4X 1S9S3tjK6iTQb+9m2rcQSyYAtZJDm4iLBULNOmGMqzfVPxT+IFv8PfDE2oKbeXWr7daaFYzPjz7t gBLdPGgJaK2UiWThQTsiLoZFNfmvcXFxeTz3d3PNc3VzNLc3NzcSyTT3FxPIZZp55pSWZ3YlmZiS SSSSTW94U8Ka1401u20HQrbz7u4+eWVyyWlhaRsFuL+/mUHy4Y8jJwSSVRFeR0RvtrxBqHhL4I/D mXQLP+xtQ1aSySOLRb8qbjxHe6lm1vdU1XT4jI72pVJTJ5jCMpGLVZVJjr4S1bVdQ13Ur3V9WupL zUdQuJLq8uZAqtLLK2TtjiCoirwqRoAqLhVAUADNooor0PwB8SfEPw+1KK5064luNJaZn1LQJ7iR dO1BJVVJ3VPmWG52ogjuUTcu0BhJFvib9EvCnivRvGmi2uu6FdefZ3GY5YpNqXVjeRoGnsb6AFvL ljyCRyCCroXjdHbo6KKKKKKKKKKKKKKKKKKKKKK/Nj4xeKbjxX4/12eR4zZ6TczeH9LWF4J4vsGl XMkYmjuYETzFnlMtyCxcqJAgdkRTTfg5r8/h74jeGJoVlli1PUItBvLeOc26zwa0w09DMQrb0hme K58sj52jUZU4YfQf7T/hxbjR9B8UwxL5+m30mkXzRWgeSSx1CPz7SW5vUO5YoJoXSNHBBe4JBViQ 3N+EfC+p/FP4G2fhvT59P0688LeMrn7HJdi4+z38Jge/lF3NCsjRuP7Tk2lI2BEaKQNzOvEftBX9 zrHxQudMitQ8mk6fo2i2aWySyT3jXUA1dMQJn94ZL0xKkYwQq8Ek19ReJGl+GPwZuobFIheaF4as dKS40/Fmi6rqLw6VPrEOEPzC5uGvG3DLvncQz7q/Oavt39mXxRPqPh/WPC9y6EeHrmG700tNCsps dYklmubZLZVV2WG4R5TKWbm4CnaFQH6booooooooooooooooooooooryn4p/FPTfhxpyIiw6h4l1 CKRtK0lpMJGgPlDVNVEZDpbI4IVVKvOyskbKFlli/PDV9X1LXtSvNY1i9m1DU7+Uz3V3OQXkfaFC qq4VURQEjjQBEQBEAUADMooorvfh141l8D+JLHU5FnudJ+0wNqthA6q88UavGlzbbiMTwiSQxkOh dGkgdxDPMrfWXxO+G+lfFnRLLxp4KurS51o2QeynidYbLxDYxsw+wXTTbBBcxMHSN5gpVw0E+0BX h+GLi3ntJ57S7gmtbu1mktrm2uY3gnt54HMU0E8MoDI6MCrowBBBBAIrtfhz471D4f8AiS21i0Pm 2U3l2mtWJRJRfaW86yTxxK5XZMu0PBIGBVhht0bOj/otqfi/RNJ8KyeM7i4lfQBpVrrEU0MLLcXd rfxpJp6W8Fz5Z8ycyRpGkhT5mUMUG4j81PFvi3WvGmtXWua5dPNPM7C3twzfZNNtNxMNhYQk4SJB +LHLuWkZ3OXo2l3Gu6xpWi2kkMVzrGpWOl28tyZFt457+5W0ikuGhV2CKXBcqjHGcA9/0s8G/Drw p4HtLePR9JtF1FLZIrvW3hMup3knkRw3cpurlpHiSZoxI1vE6xKxO1Aa7iiiivBf2jptVi+HEkdg sps7nXNLh1wx26zommL5lxC1xIVYxJ9tjtAJFKncVjyRIVPwDX6D/s7y6m/wzsFv4Y4rSLU9Xi0V 1KFrjTDdebJLLsZiGF412mGCnagO3GGb3GiiivNPiD8L/DXjnS9S83TrG18RzQNJY6/DGlrfC/t7 YQWA1C7iRnngwqRSRyB8R58vY4R1/Nu6tbixurmyvIJLa7s55bW6tpl8ua3ubeQwzwyxsMhkdSrA 9CCDXZ/D/wCIGs/DzWk1TTGNxZTmOPV9IlkZLTVbRGJ8uQ4OyaPLGCdVJQk5DRtJG/6N3/inRdP8 LzeMZboPoSaOmtwz4Fq97Z3Fqt1YpbRX5hImuQ6JBFIUZpHRMBjivzR8YeLNU8a6/e6/qs0jy3Mj JaWzP5kOm6esjPaabajCgJEGPIUF2LSPl3djgWdndahdW9jY2813e3cyW9ra26NLNPNK2yOKKNMl ixOABX3f4E8K+HPgn4Pl8R+LJrS1169hH9qXbSRzXKGSP7RB4a0hQxWRwY90iwk+a6szM0UUZj+O PHfjO/8AHniS88Q38QtvNWO3sbBJ5riHT7C3BWC2jknOWYktLMwCh5XkcIgbaONooorf8OeJ9d8I 6mur+HtRl02/WKSAyxrFLHPby48y3ubedXiljJVX2yIQHVXGHVWH6EfDD4oaX8RdLJCxWHiCxjT+ 1tJ3A44C/b9PLNuktnZgPm+aNvkfOY3k9Roooooooooooooooooooooor4m/aZ8VT3fiDTPCFvdQ vp+k2cGpX0EXmB11m9EixR3ZbC5jtDG8W0cCdsk5AX5u06/utK1Cw1Wwl8m+028tdQs5jHFMIbuy nW4tpTFMGR9rqDtdSCBggiv0C+KenWvj/wCENzq1pEEKaNY+NtKN88sElulvZDUJ1lSz8xWmaye4 gWNiyeY65IwJF+ffgETqlh8UPBdsAmpeJ/B0v2K5lbZZQm3huNJYXTIrOAX1GI5RT8qvxnFe/f8A CrdU/wCFMf8ACtf7Qsf7V+z7v7R8u6/sz7Z/wkX/AAkHleZs83y8/ufM8vdj5/Lz8ldzp3iz4e2G nQ2umeKfB9vpelW1taxx2uv6R9ms4FXyLaORxNhScbQXOWOeSa5Kz8RfA/wNAL3StT8D6exR7Jrn RGsdU1aSKZmu3imfSRPePGWQHL5UEIufuCvn347fFLwj43stM0Xw7BLqEmmaj9vPiGe0NonkS2Pl yafp6XSrc7ZHdTcGRYhvgTAlG11+aa/QT9nfRbrSPhzDPc5X+3tWv9at42jkjkhtXji0uHzA4GfM FsZkZcgo6kHmvdKKKKKKKKKKKKKKKKKKKKKKr3tt9ts7yy+03Vn9rtLm2F5YzCC+tftMLQi6spmD BJo92+JyjAMASGxivzx8dfBLxl4LNxeRWzeIdBgV5TrGlQs728Eccs00upaapea3WOOJpJZfngQF QZtx2jx2iiivbfC/wB+IHiO2W9uLS18OWjlTGdfkntb2aPzngmaPTII5JkKFM7blYd4ZGQshLDst e/Zh8RWcRl8PeINN14pBPJLbX1pLoV3JNEu6K2sgJLqFmkwV3TTRKCRuOMsMfwX8SPGXwbvv+EU8 XaPfvon2jzjpt4skd7YW/wBoktrq98OXTt5M1vJIsjBVZoJXQmOWMvK79J49+DGleIdOn8ffCq6t 9R0+8iTUH8OWEe9X3Ze+OiBDujkTKs2mPGrowkjj2usdsPlUgqSCCCDgg8EEdQRXo3j/AMf3njqD wit3JcGTQfDsenXq3BiZZ9Y+1SJeapFKp3N9pgjtHk3gbZAygEDe/nFfXP7K0UZk8czGONpY08Nx pKUQypHKb9pY0kPzBXKIWA4JVc9BX1dq+sab4f0y81nWLyGw0ywhMt1dzlgqJkIqhFyzO7EIkaAs 7FVQMzKD8j+K/wBp3UJZ3g8G6Jb21oEdP7Q19GuL2UyQptmgsLKVYoGik8zb5ks4kGxiqfMh8vHx 6+K4BH/CVdcf8wPw3nj0Js8j8CK+pPgT418YeN9E1a88TGyurbT72DT7DVIYIbW8vbso93qMd5Ba ssYEMctqImW3jUhjku4Yj3WvM/ix4Ch8e+E7yyjhQ65p6S3+gXBSLzVvoky+niWR49sd2q+S+6TY p2SFWMSivkH4I/Ds+MfFzT6nAP7G8LS2t7q1vPHbv9qvDMx0/SLi0us7o5XhlM4MTDy43jbY0iGv 0KpfTjcQee2fXB568duvXPSvz81v45fF201nUrSfWLTR7iyvLixudMtNI0K6tbG5s3+y3MEU15Fd O+HQ5Yzycn5W24FJpP7RPxK05pWu7zStdWRUCpqulQxCDaxLNCdFNmSW6HzC49AOa+o/hz8Z/Dnx AkTTTE+h+IjHNIukXUyzxXcULFidL1BUjExEeHkiZEkADkI8cbOPVr+ytNRsrvT7+BbqxvrW5sry 2Z3RbizuojBcQtJGQyh0ZlJUgjPBB5r8kaK9F+IvxA1Hx/f6Rc3csph0nQdMsVjZDAkmqGzjl17U fsscrwq811vVXiVN0EcAdAyECPwB8ONf+IOqxWemwSW2mJLjVNdmt5H0/TYUCvMN+QJbgqy+VbI2 5iQWKRh5F+jfEnjfwT8EdKm8LfDm3s9S8TTTBNUu7mX7cbSS1/cvNrl3BsEtwDvSKzhKJE3mO6x5 CTeOaN8LPid8ULu88S3yfZv7S/01tb8TSTWEWotIkTwLYW1vDJKYTFIpt2itxbiNDHG42Klej3/7 LF/FZu+l+M7S8vwI/Ktr/RJtNspMuBL5l9b3V067VyVxbNuOAducjwzxZ8MPGvgsTTa3os/9nRSS INYsSL7SnjWcW0M8lzb5MCzMyeSt0sTtkDZuyBwFFFdz4R+HPi/xtNEuhaRO9m7hJdYu1a00a2UT JDM8l/Ku12j3h3hgEkxUErG2DX218JPhRcfDaK/lufEL6jcazb6f9usLezhg0y3urVS26OebfcSm NpJo45FaFXRsyQ7tmz2Wiiiiiiiiiiiiiiiiiiiiiivyz8daZNo/jPxVps8csb2uvaoIzNALZ5ba S8aa0uRCAFVJYmSVNo2lWBX5SKXwNr1h4X8XaB4g1LTxqdjpd+lxcWm1GkA2NGl1bpIyq01uzC4g DMoMiKCyjJH3XbfF34SeLrZNKvta0xor+2hmutM8TWEtpZxkKlz9mvZ9Uj+xNJFIAMCdgWXMbMAG O/4d1n4X6Ml3YeGde8G2UV5d3er3Fhpeu6UIftDW6i7uI7OKYrGixQruWIBFVc4A5rMn1f4LrqNz 4judV+HlzrHm298+qy6hoN/qaz2EKw2slk5eSZXjRE2LBg5AIywzXmvxN+N3w61TwhrGg6W0/ie6 1rT7myhjFhd2Nnp1zhPsmoXU2pxxNmFz9ogWGOQtJFtYxBg9fEtfXH7LWmXJm8W60yyJaCLTdMhk a1/c3FyzyXdykV6eQ0CiIyRqDkSozYwufsCiiiiiiiiiiiiiiiiiiiiiivjT4v8AwQ8V3Ot6z4u8 PzT+JrfUZ2vrrT5p/M16xbyXeaC0jYKtxbRBEjtYoT5wVo4UicRmRvlR0ZGKsCrKSrKwIZWBwVYH oR3FNoor0jwZ8KfGvjoRz6Rpn2XS3zjXNWZ7HSnwZo820pVpLgCSF4n+yxS+W+BLsBzXr037Lmvr pcMsHinSJdZJXz9Pls7yHS4hk+YYtYQvK+BtKhrJQSSMjHPF6Rd/E/4F6raXGpaZqEWhXFwDeabL ci48O6r9oG2RI72zM0EN6Y7fdE+PORVUvG0JaN/XPEPhbwp8fdKbxZ4JuINJ8XWT29pq9rqQ+zmd CNkEWspaCUh/KRmtLyJX8xVMD/c/0f5E1fR9S0DU7zR9Zs5tP1LT5mgu7WcLvifaGVlZcq6OpDxy IzK6EOhKkE9tJ8QLqf4YRfD6VrxWsvEcepWk8LRR2cuiSwz3FzpV5HEEdil86XUZk8wMW6x+RGG8 2r2X4BQTy/FPw5JEjulrDrc9w6g4hhfQbm1EkhHRS8scY9SwFfonwBk9O56DAyTySM5x7dMmvmLx 3+0jpekTXel+DLGLXL2CZ4H1i9bGgq8UkRL2MVq4lvEYefHvEkChgskbTRsM+G3f7QHxSnup7iDX bTT45XZ47K00TRZbW2Vv+WUDalBPMQOxkmdvevXPgj8T/iF4y8VzaLrOp6bqemRabcarfSXenQWl 7BBbEWkUelPpMcMZd7i4gMguUYeWr7GV8BvrOsnXtE0/xHoup6FqcQlsNUs5rO4Bjhd4hMmI7q3+ 0JIqzQttlhkKko6qw5GR+ckPw012T4ij4dSBRqCaklvdXsHkzww6U0a3ra0FMqKUFoy3KxNIrkkR YEp21+kum6bZaPp9npWnWyWthp9rBZ2dsjSyCC2t0EUMfmTFnYgAZaRmYnJYknJuV8a/F34q/Ezw n431DRdO1OLStNghtZ9MMWg2JXULO6i84Xhl1dLkyMjmS2eSFljLwtiNG3CvPbD9oL4oWl2lzcaz Z6rEvm+ZYX+jaXFaTb4jGpdtKitZhsJEiiOZfmA3blyp9/8AAX7RXh/Xmh0/xbDF4Z1N1VEvxJJJ oV5MWSPaZWy9oWZmYLOWjVFJafcQD9G1+aXxh0pdG+JvjC0SQyibVBqu4jGH161j1ySLb/sNcFB9 K80r0fUPiBeXnw38P+AIw0EGk6tqd5eSRq6JfWksovdLjkkEp3Mk9xeGWMxBAEt2Ulw5rl/DnhrX PFmpJpPh7TrjUr9o3mMUOxUhgQqklzdXEpVIolZlXfIwXcyrncwB+ttPsvAP7PuixXWtNba58Rbu ymu4o7cO9y7OPsy2mnSSIRZWaksr3UqrJMBMQr7Utk8R+wfFL45aquoGCW9tLe4e2juJNuneGtBj uJkaeC2LnDGNGiMojE1yyKhfzCFr0qy/ZYv5LJH1HxlZ2mpFZd9rZaLPf2SuGPkgahPc20hDDG4/ ZRt5wGxk+V+LPgl4/wDCcK3U2nR63Y+WHlvfDjXOox2pAkZ0urV4orhAiR+ZJN5BiAZQZN5KjyKi iuh8PeFfEXiq5a08O6Nf6tKjxRzNawM1vatcBhAb28bEMCvsfa0zqDg88V9cfCf4F634V1Ox8U63 4gk0/UYEyNE0XypleGaOJ5LPWL+5Ro5AcywzQQxEBgksN0GAI+n6KKKKKKKKKKKKKKKKKKKKKK+A v2i9DudN+Idxqsgla08Radp97bS+Q8cCTWFomkXVms7fLI6eRHMwGCqzICBkE+CV+gfhj4+fDS80 uwhubpvCk8MVvZLo02nXRs7RYbdEVLO50uF7cWq5McRbymCpkxRjaK6jSNQ+Dukag13oOp/DnTNR uIhp5m0jUvDdpLPFLMkv2dVspFD73VDgA5YD0GOm/wCE88F+Z9i/4TLwr5/neX9l/t/R/O8/Pl+V 5fnbt+fl2+tfldRVm1tbm+uILKyt57u7upo7e1tbaKS4ubm4mYRwwQQRAs7sxCqqgkk4Ar6K+Gfw A1rWr221TxvZ3Oj6BEBP/Zcrm31jVnUjy7aWEfvLSHOfOeTbLtG2NV3+dH9wW9vBaW8FpaQQ2tpb wR21va28ccNvb28KeVDBBDGAqIigKqKAAAABipaKKKKKKKKKKKKKKKKKKKKKKK8N8b/APwd4saW9 0wHwtrErb3utNgWTTbiRjGGe60clI921X5t5Icu5kk808V8leK/g7498IedJd6NJqenRRvK2r6GJ NSsVhitxcXE86oizwRxjO+S4hjXKkqSOTxfh/wANa54q1KPSPD+m3Gp37xvKYYPLRIoUwGuLm4mK xRRglV3yOq5KrncwB+4/hl8DNG8FBNV177H4h8SB4JoJjbl9O0VocSr/AGbHccvMJRvF3JGrgBBG kRDs/vFFYHiXwvoHi7Tm0vxFpkGp2XmLKiSmWOaCZDuWW1u7YpNE3G1ijglcocqxU/J2peGPGv7P 2qt4p8N3TeIPBl1cG31GzuPNCx28hC2keuQQgKkql9ltqEIA8wFXRFm8iXptR8O+Bfj/AKX/AMJF 4fu4fD3j2GwZb/TpZYmaSe3VEiXWYEXzJoFO2KHUoEB8tlWRGaNbeP5P8R+Gtd8J6k+keIdOm03U Eijn8qRoZUlgmBMc9vc27PFKhIZS8bsAwZCQysBg19dfsrPEJPHURkjEzx+G5EhLqJXjja/WWWOP OSiF0DsOBuXPUV5f8afiRc+NvEVzp1heu/hPRbnyNLt49qQXt3DGYLrWJvLeRZi7mRbWQkYgIIRH km3eK0V+lHwa0RdC+G3heEraedqFh/bdxPaxeWZ21qVtQtnu32q0ksdu8MDM2cbAqsUVa9QorI0f QdM0H+1v7Lt2tV1rWLzxBqIMs8ol1S/SNLy4HnsxUS+WrFVwoPQAcVr0V+dXx30BdB+JOsvHDFBa a3Ha6/arHKZTIb1DFqM8oYko8l7FcsUPGDlQFKivHKnt7iezngurWea2urWaK5tbm3keGe3uIZBJ DPBLGQyurAMrKcggEEEV+inwv+Jtn4s8EXGtavMkeoeGrZ08UAtaqzrZ2n2ltYSGIrsiuY0dx8iK JEljT5Ywx/OSivoP4cfA678RWcfifxjdHw74Q+xXN+rm4gtNTu7aOItFfb7tGitbT70xmnG5o1BR NkizDtvE3xQuJZbX4WfA/To/sa2v9lQ6ppqTefvlIe5OiTTMoiVAZDc6ncEsztJOroVFzJ6T8M/g ZovgoxarrbW3iDxKGtZ4J3tz9g0WeELORpkUpJeVZhuW8dVcBU8tIT5m73aimSxRzxyQzRxywyo0 UsUqLJHLEw2SRyI4IYMOGUjHOCCK+ePHH7OfhjXRPfeFZT4X1VhLL9kVXudAupSJp9rWpJktPMke JN9uxiijXCWxY5rzPS/2W/Ec0sq614n0TT4xGpgbSra+1iSSXdyk0V2LFYxjOGDuSeMDrXuvhv4E fDrw6RK+lSeILtJZZFuvEUqagqpLCIvIOnRpHaOi4Z0Z7dpAzE7+E2+xZzyfmJOc59epyT1P86Si iiiiiiiiiiiiiiiiiiiiiivCfi78Grbx6q61obWum+KoFSKSSYPHZa1aR4QQ37QqzLNGo/cXG0kj EUgK7Hh+IvEnhDxN4RuVtPEmjXulSSFlgknjWS0uikUcsgs9RgLwTbBJH5nkyNsJ2thuK5qiiivY PA/wT8aeNDDdNaf2BokgjkOr6vFLCZ4JPJkD6Zp/Etxvil82GTCQPtZfPDYFfe/hPwpovgzRLbQt Ctvs9nbEySyy7ZLu+unA8++v5wF8yaTABIUKq7URVREUdDRRRRRRRRRRRRRRRRRRRRRRRXnXjL4U +CvHO+bWNM8jU3241vSXjstW+UxA+dMVeK4/dxLCpuoZdiEiPYTur5G8Z/s++NPDRe50UDxdpajJ l0y3aLVYsLED5+iM0jtukd1jFrJOdiF5BGCBXi8ekarJqTaNFpmoSautxLaNpSWVy+pLdW5Intms VUyCRCrB4yuVwcjivrX4X/s9Jatba/8AEGEPeW9151r4XD2t1ZbYCfKk1uWIyJOHbEi20beXtCiV pA8kKfVsMFva28NtbQw29tbRRwW9vBHHBBBbxJ5cUMMUYCqirhVUAAADAAFSVUvtPsdUtZrLUrK0 1KxnC+fZX1tDd2kwjkEsYmtrhWRtrqGXK4BGfQ18p+M/gprvg7UU8Y/CS5vonskmuZ9GjufN1C2E WZmGmGfP2yB0Gx7KbfIxG1fP8wIljTfEPgb4/WDaD4lsrbwz47t7KFdM1SB42kupIl3SHTJZdjSx iVpHk0uZ2YRuWjlZ1eaL568f/DXxF8P9Rnt9RtprrRzOI9N8QwW8i6dfpKHe2jeQF1guSkbl7V3L DaxUvHtlbzuvX/gNn/ha/hXAP/MczjPQeG7znj06165+0V8Sb2G6f4e6NKYIktra48S3UZuIrmVr uLz7fRQWCr5JheKeZkZxIHRMqElV/kSivtf9lzSkh8OeKNb82RpNR1q10trYqBEiaPYi7jnVgfmZ zfurArhQoxnccfUNFZH9haUNePib7Mv9tnSF0MXvmz5GlrenUPsqwFvLA847ywTfxjO0YrXor49/ ak0RVn8KeI4rWctLDqGiX96PMa3jEDpf6Tat/Art5l6692Ct12cfJNFfav7PHxJGp2SeAtYm/wCJ hpdvJLoFzNcEyX2mxndLpYWbkyWq5MKoxzBlQiLBlvnD4tapJq/xJ8Y3cqqjQ6zNpYCDA2aGi6JE +DnlktwxPqc15zXqnw8+EviX4gytLbKNJ0OEIZ9cv4ZzbS5n8mS30qJQPtMyYkYorqi7SJJUZkDe 6a94z8H/AAnsrrwP8KrD+0fGt5dWumX96IZdUlj1GOEWhkupmyLq98w4isrdPIimeXciFWgkt+Bv glfa7enxv8WJ7rUda1C6+2jQppI2VlCeXA2uNECMABDFYwbUjREjfKl4E+oLe2t7OCG0tIIba1to o7e2traJYbe3t4UEcUEEMYCqiKAFVQAAAAAKloryLxx8FvBnjUzXrWh0LW5VmYatpCRQ+fcuJpUm 1Swx5VwGml8yZwEncKqCdBwPAI/2XvFZ1AxS+IfDyaT9odft0Y1KTUPsYciOf+zGiWPzCMFovte0 HjzCBuPrvhT9nTwTob213rUt34pv4PmZb3ZZ6MZ47sT28yaVbkuQEURPFcXM0Unzkphgqe62Gn2G l2sVhptjaadY24f7PZWFtDaWkPmyGaTyraBVRdzsznao3MSTyatUUUUUUUUUUUUUUUUUUUUUUUVw 3xB+H+i/ELQ30vU0FveQb5dH1dIw91pV2wXc6KSvmQybQs8DNh1AOVkWORPgLxd8L/Gvgp55NY0a 4fToMM2t6ckl9o/ltOttFLJeRr+43yMqotysbkkALyK89oor9Lv+FPfDP/oT9L/O6/8AjlaNl8Mf h5YQvBB4L8NyJJI0jNe6VaalKGYchLjUFldF9FVgo7Cul0rQtE0KOWLRNH0rSI7h1eePStOtNPSZ 0BVHlS0RVYgEgFs4ya1KKKKKKKKKKKKKKKKKKKKKKKKKKKKXoTgdeDxye2T70lc34h8YeF/CkRl8 Ra7pulHyTMlvcXCm+nhD7DJaafFunmwTjEUbEV5LqP7SXw6sbhre1TxBrEQjjcXun6ZDHas7ruaM Lq89rMGQ8HMO3+6SOao/8NO+AgSP7J8X46c6fouT7n/T+PoM12dh8ZPhX4hRdOfxHYJ/aNnJ9qst esrrT7NYpLYtc2N9dalEtkx2kxsnnMrn5UL7hn568beEPDuia4njP4UfEDwfZXVq7X39ir4t0O3u re7MwjkXRHllED27xu/m2lwyjYrovmrIsK9L4a+Jfg74r6bB4M+KFlZWestZzQWHiYm0tIpbrcrm exvZV/4l924ijJQEwzuhjICyJbHyv4m/BfXPAb3Wq2Ik1fwmbopBfp+8v9NhkG6CPWoI1UKQcxi5 jHlMQCwiaRIq888OeJrnw1F4lW0j3y+I/DV54aMpYAWtvqN7bzXs3lsrby0MMsCjcpUuJAx2bW5e iiv1n0exsdM0jTNM0yXztN0/TbGx0+YSrMJrG0tkgtZBNH8r7o1Vgy9c5rRoooor4e/afiiHjHQZ w4M8nhqKGSHKbo4odVuXhkKjn5zI4BI528dDXzRRXYeE/GN94Vj8SWsEX2qx8T+G9V8O6hatcTwI v261aK01GMIShlt3OV8yNsxtLGpjMnmLjaLoWseI9Qh0rQ9OudTv5yoS3tIy+1WkEfnTyHCRRKWX fLKyooOXYDmvrPQvhp4H+D2nx+LPiPqdlqviC2a7n0zTbeRbixkkhaOO2XRtNvEhmvLpS4YyyqsU JkVisflC4Pm3iD4heJfjLqh0T+2NE8D+EyltJdWmr69ZWVl/o/71rjUL24EEt87TKDFbxRFEIiLI pR5z9BeDb74Q/Cvw20Fp4z8N3kzeVLrOq2uoWeo6tq1zuESldP0tp5xDGXIhgjVhGm5mJZpZXi1P 9o74cafNHHaPrmtxvEsjT6ZpflQxsSQYXXWpLSTcMZyqFeeuc4zT+094ByP+JR4v6Hd/oGi4AH3S v+n/AOFdtovxt+GettbxR+JYNNuZ4TM1trcFxpQtiFy0VxqF0gtN444W5bcfuk16ojxuqyRuHRwG R0YFXUgFWVgcHORgjIPWnUUUUUUUUUUUUUUUUUUUUUUUUUUUUUoOMEdeuRwc5yOw6dq5H/hAPAe/ efBHhBjz97w1orZz1JDQYJ9zWF/wp74Z/wDQn6X+d1/8cq5Z/C34dWDO0Hgvw9IZFCsL3TodRRQG zlE1DzQp91APbNdDpnhfwxok7XOi+HNC0i4kiaGS40zSNPsJ3hLiRoXmtY0YpuVW2k84B7Vu0UUU UUUUUUUUUUUUUUUUUUUUUUUUUVn6prGk6Lbpd6zqem6RayTrbR3Oq39tp9u88iNIkK3F46LvKq7B QegJxgV45q37RPw101YjZ3mq660jSpImk6TNEbYRgFXnOtGzVg5PymJmPByAMZxf+GnvAXH/ABKP F/fP+g6N+GP9PrpdN/aB+F9/bxTT61eaRPI7IbHUtI1E3MWGwryTaZHc2+1uq4mOB97b0rzT4neB vhh4uubnXfDfj/wRoniS6miku4p/E2jJoeouZCLu7uBaNJJFcOGEjTRqwkZTuj3yNMOd8GfG2JIb vwZ8WobfxDo48mwXVlis9b2taXCxf8TRrZpI72FQomS9g8yYuocGdpBIlfx/8ALq3gbxJ8OZh4h0 O8E1/HpMMsM11Zac1oLuCXS71pT/AGjE2HESIDOQYlUXLM8g8E8La/ceFvEei+IbcTSSaRqNtePB FcG0e7t45ALyx+0hX2LPFvhdtjfKxyp6Vm6jf3eq6hf6rfy+ff6leXN/eziOKITXV5Obi4l8qFVR dzsTtRQozgADiqNFfoz8B1x8KfCxCKm5tcLME2GU/wDCRXaeY5HUjAXPoAOgr1+iiiivnP8AadB/ 4QHSTj/mb7Dvxn+xtQ5x64r4Tord8M67deF/EGj+ILJn+0aTf294Io53tzcwo3+k2TzR5IjniLwy DByjkEEEimahd6h4o8QX1+LUzap4i1i5uxZafBLKZtQ1e9M4tLK2TfIxaSTZHGNzHgcmvovwT8Dt M0vST4z+K90mmaPBZy3L6BNJcWksSSjy7V9Xu7ZlmSRs5js7ceaZGjRmD77cw+N/jNfeKLiPwP8A DuSy8MeH45EsINbm1C28Oi606wt8Rpb3F4bePTrPahCRbhNIixx4Qu9u3c/C7wz8Lvh7u1vVPH/g vWvErwgJcxa3pX2bRong23cGlRGdpHkcl0a5ZFdo8Ikce6QSdlqf7QvwxsLcTWuqahrchmEZs9M0 i+iuFTbnz2bWVtYdoIxxKWyRhSMkYI/ae8BD/mEeL+3H2DRj/wC5Cuj0L4//AA11jy0m1O80O5lu ltYrfXLCWINv2hLmS8083FrFESxBeadAu1i+1cMfXbDUdP1W0ivtLvrLUrCff5N5YXVveWkvlyGG Typ7dmRsMpUgHggggYq5RRRRRRRRRRRRRRRRRRRRRRRRRRRRRXOX/g/wlqt3Jfap4W8O6nezFPOv L/Q9MvLqby0EcQluLmJmfaoAG48D5cVg3nwp+HF7MZ5fBuhJIQqlbSyTT4QEGBi2sTFED6naM96r f8Ke+Gf/AEJ+l/ndf/HK9Koor5og/aJs9K8XeIvDni3STbWWneJdX0uy1nSPMm8iztNT+w2v9p6f MxkfYiySzXEEhLAKqWxOSfo6yvbbUbO0v7KZLmzv7WC8tLiPOye3uYxNBMhYA7WVlIz0B7dKs0UU UUUUUUUUUUUUUUUUUUUUUUVn6vq2m6Dp13q+sXcFhptjD511dzlhHEgO1FAAyzOxVI40BZmIRQWI B+L/AIhftE63q8tzpvgkvoejmPyTqskSjXrwPC8NyYmLOlrG28eU0Q+0KUWRZYyxjX5vubm4vLm4 vLy4nu7u6mkuLm6uZZJ7m4uJnMk0088pLO7MSzMxJJJJJNV6K7jw98N/HPilEm0Pwzqd3aywPPDf TRpp+nXEcc32d/s+pak0MEjB8rsjkZuDxwSPSdP/AGbPiJe2sdxcy+HdJlZnVrHUNTuZbuIIcK8j aVb3MOGHK7JicdQDxXUWH7LeryGP+1fF2mWeYGab7Bp1zqZS434SOMXMlpuQryXJUg8bCOa+hvAH g7xN4It4tLvPGn/CU6JFAlvZ2t3pB0680XyQTB9ivkublpoekX2eXaEXYYnQIYpfJ/iX+zzZ6p5m seAY7TS74JdS3mgySPFp2oOd1wp0t33JbTMf3SwHZb4KYMARi/xne2N7pl1NZajZXVhe27bLizvY JbW5gcgOFlgnCupIIIBHSqlFfp98MNSt9W+Hng28tpXmRfD2m2EkkiMr/bNKtxpWoBg/JxPFIu/+ IANzmu6oooor4B/aO1SHUPiPJaxRyI+h6Hpel3DOVKzTymTWhJFj+EJeIhDc7lbtivBaK9b+HPwf 8R/ECVbkLLonhzy5XOv3do8sNw6O1uINKt2aL7S3mo6yMrhI9rb38wJG/wBy+HfAuk+B9Fn03wZa WdjeXIsxc6nqS3F/LeSwqtub/UdkkbylFMkqW0UkMW9mEfkh2I8S8Sfs7a74jubrVdV+JtxrWsNF KLc6l4faG3GZHuI7SJo9QkFtb+ZI2EggKR7jtj7V5/P+zD42WRvsut+FZ4vlCvNc6rbykkc7oktJ QOenznP6Vx2r/Af4m6S16y6EmrWtmhk+2aPf2Vyt1GoDFrKwmeO9kPOPLFqHJ6Ke/leoabqGk3cl hqtheaZfQ+WZrLULaezu4hLGJomkt7lVdQyMrKSBkEEcGqNFdv4Q+Ifi7wNOJPD+rTQ2pl8250q4 /wBK0i7ZniaczWEvyq8ixJE08OyYJ8qyLmvuj4a/F7QPiFai3Jh0jxLGZBPoU9x5jzRxJ5gu9NnZ UE8ZQEuqqJIyrBl2bJH9Zoooooooooooooooooooooooooorxnx/8b/CnglpLC3I8R69GxR9L065 iWCzdLgwzxapqQEqwSLtkBhCSSAhdyIrB67vwNrOpeIvCWg69q8Ntb3+rWK300Vna3lnbJHcSM9r 5UF+0kuDEUIkLlZD88fyMorq6KKK8B+Ifxku/hx43stHvtMt9X0DUNHsdUdrYyWmr6a1xfy2FwI5 HdoblVW3eVImSIlnAMqqteueFvFeh+MtJj1rw/eC7sWle2k3RSRT2t1EiyS2l1BKAVkQOpPZlIZS yEMeiooooooooooooooooooooooooooJ+nT3GMHnnp0r5Y+JP7RVrp7T6N4B+z6hexyXdteeILqI T6ZAPJ8qOTQ1WQC4kSRmZZpkMHyDak6S5X5F1nXdY8RXr6lrup32rXrgp9ovriS4aOPzGmEEAclY 4ld3KRRgIuTtUDisiiuj0Pwj4n8TMq6BoGrasjXKWjXFpZTyWUFxJjal1fY8mHghmaWRVUHLEDmv VNK/Z1+JOorMbq30fQvK2bE1XVUla53Z3GAaIl4Bs7+aU68Z5x1Nh+y94klA/tPxNoNm3nKrfYYb /UMQ7SWcG4S1+cHA2YxjncOh9j8C/CbxP8O3mbQ/iBFqenTTJc3nh3UfDf2fT9QnSMxYS/jvbiSz kdSAbiGJslYzJFMsapV34mfBbQfHiXGqWZXRfFX2crDfRBRY6jMjBok1uBEzISN0a3EeJFBUt5qR pFXwn4p8Ka54N1ebRNfszaXkSrLG6t5tteW0mfKvLK4X5ZI2xjI5VgUcLIrqvN0V92fsz6wL3wRq Oky3pnuNF12cxWbFmex0zUbeO5t9gIwqS3AvHADctvJ9/oyiiiivln9qXVHh0TwnowgjaLUNV1HV GuTvEscmj2iWscCAfKVcXzFsjI2rjqa+LaK7Dwf4F8SeO9Qew8O2P2jyBC99eTSLb2GnQzzeUk13 cv8A8CYRxq8rBXMcbbWx94fD74Q+G/h7D9qt401rxF+8P9uahBHDJEWhMPkadEvm/ZI2UsHKM7ne ys7KFUcp4y+DXij4gTxXniP4jrAkccHk6Jpvhqf+w7CeOErI1rFPqYZ33M+biVfMYHHyoFjTyK4/ Zg8XBIfsfiHw1PIyH7QtzJqdqkL7uFheK3mMgxySypj0PWuY1T9nj4mafLFHaafpmtrJEJGn0vV7 SKKBzIU8iUaybR92BuyqFcEfNnIHlGr+HNf8P+T/AG7oer6P9oaZLZtT067sUumt9vni2e5RRJs3 puKEgblP8QrForb0LxJrvhm8W/0DVb7SbpXiZns53jSdYZBKkV3AcxzR7gCYpUZD0ZSK+zvhb8e7 HxRPa+H/ABZHbaRrksXl22qrMkOlavcqzFYGSXH2Wd02hFLskrhghRmihP0fRRRRRRRRRRRRRRRR RRRRRRRRRRXB+N/iX4S8AwodevZHvZkjmttH06OO61a4gkn8kzpbyNGiRjDnzJpI0bYyoWcbTl/C vx7efEbS9Y16awtdLsoNZ/srT9Oiea6u4VtdNt7q7nvdRbYkvmvOfLVLePYo2kufnr1Ciiiiivzg +N9jbWHxR8VxWtstrDNPp99tXeVkuL/SLe8v7kM2c+bPJLI2OASQK+8Ph8MeAfBHBBPhDw2fwOjQ Ef4119FFFFFFFFFFFFFFFFFFFFFFFFFfn18cviLc+MPEdxotnNKnhzw5eXFpbwCZGh1DUreRra71 Z1hJVlzujtWJOI8sNhlkUeGUV2/hXwVceIre61a/1XTfDPhnTZVivvEGsyvHA9xs+0S6Zo1qnz3t +LdZJ47SLBYLtLKzxhvVYvH/AMKPAUYg8CeDH8U6vE8rL4r8XrDujvLVzNpN/p8DRlwqNKwkSGKx crHHuZ3xInJ698c/iVr32lP7d/sW0ufI/wBE0CCPTvIMIT5rbUTvvkMjpvk/0rncyjEZ2DzbVNf1 3XDA2t6zqusG2V1tjquo3moG3WRg8iQNdu5QE4JCn3rIrW0rXdb0KSaXRNZ1XRpbiMRXEmlahd6d JPEG3iOV7R0LKCAQCeteweEf2gfHPh1oYNWnTxVpkaBDb6owj1FFG45h1mNGlZ2JG5rlZuBgBete 9XCfDH9oTTWFvNJp3iyw0+QxPJCINd0qJrhli8+EN5N9aCXDlUkYRiUDfbyzGvkDxj4F8S+A9QSw 8Q2XkC4M7WF9DIs+n6lDby+VJNZ3C+xRmikVZUV0Mka71zx1fdX7M+vHUPBupaHLOZZ/D2rMYYfJ VFt9L1dPtNsomUDeXuVvGYsSwBAzt2ivo6iiijoPYDPXHbk/41+VnjHWx4k8VeIteWS7kg1TWL+7 s/txH2uOwkuW/s63mVXkCmKARxBFdlQKFUlQK5qvq/4afAVI418V/Elba10mDT21GPQbi4ktXijW J5Wu/Ekv7sW8cESiYwCQtk4uPLEckL6fjH9o2w0oRaN8N9LsZ7Ozit4I9UvbS4tdNitkt9gs9L0a P7PIqxZRVklKqNrKIWQq5+ddX+JXj7XJLiTUfF2uuLlEjntra/l06wkRFChP7N03ybcZwC2I+T8x ycmuHpyOyMGUlWUhlZSQysDkMpHQjsa7vT/if8RNMuo7228aeIpJYldVTUNUudWtCHhMH7yw1UzQ PhT8peM7Thl2sAR6LZ/H/U76yTS/Hvhbw9450+JHdDdW8On3jX5kbyr6VvKntgY4pJYUEFpE2CG3 5376Op+EPhx4yMM3wy1/+x9auTKx8E+LpnsJJWEhtrWy0fV7nzIHup5BH5Vs95KX83cZItjIPEp4 J7See0u4Jra6tppLe5triN4Z4J4XMcsE8UgDI6MCrKwyDkEAioKtWd5dafdW99Y3E1pe2kyXFrdW 7tFNBNE2+OWKRMFSpGQRX6XfDHxqnj7wfYa6yRw6jFJLpuswRCURQ6pZqplMTSIi7ZopIblUQuEE giLu6E16BRRRRRRRRRRRRRRRRRRRRRRRRRX5h/E+4W6+IfjSVVKhfEeq25HU7rO6a0dvoShIr9Hf CumXOjeFvDej3hja60rQNH026MMnmwm4sdPitZjFJgZTcrbTjkYrfooor4w/al0qOHW/CetiVzLf 6Xf6U8BRRHGmkXa3ccySA7mLm+dWBXjYOTnj0L9mL/kQtX/7G+//APTNp9fRtFFFFFFFFFFFFFFF FFFFFFFFFFfJ/wC0Z8R7qx8rwHol6YGvLT7R4olt2j877LcDFno3nRuXiEq7pbqJkBeJoQGMckiN 8b0Vv+HfDmpeJ9RXTtMSBSkMl1fX95Ktrpmk6dbjdd6rq1842wW8S8u7dThVDOyq3stvd/Bf4dSS oltc/FfxJbB4/tM8UFp4PSf7TLZzxQQz+csmIGDiUxXkTssckMkZJKU9V/aJ+Il60A0uXSPDkFuZ gkGl6TbXImhYqIEuf7aF0p8oLhTCkYOWLKfl2+U6j4u8V6xamy1fxP4g1SyaRJmtNR1rUb22MsYI jkNvcyMu5QSAccZrnatWd7eaddQ32n3dxY3ltIJba7s55ba6t5V+7LBcQFXRh2ZSDXqHhz42/Ebw 267Nel1u0Es00lj4k8zVo5nkt/IAa8ldbxETCyJHFcom8ZIIZw30npPxJ+Hfxp0pvB/ii0bRdQu2 ja3sr26g2f2k0z29jP4d1khQ10qsuEkhjZjI0QSeMyZ+cfid8I9c8AXs91bRXOq+FXIktNaSIubN JJRClnrXlALFKrMsayECObKlMMWij8gr6W/Zl19bDxXrHh+V7dI/EGlJNAJFlNxNqGjSNNDb25Vt oU2813LJuXPyDaRyG+4qKKKK/P39orWE1P4k3FrHHsGg6RpmkNKJ1mW6kdX1h5QqqPLK/a/JZCWI MZOedq+E17l8LPgrqvj5F1jUppdG8MRzpGtyId1/rGxyLmLSUkGxVTaUa6kDKrkBUlKSqnuXir4w eB/hfaP4T8CaRp+oahZL9nlisikGi2F0ln5Kz6hexBpL25Vlh+0qrb3w6y3CTKRXzXr3xk+I/iC4 E03ifUNLijluJbe08PzSaJBAs5U+TvsCs0yJsXyzcyyMvJDZZifM5JJJ5HllkkllkZnkkkZnkdic lmdskk9yajrqtP8AHHjPSobe207xZ4jsrW0x9ns7fWtQjsogG3bEs1k8rae67MHuK9S0n9ojxxbr Na+I4dH8W6ZekxX9pqWnWtnJNYSxmK7sIX01I4QsqMVYz20w5xtK8Ut3D8IPiGjzaZcH4W+KXG5L HUf3vg+/unjlk8qO+hAW0RSkavMyQooYbIJmzjyHxF4a1zwpqB0rX7CTT7w28F3ErSW9xBc2lypa G5tLu0aSKaM4KF4pGAdWRiHRlGBRX3X+z/8AE298V2V34W16c3OtaLardWN/K9zLearpRm8mZr2S QMpltXkij8xnDSo6fIWSWRvo2iiiiiiiiiiiiiiiiiiiiiiiiivhT9p458faRznHhCwH/la1CveP 2ddKGn/DSzuxMZTruq6vqrp5YT7MYZhonkAnO8EWQk3cffK9sn3Oiiiiivi/9qPSJI9c8MeIPNd4 b3SbnRmh8ohLeTS71r5JDPk5MwvGATaMeWzZbJ2+u/s9eI4tZ+H1rpzTh77w1d3WmXEctzHNc/ZZ pGvtOuDBuLpD5chtoSw2nyXCkhCB7nRRRRRRRRRRRRRRRRRRRRRRRRXJ+O9d/wCEZ8G+JdcW6Sxu bDRr59PuXi84Jqk0JtdJUwlXDF7p4lAdduTliFya/LOiirYa9vmsrNWurx4wLLTrVTLcMiz3LTLa WUIyQHmldxGg5d2ONzHPoWk/Bz4l6zG0tr4R1K3SOUQudXNtojqxUNvW31iSCR0AP340YZ468V6p pn7LviWWaRdZ8S6DYQLGfKl0uG/1eaSYMAqPBdpYqqFcncJGPT5e467Tf2WtIimB1fxdqN9b5BaL TdLtdKm27TkLPdS3gBzg5MfQEY5yL+pfsveEpbfbo/iHxHY3W5T5+pDTdWt9mPmX7Naw2TZ9D5v4 VwGt/sweI7SLzNA8RaXrRS3uJZbe+tZ9FuZJYl3w2tnta6idpOVDTSxKrY3ELll8E8SeEfEvhC6W 08SaLeaVLIWEDzIHs7sxxxyy/Yr+3LwT7BLGJPJkbYSFbDcVkWGo3+lXcN/pl7d6dfW5YwXljcy2 t1CXjML+VPAQw3KzKcEZBIPBr7O8EeOPDnxr8Pz+BPHsNuniJIfNt54/KtW1F7dCE1jRHIIhv4VJ aaBVKsu9lRoGmhi+YfiB8P8AWfh5rTaZqa/aLOfzZdI1eGNltdUtI2AZ1BJ8uaPcq3FuWJjJBBeN o5H7z9njxINE8fw6bcTeXZeJbKfSmEt6tpaJqEQF9pk7xS/LLKzRvaQLw26chD8xRvv+iiivMfjL 4iHhn4deIrlJIo7zULYaLYq8zRSST6sfskxtmjIPmxQGe4UL0MeT0NfmrX2H8MfhjongPTYfiJ8S 7iz066hjW80fTdSYRrpbJCbqKae2l+abUiFY29ois8TAEIbjaIfGfih8WdY+IN/LBbyXOmeFoHKW OjCUobpVkDrf6ysTFZZ2KqyR5aOEALHlvMll8ir2bw58BviN4hjS4fS4PD9pJDLLFc+IrhrF3aG4 +zmBtOgSa8jdiGdPOtkVkXcGwybvYrH9lexjuI31Pxld3doP9bBYaLDYXD8Y/d3dxc3Krg+sLZ9q 3b39mDwU9vIthrnim2uyFEU15c6Te26HPO+2htLdm46YmFcpJ+yrIEkMXjhGlEchgjk8NtHG8oXM UckyXzFQWwrMEYgc7TjFee6p+zl8SdPWA2kGi640ryK6aVq0cLWwQKVeY64tmpD7jt8stjad20Yz 5LrHhjxH4e2HXdC1fSFkkkhhk1HTrq0gnljGZEt55kVJMDB+RiMEHoax5Zpp3DzyyTOI4Yg8rtI4 it4lggjDOSdqIqoi9AoAGABUNFfTv7L+sta+J/EOhk2ywato0OobpHZLl7vR7wQw29sC4Vg0V3O8 i7GbCAgqqvn7booooooooooooooooooooooooqpf31npdje6nfzC3sdNs7q+vbgpLKILSzhNxczm O3VnbYiliEVmOMAE8V+anhy0n+IvxLsEurOKQ+JvFMup6vZ2032WJLGe9fVtbW2luJNwWO3ExQbz IcALucgH9NqKKKK+f/2kND/tLwAmqxraiXw9q9ldyTTIxufsN+TpM9rZyqjYLzzW8kisyKyx7s7l RT5z+zF4rigudd8G3dyU+3GPW9Gt2FtHC91BF9n1iNJGYSvNJCtu6xqrARxSv8oU7vsaiiiiiiii iiiiiiiiiiiiiiiiivyw8a67/wAJP4t8Ra8k1xNBqer31xZNdKEuE07zzHpkEqKzBfLtxFHtDEKF xk4yeWoqwLi4W3ktFnmW0mmhuJbYSOLeW4t0eOCeSEHazoskioxGVDsAQGOe00P4Z+PvEfltpXhT WJYZrRL6G7urcaXYXNtIFMcltqOqmGCTeHVkWORiy5YAqCR6lpH7M/ja8+wy6tqWg6Nbz4N5D59z qOp2KbirAW1vGttK4A3ALeBTn74Oa7e1/ZXtFmU3njW4uLfPzx2ugR2kz84ws0t5OB3/AOWZ+tdH P+zF4FaB1ttZ8WRXO0iOae70e4hV/wC89vHZRMwPPHmr25NcJqn7LWqRW5fRvF2n3115qjyNT0y4 0qAQkEs/2u1lvCWB24XyQCCTuGBnw/xX8M/Gngwzya3odythC7D+2LJftuktH9p+ywzNewZEIlYr 5aXAjkOQCgJxXBV9YfC747eeIvCHxHkt7vTL20OmQa9foswZJozA1n4mE+5JYJkPlNcuuR1uN6M8 sfF/GL4O3Hgi4k1/QY5brwhdTZZcyXE3h6ad9sVpeStlmt2ZgtvcMSckRSnzNjz+XeCPEj+EvFug eI0MoTTNRhluxDDbzzS6bMDa6pbwx3RCb5LZ5Y0YlSCwZWQgMP1OA65XByQQexHHOfw+lJRRVLU9 RtdJ03UdVv2MdlptldX93IFZmS2s4GuZ2CKMkhVYgAEngYr8ptY1O41vVtT1m7WJLrV9RvdTuVgD rAk9/ctdTLCsjMwQM5ChmJA4JPWvfPg38IrPxBbSeM/Ggjt/CVml1Jb211PJZRaiLaM/aNQvLoNH 5dnBhiWDjcynJEasHs/FX43wa3p3/CH+BI5tL8OrG9nf36wpYPqNjBm2g03S7WLBt7Fo1BYNtkkQ iJkijWRZvmivSfCPwn8c+NBHPpWjvbaa+z/icaqx0/TTHIr7JLeSUGS5XMZVjaRS7SV3bQwr2zTf 2Wbp4LeTWPGNvbXOW+2Wum6PJewKBMwCW+o3NxAzFo9pLPartYkbWA3N2afsweBhbqsus+K3u/Kw Zo7vR47czBOZBatZMwTd/D5xOON3euauP2V7Zp3a08bTwWxb93Fc+H0up0TuHnivIVY/SNa4TVf2 avHtlFcz6ddaDrSxSAW9rb3s9nqN1E0oQOY9Qijt0YKd7q13gYIVmOM+U6/8PvG/hcXL654Y1ayt 7JIHub9bVrvSoVuWRId+rWPm2uS0iIR5uQxCEBuK5Np55IooXmleG3EnkRPI7RQ+a2+XyYycLuPL YHJ5NQ0V6V8INXfRPiT4RuljedbvVodGkhSVogya4p0jzGwrbhE0yzBNvzFAAQfmH6XUUUUUUUUU UUUUUUUUUUUUUUUUV+cfxw8RHxF8R9dZJGktNFZPD1nuhSJkXSyy3yEry4N41yyOxJKkDoAB97eD NE/4Rzwn4d0MwwQTabo9jb3iWoPkNqH2cSalOjEAt5twZJSxAJLZIzXTUUUUUV5X8ZvCcvi/wDqt nZwm41PTGj1vSol89pJbnT1b7RBFFbK7SSy2rzxQxbSGkdc4OCPiT4W+PZvh94pt9Uf7RNpF2hst csoXUNcWUv3J40cMDLbviaPoWw0e9BIxr9Kbe4t7u3gu7WeC6tbqGO4trm2ljuLe4gmXzIpoJoiV eN1IKMpwQcipqKKKKKKKKKKKKKKKKKKKKKKK8L/aJ1Qaf8NLy0MBlOu6tpGlLJ5hQWzRTnW/PKgH dkWZj2nH392flwfz7r2Dwx8DviH4nEjjSR4ftY94+1eJvtGl+ZKhQ+TDY+XJdHKvuWT7P5fysPMD Dafofw7+zP4R051l8Q6pqXiSRJZsQIv9iabLA8OyJJ4LWSW53oxaTdHeKp+UFMA7/dtF8NeHvDcL Q6BommaOjxW8MzWFnBbzXK2qtHbm7uI1DzOoZvnlZmJZiSSzGtuivNPEfxg+Hvhee5tNR8QwT6hb R3G/T9Kin1K4E9u7xSWMktmrQwzl02eXcSxlTgttHI8yvP2oPCCJGbDQPEdzIXYSLeDTbFEj2jaU eG4uSTnORhR7ntzzftUoGOzwKzIMhS/iYKxHYso08gH2yfqazdV/aV0/XNNu9I1f4cQahpt/H5V1 Z3HiQyRSxhhImf8AiXghkZVeN1IZHUOpDAMPmHUp7K61G+uNOsDpdhcXc81nppupL37BbSyl4LIX kwDyiJSEDuNxxluSaqRyPE6SxO8ckbq8ciMUdHQ7ldGXkEHkEdK+tPh7480j4p6L/wAKy+JQ+16j LHt0DXZHVLu6uIY2Fu32ph+71CEE+VMcrcJujmV2LC4+d9f8P+JPh14oWyv42sNX0m6g1HTr2ICS 3ulguPNsNV06WVdssTPHkEjhlaN1V0dB+k3hHxJaeLfDWjeI7NQsOq2STvArSsLW7jJt7+xEkscb MYJ0lh8zy1D7d65Vga6Kiivh79pXxdPqHia08IQySx2Hh+3gu72EmaNZ9Y1K2FzFJIm8xyLDayR+ Q/lhlMs65IarHwr8I+H/AAZ4ef4tfEKGWGO3lifwjps8cbS3UrIZLXUrSwchpriZv+PEOVVFRro/ J5U8XjvxA+IWt/ELWH1HVHa3sYS6aTo0UrPZ6XbFvujIXzJ34M9wyhnPACxrHGnBV7F8N/iV4f8A h7Ebn/hBIdc8QtLOw1+61tLeW1geIwLbabbNZS/Zx5bSLK6yb5N7Bjs2oPWv+Gqv+pD/APLo/wDv dWhaftTaY6k3/g+/tm8yMKLTV7e9UwkHzpGaWC3ww42pgg85Zcc9lpf7R3w4v55IruTXNEjSNpUu dV0oSwTMJFQQRrokt5IHIJf5owuFPz7tob2XRtd0XxDZf2hoeq2GrWe8I09jdR3Kxy+Wsxt7jyzm OUIysY3AcZG4AmtWgHHqCMfNnHQ9Rj8+mc15V4j+Cfw58Ro2/wAPwaLdGCK3jvvDmzR5IEjuTcl1 soQbN3fLI8k1s7bGChgUQr4D4p/Zk1qz8+68I61baxEHvZE0zVEGnagkCsGsbWC9Uvb3EzAsskkg tkBUMBhiE+etf8LeIvC1z9l8RaLqGkytJPFC15bulvdtbMBO1jeLmK4VS6ZkhkZcMCDgiuz+Ct/a 6b8T/CNzeu0cUl7daehVS7G61XS59LsYyADw080ak9gc9q/SWiiiiiiiiiiiiiiiiiiiiiiiivkr 9o/4hqkK/D3S5CZZfs154mkMUZVIf3d9pemxyOWYMW2XMpCqQvlBXYPKoxv2ZfB73Wpap42ukjNt pqSaJpReOCVm1K5RJtQuY38wSRNBbskWfKxItwwVx5bqfs6iiiis7WdMttc0nVNEvWlSz1bT7zTb lrYpHcJBfWzW0rwPIrqrgMSjMpG7scV+ZA/t/wCGvjUEg2+u+FdXB2t9thtrr7O4YA4NvM9neQns U82CTsHr9IfB/izS/Gvh+x1/SZ4njuYkW8tkcvLpuorEj3ml3W9UbzImbbkqodNsiZjdGPT0UUUU UUUUUUUUUUUUUUUUUUVz/izUrnRvCviXV7Mol5pWgaxqNm8iLNGLqy06W6t2kjfhl3qCQeDX5T16 B4T+GPjbxm1s+jaJcjTrllxrN+rWWjrD9q+yTTpeTD98sTq4lS1Esg2sAhYYr6K8L/sw2MIhufGG uyXso2tJpmhKba0DxzlvLk1S7TzZY5IwAwSCF1LMFc7Qx9+8P+APBfhYwPoPhvS7G5tjP5N/9nF1 qkf2hGjmVdVvfMucMrsmDLgISvC8V2FFcZ4j+IPgrwmXj1/xJptlcxSRJJYLK99qcbTxmWFn0zT1 luFRl58wxBQNvPzDPkl3+054GiWcWukeJ7uaPIg3WmmW1tcEHALTNdtIikZOTCT/ALI7czc/tU2y zOtn4KuJ7cH93Lc+IEtJmHq8ENnMqn6SGqr/ALVAdWR/ASPGylHRvE25WVvvKynT8EEZBBz1I718 3eLtY0LXtWfUdA8NR+FLWaItc6ZBqL6jam9e4kllubXdDCII2VkRbeNdibTsADBRy1fTXwi+MFla 2R8B/EFlvfDd3CbPT9R1Dfdx6fC0aW6aPqYlLf6DsXbC4UmA4VswkNB538WPhld/DjWo4klN3oOr G5l0S8d4/tQS2KfabG/iXaRLB5kY8wKElDKy4bzI4/rT4BeLm8TeBLaxupYjqHhaRNDkRZLczvps MCto1zJaQopjQRH7MjEHzDA7FmYsB7dRRXzt+0f4wbRPCdr4atGdL3xTM8dxKnAi0jTmSa9TzIpF ZHmlaCIKY2R4jOrYOK+e/g/8M7bxnd3uu+IpvsXg3w8DNqc8khtY7+aGL7VJYG9ZkEUMcX767mDB kTaqlDIJY7fxb+LbeLivhjwup0zwRpvlQwwwQ/YjrRtCBbyy2yBfLtIto+y2pUYwJJFDiOODwmu3 8D+JPD3hfUZtT13whb+L3EQSwtL6/jttOtXdWjuJ7iyltrlLhyrARCQBYzlwC+xk+hf+Gqu3/CBg genib09/7O6elTwftUWzSYuvBE8MWD89v4gjuJM9h5cllEPx3fhXX2P7S/w/up7a3ubLxJpqzMqT 3l1YWU1nabuGkk+w3Ms7IvXMcBb/AGa9d8OeN/CXi5A/h3X9O1KQwy3L2kUxi1GGCK4+zST3OmXQ S5iQOyje8QU5XBIdc9TRXCa/8MvAXid5JdZ8MaZNcPM1zLe2sb6XfzzFdrPdXultDLJ15EjsOhxw MeA+Jv2XlwJfB/iFgQqK1j4kXcGYufNmXU9MhG0BSgWM2bcgkyYIA+dPE/w98Z+Dgr+ItAvbGB0R hep5N7pwMsrxRxPqGntLCkjGNiInkV8YO0Kyk8arNGyujFWVlZWUkMrA5DAjoRX65xyRSxpLFLHN FLGskU0MiywzRuAySxSpwyMDlGBII6Gn0UUUUUUUUUUUUUUUUUUUUUUV438Z/iND4H8Mz2lndGPx RrdvJb6NHHG0jWkTOsd7qk7q6eX5cbP9nb5i0xT5GjWUr8ifBfwf/wAJj4606G4jSXStGYa5qqyx pLDPBZTKbexkjmRo3WeYxpJG+MxeYRyuK/R+iiiooZ4LlDLbzRXEYkmhLwusqCW3mMFxGWQkBkdW jdeqsCDggipaKK+Gvj58LpfD+qT+MdCsZT4e1WTz9Z8p2nXSNaurg+ZK8ZGYra6Z0MbbmVZS0f7t WgjMnwJ+LUHhiRPB/iW6EGgXty8ml6lcSP5OjXtww3W9w0jFYrSVwXLgBYpWaR8I8kifcPBGR07H qMHBHIJxjPv1yKKKKKKKKKKKKKKKKKKKKKKKK8/+I/gGD4i6TpujXWpS6ba2WuWmrzyW8CXE9xb2 9pPaTWcBkIWJ3E+VmZXCEcxuDxP4U+GvgrwZHb/2JoVol9bgEaxeIt7rLzParZ3Ew1C4BeHzVBMk cHlxAs+yNQxruaKK8z+IfxW8NfDuCNL9n1LWbuKd7PRLB4Tdfu4S0E2oSO3+j27ybYxKys5yxjil 8uQL8PeNvix4y8dNNDqWotZaO7fJoWmlrbTtmUZVugp33JDRrIDcO4V8mNYwcDzSiiiiipYZpbeW KeCWSCeCRJoZoXaOaKaNg8UsUqEFWUgFWByDyK+mpbpfjt4Iu2lgtE+J3gi0+1ebDFtufFWirHI8 1vaWNll2lZwDsSBo0uGRUMKXbBe0/Zh8RvdaN4g8L3EwZtKu4NT02KS83zfY9SVor2G0snOVhhmi WRyny+ZcEthmy31LRVa8vLbTrO6v72ZLazsba4vLu5cNsgtbaM3FxM+0E7VQFmwM8V+evgHQIviV 441zxH4ojS38N2MmreL/ABfJbPd21rDFM8t+thBKqzuqPJuJUyCQ28cuyQSKpOf8VfiZd/EfWIpE g+xaBpBuItCsHSL7SI7jyxcXl9KmSZpvKQmJWMcSgIm4h5JfKqKKKKKv6dqmpaRcre6TqN7pd6iu iXenXdxZXKxyDDos9syuAehGee9fV/gL9pTJh03x/bYG0IviTTYT6RoranpUI/66O8tr/sKtuBlx 9a29xBdwQXVrNDcW11DFcW1zBIs0FxbzoJYLiCaMkOjqQyOCQQQc81LRVW/sLDVLSaw1OytNRsbg ILixv7aG7tZxFKs0azW9wpRtrhXAI+VgCMEV4rc/AHwhD4g0HxF4bluvD1xoutaTqktiHl1PTL2L Tr37bLGqXj+dDLKwRfMWcxIq4EBLFh7pRRRRRRRRRRRRRRRRRRRRRRRXjHxk+KEfgDRjZaXc27eL NVjK6fbOqztp1qxKS6zcQMGQqhUrbrLw8vO2RI5FHw94U8Na18QfFNtpVu91c3eqXbXWq6pKGvHt LWScPqWs38kzrv27yx3yBpZCsasZHUH9L/Dug2HhfRNN0DSoyljpdpHbQFhH50zD5prm4MKorSyy FpZXCAF2JwCcVs0VDHc2s01zBDcQTT2jxxXcMcyPNaSSQrcRR3MaElGaNkkUMASpBGVOamoor5q+ PnwsfxFZf8Jj4etLUazpdtPLrkMeYrnWdMt4AyXCMWCPPaJG+1dgklibYHZooYm+b/hV8Srn4ca5 LcvbtfaHqiwW+t2MRVbnyoHJt76wdiq+fBvfakhCSKzxsUZllj/RPR9Y0zXtMs9X0i8hv9Nv4Vnt bqBiVkUnaysrYZJEYFJI3CsjKyOqspA0qKKKKKKKKKKKKKKKKKKKKKKxvEmlTa94e1vRILuKxk1j Sr7SmvJrV71IIdQtms7iQWqSwFn8t3CfvAA2GO4AqfPPBvwT8C+D9lyth/b2qjaRqWupDeNBIpil DWNjtEEJSSPfFKI2mXcy+cVOD65RRXL+LPGXh7wTpkuq+IL+O2jSKU2tmjI2oajLHgfZtNsyymVy XQHkKgbfIyICy/Fnjv8AaA8W+JJ7m08OzzeF9C85hbtYsYdeuoEkikgkvdURi0L7ot2yzaMBXaJ3 mX5j4FRRRRRRX0p8MvFOm+NfDt38I/HF5AUuoRH4G1e/RppNM1RUMNjZRzB0bdEzBrNHkQOnmWhc o8UJh+BF1qvhD4q3nhC+hmWTUYdW0bULZJ3W2hvtFjfU4tQMSqRNtSCaKF+MJMWDbSVb7qoor4E+ Iqal8UPjRc+HdJkEhguk8NWTXKw262VvosTza3NIcqZEinF7OMszuvyoCSiVP8W/G+lWul2Xwo8G CaPw74ZdbXV7/wAwRtrWo2TfvIXjgVFdEuPMmuJGXbNcYdEVYkeX57oooooqWGaW3linglkgngkS aGaF2jmimjYPFLFKhBVlIBVgcg8ivofwJ+0R4i8PpBpvimF/E+lq+DfPMU8Q2sTyRhsXcxKXSxoJ WSObbIzt81yqKFH2h4d8SaF4s0xNY8PalDqentPPbfaIY5oTHcQY823nt7pI5YnwVcJKikoyuPlZ WO5RS5xyPlIOc59OhyD1H868U8WfAbwD4kjuJLLT/wDhGdUlw0d7oi+TaJJHamCFJdGJFt5W7ZJI sKRSSFc+apZyfV9D05tH0XSNIlu2v30vTNP0575o/Je8extEtnu3i3uVMmwsV3sRnG49a06KKKKK KKKKKKKKKKKKKKKKK4jx/wCPdF+H2ivquqt5tzN5sOk6VFIq3eqXaLkxx5B2RJkGecqRGCAAztHG 351eI/EfiP4g+Im1LUmm1HVdRlhsrCwtI5JI7eN5iLLSdJs13MqBnIjRdzO7M7l5Hd2/QL4W/Du3 +HXhxdOaWC81nUJVvdav44Y1SS58pY47G3mKiV7a3G4ReYTlmkkCRmUovpVFRm4gWeO1M0QupYJ7 mO2MiCd7e2eOK4njh+8UjaaJXcDCs6ZPzrmSvzD8G/Enxf4ELp4f1Py7Ga7gvLvSruCG7068kgID q8Uo3xeagEcr20kUjKFG8FEK+pn9p7x4WB/sbweP9lbDW8fX5tQPP6e1ereG/wBpnwpqU/k+IdKv vDJeSQR3SSnXNPSFYvMQ3MttDFcKzMPLCx2rjoSygnb9GwXEF3Bb3drNFc2t1DDdW1zBIk0Fxbzx iW3ngmjJV43VgyOpII6Gor+wtNVsLzTNQhFxYaha3FleQFpIxNa3URguIjJEVYblJXcrBucgg1+d vxW+FmpfDvVPOiEt74Y1Cdv7I1TaSYSwMg0rUivC3Eag7W4WZAXTBEkcXT/CL4133g+eDQvE1zc3 /hOUpBFKxkubvw6RhEmtQMu9oBgS2wBKj54RuVo5fvG3ntruCG7tLiC6trmKOe2uraWK4t7iCVfM ingnhJV1YEFXUkMCCD0qWiiiiuO8e+NdN8A+HLvX9Qje5Kutrp9lCypLqGpzoxtrUSuNqLhWeWTa xWNXZUdtqN8PT/H74qTTzyxeIobSKaWWRLW30PQngtUdiywW73dtLNtQEKpkld8AbmY8133g39pf WLJorTxtp6azaKr7tV0qCC01jcWklV57LdFaTDJjhUR/Z9qDcTI+Q32Fo+saZr+m2esaPew3+m6h CJ7W6gJ2SrkqyMrAMjqwKSRuAyMCrBWUgaVFFFFFFFFFFFFFFFFRzo0sMsaSyWryxSRrPAsJmgd0 KpPELhZIyykgjejLkDKsMqfiHx/+z34tsJ77WvD9/L4vtp5bm9uorltniYGSSe6mklWQlL1wixhp InE80zkJbY5Pzld2d3YXEtnfWtxZXdu5jntbuGS2uIJB1jmgmCsrDjIIBqtRRRRRRW54b1/UPC2u ab4g0plS+0u5W5h8zzDDKACk1rcCJkZopoy0Uqq6kqxAKnBr334MeINDb4zX82kafcWlh4t0nUob GwAtoo9HvZ4oPEl/ZxrbLGhtYJLa4trYxxqSnlMUX5gv2/RXmXxj1SbSPhl4vurdYnkm01NLKzBm QQa5exaPdOoVlO9Yp3ZCejBSQRkV8G3HiqG38C2Pg7SI7mD7dqM+t+K7ySZB/aF5FK1rpGl28cCI TaW8EcdyVmd91w7MAgRd3DUUUUUUUV3nhT4beNPGclsdF0O7axuSWGs3kb2WjJElyLSeYajOAkpj bO+KDzJcK22NipFfc3wn+G918ONHvLW812fVrjUpLa5mtIt8ejabPHBtmj02GXLMzuzCW5whlVYg YkKHPq1FFFFFFFFFFFFFFFFFeAfEb4+6H4Qur3Q9Ds/+Eg8QWoaGeQTLFomm3RikBiuLmImSeaCV YvPtolUYZozcRyoyD5y1D9oP4n3t1JcW2sWWlQuIwthp+jaZJaQ7IgjGN9UjupiXILtvmbknbtXC j6Z+DXxcb4gw3Oj6xDFbeJdLtRdySWscotNUsFmFs97GmGWF43khSWNn+YuHjG0ukfudFFFFFeA/ F/40WXg23l0Pw3cWt/4rnWaOV4zHcW/h1OUae9HzI91uz5Vs33cF5gE2JN8QWVlrni7XIrO1S81r Xtau2wXkee5u7mUmSa4uLiY8ADdJLNIwVFDO7BQSP0Y+Gfw8sPh54ejsIhBPrF4qTa7qkSyKb66V 3aKJPOJIht1cxRAKu7BkKK7tVrxp8RvCXgKAPr2oZvZI1lttIswlzq10jFlSSO0LDZGSjgSzMkZZ SA+4AV8365+1Fqkkmzw14YsLWKOeYC41y5uL6S5tc4t2Nnp5thBIerjz5hzgHjceR1P9pH4jX9sk FqPD+iSrMkpvNM0uWa5dUVlMEia3NeQ7GJDHEIbKjDAFg3k+ieMvFHh3WZfEGk63e22sXP2g3d9K y3rXpuwTOb+K+EiT7mO/MyPhwsgw6qw9mX9p3x6EVTpHhFmVVBkaw1nfIVXaWcLfheepCqB6Yruv Dv7UdnJ5MPirw1NbMsGJdQ0K5S5jkuvOG3ZpV95Zii2Ekn7XKwKjht3y/TWha/oviawj1TQdTs9U sZQg8+0l8zypWhWf7NdRffhmVHQvDKqyLkBlHSteviz42fBY6Q134y8IWhOkMZLnXNFt0z/ZBPzz alp8S/8ALp3miA/ccsv7jIg8o+HfxU8R/Dq4lWwMd/o13cRT6hod2zC2lkXCSXNnMuWt52jHlmVA ysAnmpII0C/oR4U8VaL4z0S213Qrn7RZzgxyROFju7G7jVWnsL+EE7Jo9wyMlWUq6MyOrt0VFFFF VNQv7PSrG+1PUJhb2OnWlxfXtwY5ZBBa2kRuLmUxQKXbaqs21FLdgCTivgzXv2ifiFqOoyXOi3lp 4d09QYrfT4NO03UT5YlZ0mu7nVYZi8xVlR2jWNDtBEasWLT+Hf2jfHml3LPrjWPiiyleMyQXFraa VdwoivkWV3pUSIpdmUuZoJuFAXaSxr7E8EePfDnxA06XUfD88ubWUwXun3yRwanYOxY25ureJ5F2 yqC0ciOyHDLu3xuq9nRRRRRRRRRRRRRRRRRXzD8W/gdrvizUrrxPoevz6nqDw7TouuSQxpHDB500 dnod7bokUcYzHHDbzxqCxkmluS7tn4+1vQNa8NXz6Zr2l3mlXqbmEF5A0fnRJM9v9otpD8k0ReNw k0TNG2DtYisaiiiiiilBKkEEgg5BHBBHQg161N47tdf8ceAPF2sAWup6fdeHh4vvrexgtYb6bSNc LLq8aQSEO72IgSVfLjUNGVRRHtA/R2ilC5xgEnP3cgkngADPvX5naB4/vNBt/G2qwy3v/Ca+LBDa 2/iG3nED6faXt8+p+Jbj5Pl8+5dLdYmRA8Z3SJJEyqr+b0UUUUUUV0Ph/wAK+JPFdy1t4e0XUNWk SSGKeS1gY2to1yG+z/br18QwB/Lfa00ig7Tzwa+zfhB8Gdb8DXi69rHiOeO5ljIm8O6PNKNKnLW8 kMP9sTSbVuWh812jRIwqSAMsjjIP0VRRRRRRRRRRRRRRRRRXlXxG+Lnh34eQLFIU1jXpJFEPh+0u 44p4kKCVrnUp9sn2aPYw8stGXkLDYhUSOnyvrn7RfxD1K5MmlXGneHbRZZ/KtrLT7S/meCR90C3l 1q6T73jXgtDHCrEklBkAekfCX496nqusWnhnxu8dzLqtxDaaTrltaR28o1K5nKQWWp2tmFjMcxZI 4pYYl8tgBIrrI0sX1rRRRRRXnHxC+J/h74d2SPqW6+1W7ieTTtEtnRbq62AhZbiZwwggL4UzMrHO 7YkhUrX55+KfFWt+NNbuNc1y5Nze3GI4YYwy2tjaq5aDT9PtyW8uJNxwuSzMWd2eRndvtT4LfCG1 8H2Nt4l1yAT+LNQtlkhjljdV8O2l3CM2cMUwBF46MVupCMqCYYwE81pvYvEXiXQvCWmPrHiLUItN 09Z4bcTSJNK8lzOSYoLa2tleWSQhWfbEhIVWc4RGK/MviD9qKBVli8K+GJHcwxGC/wDEFysaxT+c DMs2k6cXMi7AQrLeodzbiMLhuHn/AGmfH81tPBHp3hS1llikSO7t9P1Rri2dwQs8C3V7JDuTqoki Zf7ykcV4/qvjXxVrWuJ4l1HXdRk1yFI4rfUreX7BNZxxIUSKxXT/ACkgXDMSIVUFmdjlmYn0r/ho n4lf2T/Z323Svtfmb/7d/sqD+1dvmbvJ8rP2Lbj5c/Y92Od27muR8BfES98ENqFo2laXr+ga2sEe uaHqdtC0V/HbPugIunRyrJlwgkSSIbiTEWwy+/XHw9+G3xl0m4134cvH4V1u0eVL3SpLRLeBpRbG PT4NR0i0laK1SUxI0d1Z7kIMxaOaYME+T9X0jUtA1K90jV7Kaw1KwmMF1azjEkcgw6kMhKsjKQ8c iEq6lXRipBPrfwZ+KcvgXWF0/Wbq7k8JakwjuoVLzppN0TmLVba2JyFydt0sWGdDu2yPHGh/QoH6 dPc5yeOenSs/V9I0zXtMu9G1m0hvtNvoWhurWZSUkQncrKy4ZHRgHjkQh0cBlKsoI/PH4qfCrVPh 1qXmxeff+GL6VhpWrFAXiYgv/ZmqGMBUuFUEqwASZAXQAiSKKT4XfFrWPh9fx29w9zqfhWdwt9o7 Sb2tVeQs1/owlO2KdSzM0eVjm5VyrbJY/wBCNJ1fTdf0yz1jR72DUNOv4RPa3UDZR0cYKsDhkkQg pJE6h42BR1VgQNKiiivmX9qH7b/wiXh4x/8AIO/4SL/Sv9TkXv8AZs/2EZI8z7n2n7h2ngtk7a+I a9EtvhxrOpeBG8d6TnULOyvL211qwW3kiu9OhtEWU6jbliRc26owM7x4MRzlWRJHTufgB46m8NeL YPD15czf2F4nlFituzu9va69OVj0u+it44pWLzFVs22lFPmJJKxWFcffdFFFFFFFFFFFFFFFef8A xAl8V6XaWPibwosmo3Hh+W4l1bw00yR2uv6Bcxq+pJFH5bP9tgMUctnIjAqPNQJMZfJev4L+LHgz xwsMWm6mllq0m1G0LVGis9SaRvMAjtEdjHdZETSf6M8hVSvmBCdteiTTw28UlxPNFBbwp5ks80kc UUaBgu95JCqqORyTiuV1Ky8D+NYzp+oxeHPEhjtrwRRu9hf3VnBdosF5NZzRlprdjhMywsrAqhDB lWvKNZ/Zr8BX73UumXOt6C7xIttb295HfadbzKir5pi1GOS4kDYLMpuxyfl2gBa4d/2VSEcp47Vp AP3aN4Z2K7dg7rqDFR7hW+lRW37K9w9urXnjeCC6LEPBbeH3u7dQGwpS5lvYGYkYJBiGPU9a7rQf 2avA+nC2l1u71fxFcJHItzFJcDS9LuHdz5csdtYAXMe1cAA3rAsCxyCFHq0fw68ARRxxL4J8JlYk SJWk8PaVLIViUIDLLNEzu2B8zMSzHkkk5rO1T4TfDfWI4orvwdosKwu8iHS7c6JJl1CnzpdFNu8g GOFdio7DkmvGvFH7MOlTwvP4Q1u6sLoNcyfYdbKXmnyF3Vre3hu7VFmt0jG8FnW4ZsryMFn+V/FH g3xJ4NvRZeI9KudPd3kW2uHQvY34hVHkewvkzFMFEkfmCNiULBXCt8tdj8DrmC1+KXhOW5bZG0+p 26sFLE3F5olzaWi4APBldAT2ByeBX6P0V4Z+0VqZsPhpd2oCka1q2laY5KFjiKdtYyhBGG/0QcnP GRjnI/PqvoXwb+zr4t8QwfbNfnTwjZvDvt0u7X7dq0ztsaPzNLWWLyF2s4bzpUkVlAMWDuH0To37 P/w00lE8/TLzXbmO5+0pd6xqVw7KAF2W72um/ZraSIMpbbJAxO5gzMuAvd/8K98AnP8AxRHhDJOc /wDCN6OACfQCECuW8Q/BP4b+Ikff4fh0a5aGOGK98OkaQ8CRz+duSyhBs2dslGkltnYqcBvlUr5R ffssafJdSNpvjO8s7Ftnk299okOo3cYEYEplu7e5tUfL5K4gXC4HONxy4f2V7trmdZ/GttHZr/x6 zw6DLPczfN/y3tXuo1j4yflmetnS/wBlrSIp2bWvFuo31qYmCQ6XpltpM6zl1KStc3Ut8pQLuBQQ g5IbeMbW7q0+HfwU8Ay28Orr4cTUpLFisnjTV7Kee9t3uMi7GnapIlsG3JsWaC2UgAqDy+70i28c eCr2ZLaz8YeF7q5mO2OC317Spp5W5O2OGObLHH90dvaote8eeDfDAul13xLpFhcWYia4sXvI59VR ZmCRldIti9yxO8NhISQvzHCgmvNPDPjjWPiv4gQeH7fVvD3gPw/cw3Woaw3kQ3/iPUbV4Lm10Dep YW8JbMl2kDSO8ACSNELhVr3iiiiiiiiiiiiiiiivAPj78Rrrwhodpomh3otNf8QecHnhMJu9M0SJ fKubiMrIJIJp5GWK2m8sjatwUaOWNWHx/wCBfh94h+IOpSafocUKRWsYm1HU713h07T43DeSLiZF cmSUqVijVSzEFiBGrunDV7L8AkuW+Kfh4wLM0aQa014Yg5RLY6JcIrXJXgJ5piALcbyg+8RX6J0U UUV8rfGP45w2MMnhnwJqcNzfTw41PxHp86zQ6dFIP+PLSLqIlHuWU/vLiNisIOEJny1v8j6Louq+ I9VtNH0e0mv9Sv5lihhiUs25j880z9EjQZeSRyFVQXcgAmv0L+Fvws0v4c6czl4tQ8R38arquseX sVI9/mLpumq/MduhAZyfnlcb3wBHHFb+KXxGtvhx4eXUBBDf6xqEr2WjadLOscb3AiMkt/dxqyyt bW/y+b5PzMzxxlovM8xfzh1PU7/Wb+61TVLqa+1C+mae6up23SyytjJJxgAD5VVcBQAAAABXsfws +Cup+P4jrOo3EuieGI5lSO6WDzL3WminCXkOlJJhVjQK6NdsHRZfkWOYpKI+18RfEP4dfDorpvwn 8P6Nfa5B9sV/F9xFJqB0u4kU2Ev9m397vmuC8fmHdFKtsAylPOV5EHhHhrxtrfhTxG/ijS10z+0p muvOjn0qy+wPHfSeZdwQ2kCRrbI/3P8AQzEVjJjUrGzKfovRbX4RfGmzGmxaRZ+AfG621wLeDSo4 beKdolaUXFvDCkNvepjEk0TRx3AVZAriNPOPgHj/AOH2t/DzWDpuqp59ncebLo+rwxlbTVbWNgrO nLeXNHuUT27MWjJUgtG8cjnw/wDiBrXw81tdU0w/aLOfy4dY0mWTZa6rZpJu2M+1/LmTJMFwqloy SCHjeSOT9JtA1yx8SaLpmvaZJ5tjqtnDeQHzIZHj81My2lwbd5EWWF90U0QY7HV1PINaxH06e5zk 88dOlfFnxq+Cn9jm68YeDbTOj5kuNb0S3jB/sggb5tS06JP+XP8AimhA/wBH5ZR9nyIPC/BnjvxJ 4Ev3v/D18YVuDANQsJlE1hqUNtL5scV5bt6ZZVljKyorOEdNzZ/Q74f/ABA0X4h6KNV0tvIurcxR avpEsiPdaVdyKWWOQqF3wvtZrecKBIFIwkiyRp3NFFFeafGOHVJvhn4vTSGmW7GmpLMbedbZ/wCz ILuKfW1ZyygobJZxKmfnXcgDFtp/NKvSvAnw01b4g6f4luNEuoBqXh9NOli025jeOPU0vkuS8UWo E+VFMDAqxJKArlyS6KjGsrwf4o1f4d+LLbVoreeO5065mstX0mdp7Nrq23mDUNLvEIyrAjKiRD5c qo5QsgFfpzp9/a6pYWOpWEouLHUbS2v7K42SRedaXcKz20vlzBXXcjK2HUMucEA1aooooooooooo ooorC8S2WtX+jXkHhzVItG13bHLpl/PAt1bR3EMgkMN3CyuGilUNC52OYw3mIhdVFeYeEfjb4e1K STRPGLReDvFeml7XVrXUpIrbR3vrWV4rr+z9RkdkUfIG8u4ZSC4SN5gpkPtMUkUyRSQOsqTJHJDJ EweOWKVA0UkTKSGVgQVOcEEc1ztzf+DvEMK6beXvhnXLe8khWOwup9L1KG6kLg2yx2krOHYsV8v5 euMcmvNtd/Z7+G+tT/aIbLUfD8hnuZrgaFfCGK5e4dWMbWmpR3UUKxkMIktkjVdxBBUKF81b9laJ pH2eO5I4ssY1bwys0ign5EkddQRSccFgAD1wM8ULT9lnUHacX3jKzt0UgWzWmizXjSjcdxmSW5t9 mFwflZ+SemMnqtE/Zg8OWrtJr/iHVdZ2zQSQw2Nvb6JAY0J8+G88xruRxIcAGOWJlGcEkgj2HT/h b8O9NtUs7bwX4dkhjZ2V9Q0y31W6zI24iS/1QTTMPQNIQvRQBxT734ZfD2/tJrOfwV4ajiuFCu9l pFnpt0oRxIPJvtPSOaM5AyY5FJGQTgkHy7xH+zX4L1JWk0C71Lw1cbY0jjV31jTRtctLI1tfP9oZ 3XKgi7CjAIU4Ofljxt8KvGPgI+drFglzpZYKmt6W73mllysfyTSlUkgO+QRr9oij3sG8veATXnFf rwQw4Iww4YdgR1waK5fxvcz2Xgrxhd20rRXFr4X8QXMEq43xzwaTNLFIM9wwBr8r69Z8AfBzxZ4+ SG/t0i0nw80zI+t6hu2TJDcJFdjTLJP3lw6qzlSfLhZo3jadHUivp3w/+zd4D0yMNrb6n4muWg8u UXFzJpdgs3mBvtFra6W8cyHAK7ZLqUYJ4yQV9Ng+G/w+toIreLwT4WaOGMRobjQ9Ou5yoJIM1zdR vI7c/edi3vVLU/hR8NtXhigu/BuhxRwy+Yn9m2x0SVmwV2y3Gim3kdcH7jOVzzgHBHjeq/st6HK0 X9ieKtV09Qri4XVbGz1hpGz8hiezNiIwOcghyfbpWFN+yvdrcwLB41tpLNv+PqebQZYLmH5v+WFq l1IsnGD80yVo2n7K9kl1C1941urqyWQG4gtNBisLqaIfeSG7nu7lI29GaFx/s13Vn8GPhD4Jgh1D XvJuFjv0eDUfGGsww2pm2K8dk9uv2azmT5WbypoZC2WDblwB39l40+Gun20Nlp/ivwPYWcCCOC0s tc0G1toEyTthghlCKM9gB1PrXQX/AIm8N6VHay6p4g0PTYr6MS2cuoarYWcV3GTnzLaS5kQOpH8a kj3714hqPxeuPGutad4M+FD3Zvbu7ik1XxhPpMcllo+jQmKW7v7LTdT2+YRvaKT7XHENwEUe95o5 E9+sLRbGxs7EXN3eCytLa1+1X8z3d9c/Z4hD9pvLhuZJXxukkPVizcZxVqiiiiiiiiiiiiiiuE+J HjaLwD4T1DXykE16CllpNpP5hiu9VusiBJBEVJREDzSqGUlI2VWDYNfnfpWjeKPiL4kuItOtpdX1 zVZ7vU9QmCxQQp58/nXuoXcihIoIt8gGcKu5ljQbmRDW8W+Grvwh4h1Dw5fzw3F5pn2Vbia3juoo GkubKO9YQC9jikZF8zashQCQAOuUZSczSW1FNU0xtH+0DV01CybSzaBjd/2iLhWsfswXnzPN27Md 8V+s9FFFFeN/E/4x6H4BiudNtdmreK3tQ9rpsZBtNPkmCtBPrkqMGRdh81YIz5kg2j90kgmHwHqF /rXijWZb6+mu9Z1zWLtNzbDPdXd3Mwgt7e3t4B/uxQwxLtC7URQoAH2b8H/ghH4XmtfFHitYbvXl jjl07SwBJbaJI6LJ59wzDEl3HnapX93EQWUyNtdPdvEviLTPCWhah4i1h510/TYkkmFvCZ7mR5Zl tra2giJUGSSV0iXeyqCcuyICy/mZ4u8Xa1411q61zXLppriZiLa2BYWmnWgbMNjYwnhIkH4scu5a Rnc6nw/+H+tfEPWk0rTB9ntIdk2r6xLG0lrpVozECR1BXzJnwwggDBnIJysaySJ9B+JD8I/gxaya RYaDa+L/AB0tpHKsmtRQ6pHZ3LTfaLS51YyEQ2u1JN8cFnCszokYkZfMWc/NmteNNe1zxbJ41uri CPXjqFpqMM1vbRCC1m07YNPSKCcOGWFYo0UTbywX94XJYn2L/hoMbf7Y/wCFd+Ev+E86/wDCW+Sv 3t3kb/s3lfa8/ZP9H/5CPX5vufuq+ca6Xwp4q1nwZrVtruhXP2e8t8pLG4aS1vrV2DT2F/AGHmQy bQWAIIYK6Mjqjr9U/FXR9M+K3w70z4l+HBG2paLp0k2oQCVA6abCpuNa0q5e4SNml0+XzJYjlVdD K0ayebEa+Ma/Rb4EeJG8Q/DnSVneaS70CWfw5dSSwwQqVsFSbTVthAfmRLOW3iLuqszq+4Mfnf2K ql/p+n6raTafqtjaajYXGzz7K+tobq1nEUizR+bBOGU4dVZcg4IB4I4+EfjH8G7jwTcza/4ehmuf CFzKGdcyXE/h2eZgEtLuR8s9szHFvcMSRkRTEybJJ/PfAHxD1z4e6uuo6W5nsZ2RNV0aaV1s9Ttg eQcBvLmTkw3CqWQ8EPG0kb/oZ4N8d+GvHmnyah4evWm+zmJL6wuIvs2pafJMnmRpeWoLDDYYLLGz xsyuFclGA6+iiqGraRpuvabeaPrFnBf6bqEJgurS4BMcse4OhDKQysrAPHIhDI4DoVcAjwq5/Zo+ Hs8880V74oskmmkkitLXUtPe2tY2bf8AZoDd2c0xRQdimSZ2xyzMck+56Ro+maBptnpGjWUOn6bY xeVaWdvvCQpvLsS8hLO7MS8kjsWdizMzMST+aHxH8PL4S8deJdDhSKC3s9SafT4reWeZLbTdRjXU 9Kg82f5y8dvNEj7mJ3g/M33j+mWlajDq+l6dq1sGFvqdhZ6hAGKsVivbZbmIFlABO1uoAq9RRRRR RRRRRRRRRXFeOPH2i/D3TrPU9ci1SaC+v10+L+zLRLho5TA8++Z55Io1AVG+XfvbnYrYfb8ofFX4 W6dcacPiT8N2h1DwtqULahqOn2ALLpikkz6hYQgBlt1YMLu1Kh7Rw2VWIMlv810V1OieNfFvhv7M uh+JNZ063tbkXkVlb39wNNNxvV3efTJGNvKHKrvSSJg4GGBHFe4+Ff2mPElg9tb+LNOstdslBjnv 7KNdN1rMt2JGumSM/ZJfKiLIkCQQBiE3Sqd7P9K6D8Xvhz4hgSW18T6dZTeXaNLZ63MujXcMt0m4 WoGomOOZ4yCkhtZJVDAYchlZvQ5bm2gltIJp4Ipb95UsYpZY0kvZIbdrqaO0jc5lKQo8pCAkIrMR gZqaiiuc8VeFdE8Z6PcaFr1r9psrgh45EKpdWN0gYQ39jcYJjlTJwcEEEo4eN3Rvz31zw/qHwj+I emJqSpqa6JqmkeIbCWFxaprGmWuoLc27ruEhgdzC8MgKvsdWx5iBWb9KkdJAjoyskiqyOhDKysMq VYcEEcjHUGlr5R/aj1tY9N8L+HEe1drq+vNbu4xKDe240+3+w2DmENlYpjc3QDumGaIhD8rirfwL +D9vp9nY+N/E9tbXOo3sVrqHhyxcrcR6XayR/aLTVbjaWjNzICkkKYzANrEiYlYvqOikyPUE9QMj 04FZ+qaxpOh263mtappukWkkyWyXOp31tp9u1w6NJHAs106J5hVHZVBzgE/w1yt/8UPh3p1tLeXH jTw5JDDs3JY6pbardkPIsaiOy0szTyct82xGwuWbCqTXgvjH9puKCdrTwPpMN7HFKUfWNdSeO3uV jkkiJstKtpI5fLdRFJFLPMjgFke3UjNfOfiD4keOfFCSQ634m1S6tpoUt5rGKVNP02eKOYzoLjTN OWG3kO453vGWOBk4VQOIor0HwB8Odf8AiDqcdnpsEltpkcuNT16eB20/TokAeQbsqJbgqw8q2V9z EgsUjDyL9g+CviN8OtI1TSPhV4TGr3sdm1zYWurRQR3mmXN3DHLf31xJeJJ5snmSiQtNFbCEElkK wDevu1FFFFFFFFFFFFFFFfnn+0FqN1ffE/V7a4dXi0ix0fTrFRGiGK1k02PVXRmQAufPupm3Nk4I GcAAfYnwj0Oz0D4deFYbNFB1DSLTXLuYRRpNc3uswLqEsk7wqu8xh1gRmywijRSflFee+Jf2b/Cm tayNT0rUrzw5bXN6bnVNItLa2uLIxuUMsOiqTH9iyRI3zCaNWdRHEkaCM+l+B/hj4S+H8czaDZzS X9zF9nutY1GdbrUri388zpAXVUiiQErlYIkD7EMgZkVq7+iioLm5t7O3nu7u4htbW1ikuLi5uJI4 LeC3hjMk0880mFRFUFmZiAACSQK+Kvi78dT4jt5vDPgyS6tdFl82LV9XdWtrrV4w5jFnZoDvitHX 5pGbbJKG8tljQSLN4b4R8G+IPG2qRaVoFi9zIZIhdXTho9P02GRj/pWoXYBEaAKxAGXfaVjV3wp/ RT4f/D/Rfh5oiaXpsYuLybbLrGsSRKl3ql2oIDPgny4YwWFvbhiIwSctI8kj91X53fHfxU/iT4ga jaxyBtO8ND+wbNEWdF8+0cnVZpYpmK+aboyRGSNVDxxxcHbuPHfDzwhN458W6T4fQTLaTTi41a4g 3K9ppFriS/mWYRSrG7L+6geWMoZnjVuGr3/46eOoPDVjZ/Crwaz6Va2VlHB4hS3gkh8uxntY5tP0 iC9kbe4micy3rBSZA0amVt9xHXyVRU9vcXFncQXdpPNa3drNFcW1zbyvDcW9xC4lhngmiIZHRgGV lIIIBBzX2xoV1p/x/wDhnd6Vq5VvG3h2Ik3nkHToYdYminGi6is8CTIbe7SMpfRKg+YSFIY9tu4+ KLi3uLOee0uoJba6tZpbe5t542imguIJDFNBNG+CrqwZWUgEEEEZFfX/AOzF4sknttc8F3UxcWYX XNHVvtMjx200i22rQK7sY0iSVoJY4lVTvlmYlt3y/WNFfJfxY+AVube98S+AraVbpZZLu/8AC0Co beSAxgyv4fijUMjowL/Y/mDhmWDYUSGT5X8P+I9c8K6lHq2gajc6ZfRr5TS274SeHzVla2u4GzHN EzIjNFIrKSoJGQDX398MPi7onj+xt7W5ltdL8VorR3ejNIyrdtDD5rXujmY5lidVZmiDNLFhg+5A ksnr1FFBH06e5zk88dOleGa3+zx8OtZ1CS/ji1nQhIHaay0K9tYLF7iS4edrhINQt7ryshtgigKR KqoEReSe+8DeAPDvw+02XT9BgnZ7qYT32oXrxTalfupYW/2meJI12RKxWJERVUFm2lnkZ/kH9pTS ILDx7b6lBGy/25odld3chcsJb+0lk02QqhPyAQRW/AABOSMkmvpr4G3sl98LPCzz3rXs9vHqdnIX naea2jtNZuILKykLMSgitxCIozgLFsCgKFr1miiiiiiiiiiiiiisPxN4i03wnoWpeIdXaZdP0yFZ Zvs0RmnlaSZbaC3giXALySuiIWZVBILsqgsPnDxh4Y8J/HTR7nxd8P7mKPxfpkMSajptzGtndako gD2+n6rGx2pcBFaO0vUZonKmB5CiCS3+OZ4J7See0u4Jra6tppLe5triN4Z4J4XMcsE8UgDI6MCr KwyDkEAioK1tK13W9Cklm0TWNV0eW4jWKeXStQutPlmiVxII5XtHQsoYBgDxnmvZvDX7RPj3RnSP V2svE9kDbqyX8EdnfRwQKVZLbUdPVPnkypeS5inYkAjBLbvpfwj8dfAXiaBFu9Si8Man5YNzp+vS pbWyskcbTPa6uxFtJHvdkj3vFK+1mMKCvVTq+lf2Z/bn9p6cNF8rz/7Y+22v9meTv8rzjqG7ygm4 7d2/GeOtaAP06e5zk8c9OlFFQ3Fvb3dvPa3cEN1a3UEttc21xGs0Fxb3EZimgmikyrxupKshBBHB r8/fjT8LF+H+qwahpAnfwxrMswsxIJZTpF6g8yTSZ7ps7lZcvamRvMZFdW3mJpH+zfhhraa/8P8A wlqSyXUkjaNa2FzNeYNxNfaSp0m/uHcPIW3zwyOrs25lIZgpJVe7ryX44a+NA+Guvss6Q3esJFoF mssLzC5bVJNmoQKApVW+xLdOHYgArkHftB+cfgP8KbfxXcv4q8R2ryaDplzHHp9jPEhtNcvU3Gcz BnDNb2zCMuuwpK7bCSI5UP3NHFHCkcEMcUMEUaxRRRIqRxRRqEjjREwFCgYVRjGBgACnUhI9cfUj NV7y+s9NtJr3ULq3sbK2TfcXd5PHb20KBtoeWeYqqjkDJI9+TXMN8QvAKKznxv4RIRS52+I9HdiE G5gEScsT6BRz0Arxzxb+0p4W02CSDwla3PiK/aM+Vd3EU2maPA0kMoSWUXKrcyvHIIy0Cwxq6McT qw5+b/EHxp+I3iGXdJ4iutIgWZZoLTw8zaMlu6x7Nq3dqftUidW2zXDjcc9hjysksSSSSTkk8kk9 STSVv+HPDGu+LtTXSPD2nS6lftFJOYo2iijgt4seZcXNxOyRRRgsqbpHALsqDLsqn690jxN4B+AG nWfhXUfP1jxTdw/2h4muvDlnbXEq3En7yxtr6bUZ4dsaRvttolOdm64aKI3H7z6c6d+voQQeBjkZ B4xnFFFFFFFFFFFFFFFFfJP7U93Otv4KsFuWFvNLr15cWgkwjzW8dnDaXMsIPVVlnWNio4ZwOrVs /sx+HrS38Oa14meH/iZalqj6VFO/kOE0uwginK27Ku9PMnkk84F8N5UR2jaGPZ/Eb4IaB4/1A62l /caHrTxRQXN3b20N1aXiwIY4ZLyzYxM0qp5aB1mX5FCkH5SH+BvgX4P8F3UGqt9q17W7byZbe+1M xLbWVzEjLJcafp0ACKWLggztKyFUaN1bcT7PRRRXzh8V/jvbeFpr/wAM+FFiv/EMKS2t7qjlZLHQ bwNseFISCtzdRDduRiI45AqyeaVkhHxfYWGteKtaisrKG91nXNYu5HC73uLu8upd1xc3NxPMT0+e WeaVgFUNI7BQxr7m+D3wctvA0Ka/rqRXfi64hKrtKS2/h+C4TZNZ2bjIe4dSyXFwuRtJiiPlmR5v ea+QP2ovEbmbw14SieVUWKbxFfxtDB9nmaV30zSWiuMmTfHsvfMTCrh0J3nGz5SsLG61W+stMsYj cX2o3ltYWUG+OMz3V3MtvbRCSUqq7nYDLMAM5JxX2r4n1u1+A3w30nwxoM9pN4s1FZG89olkP2q4 Xfq3iKWIRCORYm2W1otwclREGEywyLXxLPPPdzz3d3PNc3VzNJcXNzcSPNPPPM5klnnlkJZ3diWZ mOSckkk1BRRRX1P+zJ4rNtq2r+DbqRBa6rA2r6asksaY1KzRYb23ghK5kae2xIxL/KtucKdxI8K+ IPhoeEfGfiHw9GyvBp98TZESNIw0+8iS/wBOSZ3VCZFgljWX5cbw20lQCfor9li8/wCR1097liT/ AGFeW1m0j7R/x9w3tzGh+UHmBJG4J+TqBx9eUUcEYPTuOowcg8EHGM+/XBr5D+K/7P8AIZdR8T+B IYzGUkvb7wpDEUcS791w3h2OIEEEEuLLAK4ZYC26OBflzQ9f1rw1qEeqaFqd3pV/CVHnWkpjMsaT LObe6i+5NCzIpeGVWR8AMpHFfYnw8/aK0vVja6R43jh0TUm8mBdcjYjR76eScxqb2MjNkdpj3SO7 Q5Eju8KYSvpa3ube8ghu7SeG5tbmKO4trm2lWa3uLeZBJFPBNGSrI6kFWUkEEEEipaKKK/ND4oas fF/xL8SXmmW/2n7Zq0Ok6dFYOdR/tEaZBFoNlPZtAuZDdCBZY1QH74VS3BP6Q6ZYW+k6bp+lWm4W umWNpYWwfbv+z2cC20O8qAM7EGTir1FFFFFFFFFFFFFFYPibwvoXi/SpNH8Q6fHqFg8kcyIWkimt rmLJjubW4hKyRuASpZGGULI2VZlPi2tJ8JPgzAiQ3OuWOsMLW+h0rRfEXiCS+1OW1njVLjUtOF0N P8tgWLC9jEUiLKiI5XZXz1qOrfCPxzd/aLvTtT+FupzP5bXOkWttr/hVbe3gXZPdaVZpaTpNIFMQ W0hVN5WSQsWkYYkPwl8R6nLbxeFtT8J+MXnsV1B4/D3ibTPtVlbvtwb/AE/WWs7mJgHUuGh+Qna5 VwVDLz4NfE2ylWGbwhqLuyLIGs5bHUYtrEgAz2EsqZ45XdkdxyKuxfAv4qyxxTL4TkVJY1lUTavo EEoVhkCWGe6V0b1V1BHcUup/CK+0KO4PiDxp8PdEvLSPzbzR7vxBdTa1ahmAiVtK021nldnQpKix K52EEgcgV7fxVoHgOadvADXWq+IQHt18c61Y21tHaQ+fPHcf8Iz4amE4hNzAYUa6vZZJdhlRYYA5 rvtN+GXxk8ZWnmah4y8i4spYpn0bxF4s1mfVdNN9ZpcW091p1ol19keaGTiKYxy4BDIBjNm/+Fnx 18LafJPpPiW+1KFZJLmex8M+KdaScGOAs9x9ivBa+cxCiMRwh5GJChSOm34I/aJ1TTb3+xPiVZyN 5E5tJtYt7H7JqdhcC7KXI1vSowissQO1vs8SSIIyPKmduPrew1DT9VtIdQ0q+tNRsLjf5F7Y3MN1 aziKRoZPKngLKcOrK2CcEEcEceLftA+DR4m8EyatbRltT8JG41W3G8/vNKdVGuQAPLHGMRpHdFyj v+48tBmQ1pfAjxKPEfw70qKR3kvfDzP4fu9yQxL5diqvpfkrESWRbR4I97AMXVwQcbm9ir4mmih+ M3x1ngkb7d4X0JJIWaGSzWN9C0Jih8m4tzmeC81CYlXVmk8mfKsqoNn2yB9OnuMYPHHTpXz78S/j 1pHhCW80Lw7BFrniS0mEFzJKSdF0yVQ3nw3MsLq888ZCI1vEQqksHlWSNoj4jZ+FPjd8XoPteraj ewaNcxwXMD6/czaNol6Y4kks5rHRLCIiTdHNvjuktPLYBv3u7g9Vc/ssagunl7LxlaXGq+XCUsrj RJrawM7FfOjbUobmeUIoLbG+yFmwMouSR5hqdz4u8BtY+H/GlvD4w8F366dfWFlc6jdX3h/VNOtA JILzwjr0LCWzfyZioktSvySL50UkRVGzIPDXw816FH0fxzJ4a1G5mtLa30DxppszQQzvbRfa5p/G Gjobb7OZmcRSzWkJCg+YiYDvuQ/AnxPqNnNeeHNf8D+LPIkEU1t4d8RrdzozRNKgkkuYoYV3FdoD TBuQcAZIo/8ACh/ivnH/AAiv/lc8N4/P7ZWenwn8Sw3y2Ou6h4P8KsRLmfxD4x8O28SyRKD5LxWV xcT7jlR/qsDI3FRzRb6b8NNAMM+ta/qHjW8jjnaXRPDFlcaTo3223uh5NveeJdXEdxJbzRjDPaWI YZJR/lUyet6N8Wfhhr66P4c8VeCpfDPhjR43k05LPW9W1DR0ukYXBOq6PpcVv9oErKf3k0VwTI7b xtkkevpTw54A8AaNfHxN4b0HSI7rUlN/b6laO11AsN9G8nnaKZJJIbaGWOUhfsaohjIVRswB3dFF FFFFFFFFFFFFFfnn+0FYXdn8UdZubmPZDqtjo1/YP5kUhms4tLi0ppCsZJTE1tNHtcBjt3Y2spP2 t8Nrq3vPh74KmtJo7iJfC+i2jSRsHRbmwsI7G8g3D+KKWN43HZlIrtqKKK818dfFbwj4Dt7lL6/g v9cjhZ7Tw/ZSGS/mnxGY47x41dLRCsqSeZcYLRhzEsrKEPxD4++LPirx9cTxXd1JpugtJIbbw/Yz SJZiHzllgGpSLta7kQxo2+UbQ4LxRxbitTfDP4T638RruZ4pDpGg2gZbzW57Z7iNrgj93Y6fBlBP MSQXG9ViX5nbcY0k+/8Awp4U0TwXo0Gh6Fai3tIPnmlfD3d/dsoWe+v5wF8yaTAycAKNqRhY1RF6 OlALEKB8x4A4+YnoOfXpX5JX97dane3upX0zXF7qF3cXt5cOFDz3d1K09xK4XAyzszHA6mvrv4G6 dZ+DPhz4o+JeoWsbXdxb6jJYme7soFutJ0VCsVlaXJVpIHvL9ZIHVmPmNHAViyFL/I2o6hearqF/ ql/L599qV7dX97P5cUIlu7ydri4l8mBVRdzsTtRQozgADiqNFFepfBzxVN4U8f6JcK0a2erXEXh/ VBI9vFH9g1W4ji857idX8sQTCG4YqVLCMoXVWauw/aL8KR6D4zh1uzt1gsfFVq15JsNqsR1qycQ6 r5VvCFdd6Pb3EkkgJkllkIYncFyf2fNQu7P4oaPa20myHV7HWdP1BPLjczWcWly6qkYMgJTE1tC5 ZCDhSudrMD+hlFFeB/Fn4Jad4xgfWPDcFlpPimNppptqpbWeviVzNKuoeUMLc7izR3W3LklZiylH h+HdQsNb8Ka3LY3sV5o2u6LeISElMN3ZXlu4mt7m2ubc+u2WGeJ8MCroxUqx+jvhz+0XeWBstG8d o19YILe1TxJCssmqW6eYytcaxCCxulVTHukiVZdqFmW4levrrRNe0bxHYRapoWpWuqWMyri4tJVf YzxrIYbiL78Uiq43xSKrpwGUHitaiiivhb9prUY7nxxpljFNDL/Zvhy1FxHG6NJb3d3fTzmGcKSV Yw+RIEYA7WDYwwJ+kfgfYS2Hwt8LJPaC0nuINQv3HlrHJcR32rT3NldyFeWMls8JRic7No6AAesU UUUUUUUUUUUUUVFPBBdwTWt3BDdWtzFJb3NtcxRXFtcW8qmOaC4glDK6OpKsjKQQcHivEdR8E/CH 4YW154huft2gGRTHCbHxX4msdSuodsEb6VpsWnXkc86vKqzupLlWYuzJCq+X85eJvHfwz8aloNY8 M+I9JuLG0+zaZ4ysb7T9W8R6o1rCljYP4qsbwW6XAMSrJMxvHmDII0lCOz1yr/Dcahtfwj4x8IeK RPqI06w046oPDXiG5LR7lmOjeJha/LnagEc8hZmATftfZLefBT4o2JhE/hG8cziYp9kvNL1HZ5Ef mOJzp88vlEjhBLt3t8q5biltPgn8UL2JpYPCN2iq/lkXl9pNhKW27srDfzxOV/2gpXtnINab/A/x NY28EviTX/A/g6e5aRbex8T+JrezupkjO15omtEnhZM8fLKSO4HNYUI8B+FVtr5bs/EDXk+z3MNk tjeaZ4LsZlE6SR6qdTSO91LbIttIsCQ20LKSHkcExV3ug6R8ZfixFcag3jCaytNRjdoIdT1u70Ww 1eLSZYbS7l0vQtHjZGitpWgWadbZY/Obl2mLY3D8E/jTo0U99pfi23ku0hZFt9I8U67Z310jMN0E U11DbxDON2JJlXjk5wKraJ8ZPiP8N9TXw/8AEHTb3VLeFirJqgMWtJbLO9s15p2r8pexb0kKSu0i ylcJOq819eeFPFei+M9Gttc0K6+0Wc/yTRSBEu7G7QBpbG/gUt5UqZGRuKsCHQtGyO1bxz4Wg8Z+ FdY8OzsqPf2n+iTMcLb6jA4uLCdyuTtWVF8wL95NyjrXz5+zVrU9k/izwDqMItb/AE+8k1mOFo5h dJLG8ej63b3L7jGBDIlqEQKrZeQksAAv1dXx/wDH3Ubvxd4z8K/DTRGZ7iKaKW9UXE5s/wC09ZKR 2f260hjYqLO2DTtON5WKd/lXa276q0HRNP8ADei6ZoWlxeVYaVaQWlvlIEklES7ZLm4NqkcbTTsW lnkWNfMkZmIyxrh/iR8VNC+G9tALuN9U1q9jMllolvMkMrQKxU3t7OQ3kQFlMavsZnfIRGCSFPlh Nb+NHxpu2i057q10bzTbXA015tE8MWauIIrpL283GS6KhlneB5biUKzGKIKdtddp37LF/Laq+r+M 7Oxvdzh7fTdEm1S1VA2EK3l1c2bsSOSPIGOxavONT0jx78IWhlj1rTdY0SW9utN1Ww0y9uta8LPe m3BvfD/ijS7mOKNZZreTJikjDlCWjcMm5cG1tvhn4kxJc6lqPw4vI7Z2ngNhe+LfDl3PFBBFGNNk ikGoWrSy+dK8dx9pVU4E+QqN0Fj8ENU1iSWHQfG/w31y6S1lu47DTPEs1zqMsUcYkUfZUtjsY5AP mMFQnDsoGaon4D/FYf8AMq5+mt+HD/7eVQufhD4102VItcg0Pw8jeSz3Ot+K/DFnDClw0iwSyKLt 5NrtFIqFYzuKsB904ePCXgfQbm5XxX4+s9VNpJbj+y/h7bXOtT38NxFvZodf1OO2sIjHuRmAMp+8 jBJFxXdaH8Wfh3Y6bF4bk+HGo6TocjK2pX+ieLLtdc1BoI5jbnUprOPT5Lxd8rfuZrwRRhiUTCIo +jfDfgD4N66LHxN4c0LQNWhgt4raF45Z7y0jYWIVYtT0m5kaE3SxSK8n2u3M6uQ7/vArD1+iiiii iiiiiiiiiivkb9qewdl8GaolkdiNren3mopA20O4trjTrK4udvGQt1JCjHJxKVzhsdj+zRqUdz4E vrDzbXz9L8QXieRE8Qultb20gure5uoQd4DyGdI5GGG8tlUnYcfRFFFFc14q8Y+HfBmnnUfEOp29 jEySm1tiyvfX7QsiyRafZITJMymSPeUBVAQ0jImWr4o+I3x48Q+MFu9J0NZPD3hu4jmtZ4UMT6pq ts0wKte3armBWRQrQWzAENJHJJMjYry7wl4M8ReNtSj0zw/p810xlhjurwrIunaZHMXK3GpXiqVi TakhUcs+0rGrvhT+gHw5+Ffh74dW87WTSanrN5GkN9rl3FHHO8Q2sbSyhQkW8BdRIYw7MzBS8j7I wvptFfnJ8dLpbv4peJ2Sb7RFA2l2qEMxWNrfRbaO4gUN02S+ZuA43ZPfNdp+zV4YXVPFuo+I5Xj8 rwtZKsMe+RZ31HW45rOCURhSjRpBHdB8uGDNGQG+Yr5p8VvFr+M/G+s6osqS6fbTNpWjGNg0R0rT 5XS3miYqh2zsXucMCQZCoOAK85oooor0D4V6ncaV8RfBt3bCIySa/Y6a3mpvX7PrMn9kXZCjHzCK 4coezYPOK9q/aj0cRax4X8QK0rG+0280iVPLHkwnS7kXlu/nD+OUXkg2ntHkE84wv2Yv+R+1b38I X/8A6ebA1910UUV4h8UfgppPj5v7W0yaDQ/EscUwe6FuGstZKxMbaLVUgwyyCTav2xA7rHlWSYLE qfBmtaJq3h3UrnSNbsLjTtQtHKTW1wu08EqssLrlJI2xmOWMsjr8yMVOa6bwX8SPFvgOYtoN/wD6 FI7SXOkXqtc6TcyMmxpXtQylHwEzLC6OdqgsV4r6v8I/tJeEtVjMPiq3n8MXsaFvtCJc6rpd1tEa Yie0ja4jkdmkYRvCUVE5nLMFr33TNX0nWrdrvRtT03V7VZnt2utLvba/t0uI1WSSFp7VnTequhK7 sgMpI5rQyBznA5PJAwPUjtivm74r/HPQtJ0q+0PwdqNvrOvX8EllJqWnzyvYaLb3VoN19banaMEl uQsg+zi3kZY5AWlYNF5Unlv7P/w1utZ1m18bataGPQNHmaXSTKdp1PWrZwIZYYcbmgtW3O0uVHnK iKZNsyp9x0UUUUUUUUUUUUUUVk+IP7V/sDXP7C51z+x9S/sXH2bP9rfYpBpvN7+5/wBds/1vyc/N 8tfnT4g+FvxQ0+Q6hrXhjXL2e/lurme8tmTxFO8qES3NxqM+lSXLRsxfdvnKlzuILbWx5nXaeCvB WoeM9Rlt4p7fTNI06NbvX/EN+RHpmh6fklri5ldkVpHCsIYd4LkEkoiySJ3+t/FSLw7ZXXg74ULJ oXhmO4VpvEMj3L+IfEF2tr9ivNTM1ycWqXASN1WGGOUbFZfIDNbr5PqniTxHrscMWt6/rWsxW7vL BFquq32oRwySKFkeJLuRwpIABIwTgCsSvZPhTaaZoh1X4l+IoEm0nweqpo1lPiJNe8X3UTtpmm2s s0Eys0KAzyGP95bkwzlSiNXuv7N3i271seNrPVbi1n1W41eDxLJcOY49S1CXVI2ttQbylIBgt2gg 2LHGqxmbbwGQV9P15n8RvhZoHxHtYDes+na1ZwvFp2tWyI80cTb3Fnewvjz7cSMZBGSrK2TG6B5N 3y/8JPG2p/Cvxbe+CvFltLZabqWo29lfJd3S28eg6mxEVvq6tO4tzayo6G5mDAPCI5kkZYwkn3Yc YIPcYORngn09+favjn4Yv/wrD4yeIvANxdqNJ1t1tLKSaS2G6dYjqvhlrq7nSFvOa3mktWihGHuJ Qqq2EYfQfxU8WDwZ4G1vVopRHqM0H9maR+9SCX+09Q/0eCeAypIHa2XzLsx7fnWJl4BLDhP2dvCj 6D4JfWbu2MGoeKrkXymQXcUx0W1QwaQssFxhAGJuLmJ41+eKZG3MNgVnx4+Jkvg/SYvD2h3Utt4j 1yAu11BhZdK0jc0Mt1FLu3JNOwaKB0UlQsjho3WMnkPgn8FbEWFp4y8YWltqMmo2wn0TQruJbizt bS4XMepanBKCks0qEPBEQyRowkbMxAg+sKw/FGuR+GPDut+IJPJP9j6be38cdzcC1iubm3hL2lmZ 2PDTS7IUx8xZlVQWIFfCfgE2vjnwprPwxvkSTXrZbzxD8OryYM08WpRQ/adX8PQzz3MUUUV2kWVR gIlZpp5NzpEB4fRXeeGfiX428K3NhLpev6i9ppxURaNfXl3d6JJb+Z5ktm+mySbFR8sCYtjjJZHV /mHXT+FtH+JGm6n4j8B2q6Z4l09GvvEHw9jKvG9vyJ9X8IP8rPCWIJsNpaN2MUfBtkm8Vru9H+GX xA114107wjrbJLCbiG5vLRtLsZYlbaTFf6r5MDEnoBIScHAIBx9h/Azwh478GWOrad4q8qHSpfsl zpNh9uhvXsrqQyHUEjNuzrGrZj3qHILfMnJdj71RRRRRRRRRRRRRRRXgHx9+HVz4v0O11zQ7I3Wv +H/O328CRfatS0aZfMntogqGSaWB1EttD5gAVpwivLIgPjHwO+MFl4PS48M+K7q5Tw9M0l1pd/i4 u49FuSGlurVrS3SSXyLlsMvlAhJssyETSSR/bljfWOp2kOoabeWmoWNyHa3vbK4iu7SdY5Whdobi 3LI2GVlOG6gjgirVeaeKvi/4D8IJKt9rUOoahHLNA2kaI8Op6itxbzLBcQXCxsIrZ4yxJW5mjJ2u E3MpWvlzxr+0V4o13zrLwxF/wi2mOk0LzpIl1rVzE/mRF/tjKFttyMjKLdfMjkXKznjHzu7s7FmJ ZmJZmYkszE5LMT1J7mvpz4Yfs/3mtrHrnjmK90nTUnja28PtG9pqeqRRkmV79mKyWkLMFj2ACaQF 2UwgRu/2rbwQWlvBa2kEVta2sMVta28EaxQW1vBEIYIIIUwqoiqERVACgADgVLRXL+OLiS08FeML qHaJbfwt4gnjLDcvmQ6TLIpZe4yBkV+V9fc/xhgh8FfBHT/CscEE/nN4c8ONc20a2cX2qy/4nF3q f2dActPJZO0gJyWlLsWbJPwxRRRRX3P8boIfF/wf0fxgsENpLar4e8RRpJElxcx2muwJZzabFeYV lG+6gkkPRzEuVyFI+UfhpdS2fxB8FyQsVd/E2j2rEHH7q+vUsp1/FJGBr9P6KKK4Hx/8OvD3xB0u Wy1KCK11NI1/s3XYbaFtS0+SIO0MZlO1pbcs7ma1Zwr5JBSUJIn5/ePPh/r/AMPtVGnazEksFwnn adqtosp0/UYQAZPIklVSJIiwWaJgGUkEbo3jd8nw34s8ReEL46h4b1e50u5ZCkvleXLbXCmJ4gt3 ZXKyQzBQ7FPNjbax3LtYAj6m8I/tN2dw0Nr410f7C8jqjatogknso/Mn2+bc6Zcu00ccafM7QyzO 2Dsi5C19G6B4t8MeKYxJ4e13TNVPkR3ckFpdRteW8EpCo13YPtnh5IXE0akHAPPFdFXlXjn4xeDv BEE8b3sWt60sl7apouj3Frc3FvfWsZDJq8isRZoJdsb7wZASxSKTY4X408H+G/EHxj8dTXOpSXlx DcXaah4o1dWCrY2BbCW1vLOHVHdE+z2UIVtoUYTyonK/o3Bbw20EFrawQ2trbRR29tbW8SQW8EMK iOKC3ghCpHGigKqquAoAUVLRRRRRRRRRRRRRRRXwX8Tfh38XNb8R6/4k1LQb7VbRL+4t9NawvLHV DFoyXrRaZbabptm/2kxKjq+Baq5y8sqhzIa8FvLO70+5msr61uLK8tZDFc2t3DLbXMEq9Y5oJgrK wzyCAauaLouqeIdUs9G0azkv9Rv5DFbW0RUFyFLu7u5CoiKC8kjkKqgkkAEj2VPF+jfCXT59G8DS 2mt+N7sPbeJfGslvHcaZYpGoI0nwok3+sjSX5pJ5U2StGshSRWiW38w1Hx1401eK8g1Lxb4ivLbU GY3lnNrF+bCcPJ5pjawEghCZxtjEYUYAAAArk6774a+Fbfxh4ss9P1CVLbRLKKfWfEN7NKkEFpoe mJ5149xcPJEIkkOyAzBv3XmeZghTXuXww+IEfiP42TTpaPbaZqXh3UPCvhfT7e3trSHSNE0pk1mw t5raFmVF8m0kZ0jZlWWTC4jAA+yK5vxV4S0PxppE+ja/aJc20qnyZlCLe6fcf8srzT7lgTHKh6EA qwykgaNmVvh+SLxh+z545jkAN/pV3uMbHzbfTPE+jo+HRiu/ybmDcMg7mgchsSQuPN+8tG1jTfEG lWOt6RdR3enalbrc208bZ3RtlXjk7rJGyskqMQyOGRsMCK+TfifFD8MPjF4Z+IFrZ40zWWkvNRjj S2YyXKodK8Smxs4WtyJWtLiK4V5pCJLmRnZiNyr9c39/Z6Zp95ql9MLfT9PtLi/vLgpLIILO1iNz cTeXCjO21FJ2ohY9gc4r5O+BGnXnjPxr4o+KGu+ZJPDcywadv8+WBNQ1OMieO1uppSQljZbLWOBl YCKdMFPLUH6F+Injez8A+F73XbpXluWJsNHgWB5lutZuLaSaxgnKsgSIeW8kzlwRGjbNz7Ub5M+G Xw01n4q6zceN/G1xdzaHNePLcXEsjQ3fiS8hYI1naGPaYrSHAikliCqoUW9vtKu0H3LbwQWlvBa2 kEVta2sMVta28EaxQW1vBEIYIIIUwqoiqERVACgADgVLXwZpfjrS7j4meOdL1t7C68D/ABB1m70b UplSxS1ihhu5bTw54iiu7kBYvs5ZZmn3hVDNPhpI4yvjfirw/eeE/EOreHr47rnSrx7fzdoUXEG1 ZbO8RFLbVmiZJVUsSAwB5Brnq6DR/FXibQE8vRPEOtaRCZhcPBp+p3drbSzKMCSa2gcI57HepBHB 4r1G51LS/jFHawXkVto/xSitEt4NS3wWukePpbYbLewvVwiWmotGES2kz5UrgxFkUwRw+P6ppeo6 LqF1pWrWc9hqNlKYrq0uYyk0T7Q6cHOVZSHR1JV1IZSVINaui+DfFniEQPonhvWtSguLhbWO8ttO un08Ts4TE2oFRBGFJ+dpJFVRyxABNfTfwX+G3xO8F+KLfUNShTSdAvUvLbXtO/tPT7truOGwkk0q d7a1aZCVuXURyK4kUeYDiORg/wBb0UUUUUUUUUUUUUUVw/xG8Gw+OvCWpaA3kpeSKt3pFzKo22uq 2oLWkpcK7Ij5aGZkQt5ckm0ZxXw74B8Yax8HfGmoQavp1x5WW0jxJo/nHzUENwHS+svLkFvLND8x gdy0ckbuqOolEq/fnh/xV4d8VW32rw9rFhq0SpBJMlpPG1zai4VjAt7aNiaFm2thJkUkqeOON6uS 8S+PPB3hLA8ReIdP06bER+yF2u9Q2Skqkw0ywWW5MeQR5gjKjHJ9fl/xl+01qF2stp4J0v8AsuI4 VdY1dYLnUMGNSxt9MTfbxMr7lBkknDLztRjx8x6jqWoavez6jqt9d6jf3BUz3l7cSXNzL5cYijEk 8xLEKiqir0CgKMAAV6x8Mfg5rvj24s9SvIp9L8IGeT7TqzeWlxfJayCO4tdGgkDFmLbo/tDRmGNl fO94zC33f4U8K6J4N0W30LQbUW9lAWkkdm8y6vbuRVWe+vZxjfNIFGW24CqqIFjVEXoqKK/Lb4gn Pj3xuemfF3iT/wBPM3rX118J4bnwl8CtY8QWsrjULmy8WeKbdLmBTDbXVlZPY2QET8OjrZRS/MOd 2Pu4J+FqKKKKK7D4enHj7wOSNwHi/wANEqTgMBrMOQT79K+z/wBo7S5dQ+HEl5HJGi6Jrml6rcJI ZMzQzeZoixwhARvEl4jfOVG0NzuwreG/swjPj7VvbwhqB/8AKxYV910UUUVwvxA+H2i/EPRG03VE EF5b+ZLpGrwxo15pd064Z1DEeZC5AE0BYCRQDlZEjkT86fF3hHWvBWtXWh65atDcQsTbXIDG01G0 LYhvrGY8PE4/FTlHCyK6DI0zSdT1m5+x6TYXWpXvlvKlnZQvc3cyRkeZ5FtFl5CoO4qiscAsRtUk Sanomt6FLFFrOkaro88qebDHqlhd6dLIgOPMiS6RGIB7irNpY+JfFV0y2NnrniS+t7ZC620F/rF1 BZxsIoy4iEjLGpZVGcKMgd6+kPAf7NmoTTW2o+PbiKxtEkSRvD1hcLPfXIjldXt9R1G2byoEcLGw +zSSO6OV8yCRc19iwQQWkEFpawxW1rawxW1tbW8axW9vbW8Qigt4IYwFREVVVFUAADA4qWiiiiii iiiiiiiiiivlqw/aatYdT1Cx8UeDtU0lbeWWGOLT7qPUNRtryAxW0thqFpfpZgMJBcM0isCvyReS xDSnstc1jx14+sG0vRPhpa6bpl75gi1r4mDTgLC4hgcC4k8HstzMJUfi1ldJUJILxmMtXgnxq8SW elW+nfDPw5Np8dppUEFx4yuNC0+y0Sx17xIsUUR+2aZp0axq8XkieRI5njEkixlVe1XHzrRRXrPx HmOhWfhz4b20Zto/C+nwaj4jXNuWv/GOuWqX+oyzzWLeVcLZxSR2lrLIgkRRJEXddpOf8KPGY8De NdN1e4crpdyW0rW8KDjS751Ek/yxyviCVYrkrEoZ/L8sEBzX6Xg/Tp7nOTxz06UV4J8evh1/wl3h /wDt/S4Hk8Q+HIJZIoLa2tnm1jS3lRruzmlJSRmt1ElxbKrNyZY0iZ5wVr/s/fEFvE/hxvDWoyxf 2x4WtrW3t8/ZopL7QlX7PYyxwRsru1qFEE8nl4AMDOzyytnlf2i7G50TXPA3xGsIRLPpd7b2ExuZ I2tFutMvDruhwtaoySkSkXnmsjY2qoyhI3cV8UPiTZ/F268H+D/CqXllb3etwLctrdtbW8bapqDp pmlSGSya5lWOATXHm+WSDvHyuUU19e6nqOheAfCkt7OjWegeG9Mt4IbeAvPMttbRpZ2Gn2zXb5kk Y+XFGZZfmYgu4BLV8h/DHw7qPxe+IGo+PPF1pBc6RZ3KT3kb2RTS7/UIbVINL0SBFKq0drEIZJg5 lLIkazh/tBc/cNFfL37S3jMWWkWHge1cfataMeqauCoPlaRZ3OdPg/exEfv7qIyB4pldPs5VwUmG fjnStSu9F1PT9XsJFivdMvLa/tXI3IJ7SZZovMToy5XDKeoyDwa734paXEmu2/ivT0zofj2yj8U2 Ekcxu47e9vv3niDSJrxFERuLS8MizRRsxjVow+1iVHmNFbvhvxDqXhXXNN8Q6TJGmoaZcedCJlLw yq6GG4trhVKkxyxM8cm1lbax2sGwR95W9x45vpIPG/w91Tw/rvhLXoP7Yk8H6tZWGjX0cotLdLi1 ttd0dJfM1GQwS2rPeyGK3fCSeaqbkw/G3xs1nwVpljFq3w/1LSfEupwXUlrDfalp194djETywrPD q+lO7XTxN9nee1MUD7ZOZFUxvL3Hwj8Za5478KNruvabaafOdUvbS0NlDdW9nfWdvFERd263kkrE ea0sLMHZd0bAYIIHptFFFFFFFFFFFFFFFFfOfxQ+Adp4vvrnxD4Yu7XRtduv3t/ZXMUg0nVbqSZf Nvmltwz20zIXeZlhcSvtZlR2klb5I1DR/Hfw21MG7h17wnqMiSQQ39ldT2iXMZjjmuIbPV9Nfy5l UPH5qwzMFJ2vhhgZWqeLPFGu262mt+JNf1i1jlE0dvqus6jqEEcwUoJkhu5HUMASNwGcEjvVSfRN atdOt9XudI1O30m7kWK01SfT7uHTrmR1Z1jt72RBG7EI5AViSFPoaz4YZbiWKCCKSeeeRIYYYUaS aWaRgkUUUSAlmYkBVAyTwK+1fg18DjoE1v4r8Z20ba3DIJdG0Znini0iSNgY9SvGiLI91n5oEUss PDkmbb5H09RRRXKeO4pJ/A/jOCJS8s3hTxFFGijJaSTSZkjUfUkCvzv+F+mXGr/EPwbZ28cMrrr9 hfyxzGMRtaaTKNVvtwl+Vj5EEhVD944Ucmvq79p7P/CBaRz08X2HH/cGv6+FKKKKK/SSw0mTXfgn p2jQQQXd1qPwzsLWxgufIELahL4Zj/s9i9z8iMkxRkkJGxgHyCM18JfDaA3HxB8FIHSMr4o0SfdI dq4tdQjuSgb1YJtX3Ir9QaKKKKyNd8P6J4n06XStf0211SwlIc29ypOyVYzELi3mQrJFIFZlWWJl dQThhX57/FP4V6n8OtSEsZl1DwzfzOulaqygvE+DINM1TywFS5RQSrABJlBdACJIovLIIJLmeG2h XfNPJHDEm5V3yyuERdzkAZJAyeK2tT8K+KNFtxd6z4b17SLUy+QLnU9H1Gwt2nYbhEs11EqbiOQo Oe9VYZda1f7Ho8D6pqhMqrYaVE13ekzmMRItnYpu+YoAoCJnGAK9o8B/ADxX4juLW78R283hnQfO Rrn7Z+4127t1eRZobHTpEZoXygXfdqgAdZESdRtP2z4V8KaN4N0W30LQbT7PZwHzZXciS5vruQAT 399PgGSaQBQTwFUKiKqKiDoaKKKKKKKKKKKKKKKK+e/G/wAdZPAvjSfw5qPhS5n0u3j06VdUjvzB dXVreRRzXF9Y2s8AjlWJjNCqeeqtLGymVMELun4j+IvFVnGngv4aa5fW2oWR36p4x+yeHtEjh1CB Vs7qOJ2lbULfDs1xHA6sUAEZbeGHjnje/wBQ+FXhL+yHbwpF8QvF0+ofatS8KaBoujnQ/CRMcTWF vNZQ21wTNKn7meWDk+dtbzLeOU/KNFFeu7j4L+Ga7HMPiP4lzHeEdEubDwNpUjR7HU+XcQnU7onB HmQXFvGRkFSK8x0vUbrR9T0/VrFlS80u+tNRtHdA6Lc2U63MDOh4IDqMg1+qXh/W7DxJoul69pkg ex1WzgvIP3kMkkPmrmW1uTbPIizQvuhnRXJSRWU8qa164v4geCrDx/4auvD99JJBJvW9027Qn/Qt Vt45EtbpkPDph3jlUj5kdwhR9rL81/Afxve+F/EF/wDDDxTNJChv7my0lLm+t3tdI12zuJUv9Jhc blK3cmfL8ubYZl/doz3LPXr3x88Mrr/w91G6jhea/wDDskWt2hjMCv5ELeRqqyvKpJiW2eWZlRlJ aKM5OAp8F1r416bffCDT/BVhaanaa+dM0zw9fyLcKltDp+kRwxzXiXUe1pVvoozC1sVXCvKrsyqh m+m/hB4ZXwx8P/Dtj5Wy+v7RNZ1HfbNZ3DX2rAXZiuYiSxkgjMdqS3zERjIXhB8u6/qV58evijp2 iaY7xeGdNa4htrhEuk8nRbeQS6rrcwkjfy5rrakcHmRouTbRSBW3uftvStK07Q9NstI0m0jstO0+ BLe0tItxSGNO25yzO7ElndiWZiWZixJOhXl3xk8Wv4N8B6pfWzTR6jqbroOmTwmSNra91GCRmuln iIaN4YY55Y2B/wBYq+vH5sV6/wCMpV8ZeDPDfjwKW1vTJB4L8ZykqZL65s7cT+HdemyZZ5ZLi23Q 3d3dSjfLGqRoqKM+QUVJHI8TpLE7xyRurxyIxR0dDuV0ZeQQeQR0r7h8IeI/GPxJ0LT/ABJ4T8Sa Vpfi7w/b22ieJNH1rSNGubHXhFcJeR3kmo2UP9oWVvdoZWaOFRG8yMkSxeWZm6bVPil4n8HaDc6p 47+Hl7p5hNvYWV3ouuaLqmmanqslrLJuuYvOF1YW8jxrsdopyqttbLqqyUvg/wDFXxH8R9W8RRah oWn2Wj6dDBPaXtjNMZrOS6uWS10y+W4djcPJGruJ4kiVDC25P3sYT3qiiiiiiiiiiiiiiiivLPid 8KtH+I9lEzuul6/ZKqWGtxwCZzbb9z6dfQhk86A7iyZYNG/zIQpkSX4h8VfDTx14BuGub/TboWti 0FzH4i0Y3FzpkLGVI4JjqESq1u3nMqJ56xvuxtBBUnCvfHHjTUrSay1Dxf4ov7K4QJcWd7r+q3Vp Ou4MEnt55SjDIBwwPIzWZZ6HrWo2d5f6do2q31hp0by6he2en3d1aWMaRtO73tzAhSJVRWcs5GAC c4FZFfSvwl+BU3ieKz8TeLRNZeH5ilxYaUjPDf61bg7luJ3XDwWkgGEKkSSJlkKI0cr/AG5bW1vZ 28FpaW8Nra2sUdvb21vHHBbwW8MYjhgghjwqIqgKqqAAAAABU9FFFflr8QAB488bgdvF/iQAjpj+ 2Zq/QXXtLbQfhHrehvP9pOj/AA31TSWuI0MSzvYeFpLIzLHIcqrFc7TkgHB7V+ZlFFFej/FTwgng jxfPoVvDKllHpehy2VzKsif2mP7Iht7/AFNEd5MCa9juiyK5VHDIuFUCvOK9U+C2jR618TPC8Msd w8Fjdy6zK9v8phfSLZ7+xkmbawEZuo4EcHG4NsBBYGv0M8Q6JZ+JND1bQb9Q9pq1jcWUrGOKVoWl jIjuoFmDKJYXKzRMR8rqrAAjI+P/AIBaTe+F/ix4j0DWoxaalZ+HdUsGil3RefJHqtjcJLaCcI0k ckKmeJlX5oiJACvNfbFFFFFFc54s8J6L410W50LXbbz7Sf8AeQzR7Uu7C7RSsN/YTMDslTJwcEMC yOrIzK35reI/DniL4feIn07UUn07VNOniu9P1C0lljSdI5d9nqulXibGKlk3I64dHBRwkiMq/anw b+MEHji2TQtdkhtvF1nDkONkEHiC3iQl7y0jGFW4VQWubdAAcebFiPekPvFFFFFFFFFFFFFFFFFF FFcte+CPCWo65Y+Jb3QdOm17TZ/tVrqYgEdy1wIY4Ybi8MRAuWhWNPs7XAcwkBotjc1478Vvjrp/ hhdS8O+FpBf+KoyLSa/VIZ9J0SRlb7TlySs93D8qiAIY0kJ81i0T27fDVxcT3c893dzzXV3dTSXN zc3Mjzz3E87mWaeeaUlnd2JZ3Ykkkkkk1Xor3T4ceEU8N3GkfEvx9HJovhPTtR0ubSkuIbn7freo 3sgfS7yxtIXSU21oMak8oD+bHEViiuFZwvG/FfTJ9J+I/jK1uGRpJdevdTUxsHUQa0w1i1UkfxCO dQw7EEV57X6RfBPxEviL4ceH5DJA91o8DeHryOCOdBBJpAEFkj+fkM7WZtppHRiu5yBt5RO78TeI 9N8J6DqXiLV2nGnaZAk0/wBmhM1w7SzLa21vBEMDfLNJHGu9lUFgXZVDMPKfht8cdJ8f6q+hXGkz aDqzRT3NhG9/Ff2t9FbIJJYo7jy4JBOF3yeUISPLRm3jG2vnjx1BN8HfjDHrOhhI7CeWHxFa6fbt BBG2lanNJb6rohjSBYYY2dLmG3RI38qLymBMi5H1D8YNMtvFPwt8QS2UlhdpBplv4k06/dkng+z6 cy6nLdWFxGH+aa0WWOF0OHEmCwRmJ+Uv2d9IXU/iTaXTzKg0HSdT1cRNCJRcu6LpCRBiyhCrXYmD 4blMAc7h2/7TPi97rU9J8E2kkTW+mxR6zqnlyRyO2p3cbw2FtMhTfG0NuzS8SYkW4UlQUU17vpKe Hfgp8OLFNZnigWxgV9Re2WGW71rxFer51zBZAJA07M4MVsZQCtvGhlcJEzLnfDH4z6T8Rrm70uXT zoOt26G4trCS9N9HqNioAmmtrwQwjzImP7yFkDbSHQuBL5Xs9fl98RvEUfivxv4l1yCSGa1u9Tli sJoI7iGOfTLBF07TLjyrvEitJbxRu4ZVO4t8q52rxFfWB8P+G9Z+HPw4+Gus6ra6R431DSbrxX4T vJYRJp23XdRnvNP0e/1AoXj/ALQjl2+XF/y1hXO90hhuPmTWtE1Xw7qNzpOtWFxpuoWjsk1tcptc YYhZYpBlJI3xmOWMlHX5lYqQTlUV638KvirqXw61IxSibUPDOoTo+q6WrgyROQIzqelCQhVuVUAM pIWZVVHKlY5I/ufTbjwN8TdIsdbSw0XxLYo1xHB/aulWd7Pptw+z7ZZyW9+jtBL8sZcADeoR1LIy M3ZQwW9rbw21tDDb21tFHBb28EccEEFvEnlxQwxRgKqKuFVQAAAMAAVJRRRRRRRRRRRRRRRRRS5I IOccg8EZz2OTnv7Vz3izxbpHg3RLnXdfu2hs7c7Y4lKyXl9dyKWgsdPgdl8yaTB2jICqGd2WNXdf zk8f/EDW/iHrR1PUyYbWHdDo+jwyNJaaXasw/dx5A8yaQhWnnKhpCAAFjWONPrv4NfBqPwXHH4h8 Qxwz+Kp4WEUQaOe30G3njXdDC20hrpgWSaZGKhSY4yVLvJ9AUUUUVzHjieS18FeMbmHHm23hXxBc RcFlEkGkzSqWGeV4GfxzXy7+zL4Oln1DVPG13AotbOB9H0dpreF/NvrgrJqN5ayu2+JoIVEBcJiQ TugcbHU+3fHDRTrfwz8RrDaLdXelx22tW26QRm2XTbpJNQukLsoJSyN1wc7gSFBfbX5xUV6N4l8L 2Ok+A/hz4hhhuo9R8SjxU2qNNIWgZdN1VLfS2t4So8sNCzN947/vDArzmrdjZXOp31np1jC1xe39 1b2VnApVWnurqUQW8KFiFBZ2C8nHNfrRBDDbQwwW8awwQRRwwRR52RRRKEijj3c4CjABavhG+8Lz fD349eHrO1giGnaj4n0i90RSkflrpOu6j9iaCOFZJWU2rtNbxmTDN5Sy7ArqK+86KKKKKoarpWna 7p13pGr2kOoabqELQXdpOp2OmQykMp3Kytho5FIdXAdCGAI/PL4rfCzUfh3qfnQia88MahM40nVN u4wuwMn9lakV4SdFBKNwJkBdMFZI4/VvgV8YZoJ9P8CeJ53mtp3is/DmqyszzWszsEttGu2Jy0Lk hLV+sR2xnMRXyvsb/EfT8TRRRRRRRRRRRRRRRRRRRXM+JfB/hnxjbRWviXR7XVY4Cxt3l82G6tiz rJKtte2rJNGH2IZBHIA+0BgQDXIfED4n+GfhbY2Vi1oLrUZLSL+yfDmmrFp8cWnQlraKWSRY2jtb ZTGYo9kbEsoCRlVcp8AeKvFOseMtbu9f1udZr27KqI4kMdraW0Q2W9nZwZOyKMcKCWZjl3Z5GZ25 uivQfBPw/wBR8WpfatPKmk+FNDHn6/4huhJ5FtbQAT3cFhHEjvcXQhy6wxrgfJvK+Ym7tPjlJYaj d+BNe0G2aHwvqHgXTbLReY2SD+yr64FzpLGF5EE1os0Uc8YkbYx2k5rwqvtL9mHxLNd6Rr/ha6uU caRcW+p6XDNd77hbTUTImoR2trIxKwQzIkrGNdokuCWIaQbvqVmEaO7sEjRS7uxAVUQFmZmJAGBn J46HPFfPOm/tHeE9Q8WPocllPZaHLcfY9P8AFNxcpFbzzGRYo7i/sLmOI2lrIS5E7yllAQyxxhn8 rgf2kfDM+k6xoPxA0hnspbiaDTr28tJI7W4g1mxU3mj38U0TLMZmijkUSoP3Yt0BZSVz9D+DvEWm fEzwLb31zFbyxaxp9xpXiLTo2aFIr1oTZ6vZeXBPJLFG4YyQbphKYXic7WYY/O3QtAa78ZaP4W1h Lmxa58T6foGqxoFjvLRptVTTr5EEqsqyx5YDcpAI5B6V9uftA+Mf+EZ8EvpNtIF1XxY0+lR8ZaPS VjB1u5AkikjbKOlqVLI/7/zEOY+MX9nvwrB4X8GXvjDWDHYza8j3pnvCLaOx8O6cHaCeZ7pEMSyt 5tyZA5jeHyXB4qz4c/aI8OeIfF1p4cTRtSsdP1Wa3sdK1e6mikuJ9TufLit7W90u1WTyUklZoklS 4kwdjOqKzmL6Fr4R/aT8Rtqnja10CN5Ra+GNOjSSOSGFB/amsRpqF3NBNGS7o1t9iQiQjDo+1QCW b51r6I+Gn/CJ6X8M/Fd540e/Oh+MvFGj+DZW0yPfc6XcabYya3baxJlgfLiaXzMIkjZjAMUgbafL vHPgbVPA2pRWt1JDqGlalCL3QNfsSJNN1zTnAdLm2lQsquFdPNi3HbuDKzxPHJJxFFdz4C8f658P tZGqaQ6y284SLVNKnZxZanbKSVSYLyske5mhmX5kJI+ZGdH+9fBnjfwn8WdBuEFhDdfZ47D+3/D2 r2K31vZXE8kj2iSvcx/Z7pS9u8kLICcKrOkbEoO/0/TtO0q0jsNMsbPTbCAv5FlYWsFnaQebIZZf Lt7dVRSzMXOByxJOTVuiiiiiiiiiiiiiiiiiio7m7hs7We5vLmO1s7aCSe6muZlht7e3gQyyzTyS EKkaKpZmJAABzXwR8Y/jHc+N7ifw/oE0lt4QtpxuYK8E/iKe3fdHe3SsFdLZWAe3tnAJIWWYeYI0 h6n4K/BNtX+x+MPGVmRo+I7nQ9DuY8HWMgPBqOoxOP8AjzI+aGFh/pHDN/o+BcfaQH06e4xg8cdO lFFFFFfB3hLwo/jX4467dwxfbdA0jxprWvajf24gutPaGLWZ7rS4GlcNDIl3KiIEBJeLzHX5UYr9 w6rpltrOl6lo94ZhZ6tp15pl2YGVJxa39q1rP5Ujhgr7GO1ipwex6V+Ts0MtvLNb3EUkE8EjwzQy o0csU0TFJYpY3wVZSCGBGQeKhr0bRPCKah8N/G/i2aF4m0DVfDEWnXpWRo7r7RcS2WsaauGCAgXd lO7FSw2oowHbPnNfU/7Rllaa1D4b8e6SZbmxefWfCF7cme1NsJ9G1O4Wx+ywoS7iWSPUG85GZCiR n5Cw3/LFfX/7LvhsbPEni6VUJ3ReHLF1mfem1Y9S1YSQD5cNus/Lc5OVYcfxfXNeZ+KPh6l/4m0X x54ce207xfos8fnNMqpYeIdNaFrO603UpfJnMUrW7vBFepC7xq20o+2Iw+mUVS1HUtN0i1e+1XUL HTbKJkR7vULqCztUMjbI1e4uSqglvlGW5rK0/wAYeEdVu4rDS/FPh3U76bzTDZafremXt1KIYjPK Y7a3lZ22orSNgHaAT0BroqKK4X4gfD/RPiFoj6Zqi+ReQebLpGrwxq9zpd26Ab0zjfDIVUXEBYLI oGGV0jkj/OYjxJ4C8SkZutC8SaBej5vk823mVcggNujlhmjbuGimifo8b8/op8NPHVt8QfC9rrSr FDqMLGy1mziEqx2upwxh5RCJcnypFKzRYZsK+wuXRsd/RRRRRRRRRRRRRRRRRRXnXxX8Yp4I8E6v qsbsmp3SHSNF2FkkGrX8TLDcI5jlXNvGsl1iRQr+UY8guK/MyivVfBXwb8beOrQalp1raadpLiUQ aprM8lpa3bwOqyR2kNvHNPIPmbEoh8rKOnmb1216Npfgz4e+EvDPiLx0Y7r4ojwt4hi0UKzW2h+G JZvNsj9uiRZLl7uKKSYw+YTLDNux9nMWLk+L+NfHniTx7qEV/wCIbtHW1jli0+wtI/s+nafDNJ5k qWtvknLEKHlkZpGCorOVRAvT/FRX1Y+DfHI82ceMfCti2pX8gjjS68TeHR/YWvrDaKFMaRmKDogR iSUJGQPJa+y/2WdRupdM8YaQxQ2VlfaTqMCiNQ4udVt57a7Ly9SCtnAFUnA+Y9zUn7UuqTw6R4R0 ZVhNrf6jqepzOQ5nWfSLaK1tkRgdoUreS7wVJJCkEc7vj3T7670q+stTsJjbX+nXltf2U+yOQwXd pMtxbS7JQVO11BwylT0IxX3L8Z/APiD4leH/AApqvh46ZeX+mQzXDada6nDNZ6hHrsdoZJdH1icQ wSpGYg6ySeUskWWXDbI26rwZoOv3/wAHLfwv4g8/TtZu/Deu+HWF7Diaxt5GutL0nzYE27litjCR huVA5ySa82/Z9+G3iLwtq3iDXfEum3WkzizXQ9PgmltHW7SS/wDP1OYLA7viN7a3EMg+SRXZkLAA ija/CPxxrHxfvfGOstDpujWPjEa1ZXs95bXl1qOm6XqJm0a1srSzkZkBhgt4ibhojGhBCuy+WeR/ ac1me48W6PoiXqyWOm6HFePZRtEfs2qaheTLO1xs+fe0EduyrJgqrZVQHJbyX4XX93pvxE8FXFlK sE03iPS9Od3SKRTaatdLpV/GRKrAb4JpE3gZXO5SGAI/RzxVqVxovhfxJrFoIzd6ToGsanaiZPMh NzY6dJdQCaPIyu9QCM81+U1XtO0+81bULDSrCMT32p3trp9lAZIoRNd3k629tEZZiqLudwNzsAM8 kCu9+K+oQz+MrrSLKS6bSvBlnY+CtIF4lsl3Ha+GoRYziaS1VRIWuhcSrKwyVYcKAEX1DwB4huvi 75XgTxxoSeKU0rSr+/sfE0F+mneJ9Ghhtjbeb9onIS8klmezhCyFVLAS3In2FlyLb4G/8JVoupa7 4E1m9nksNY1LS5vDPivSF0HWbGfTkaSXTLm9hmmt3uwGt1AKxRHzCXeJkaMeHaxo+paBqV7o2sWc un6lp8zQXdpNt3xuAGVldCVdHBDxSIzK6EOrFSCcyvpb9mzxfcab4nufCMzSyaf4jgmurOL95Ilt q+m2zXLyopkCRrNaxyrM4jLs0cAyApr7iooooooooooooooooooqK4uLe0t57q6mit7W1hknuLm4 ljigtoIYzLPPNK5CoqqpZnYgAA5IAr85/i98R7j4geIm8hoh4d0We9tdASGOVTcwSTKsurTtcpHL vuRHGwjZF8tAqbd4kkf3D4CfCW2gtbDx/wCI4fOvZ1Nz4b02aF1jsIgxEOtXMcyjzJpABJZ4BRIy sylpHQw/VtFFZuqa3o2iQx3Gt6vpmjwSyeTFNql/aWEMkuC/lRyXbqCcAnAJIAqrpfibw3rk0lvo niHRNYnij8+aHS9WsNQmigLiISyxWjuVXcVUMw6kDvW5XC/EDwtqHjXSbbwyl1a2Wh6jeW8viW83 SNqosLCdL23tNGgMbReZNNGgaaVwIkHEUxbA6nR9J03QdMs9H0e0isNN0+Bbe0tYgQscedzFmfLM 7sS7yOWZ2JdyWYkz39ja6pYXumX8IubHUbO5sLy33yRi4tLyFre5hMkDK6ho2I3I6sDypBr8pdZ0 ufQ9X1XRbqSGW50jUr7S7mW3aRoJJ7C6a0meAyqjFCyEqWQNjGQOlVLW1uL66trKzgkubu8nitbW 2hXzJri5uJBDBDFGoyWd2CqB1JAFfcXxc0LTr34WXfhfRtRl1G/+GMXhi5u7GJfOvUtbTSzYRy6i gVQqfYpZrsugKgRt0AbHwpXs/wABPDya/wDEfS5Jlt5LXw/b3HiKeGZ5kaSSyZLbT2gMQ5eK7ngn w7BdqNnPCt+iNcL8QPAGi/ELRf7N1IfZry3Mk+j6vCge70u7YAb4wSPMhkwonhZgHUDBWRI5E6jR F1hNJsI9fNi+tR2scWoy6bLLNZXFxH8jXMBnihZRLjeU8sbGJQM4UO2lTZZI445J5XSOGKN5pZJG VIoool3yyyyN8qqqjcSSAO5rlU8feBpZEij8Z+E3lkZY0jTxFo7u7s2xURBMSWJ4AFdbggkHg8Dn gjHBA/XrSUVn6vpGma9pt3o2s2UGoaZfQ+Td2lwHMcqFg6ENGVZHVgrxyRsro4DIwYA1+bHxG8Aa p8Ptfn028ilfS7mW4l0HUz88Oo2CSDGZlVVFxErItzFtBViCAY3id/rn4DfEt/F+jt4d1i5uLnxN oVvvN1cFJH1XSBIIYbx5RhmlhLpDOZAWbMchd3eTb79RRRRRRRRRRRRRRRRRRVTUdQtNJ0+/1S/k 8my02yutQvZtkkvkWtnCbi4lEcIZm2opOEUk4wBk1+V/iTXr3xRr2q+INQYm71W9munQu0qwIzYt 7SJ5Pm8uGMJFGD0VQKwq7fwd8PPFnjq48rw/pcktqkoiudWuc22k2jAp5izXzjBdVkV2giDy7fmC ECvY/DPwU0W317V9K8R3uqeJdW8MaG2uaxoXhexmg0oXJlS40vQZPEd6YnkuL63JeOCK3hb7+J18 ok+a+Nfijq3iq0TQtOs7Lwr4Pg2G38LaKkUNlvWY3TTXssEcXnFpmMmwIsYYK/l+YC7T3sreIfhF orRsWufh34j1DTbm0trO6YJonjLGpWmr6hduTEp+2281qoTA5TeFYqZfKK91/Z31STTviXY2iRRy prmk6tpUruzBoEitv7bE0YXgsWs1TDcbWJ6gV9Z/Gm/vNM+F3i+4spRBK9laWEjMkchaz1fVLfSb +FUmDDLwTyJuxlc7lIYAj816+3tD03Vfip8AbfSBcaTe69C8dlZXV7NG7Wj6LrKmBbx4oWa3ujYL 5KnBd43V5HxM+Nj4AeHfGHhKw8T+H/E+jvpdul/p+qac7PbXAubi/szBqCpd2ckkcgjSC1+VW+Vm YN83A4jSvhP4pg+Oc+v6nphl8Of8JHq3ihNXt7m0a3K3clxqOlRlJ/nMqXJiinjEW5cMynZslOx8 Zvhp44+IfjPSv7Gt44tAstEW3/tHU9StoNLttRaae7upI7O3ea6zKgtoC6WuSyqG/dpvp/x4km8J fC3wz4Rsr62a3kl0nRLrzZoY9R1Cw0HTxIjw6e0TlovOit5LiZJlMT+VGQ6zHHxLX6s+FdUn1vwx 4c1q6SNLrVtB0jUrlIA6wrPf6fHczJCsjMwQM5CgsxxgEk1+cXxPvby/+InjSe9maaeLxLq1gGfZ uS20u7fTbGD5ABiKCKOMHrhRk5rg69Y8atFofgf4eeEoJNt1dWN34419LWeSSyurnxGyr4ekuUkb IurewjEbr5SqquChfezG/wDDXx1fBtO+HOtaZp/inwl4h1iz09dM1dpxLpM+qSNYC40W+jy1tiWc TsAjEMrNCYZJHkPfal8DtA1vxX4k8P8AhrUdZ8LanpVidTtdF8T2FteWOq291dzR219oOsWV00x0 5SIYGeaCWaJjiQvMWjTwnxh4G8SeBdQGn+IdPa285rj7DfQt52nanFbSBHnsLocMMMjGNwsiK6GS NCwB5CvQ/hb4u/4Qrxto2syzGHTXm/s7WiTKU/sm+ZYrqaWO3SR3Fudl0saISzRqBX6a0UUUUUUU UUUUUUUUUUUV8W/tDfExtRvJvAOjviw06eJvEF5FcpImoX8SrNFpaCBiPLtHP79XO7z12FEMGZOV +CfwpfxtqC+ItX8pfC+jagkUtvmGSXWdStlju/7NaBt222CyRtcyOvzqwij5Z3h+/OAMDp2HQYGA OABnOPbpgUUVXuru1srea7vbm3srS2R5ri6upo7e3giXl5Z5pSqqoHJLEAVg2fjXwbqN1BY6f4s8 M317cyCK2tLPXdKubq4lbhY4IIJWd2PZVBNdNWdrCarJpV9Bok0Ftqs8DW9jeXOPKsJZ8Qf2iYmi nWVrcEzLA6bJmURs8auXXl/AHgDRPh5oq6VpYM91OUm1bVZkVbvVLtVKq7gZCRRgkQQKcIDnLyPJ I/c1+cXxt8OP4c+I2vKFkFrrcg8R2TyzQSvKurO0t8wWHGxVvFuY0jdQwRVJ3Ah28kr7r+G3hy3t vhPb+DJ1+ya78RfDXizX4ftMkF1abbmGDT7O8DRsQuLW406cRLlwRITsdSB8O/ZLv7X/AGf9luPt 32j7H9j8iT7X9s8zyfsv2fG/zN/ybMZzxjNfU3wwtF+I/wAHfFfgOUifVPD9219oIa3tIhaPe7tS 0tY7t1yDLdx3sU0jZdYZiu4JgD5Vmhlt5ZYJ4pIJ4JHhmhmRo5opo2KSxSxOAVZSCGUjIPBr9Hvg pozaL8M/DMUtvbw3OoW02sztb+UftC6tcve6fNPJH96Q2jW8Z3Esu0IeFxXqtFZ+r6tpug6dd6vr F3BYabYw+ddXc5YRxIDtRQAMszsVSONAWZiEUFiAfjz4h/tGalfvcaV4FQ6VYpNNC3iCZVk1HUYN ixpJY2k8f+iKT5uGffKylGH2dwyn56S38T+MNSuJYoNe8U6w0AnupY49Q1vUmtrZEtlmuGUSylI1 8tA7cKNq56Vz9fXP7PnxSv5r21+H2uPLfRSQTHw5fyOz3FmLK2a5k0ickHfB5SO1uxbMRXysNG0Y h+v6KK+d/wBoH4cjxLobeL9Ojdtc8N2T/akM6rFeeHrYveXaCOXC+ZbF5J4yrKXUyJiRzEF+cPgl 43PgzxpZLd3PkaHrxj0jVvMkEdvA0zEadqUpmlihT7PMV8yeUsI4HmKqWav0Xooooooooooooooo ooorzn4n/D4/Efw/a6INWGjG11i31YXP2Aaj5nkWdxZ/Z/K8+Ernzyxfefu4KknK+FJ+yoDnf49I PGAvhXfn651ED8s11HhX9mrw5ouoJf8AiLV5/FCwPFLbaeLJdK05nVXVxqEYmnknXcY3RFkjXKkS CVGKV2nxj+I0HgHw81vFHfHXPENlqlpoM9mY4YrGe3jigkv5rljuQwfaBLEscbFnUISikuGeCdI0 DxX8GNM8Paa9k1nqHhU6ZdN5CXi2GvzWpbULqS1uCCJob9jcpkj5wroQCj1+dskbxO8UqPHJG7JJ G6lHR0O1kdW5BB4IPSvfvBnhh9a+Fl1Za2jQW3iPxzpemeA702Mzf2b4lntmtr7UryZfKLafeeXB pzyK86pKrMIfMQE+L694f1rwzqM2la9pt3pl9DuPk3UbIJYlmaEXNrKflmiZkcJLGSjYO0nFfUn7 KjYXx6uOGbwqc9vlGpcfXmvYvjJ4Am8f+FGtdNitn1/Srkaho5mNtA85CmK800X06ny0uIzuA3oh ljh8xlRNw/OSaGW3llgnikgngkeGaGZGjmimjYpLFLE4BVlIIZSMg8GvcPAfx68U+DrWy0i9t7bx HoNhGYLe0upWtNStrZY3+z21pqyLJiNHZcLPBNiNfKj8tQu30lf2q1yd3gMkc7QPFIUj0y39mnP5 VFD+1TIol8/wNHKxmlaEw+JGgWOEtmCOVXsZNzqOHdSoc8hU6VS1T9qXVZrRI9G8Iafp975ys9zq eqXGr2zQbGDIlnaw2TK+4qRIZmAwQUJYFfmbV9X1LX9SvNY1i9n1DU7+Yz3V1OwMkrkBFVVUBVRF ASONFCoihVUKoA9u+AHgGXxL4ni8TXsLDQ/C13FcqzJcKt9raKZtOtoJ4mRc2z+XdS/M3SNHQpNk fZ3ji2nvfBPjG0tIZLm5ufC3iCC2t4UaWee4m0qaOCGGJMlmZmCqAMkkYr8sK+rPhf8ADuTwlrHh LUPESS2vi7xcniCLwvpskLf8U1bWXh+W9l8RanG2UluQWihSwlCiNZi7nzl8uL5k1bSdQ0LU73SN WtXs9R0+4ktbu2kZHaKaM4OJIiUdTwySIxV1IZSVIJ+wf2X/AA/HBo3iLxPIkbT6hfw6PaNJaIJ4 LXTYBd3TwXzZYxXElxGskagLugUsWIATO0D4m6Jo/wAbfE1jo1vb6loHjrV9A0v7dpoSNYtchgWw +3Wu4pHNDLeTTfapQf3mfPjdwAk3vHjj4ZeEfH8cf9vWU0eoQQCCz1nT5hbanawG5W4aFWZXiljJ DqqXEThA8hjCOxavC7z9liye6mfT/GtzbWbSMbe3vNCivrqKLPypPdw3dukjDuywID/dFdp4L+Ad h4L8UaH4nsvEl5dzaUdUFzaXWnwCO8S/0+bToBDLHKDD5ayln3LJvI4EYr3+iiiiiiiiiiiiiiii iivmT9o7x9Po2l2vgvSp3gvdftnutYlhkmimh0LzDbR2YdUAZbyRZUkCy5EcbxuhSavF/gd8NT41 14axqkEg8N+H54Zp99rHNa6xqcTrNDorm5BjePbiS7G1yIysbBfOR1/QOiivKfjD4/bwB4TlubCa NfEOqy/2foaOkE/lS4D3uovazuCyQR9G2SKJnhV0KOa/OvUdR1DV7ubUNUv7zUr+48vz72/uZru6 mEMQhiEk85ZyERVRQTwoAHAFPXS9UbTX1hNOv20iO6+wyaotpcNpsd75ay/Y2vgvlrLsZW8svuwQ cYNen+CPjZ418GNbWjXh17QoWjRtI1eR5mhtlEURi03U+Z7fbDF5cCZeCPczeQxJz9teAfiP4e+I Wmx3emTx22pJHnUtCnmjbUdPdGVJXCDHmQEsnl3KoFbcAQkgdF76ivz4/aG0htM+Jd9dGSFk13TN L1aKOJGUwBbc6TLHLkAF2ktHlJXghxn5t1XP2ePCLa943GtzxRSad4ThF9KssUE6S6ndpJb6REEl YFXRhJdxzKjBGhX7rMpr0T4b+N7HxT8XPiHp929hc6J45tbq1so/sl0ser23h+M2GmR+Vcgsgm0z 7RLOsqKGYYwhwlfMfi/w1d+D/EuseG71vMn0u7aGOfEa/arSRBc2N55cTyBPOgeOXyy5ZC2xjuUi vq39lvSTDofinXfOUjUNVstKSAIQ8TaPaG8eZpDwRJ9tACgZGwk5yMfU1FBP06e4xg889OlfLXxG /aKs9NN1o3gRYdSv43uLa48QTokulW5VFjWXSIwf9KcOXxK4EGVUqLiN+PlLVvEHirxpqEP9r6nq 3iDUJ7mRbG0eSa62XN86q9vpenQ/JF5jBFEVvGoOFAHAFYVza3NlcT2d5bT2d3azSW91a3MUlvcW 08LmOWG4glAdHRgVZGAIIwRmvWPhL8U9T8Ba1bWl1cvP4T1C5ig1axuHnki06OabbJrGnRxCRkli DF5EjQ+coKMN4jeP9F/Q/Qj0wfeiiuF+I3gax8f+GbvR7pdl9EJL3Rbvzmg+yaxHbulpJM0aSFoG LbJ0MbZRmKhZAjJ+duhatq/w/wDF9pqSweTq3hzVZ4LyylMPzGJnsNU06WTEiqJIzLAXUEru3Kcg Gv080fVbTXNK07WLBmez1Wxtr+2ZxiQQ3USzoJFzgMAcOueCCCc1oUUUUUUUUUUUUUUUUUVheKNF PiPw3rmhC5e0bV9KvtPS5SS4j8iS6t2jjkf7O8bMgYjzIt22Rco4KMwPzCP2VBn5vHmBzyPC2WGP 9n+0hV/T/wBlnS4rpW1bxhf31jtOYNP0e30u7dyvyEXVxcXiKoPUeScjGCOte76xqGgfC7wTNewa ZLDoPhu2tYINN0xIjMRd36Wce03ci7meafzJ5HcuxLyEu5O7zX4Aaxp2vab421iOO2h1rV/Gmpav qtuixtdWtrqaLPpls1z/AKyS3Q/aRAZAMN5u0DLE/H3xI8PJ4V8deJtEhWBLa11KSexitmnkig07 UY11PTrYvcAPuit5o0kzn51bDOAHPc/BezS6j+Ih1eK7n8Hw+BNTl8RQ20UdwWlt5FvNOls47l1g W/iEVxLZTTI4Qo+Nu4uvCeNvBGp+CtQhiuJI9R0fUoFvvD/iGzVv7M1vTZkEsNxbvkhZAjoZYCxK EggtG8cj9f8AAO2nn+KXh2SGGWSOzh1q5u5I0Zltrc6JcWyzTsowqGWSOPc3G51XqRX3l4u8OWni /wANax4bviY4NVtHgWbEjfZbmNhcWF4EieMv5E6RyiMuFfbtbKkivzD8RaBqPhfW9R0HVYjFe6Zd zW0jBJ0huUjcrFeWhuUjd4JlxJDIUG5CGwM4rrPAfxR8VfDw3SaLNa3On3j+bcaRqcc1zp7XO0R/ bIo4ZI3jmKAIzRuA6hRIH2Jt92P7VY3ZHgMhf7p8Ugt0wRv/ALOH8qB+1V+8yfAeY9gAUeKCJBIC dzmT+ziNuMYUJkHJ3HOBFP8AtUzNBcLbeB4obp4pRazT+InuIYZzGwhknt47GJpFVsF1WWMsMqGT OR87eMvHHiLx3qS6n4gu0meFJIrO0t4lt7GwgklMrQWkC5OMnBkkZpGAUM7bVxc+HvgXUviB4ht9 GsP3VrHsutYv3KqlhpkcqxzSruzvlbdsgiA+ZiNxVA7p+m9tbQWlvb2dpBFb2ttDDb21vBGkMEEF unlQwwRIAqoihVVVACgAAV+X3xEbd8QPHLEFd3jDxM2D23a1Ocf0rqfBPw8vL/SLjxzrOkX+oeF9 MubCCz0ix3xaj4w1O81WLSLTStOcKzrb/aJUjubhFLE5ihDS7mib8bNK1vTPiP4hk1tzM2q3J1PT Lobdk2iTE2+mRrtAwYI4xavlc7oyfmBDHqP2cfD8mp+PxrBWcWvhrTby7eaOIvbm91CJtLtLOeXo rPHJcTR9z5R4wDXrvxe+IWmeB/iH4P1jTVh1TWNM0nXbHxLpNpeNYzzaXqMMUmhWOp3qRSoFWYyX scDIzAhXKqskbn22703w38R/CunHWNLN9outWem63a2t6Xt7u2+02wu7WQS2Um6GZVk2MYZTwXTL IxDeCan+y1o8s6HRvF+pWNqIgJIdT0u11adp97Eulxay2QVNu0BTETkE7ucCvJ+yxY/ZrdIvGd0l 4DJ9quJNDiltplL5iFvaLdI8RC8MWmk3HkBRxX1jRRRRRRRRRRRRRRRRRRXnXxV8ZjwN4K1TV4ZN mqXAXStD4LH+1b6NhBKN0M0Z+zxrLdbZl2SeV5ZYF1r4B8DeEtQ+IHiqy0K3mdGvHlu9T1GWO4uF srKAGa9vbhkDEs2RHEZCqvM8aM6bt1fpnpOkaZoGmWej6NZQ6fplhF5NnZwBtkSbizEvIS7szMXk kkZndmZ3YsSToUVieJNfsvC+g6r4g1JiLTSrSS6kTciPM4+S3tYTJhfNmkKRRgkfMwHevzN8WeM/ EXjXU5dU8QahNdOZZZLSyEkq6bpccwRTbaZZsxWFNsaAkZZ9oaRnfLHF0/SdU1Z7iPStNv8AU5LS 1kvrpNOs7i9e1s4GVZry4W2VjHEhZQ8jYUEjJ5FdV4R+JHjHwTNC2h61crYxNltGvHe80aaNrhbm 4iawlO2MyldrzW5jlwzBZF3E19p/C740aP8AEBo9HvIV0fxUtqZnst26w1Qwxl7uXRpGYsSioZXt pPnVCSrSrHI6+1UV8k/tSaIzW3hXxJFbQhIZ77Q7+8BjFwz3Ea3+k2zLncyKIr1hgYUk85fn5z+H vhC48deLdK8PRGWO1uJTcapcxhwbPSbUebfTeakUqxuyjyYGkTyzM8asQGr6O8b+NrPRPjl4F02I Q2uieDobTRZLaU2ml6dpkniezNnd3sV1ghbeCzns3KyFUXyWVdgJc9R/wpg/8Lo/4S/7On/CK/8A Iz484Z/4SvzMfYdn2v7T/wAfP/Ez83yvI/5dtm3ivm/4K+MYPBvjuwnvmij0rWom0DUriZljSziv Zo5LW/Ms0sMUaRXEcJnlk3BIDKQpbbj1b49/CW5jub/4geHYRPaTkT+JNLtrdI5bGVIgs2t2yQKA 8Mm3zL3d+8WQtOxdHlMH1H4PtRY+EvC1ksqziz8OaHaidFKLMLfTIoRKqNyN23ODzzzzXR0V+fHx w+JEnjTxFJpOnXL/APCNeH7ia1tkjuYJ7PVdSgleC41yNrXKOjKfLtTvf90DIuwzSLVj4M/CJ/Ht 0dd1o+V4T0y78ieCOUpd63exRrO+nxGIh4YArRm4nyrEMI4Tu3yQ/VPxMtf+EX+Eviex8KadFZQ2 2kfZIrGwsw8cGm393Hba1MIoweRbS3E0kx5B3Ss2QWr83a7H4eKG8f8AgYE7AfGHhkFv7udagGR/ Ov1Hooor83fjL4Ri8H+PdUsrOFINM1NI9b0qFPIVIbXUGfzreKG3VFijiuUnihjA+WNUyT1P3D8L PEj+K/APhzV7hy96bH7BqJa6W6me+0uVtPnubh1Vdj3Hli68tlG0SDlhh29BooozgHp7k4AH1J6U /wAuT/nm/wD3y1M9RzkHBGOQcZII7fiaKKKKKKKKKKKKKKK47xr4D8N+PtNj0/xBbSObaR5bC/tX WDUdPkkXZM1pdMrDDgDfFIrIxCsykqjK3wJ4D0j4e6TcaLotxqNzbXOoy6nI+qTWs1wJ5raK1aNW tIYVCBYUIGwnJJyQQB55/wAKA8J3Pi/WvFOs3V/q8OqanLqsGhybLW0hur1pJr5b25gPmXCGZxJA iGEKo8uTzwSTu/GKK50/4W61FoFi8Z06LRpLWLTFltjpFtpWq292l7ZR6fsaMWaxLKpjIWNV3H92 hFYGgnw7+0F4EhufE2kPZ3+mX0+ny3NjKsM9lqaW0M9zdaLcv5jCCeOSItDOjKGADCQxRymP4TeE fEfwy1bVvCmq+bquh64f7W0HWtMs55dOt7qy3299b61hCbK4uLcW0iiRzCxTy4pnk+U++V4l8T/g po3jwvq+nSQ6J4nWKQG6SEGx1YqmbdNWij+YOCNguY8uFOHSYLGifMF/+z78ULS7ltrbRrLVoYwj Lf2Gs6XDaTlolkdYk1WW1nyjMY23QrllO3cuGOXdfA/4pWUJnm8JzvGHVNtpqWiX825uARbWNzJJ t9WC4HeqcHwc+Jlxcrap4Q1NZGd0DTtZ21tuQEtuvLiVIQOOGMgB4weRWo3wE+LCjJ8Krj/Z17wy x/JbwmvT/Av7NeoyXNtqPju5t7ayieGeTw/YTNcXl4qlzLZ6jqVuyx26kiPJtXlLozgSQuA9fXOl aVpuhadaaRo9pDY6bYwrBa2kA2xxxrkkkklizsS0kjEu7EuxLEk5HjG81208O6iPC9lNfeJLuCSz 0SGPyY44b+eJiL2e6u1a3jW3RXnH2pljkZFgDGWVEbzH4bfAzQvBfkatrJi8Q+JUNvcQzvAy6fo9 xHGGdNNtnJ811kJK3UqhvljaNIW3buQ+GXjbxd8RPibL4ml0RrLw1ZeH9T0EAG/msLDfeQX5jjvH xDJqEri3WbYiFoVUlMIpr2fxt8M/CXj+OL+3rKX7dbQiC11fT5haapa24n8/yFmZZI3QnftSeKRV 3uyqrMWrV8FeFrfwZ4W0nwzbXUt7FpdvMrXc8axvc3FzdSX15KsSFgiNLI5SPcxVdqlnILHkfCnw Y8C+Dtbm1/TLS9ub3zpJLAajd/a4NFWXejw6dGFQsNj7A9yZZAAMPuLFvVqKKKKKKKKKKKKKKKKK KKKK/MXx9rk3jvx/rWpadE18dU1ZdP0WGxt7tpL20t9mlaOLezm3TebPGkbsm0EyO21FztH6D/D7 wjbeCPCek6BEsH2qCBZ9VuINrLe6vcKHv7gzFI2kUPiKBpFDCJY1PC4rs6KK+Nf2pZ7ltS8HWrRR LaQ2Gr3EEoLedJc3NzAlzE6k4CokUJQhcks2eAMfKNfXn7LN5qDf8Jlp582TTI/7GuwGuj5NnfTf aIG8mxZsbriOMebKq9II1bPyY6T4wfBDS9U0/UfE3g7TntPENusdzcaPpscYstZiUhLprexyvl3I T96PIH70oy+U00m+vjvw54g1Lwtrena9pUvlX2m3UVwiuZlguER8zWd2tuyO0My5jmQOpZCRkdR+ m3g3xTZ+M/DOk+JLJfJTUbcNNbFy72d7C5gvbNpCqFvLlV0WQou9cMAAwrpq+Sv2iPCF54g8X+AY 9Hia41XxDbahoUcQSTZFFpd3FdrczuhcrFGL2R5X8obEVmLMOE6vxa2m/A/4TPoWiX5/tzVDNZWV 9j7HqF7qd9garriR2kgeI28HFvIrsYWW2R3c8t8WeHddvvDGuaXr2mOyXulXkV1FiSSNJkQ4ntJ2 hKsYp4y8MyhhuRmU8GvtL4q+CtP+LHhHTvG3hST7Rq1ppbXWnpBFHM+taex8240a4MOXW6t3EvlI C22bzYWUNJvj6D9n3S4NP+GOk3MIkWXWb7WdSvA5/wCXmHUpNGXYOw8q0jBHrmva6K+TP2iPiZPa H/hAdBvJreWSAt4rlijMTG1u4I5LPSIrsMDtljZpLpVjwyNFHvKtNHXzt8Pvh/rXxD1ldM0tDDZW xik1jWJYmez0q0kLBXkxt3zSbWFvAGDSEHlY0kkj/RTwn4N8P+CtLi0vw/YQWyiKKO6vWii/tLU5 IDIy3OrXyKrTPullKbvlQMUiVEwo/Lm8urm/vLq+vZpLi8vLma6uriVsyz3NzIZZppCf4nclm471 Vr9TPAMry+BfBcssjPJJ4S8OPI7sWeRn0iFnZmPJLHkk9zXWUUV8XftMeDPseq6f43tEC2+seVpG sfOMrqtpbE6fORJIWbzrWIxlY4gkf2fLNulGe/8A2Z/Ecmo+EtU8Oz+bI3hnUUe2JhgSCLTtd8y6 ht0li+d5BcxXkjmUZAdQrEDan0lRRRSqrkZCsQeQVBIIB5+6T0PBFBBRipBUjqp4IH0pKKKKKKKK KKKKKKKztY0fTfEGmXmkaxZw3+m6hB5F1ayg+XJGfnVlZCrK6sA8ciEMjAOpDBSPPPAfwe8L/D3V LrV9Gu9au7q7sH01v7VurOWKO2luI7uQRJaW8B3Fok5YtjBA6mqPj74N6R8QfE2keINV1e/trfT9 NGmXmmWsMe6+ggnmu7Yw30hJgIkmbzR5T71+VfLb5z39vomm+FvD13YeF/D1l5drYzva6LatBYLq 13DZCGGC7v5w+Zbjykjku595P3pS2Dn56+C3iWLxdo2qfCHxpok10+iabdqVvxP5jafa6ittJpl/ FOVmt7mxlljS2ePaY1UACJ4VZ7OkfDi/+DvjmHxRowu9a8DXmnzaZrreTDe6/odrdSRt9pktoPKM 8KXMcE0k9tE0iW4mDRfIHf6frzvx/wDDHw18QrQjVLc22rwWkltpmvW5cXVhulE6iSFXVLiIMCDF P0V5PKaJ3MlfI+vfs5/ELTLsxaPDp/iSzeWZYLq0vrTTplhSTED31rq8kIjd1O4rFLKqkEFyME4E 3wI+K0EUkz+FCyRIXdYdb8OXEpCrkiO3t7x5Hb0VFJPQCsX/AIVN8SP+hN1v/wABh/jW+fgH8Wec +FU9ePEHhc+/a9rqPDP7N3jXU5Y5PEM1h4ZsxNKkyNPFq2qNGkO+OW2ttPdrcq7nyz5l0jLhm2HC h/srwn4S0PwXo9tomg2awW0Cjzp2ETX2oXJ5kvdRuUC+bK5PUgBFwiBIwqDbv7r7BZXl8be7uxZ2 k919lsbc3V9dfZ4WmMFpapzJI+NscYxuY4zzXzp4W+B66n4l1Lxz8QbdFu9S16+1u08HrdQanY2i XN09zBb63fKoS6EZYAQxBYmVF3l1doVzPG3iHxFrHxX8MfD3w5oNrJpHgjWvDOtywQQgQmOK1guG vbqURMlna2kF35EeyM7XIZS7mGNPozxF4a0HxZpzaT4i02DVNPaaKcQytNC8U0LZjntrm2aOaJsZ QtE6sVLISVZgeS+HPwz0n4cW+tRabdXF8+r36XBursbLmPT7aHZYafN5TmGQxO87+dHFGW83DLhV qDWvg94G8Q+Kn8XavY3N5eyw2yXNjJeSf2VdXNmFit724tQN5cRIkRiEogZVG+JmZmb0/r7k/UdD /PqODRRRRRRRRRRRRRRRRRRRRRXwl+0p4jOqeNbTQI5JDb+GdNjSSOSKNQmp6uiX91JDKpLOjW/2 MfNjaysAo6t7l+z74KHhzwcmu3SEap4rEN+28AGDSI9w0mBCHYESqzXRdQpxKqMuYwa97oorwD9p LULuz+HUdtbuEh1jxDpmn36mNHMtrHBPqyIpcEpie1hbcuDgY6MQfgavZvgDcTwfFTw7HHPPFFdw a3b3UcMjKl1AuhXN1HBcIpAeMSxRSbWyAyK33lUj65+J3wl0Tx/p881vFZaV4ojLT2mtpbJG13Ks KRJZ61JCvmTwtGixq7bnhwGTI3xSfn1f2Ot+FNblsr2K80XXdGvI24ka3vLK8gK3FvdW1xA3X7ks E0T4YFXRiCCfvv4K/Eafx/4cuBqhh/4SDQpoLPVGiSREvbe4iLafqjIEWKN5ikySRRuwDxlwsaOi L7HXgX7Rum3Go+A9PjtEaa4j8V6S0NpFFNNc3s1za3Onw2lpDCrFpGeZSF4zjAy21TD8NfBNj8HP B+s+LPFb241mXTze6mYfspl06xhTzIPDtld3Doj3E0pVXVJVjmnMUalxHHK3w5rGqXOuatqmtXix Jd6vqN7qdykCukCT31y11KkCSszBAWIQFmIGBk9a+1/+FxQ/8KS/4Sf7S3/CTeR/wiWN0nm/8JT9 m8v7f5v2Xys/Z/8Aia7Nnlf8u3meZzXx54S8J6x411y00HQ7dp7mc+ZcSlWFtp9mrhLjUL6UcJDH uUE9WYrGgaR0Vv1E0rT4tI0zTdLgmuriHS7C0sIbm8lWW8nisrdbaKW6mRVDSsEDMwQZJ6AcVeAA GBxjA4HAHQcDt/LoKK4H4pa/N4a+H/inV7bzluYtN+x2ssE3kTWtzq1wmk295FKASGgeYTLjBO3A IJzX51+D/DN34w8TaP4bs3EU2q3YieciNvs1pDG1zqF35crxhzDAkkojEilyuxTuIr9PtF0bTvD+ lWGi6Rax2en6dbpb2tvGMKqqSZJHb+KSRmaSWRss7lnY7iTV+4tre8tp7S7ghubW6gltri2uI0mg uLeaMxTQTQuCrI6kqysCCDgjFfCvi39nLxlpupS/8IrFD4j0eWWU2jPf2NjqdpAArRxakl80ETt8 xQPbs27YWKRblSup+FPwG8Saf4j0zxJ4xgtNNtdFvDd22kC8S71C7v7RUl065aXTJDDFEkrCUEzM 7NFseHy3319jUUUV8nftT2u+x8G3vz4t7vWrQ4jZoz9rhtplDyj5VYeSdq55+Yj7pq1+y3qkkuie LNEMUaxafqlhqscwLebJJrNo9pLE46BUFghUgclznoMfU9cf4w8eeF/AtkLzxDqSW7zpMbKwgRrj UdRkhiMpitbWMZG4qIxLKUiVmVZJE3Cvkbxh+0h4q1Zzb+FoIfDFgrHFy6walq9yqtIg3yXKGCFX Ro2MccTOjqds5UkV4Jqut6zrksdxrWranrFxDEYYZtU1C61CWKHzDL5UUt27lU3MzbQcZJPU16N8 LPhXqfxF1EyyGbT/AAxYTCPVdXVAGkkCiQ6XphcFXuXVlLEhlhRg7hi0UUv354b8I+G/CFo9l4b0 ez0mGUgzNCryXdzskkki+2X1y0lxNsMjiPzZG2q21cLxXRUUUUUUUUUUUUUUUUUUVzPizxj4e8F6 bLqniDUYbVVikktrUSRNqOpvCUia20yyZg0z5eMNtwqAh5WSMFhJ4S8QnxV4e0/xB/Zt5pUWpi5u LO01AbbttPW8kh029kTaFX7TbrHcKqFlCuNski4c2Nf8SaD4Wsm1HxBqtnpVmC217qQK8zohkMNr Am6SaQqpYRxIzHHAPSsrwr4+8JeNmvl8MauupPpywteK1pf2bxJdbxC2y/iiLglGyUyAeuPlz8Pe LPiv41tfG/ie40Hxbfx6bH4hvV02K21BtT0drOxvHhspbSC7a4gaKVFWRlQeU+7hdmAPuV9T1Pw/ 4HfWNeVb7WdF8KHU9ajiaCFbzU9O0g3epJE9unlKJJVcKY02gHKrgYrzb4JfE3WviLB4ij1210+K 50WfT3hn06OaBJrfVXuXWCSCZ35g8narh/mUruBYF28q+Pfjbx14b8WjR9L8U3tlo+oaXYaxaWmn 29tp89izmXTp7f8AtO2UXUoaS3eb5pcAvtC4QE+y/BXxQuq/DKx1LVtZnvLnR5tag1/U9Xup3e3a G8k1MNeahfn5kjs5YG3lyioduRtKjf0P4tfDvxHfppmk+KLOW/mKiC3u7a/0s3LvKsCQWsmqwwpL I7OoSFGLtyVU4Jr0WvMbD4p6I/jLVvAuuIuga9a6tFZaRHLcG6tNdtb23W70yWG9SJEguJUZM20w HzukcbyyMVT06iiiiiiiiiiiiiiiiiindPXOQeCRjB4ZT1BB45r4y+N3wZubBZ/GPhg399p8Nun9 tabd3t5ql7psNtCE/tG1u795Z5bcKN06PIzRHLqTDkQfNml+I/EOiLImi69rOkLL/rV0vU77T1l5 B/eC1kTPIB5r1Xwv8fvH3h+W1j1C9j8TaZEEjlstXRDdvB5wkmaLWYlFx5xXciSXDTKucmNsAV9X +BPjP4O8cCCyS5bRNfmUL/YuqEIZpgke8abfj9zcKXkKRLlJ22M5gVK9arlvHGqS6L4O8U6tBdfY rux0DV57G7wCYdQWxcaeyAgjf5xQLkY3YzxXwJ8FbC11L4o+Ere8i86GO7vL9E3yR4u9K0qfVLCU mMg/u54Y3x0OMEFSQf0kooorx34yfDKf4jaNp/8AZt1Da65oc1xLYLdtKtlc216sa31pK8KsY3Pk xvFJsYZTYQBIXT5Rsv2f/ildXUUE+hW2mxSNh7691nSHtYBsLh5V0+aeYg4x+7hY5PIAyR9kfC/4 dWfw40B9OSdNQ1S/n+3atqS28cHnSiMRW9pbMB5n2eBc+WJWY73lkAQSGNfSK+Gf2jfBCaH4ht/F mnQeXp3iUut8kNusdvaa3bRqZGJhjRFa7jzPhizySrPISc8dV+y7r5B8T+FZrjI/0bxDp9r5CbRj Gn6xcNcqu7J/0FVR3I4JQDLk/XlOyxGCx25yFy23djAOPyr5f/aR8EarrOnaf4u06W/vIdAt5rfU tJR/NtbOwlczy65bW2QVZWCR3jqGLRrG7BEgY18W29vPeXENrawS3N1czRW9tb28bTT3E87iKKGG KMFmd2IVVXJJIABJr9LPhX4QufBHgvTNFvb28u71wdRvILiRHg0u7v41mudI09I3kVYYX3ZKOVkl aSbA8zavoxLHBLE9hnLDAOAB7fSm0YJ9ycDA5ycjC+/sK/KLxHrU/iTXdY125DrNq2o3d+Ynme4N utzOzw2iTSYLJChWKPgYVQAABiv0X+F3gS08BeFrKwEES61eRQ3fiC8UB5LjUJELfZ/Oy2YrbcYY gmFwGcKHkct6NXyV8V/gFqeravf+KPBRhuZdUmmv9W0O8uxDcyapdXQe4utKu7rERSUyPNLFcSx7 CG8tnDpDH594V/Z38b6lrFpF4nsV0DREkSW/ul1PS7q8mtlkHm2unR2MlyFmYZCyTKETliHI2N94 QQQW0ENtawQ2trbRR29tbW0UcFvbQQqI4oLeCIBURAAqoo2gAACpqKK8e+PVrDc/CzxG8kMEslo+ j3VrJMkbNbTf21bQPNbySjKSGJ5Y9y4YqzJ0dgfmf9m7U7ew+IptJ1lMmtaDqmmWhjAKJcxSQ6wz T5IIXybSZcgE7io6EmvvmsnW9f0fw5YSapr2p2ml2MIfM95OsYkdIWn+z20X35pmVGMcMStI5GEU nFfJnjL9pi+neWz8DadHZwbJIzrOsQrcXpYrhJrLT1Ywx7DllM5lDAjdGpBB+dtd8Z+LPExmGveI dW1OKa5N41pc3s509Lgk4e301CLeLbuYIsUShQSFAHFHhLwnrHjTXLPQdFgMtzckyTTMGFtYWiEC 4v72Vc7IowRk4yzFUUF3RT+hngT4XeFfAVrAun2cN7rKxBbvxBdwo9/cSsD532Ytn7PEc7RFCQNo XeZHBdvRqKKKKKKKKKKKKKKKKKKpajqmn6RYz6hqt9badp1qA813ezx21tAJHEaAyzEKC7FUUDks QAMkCuT8EePdP8errN5olldrommXkWm22r3TQQnVb5RJLfi305SZo4o4mtJI5JwhfzWXy0aJq6+/ 1Cx0q1mv9TvbTTrC3Cme9vriG1tIQ8gijM1xOQibmZUXcc5IHPArh9A+K3gDxPq8Oh6H4gjvtUnW 4aG1/s7VrbzhbRGeYQz3UEcTFUV3wH5CkjNfN/x68fa/o/j+Gx8M+J9W08ad4fsINSs7G8vbe0j1 G4uLi9JmtWxDJI1tNbN5gVvlKruDKVX374L6p4g17wBpes+I9YfWLzUJ75reSSytbWW0srG6OkxW sklsqee26B5jO48xvM2sTtBPFeH/AIx6xrPxi1DwNJpljHoq3ut6LZsjym+guvD0VxNLqU05G2Rb n7PIpgEa+WrR4dmjkM9n9oDxH4w8LaFompeGNZ/smxudQudK1ZYobaS8nnubdbvTXtppoXaJYxb3 Qdo5Ub50GGBO3B/Z08a614kl8X2PiHXLjVLyOTT9Uso768ae5EVyZodSNlC7fJbxuLcFIUEcZcDA 3LXrDfFr4dQ61ceH5/FNjaapaXV1Y3CXsF/Z2cFzY7xcxS6rcwpajaUZQTNtYjaCWK59EjljmSOe GSKaCWNZYpYnV45YpFDxyI6ZDBgcqwznIwSDXnXij4j6b4I1/TtL8UxS2Wk69C0mka/Csc1nFcWo 26jY6rbpI06eWWtmjuViMbfaNpCCCSQ+g289vdwQXdrNBdWtzFHcWtzbypNBcwSoJIp4JoyVdXUh lZSVIIIJFTUUUUUUUUUUUUUUUUUUV4J8Yvg7H43guNe0OSSLxZEiyvb3F7M1jrMcFulrHZ7LhzFb TBI18mSMIjMWEwO/zY/hm1v9e8N6hKbK91bQdUs55oJvstxd6Xf2tzCHtZ4ZfJZJEdQ8kTKcEAsp HJFeg6B8bPiR4eMax+IrjVrVbiS5ks/EAGridpYVhMcl7cn7YsY2qyxxXKKGyQBufd9L+Bv2ifDf iD7Pp3iiJfDGquuw3jyCTw/dSKkal/tbkPal3MjBJwY40QbrhmYCvosjHByMHnIwepHI7Hn1zTa/ K/xfqyeIvF/iTWIJp57fVde1K6spLo+XL9hnvWOnpKJGITZDsQKWIUAAcCv1ItLW2srW2srOGO3t LS3htbW3iXbFBbW8YhhhiQcBURQAAOgqxRRXKeNvClr418Mar4auZ3tV1CGLybyONJXtLu1nW7tZ xE+NwDoN6BlLJuQMhO4fDd7+z/8AFG1upbeDQ7TUokbEd9Z61pEdrcDAJeJdQmgmABOMSQqcjgEY NfTXwg+DsPgBJdZ1l7e/8U3UbQLJbvK1jpFkzZNvZs4QySygK007ICuBFHhN7ze6183ftF+Ak1vw +vjOxjlfWPDkUVvfIjzy/afDxuHaVVtYo3G+1mlM5fdGqwmdpCxVAvgXwA1l9J+Jmkw+ZFFb63a6 jo900yMcpJbG/tEiK9He5t4EBIIwSOM5H6HU1o45GiLxo7wyGSFnRGaGQxNC0kLNyrFHZCRjgkdC QfMvjB4Lu/HPgm80rTGb+1rO6ttX0uA3MdrDe3NoHhks7h5VYYkhllEQLIvneUzyKgavzbmhlt5Z YJ4pIJ4JHhmhmRo5opo2KSxSxOAVZSCGUjIPBr1j/hT3iH/hW/8AwsHc2d32z+w/sU/2r/hHfuf2 352c9f3vl+Vt+z/v/Nx8tfcvgbwB4d+H2nTafoMMzNczGe+1G9eKfUr51Zvs6XE8KRjZErbY0jRU X5mwXd2btqKK8N/aHu7i2+Gd/DAY1jv9V0m0vQ67ma2S6+3oIiOjedDEcntkd6+ef2bJbBPiJIl4 YPtE/h7U4tKEqbpDfi4gmkFq2Dtk+ypcktx8m8Z5wfviqt7fWWm2st9qF5a2FlbqrXF5e3EVrawI zrErzXM7BEBZlUFmxlgK5C7+Jvw8so1lm8a+G3R38sC01az1B9xBfc0Ng0rhePvMoXt1rmv+F8fC j/oav/KH4k/+Q63NM+LHw21ZS9r4y0SIBC5GpXX9jSYDmM4TWVgYtkZCj5iOehBPW6Vrmia5HLLo msaXrMVu6JcSaVf2eopA7gsiSvaO6qWAJAOM4rVor5U/alniXSvCFqwf7RLqGrTxEEbPJtraGOcM Mdd0seOR34OeKP7Kn+r8ff7/AIU/9B1OvVvjV8Rpvh/4ct/7KMP/AAkWuTz2umGZHlWyt4Iw99qy xsjRSPCXhjjilYAtIHKyIkiH8+NQ1HUNWvJdQ1S/vNSv7gRi4vdQuZry6mEUSwQiW4uGZ22IqouT wAAOAKo0V+o3gHwjbeCPCmk6BDHbi5gt0m1S4tslL7WJ4wdQuxLIkbyKXGyEyIGESopACgDsqXGS AOT0wOuc4GOvXtXJSePfAsTvHL408JxyRu0ckb+ItHWRHQ7WR1MoIIPBB5Fa2la9oeurM+h61pGs pbtGty2lajZ6iLdpgWiSY2jttZgjlQ2M4OOhrWooooooooooooooryr4pfFPS/hzpwRFi1DxLqED tpOkFyFSMkxnUtTEeGW3VgQoBDyuCiYAkki+A/E/ifXfHOuzaxrM7Xmo3jR29vbwoy29rAG22una dbLnZGpY7V5ZmJd2eR3dv1F0zT7bSdO0/SrFDHZabY2unWkbOZClrZQLbW6NI3zMQqqCW6mvgD9o O/vbv4navbXUjPb6XZaRZaahjjjEVnLpseoyqrooL5ubidtzFjztztVQOP8ABfjmXwTaeKDpun79 d1/SU0bT9eXULq1n0G2mlL6jLawWwG+WQCJoZN6NDJGjgsu9H1Pg/wCEZfGHjvR7UwxS6bpc8Wua yLi3trq1aw06ZZfslxa3LKsqXUpjtmUByFkLmN0RhX3z8QQf+EB8b/K3/IoeJu3P/IFmOT/noK+a /wBle4t1ufG1o00YupoNAuYLYkebLbWr3sVzOg7rG80Kue29fWu6/aQ8J3Wu+FdP16xhurm48LXN 3NcwQ/PGuj6hEg1K8aBVZ2MLwQOWVgEi813yF3L8leE/Hur+FNN8TaLAEvNG8U6LqWlX1hO21YLm 9sJLK31W0fa2yWLzPnAGJU+RsMI3j4Sv1S8F3dxf+DfCV/eXD3N3e+GNAvLq5lP7ye6udJhmuJXJ HLMxYse5ye9fJ/7UOkC38ReGdcEqH+1NIu9NaBY9rq+jXYnNzJL/ABbxeqgB5HlnnBGJvgz8cJNM a38J+NL15dLdxFpPiC7lZ5dMZ+EsNVnlOWtT0imY/uPuuTBgwfaHBGR07HqMHBHIJxjPv1yKKKKK KKKKKKKKKKKqy39hDdQWM15Zw3t0qSW9nLcxR3c8bkhHhgc72DMrBSgOSCO1WuuM8dsgen5c0UV+ bfxk8JReD/H2rWVpbi20zURHrekxA2ojSz1HcZ4YIbUKIoorpLiCGMqCsaL94EMfK6K+ufgb8ZNU udTtvBXi29l1EalNKNF12/u1a9ivXUzDS9Qu72QGdJiGS1bLSiZlhG9JE8n2L48/8ko8Vc/9AP8A XxJZ18g/Aj/kq3hX662P/LcvK/RuimySRwxvNNIkUUUbzTSSOqRRRRRmSWR3bAVQoLFjgDrXGz/E fwBBDJNJ428KMkA3sIdf0y5mIzjEdvbyPI59o0Y1yx+PPwoz/wAjV/5RPEh/X7HWrpXxe+GmsSPH aeMdJhaNSxOqtPocZAwCEk1tLdGPPRWye3Q11uk+JPDmuySxaJr+iavNbxrLNFperWN/JBGzhFkm jtHcqpYgAnGTxW3Xz7+0r9m/4V5befjzf+El037H9/P2j7Hc78beP9T5v3uPxxXjH7MIU+PdZJ4K +Dr9h7n+29PXH5Gvumigj6dPc5yeeOnSvOfD3wp8FeF/EmoeKdJ03ytQvixtoZCjWGi+chS8/sO2 CgQefk7/AJm2KTHD5UTNGfRqKK5bx1cTWvgjxhc28jw3Ft4W8QzwTRkrJFNDpEskUiMOhVgCD61+ b/gB1j8d+CnZwix+LvDjs5fy1VV1iAs5c4CgYzur9SaD7++evAHXPpiuNl+IngCGOaV/G3hMrDG0 jLH4h0maUhB8wjhglZ3b0VFLHoBmuZn+OPwst5pIJPFsLPE5R2g0rXbqElTgmO4tbV43HoyMQexq 1p3xl+GOqzi2tvF1hHIQfm1GC/0a3GFLfNd6vDBEOnGXBrsNL8UeGdbne00XxFoer3McbTy2+l6v YX86QowR5nhtZHYKGIBcjGSB3reoryH48n/i1Hiv1J0P/wBSSzJr5C+BH/JVvCn11v8A9Ry8r718 ZeJ7XwZ4Y1fxLeQPdRaZbo6WsTiJrq5uJ1tLO387a+wSSyIrSbGCqS207cH81vFnjHX/ABrqkuq+ IL6S6lZ3NtaozpYabC4VfsunWhJWJMIoJ5ZyN8jPIS55aivvb9nTwmuieC21+4gCaj4nunuVldZk lTSLFjbafAY5flAd/OuFeNfnSSPJbau36Corm77xl4R0u6lsNU8U+HNNvoCnnWd9rmmWl1D5qCWP zbe4lV13IwZcqMqc96fp/i/wnrF0ljpXijw9ql7IsjR2en61p15dOkSGSVkt7eRnIVQWYgHABPau hoooooooooooooornPFnirRfBeiXOva7c+RZ2+I4oowGu7+7dS0FhYwEjzJpdpIUkBQGd2WNHZfz y+IPxP8AEvxDu2Opz/ZdFgupLnTNBtiv2OyJTyYpJpQqvcTBM5ml6F5PLWJHKV9rfA7RG0T4aeHl ltFtbrVY7jW7va4c3K6lcNLp125VmG57EWo2gggAAgMDXkv7VF1crbeCbFZpVs55tfuprcO3ky3F pHZxWs7x9C8azyqh7b2A4avmPwb4mk8HeJNP8SQWUGoT6al+ba1unZLc3V1p01lbTTeX8xWKSVZi ilS23aHQneBB4j+IXilFZrrWvEfiG+VS77neRyuC7BBiKC3iXsBHDCnRY04/TrQtHg0DRNJ0S1d3 ttI06002GV1QSypZW4gWaURgLvfG98DBYkjrx8T+AnjuP2j7iWCSOeKXxV4/liliZWilhax1J0lj ccFSvzA9xX1h8UPCj+NPBGuaHbxxNqTwR3mkGWCCVxqVhILuCGCS5eNYXuAjWrT7xsWVi25dyH89 vB3inVvh/wCKbXWbaO4jnsLh7XVdMkkksze2QlC3+k3isrbSxXjzIm8uVUk2lkFYGr3lvqGq6pf2 dkNNtL7Ub27tdOWdrlbC3ubhpoLIXLhTIIlYR7yoLYyQM4r7n/Zsv7y8+HcsF1IZYdK8RalYacDH Gphs5La31Jog6KGb/SLiZ9zljztB2qqiP9pLRH1HwFDqsNtbySeH9as7q4uZPLFxBpt+raZLHA7/ ADYe4ltPMjXg7QzfcFfNfwx+L2t+AL22tLqa61XwoxMV1ozy+YbGOWZp3u9DExCwyq7vI0W5Yptz B9rlZY/0F0fWNM17TLPV9IvIb/Tb+FZ7W6gYlZFJ2srK2GSRGBSSNwrIysjqrKQNKiiiiiiiiiii iiiq13fWWnxpNf3lrZQyOIklu7iG2jeTaW8tJJWUFuCcA5wM1a+o/wBofRl3KfccjrSUV8W/tMeD fseraf44tFPkayItJ1ck5CarZWpGnSgySFj51rGY9kcQVBb7mJaWvlmivYvhj8X9c8BXlrZ3U1zq nhMs8d1o7uJHsY5pPNe80VpT+6kR2aQw7ljlywfa7LLH+iENxBd20N3aTxXNrdQR3Ftc28iTW9xb zRiSGeCWMlWV1+ZWBIIIIODX5G1+vFFJ+X6DFc3eeNPB2n3U1lf+LfDNleWrvHdWl5r2l211byR/ M8U1vNKHRh/cYZripvjn8KoZGik8WRlkOC0Ok69cRnj+GWC1ZG+oY1YsvjX8Lr+byYPFtmj7d2b2 y1XTYcKOR9o1CCKPPtuya66y8ZeD9Su4tP07xV4a1G+nfZb2dhrul3lzO4UsVgt7eVmc4BPyKa6S uR+IIH/CBeNy3I/4RDxLj6/2NN0P+e1fnJ8Pjjx74IPp4v8ADXuP+QzDX6k0UV5z4h+FPgzxP4n0 3xZq9g0+oWKRrcWymFdO1k264sn1q32FpzCMBcuNyKsUnmRKsY9Gx3x7Z/pmiiiiuE+JfhK48beD tT8OWcllBe3c2mSW13f+YYbQ2upxT3MymJWcP5CyooA+bcVJAJI+cdN1z4OfBqRZNJaf4geNIYLl DrFoYWsLWWa1hH2e3uizW1vHL8yiW2W5nQNNFJJtOw+eeKfj58QPEb3MNlqC+GdMlXy47PRVEV2s Ud0bmGSTWpB9pE2NqSPbvCjqpHlKGcHx+9vr3U7qa91G8utQvbhlae8vbiW6up3C7Faa4mZnYhQA NzH0roIvAfjieOOaHwb4smimjE0UsXh3V5I5YmGVkjkSEhlPZgcU/wD4V949/wChI8X/APhNaz/8 Zo/4V949/wChI8X/APhNaz/8ZrI1TQNd0J4k1vRdW0Z5kEkCapp15pzyoSVEkS3aIWBKsAR3B9DX daD8ZviP4fnEkXia+1SFriO4uLTX5DrUVzs+9A096WuIkfJDi3mjJznIPNfQfhH9pnR7zy7Xxlpk ujXP7tTqulrLfaW52yNNLPZndcwAERqix/aSxYklAMnmP2ntV03UT4AWxvILtn03WNWUQEsG03Vv sf8AZl8sg+Vo5vIl2FSchCehGdD9lVX2eOmIby2bwwo4+VpEGoZ59gw4/wBoVy/7T93cv4z0Kxee VrO38MQ3UFsXJghubzVrqK7nSPoHkWCFXYckIoPQV800V6J8J9IOufEfwhY740WPV4tSkMkfnJJF okbazJAyEgESrbmPJ4G7OD0P6Satq+m6Bpl5rOs3cVhpmnwme7u5i3lxJuEaAKoZmZ2KxxxoGZ3Z URSxAPx/42/aX1S8aSx8DWA0i2zj+2tTihutUlAEbq1rp5328HImjYy+fvRlIETLXzlrHiPX/EMk cuva1qmsNC0zwf2jfXN4tsbgq04tY52KxK5VdyxgD5QMcCsSpI5HidJYneOSN1eORGKOjodyujLy CDyCOle8+A/j94s8Nz2dn4iuZvE2gCVEuTd4n120t2kd5pbDUpHVp5MureXeO4KosSPAPnH2x4U8 V6J4z0a313QbkXNpPlZYmCpdWN2oDTWF/AC3lyx5GRuIK4kjLRujt0dFFFFFFFFFFFcn448Yaf4G 8N6h4i1ALN9lCRWdiJ4raXUr+c7LaxgeUHlj+8kKI7JEsj7WCEV+ZviDXtR8Ta1qWvarN519qd3J dTYaZoog7ZitbYTM7LFCuI4kLnagC5OKu+Cby107xl4S1C+kSGysPE2gXl5NINyRWttqsU9xI69w qKxIr9Ua8n+Jfwi0P4ji3up7ufSNcs4FtbXVYIluY3tROZjb3tjIyeYgLSGMpLGVZiSzAFD4LefA Dwj4evLaPxR8VtK0+Fgl1LZXFrp+j6jd2KyET/YWvr+XBYKyJJ9nkG4Y2sflP0Z8MNK8CadoBk8A wtJps9wbe51ea2vkuNYu9PX7LJdvd38cfnIH8wB7Zfs6yGRYguGUcT+0X4jttJ8BSaISGv8AxReW 9pbxrKYpIbTTrqPU7292hG3oCkVuyZQ/vgcnaVPzV8BfEUegfEfS4pzClv4ggn8OTSyRXEjpLfvH PpqW622cPLeQ20G51KhXYttHzr+iPBGD07jqMHIPBBxjPv1wa+NfFPw4+Dmt67rCaN8QbDwXqFnq l5b6rpOpQxw6Xa3UD+TcW+l2+ptYlV80M37qeWIDKxBUCqOm0L9mDRbS+iude8TXWt2EeyQWFnpw 0bz5EnR9lzd/aLhzC6B0dYRHJyCsqFcH6kGMY4AAGAD7AHH9PYV8h/tVf8yGM8j/AISg47jP9nf4 V8h19g/s8/E+6uZU8Aa/eS3LC3J8K3EqvNLHFZwNLcaNNcAkmOOFPMtfMACKrxb9ogjX63oooooo oooooor5y+I37Qej+HGl0nweLPxFrCCAyai0gufDtoJG8ySNZbSRXuZQgAKxOEUsMyM8bxV8jeIv iB408WB01/xHqV9byLEr2KyrZ6Y/kv5kbvpdisVuXBOd5i3Zxk8DHG1qaVres6HLJcaLq2p6PcTR CGabS9QutPllh8wS+VLLaOhZNyq20nGQD1Fe5+G/2kfHGlzBdeisPFFmXd5BLDDpOoqvklI4be80 6MQqocB28y1kZhldy5BX6/8ABfj7w34+0+S/8P3cjm2dIr7T7tEh1LT5JAXj+124ZhtcA7JI3ZGK sFcsjqPAv2o9EL6f4W8SxraJ9mvLvQ7tthW+uPt1v9v09Q6phoYvs90SGcbWkBRTudh8bUVd06/u tKv7LVLCXyb7Tbu1v7OYoknlXVnOLi3k8uUFW2uqthgQe4r9IvjBpUms/DPxhaQukTQ6V/ahaTdh o9Cuo9bnQY7uluyL7kV8K/CXVZNH+JPg67iiimabWoNKKSFgqxa6raHNKCnO6NLhnT3AzxX2T44+ O3g3wdc3mlQ/a9f1y0aeCex04JHaWd5Cqlba/wBTn+RclijeQk7RsrLIqsMH5p8TftD+Ptc86DTJ rPwxZSfbogmmQCa/e0u1EcUdxqd95jLNCgOye0S3bcxcAEIE8evtT1vxDdxS6lf6prl+I1t4ZL+6 vNTuzErtIsET3DO+0MzsFHAJJ6mtj/hX3j0HB8D+L8g8j/hGtZyD7gwUf8K+8e/9CR4v/wDCa1n/ AOM0h+H/AI9HJ8EeLgPfw3rI/wDaNYOpaXqWj3clhq+nX2l30KxtLZajaXFldxLKgkiMltcqjruU hgSOQciux8O/FLx94XeA6Z4l1J7a3hgtk03UZ31PTVtIGUpaw2V8XWFdqKm632Oq/KjKK9xt/jn4 Q8daM/hn4qeHTbQ3EkDjVdGEs9lbXKySNFqEVs7NdWjwxlE3QvcNLulDKsbtE3efCP4Y2fhfxPde LfDfiax8SeEtV0C9sLOVG/4mMNxPq9vcpbXItwYZBFFCFkk3Rv5uVMCYr6KoooooorP1fTIdZ0nU 9IudwttV0+8024K53eTfWzWsu0gg52scAEH3r5Aj8EfCX4UCK5+IOs/8Jf4niEEv/CMaWiT29rNi 0uHSXT96bjHvd45NRnhiuYGOLYuuDg+I/wBpTxtqbFfD9rpvhm3E0MscixR6zqRVIiktvNcakht2 jdm3/LZq4woD43bvCtU13W9ckim1vV9U1iWBGjgl1S/ur+SGJmLtHC927lVJJJUcZ7VdsPB/izVb RL7S/C/iLUrGUusV7YaJqV5ayNGcOqXFvEyMQeGAPFXP+FfePf8AoSPF/wD4TWs//GaP+FfePf8A oSPF/wD4TWs//Gapaj4S8VaRaG/1fwz4h0uyEqxfbNS0bUbG181/uRG4uY0TccHAzk4rS0H4ieOP DIt00TxPq9pb2iSRWti9y17pcCSsXdY9KvvNth8zM2fKyGJIwSTX0D4Z/aguUKQeMPD0U8fmSb9R 8PSGGZIhABCv9lX7lJHaQHe4u41CnKx5T5+3+MHjrw14g+DuoX2i3i6ha65qml6LbyIssUtrqNpf prFxb3lvKqvG6w2znbIq5DI4yroT8+/s+2FzefFDRbiCIyQ6XZ6zf3rDpDbPpcumJKf+29zCn1YV 9A/tOkjwFpA7HxdYfpo1/XwpRVm1tbi+ubeysoJrq7u54ra1tbeNpri5ubiQRQQQQxgszuxCqqgk kgCv1Y0bT7fw5oOl6W1z/ouhaNY2BvJ9sAa30yyW2a5n+bCZWMs3OAM88E189ePf2j9M0e4uNK8G WNvr17bTvDLrN7I7aCGgkjD/AGGKzdZbtGHnR+assSAhZI2mRq+UfEXjvxh4raX/AISDxDqWoQyt E72LT/Z9M3wrtikj0q0EdsrAc7liBJySSSSeRor1Hwf8XvHHg2WBLXV59T0qFIITousyy31iLa3j MMNvZmVvMtQit8otnRcqu9XVdtfbvw8+Kfhv4iW8i6c0thrNpBDNqGi3rRm5hDIqzXFlKhxcWyyn yxKArA7DJHEZEB9KoooooooooooqK5uLeytp7u7nhtbW2hkubm5nkSGC3t4EMs0800hCqiIpZmYg ADk4r81fih8Qbr4h+JJdR/0qDRrMNa6Hpk8iEWlphRLcSRxfIJ7hlEkxBbHyR73WNGrzav1I+Hox 4B8EdD/xSPhs/Kwbro0Jwcdx0x+dO8beCND8e6ONE1xbtLZLyG/t7nT7hbe9tLq3V4hLC8iSRnck kkbCWJ1w5IAcIw+YNT/Zt0nRLdbzWfidp2kWbTJbpdapoltYW7XDo0qQLNdamql2VHYKCSQrHGAa 9a+EHhv4Z6FNq8Hg/Vk8T67YpaprOuPGZxAkweJLfTbyGIW6QSvDLIFgmkZsAySSKke30zxr4hTw n4T8QeIpDCr6XptxNaC4iuJoJdSlxa6VbTraYfZLcvFESCAobJZFBYfmR4c1f/hH9f0PXfJa4/sf V9O1NrZJvs7XSWN2ly9sJ9r7PMClC2xsA8q3Sv1Ws7y21Gzs9RsZluLK/tYL2znjztntrmITQTJn BwUYMMgfQGvnL4q+CPhLrOvLZ6n4gtPAvjC9spNVF75K2+l38E902+71UXIitZJS0VwqFLqGZnYm QygRrXKaN+zPo+praajD8Q4dZ0aWXLTaNpNrtu4o5TFcR2upJe3ESsGVk3+W4Ug5U4xX1L4Z8PaZ 4T0PTfD2jpKmn6ZE8cH2iVrid3lle5uLiaVuC8ksjyNtCoC2EVVAUeefHlSfhR4qOMhToZJzyo/4 SO0AOPTJxX5y17d8EviU/gjxAmmancyjwtrkqQX0ZePyNM1CQrFba2BMQEVcCO6KsuYfnIdoo1r9 Cgfp09znJ456dKKKKKKKKKKKKK8k+Ivxk8NfD9ZLAn+2vEiC1I0G1maBoIbkGQTahf8AlSRwYjAc R7WlbfGwj8t/NX408VfGPx/4rmZrjW7jSbNo3jGl+H5bjSrDy5bdYLhJvKkM04k2FitxNIFLOECq 22vLat2N/faZdQ32m3l1p97bvvt7yxuJbS6gcgqWhuYGV0OCRlWHFeueFfjv8QPDbxx3WojxLpyh kez17fdz7XnWaWWHVQRdCXaGjjMskkaBj+6bC4+uPh58YvC/xAMVhE7aN4kkS4ZtBu3aVpo7WITT TadfKixTrsLN5fySgRyOYhGu8s+OegHX/hrrvlWwuLvRvs+vWmZ/s/kDTZP+Jlc/O6I5Sxe7+Rtx YnCKZNlfnHRRX6c/Cu6ku/hz4MllMTFdAsLUGIOqiOyi+xRA+ZzuCxqG5wWyV+UivzQvbO6068u9 PvYZLe8sbmezu7aUFZbe6tpDBcQSL2ZHUqR6iv0i8SfF3wR4X0jStWv725dtd0u01rSNHtYBcazd 6be+WYbh4NyxQgLITm4mjD+XIsbOyFa+afEv7TPirUg8PhrTNP8ADcLRRqbqc/2zqaTJcGRpYJJ0 jtkV49sZje1kI+ZlfJXZ4Zrni3xP4mZv7f1/VtWRrmW9W3vL64ksobiXO97SwJEMOASqrEiqB8qg DiraeAfHU0cU8XgrxZJDcRJLBNH4c1hop43UMkkMiwlWUgggqcEdKX/hX3j3/oSPF/8A4TWs/wDx mj/hX3j3/oSPF/8A4TWs/wDxmsnVPDniDQ1ibW9D1nR1n/1B1XS73T1m6/6prtEDdD09D6VpeHPH Hi7wkV/4R7xBqWmxLLPP9ijn87TJJ7m3+yzTz6Tc77aSQoFAeSFiCqMCGRCPctF/aI/tKzk0L4le GrHX9EurWG2urjTIEjvJWt4CxuLvTbyT7PNJLOsL7oXthC26SNSQiDovDfwl8Ga94h0Dxn8NPFsF zpWk+INI1bVNA1ASS32mwW+pS3fko5xcR7jAsNtFdw5dVkm+0SDaG+uaKKKKKKK5Hxl458OeBNNT UvEN28STSSRWdnbRfaL/AFCZIzK8Npb5AOABmSR0jUlQzqWXPwh4++Mvi3x15to8y6LoLZUaLpsk gS4QSMyHVLxsPcttZVZcJCdqsIVbJOb4P+FvirxjbvqcMEOkeHYIp7m68S645sdJitrXebueGaQZ mWPy5BI8YKIVIlePrX0t8Nfgz8K9Q0qDXYtQk8dg3Ekf2udbrS9OiurK5bci6KpWVfl2B47uSVZB hwojkGfofS9F0bQoZbfRNJ03R7eWQTTQaXYWlhDLLgIJJY7RUDNtwu4gntWlRRRXGa/8O/A/ijz3 1vwzpV1c3MqT3F/Hbix1SeWNditNqtgYrlxjAIabBAGcgCvlnx/+zlqek/Z7zwLLd6/a3Fzb2c+m XjWqalZtcyJDDdLdKIoZYN7fvmZU8lcO5ZBI8fnPxmvrOXxo2iaYY30rwXo+k+DdOkVpXneHRrfN yt5JIcNLFcSTwsyKq4QcZyx+pf2e9Pj0T4aWt/d3cESeINdvL6IT7bfyXmuI/Dtlab5WG95pLcND twWMiooJ68B+1JoRKeFfE0NmmFa+0LUb8TKHYuq3+jWht3fJA237h0j4zh25jFfIFFfWn7PelWXh jQvFHxN8ROmn6alo2mafd3DzQl7O3mE+qPBFIFjmE1wttb23lsztMkkSqGOG8J+IPxB1r4h602pa i7QWEBki0jR45S1tplqx5VcgeZNJgGecrlyABtjSONOBoooorqPCPi7WvBWtWuuaHdNDcQsBc2xL G01G0LZmsb6EcPE4/FTh0KyKjj9IvA3jLTfHnh208QaarQrMWgvbJ5Emm07UYQPtFlI64BxuDo2F LRsj7V3ba66iiiiiiiiiivh39pbxZLqPiey8J28zfYfD9pFc3sKi4jD6xqUQnUzKzeXIIrUwmF1T KmWYbvmKr800V+qHgrxHH4t8JaD4hR4C2p6bBNdi3juIreDUoh9n1W1gjvCZNsNwk0Sks2QoYOwI Zvkn4n/H/WNVvNQ0LwXcHSdEhn8j+3bZnj1nUzAXSaS0uUfbb2sjFWi8tRMQgYyIJHhHztaWuoa7 qtrZQeZe6rrOoQW0PnTL5t5qGo3Iij824uGA3SSP8zu3U5Y9TX6cu3h/4aeC92Gt9B8K6Qi/KlqL m5MQ8sbtiwRPd3kzAM2EEk8hJwWNfnT498a6j4+8R3Wv6hGtsrpHbWOnxSSSw6dp8GRBbI8vLMSW klfChpGdlRFIReLr7x+BnxYi8U6dD4V1++dvFOnROttcXjgya/p0A3iRJzjfdQRgiZXy7ovnZkPn FPLf2mPCX2DXtM8XWtu4t9dt/sGqSolw8S6vp8YW3lnndmjR57XakUSKuRbu2Gbea8X8H/ETxb4G nD+H9WmhtGm8240m5/0rSLtmeJpzLYS/IryLDHG9xD5c+wFVlUGv0I8A/EDRPiFoq6tpLfZ7qBY4 dW0ieRZLzSbtwT5chUL5kUm1jBcKoWRQcqkiyRp8fftF+J01vxyNJtbkz2PhixTTyiTQzWi6tct9 r1SSAwlgHAMFtOrYZZIWVgCvPgNXLC+utKvrLU7GU299p15bX9lPsjkMF1aTLcW0ojlDK211Bwyk HGCMV+qPhrXIPE3h/RdftlhSPV9MtL7yIbuK9W1mnhD3Fg11GFV3gk3QSfIp3KQVUgqu3RRRRRRR RRRXxb8a/jWdXN34O8H3eNIG+21vW7Vx/wATfGUn07TpUP8Ax58lZpVP+kfcU/Z8mf5ZoooorS0j V9S0DUrPWNHvZ9P1KwlE1rd27APG+CrKysCro6kpJG4KOhKOCpIP23p3ivTPjv8ADjxD4caNLHxf Dppnm0uGZIUl1GzdbnTNR0+W5WTNpNcJHHOpJeIO0bON0UsnwvNDLbyywTxSQTwSPDNDMjRzRTRs UlilicAqykEMpGQeDUVdb4F0IeJfGXhrQ3t3u7a/1myS+gjkEDvpcUwuNVYTAgrttklfIO7j5QWw K/TbWbTT9Zsb/wAN3s+wa7pGqWkkMM8MV+9hLCLHULi0WTef3X2mMF/KZUZ03A7gD+V8UupeH9Wi mjE+m6zomopKgli8u6sNT0263KJIZh8skUsfKOvDDBFfVXjb4Uah8T/Hdr4l8PTS2Xh7xH4X8NeI NQ1rVl3RQyXcTWNvY6bZxBXkmFlbwzPCZMIxO+WNZIlr2Hw18EPhz4bQMNDi1268uSKS78RmPVjI skglA+wyItopXCqsiWwcLkFjlt3qdta21lbwWlnbwWlrboIoLW2hjgt4Il4WOGGIKqqOyqBU9FFN kijmikhlRJI5Y5IpYZFV45YpUKSxyI2dyupKlTkGvL/EPwY+HPiGLZL4ctNInWBoIbzw8kejSwbn 8wyfZ7Nfs0r9QGuIJMDAGBjHyhrnwTubqyuPEPw11i18d+HEnuozFauia7ZNb753tZrX5VneOHyM +VsmlaRTHbbGUnzTQfE/i3wFqty+j3+oaDqME0ltqNlLHtQ3FsJLWS31PSr1TG7wl5VVZoi0bkld rgEfbvwq+NOmeP2Oj6nb2+ieJooUeO2E+6z1lIolN3PpZlwyurB3a0Yu6x4dXlVZTH7fRRRRWfq2 saZoOm3msazeQ6fp1hD593dzkiOJAQqqFGWZ2YqkcaKXdyEVWcgH4m+Iv7Qmt+ITNpng/wC1eHtE b7OTf/8AHv4iu2RWaYfaLaV0toixUBYSZDsyZQrtEPH/AAh4I8SeOdQaw8PWDXRiaL7ZezMINP06 K4fYk99dtwvRmEa7pHCt5aOVIr6R+HXwS+HWo3N/BqfiM+MtW0E2o1zT9HlntPDtrLqlm4t7P+0I Asty0csczCWC6iOUCSxIQyN9K6F4Q8LeGQn9g6BpOlSLaJYtdWdjBHfT2iFWEV3qG3z5cmNGcyyM SwDMSwzXR0UUVg6z4V8NeI1I17QdJ1dhbS2kc9/p9rcXVvbzBjItpdyKZYiSxKtE6sG+YEN81fOf jv8AZt0y4gudR8B3E1heRxNInh28na5sbx40jRLex1G7cy27sFkYm4klRpGVd8MYJXxzx9ayeEvh 98PvBMqraanqH9o+OfE2nmG5Ewu79vsHh+W4a9RWhmitRNbTW8RUB4yXVjskbv8A9mTS4oLrxd4v vpHs7PS9Mh0tby42QaZ5Ny51PVZZrubChrZLa3Z/nARJNz43Ka9l+P2h/wBt/DXU5447qafQryw1 y2itV8wOsMhsbyW4Xax8mK2uJ5nKldu0MW2hgfzwor3j9n3wWPE/jWPVrqMvpnhMW+qSdcS6vJIR odv+7ljkBV0kuwyo6HyPLkXEtTfGT4xXHja4l8P6BLNbeEbWbEkg3xT+IriGTdHd3SNhltlYBre3 YDOBLKPMCJD4DRRRRV/TNTv9Gv7XVNLuprHULGZZ7W6gbbLFKucEHGCCPlZWyGBIIIJFfoh8Kfin p3xF00xSiKw8TafCG1XSlYhJYwRGdT0zeSWt2YgMuS0LsEckGKST1miiiiiiiiiivmz9pjxHNpvh TSvD0BkT/hJr+V7txFE0Mmn6EYrqS2LvllY3E1rIpTBwjBjhsN8NUV99fs5eIbbVPAK6GAkd74Zv ru3mTzC7y2uqXUmqWd6V2gIGZ54VXcx/ck5+YKMf4x/HCfwneS+FfCYhk1yKNf7V1S4i86DSfPt9 8FtYwPhJLjDJK7OGijGEKyOzCL4r1DUdQ1W7kv8AVb681K+nCedeX91Nd3UojQRRiS4uCznaoCrk nAAA4Ar9B/gn4WtvCHw80+7uJoFuddt08Tandb1WKC3vbVZrKBppY42VYbURmVXJVJTMQ5Qgn5V+ NHxQPj/W0s9JnvF8KaQdtlBKfKj1K/Uuk2tyW21XXcreXbpMSyR5bEbyypXilfUPwB+Kv9j3Fr4B 1vzX0/VL9YvD96nnTPYalqMqxrpckIJxb3Ep3RtGBsmdi4KSM8XqP7R3hR9b8H23iC1Tfd+Fbp5p UUylm0nUilvfskUSNvaORLeUsxVViWVi3QH4n0LxDrfhnUI9U0HVLzSr2PaPPtJTGJ40mS4+zXcJ zHNCzoheGZWjbADKw4r7n+Dfxgi8eQHQ9c8m18V2UDSlolEVrrdpHhXvLZM4jnTjz4BgH/WRfIXS Hjf2n/E0EWl6F4SiLG8vL3+3rsrOV8mxs4pbG1img24dZ5ZHZW8wbTAcqSQV+MKK/RL4CeJLnxF8 OtPW7DtP4eupvDZnKRos1vYW8U9hsEKqMR200MJ3fMxQsxJbJ9moooooooooorwP4xfGSLwRA+ge H5YbnxdcRKzyFI57fw9BMgeO5uo3DK9w6ENBbuCNpEsq7DGk3wVPPPdzz3d3PNc3VzNJcXNzcSPN PPPM5klnnlkJZ3diWZmOSckkk1BRRRTkdkYMpKspDKykhlYHIZSOhHY19qfBX4uHxai+AvGQXUNT ntbmDTtQu4Vu4desUtme703WYpVZXnWFXPmuNs8YKyYlG6f5P8X+Grvwf4m1nw3etvl0u7aKOf8A dD7VZyoLiwvNkLyBPOgeOUxlyybijfMCK5miv1N8I2Y8M+DPC2m6iLXTJ7DRfD+m3cbTQJEurzwR WUkCzIxjeSa7fYpRj5kjjblmGfz9+MGjtovxJ8W27SyzrearJrKTSQmHeuuqNYdEyzblieZ4Q+75 yhYhT8o9NufDWqfFf4cfDG40PyLzX9Cv7zwNqu2ya1hsrCCJrrTbjU9Q2jbDaWcELEosm97gqpM5 8pvZ/Cf7PHgbQFhn1lbjxXqUU0U4n1BWtNLSS3uHlh8rRraRlaNlMaTxXcs6OVyAqsyH2rTNJ0vR rX7Fo+mafpNn5zzG002zt7C286RAjzGC1VU3sqrlsEnA54FX6KKM9jyDwQeQR6VxGv8Aw38CeKGk k1rwtpVxcTXQvLi9t4G07Ubi4Csm651PTDDPICHO5HlKsdrFSVUj5g8TfALRprzUdN+H/iuG917R YgdS8J6/dWkerP8A6EuoC5srm3jhBSRbizhi32/kiRn33aMrRr4BdWvibwPrrwTjU/DviDS5ZYxJ DNLaXcO5Gt3ktby2Yb4pULgSxOUkQnaWQ5P1H8NP2iTd3FnoXj77PDJO7Qw+KoyltbiVtot01i0j URxqzbla6iKxrlN8aoJJh9ZA/Tp7nOTxz06UUUUUVz/ijxNpHg7RL3X9bmaKys1HyQoJLq7uJW22 9pZwkjdJKxCqCwUcs7Kis4/Nbxx4x1Lx14ivdf1LdF9oYRWNgJ5J4NMsIvlt7K3aTAwB88jKqh5G eTapcivo/wCFPwAGNO8T+O4ecreWfhSaFWXBCyWcuvB85J5d7AqAMIs55lgFX9p22163fwv5MjJ4 MFs9rb2NtG8Vnaa7bM+XuljQR5a1ZEtFZyQI5/LRBvL4v7OXj2PRdYn8GajKkeneIbj7Tpcsj28M dtrggERgaSTaW+1xxxxIC5JlSJETdIxr7eooooorh/iJ41tPAPha+164XzLo7rHRbdreSeO71q5t 5JNPhuQjx4hGx5Zz5qHy0YIWkKq35vaRpmseMfEVnptu899rOv6lta5unubmSS4u5TLeahfzqskh RMvPcS7WIUO7Zwa+iP2jtU/siHwZ8PNNWSDSdI0m01VVYpL5i26yaFoyid8yhreOG4DHfh/MBIJU Edj4K8daN8aPCt98P/GPkW/iiSxkFtdMgVNSmtojJa65p0cLRbbu2YCW4tVYLIoZlBgaaKL5M8Ve Fda8Ga1daFrtt5F5bkSRSIS9pfWrki3v7CYgb4ZMHBIBBBR1SRHVfU/gv8JR49u31zWmCeE9Kvfs 1xBFNsutYv4o47ltMUxHzIYVSSNrib5WKsEhO8vJDp/tB+M4NR1iz8DaIYIfD/hGOKGW3s44Y7U6 ykPkG2hFtI0flWUBW2RPLjaKQzxsCAhr50ooor0jRvhF8SNdjklsfCWpxxRmHMmp/Z9EDrOCySW4 1mSAzLhfmaEMBwCQSM+paf8Asv8Ai2S7hTVPEPh2zsW3Ge4sDqepXceIyU8qzuILRHO/Ctm4XAJP OMHpov2VohIrTeOZJIs5ZIfDYhkZf9mVr5wp+qmvZvAnwk0H4eX91f6Fq/iWb7bai1vbLUb7T5tO uAriSC4e2tbWE+bES/lSFvlV3XOGYH1KiiiiiiiiiivzK+K99dah8R/Gc95G0cya5d2SBvMybXTC NNsn/eknDQxRsMcYPy4XArzyivW/B/xFl8P/AA/8feEGlWJ9atYptIYws4a4vp4NJ16zcorYMtgW kjZyqoYmwS7qp8kr3v8AZ08PDWPH66nNFK1r4c0261ISG2860N/cY06xt5pWG1HxLLcRH7xaElRh WI9B/amvNRVvB9jl49JlXV7zas/7q61GAwQEzWobrBFKPLdl/wCW0gX+IV8uaDoOreJ9WtdD0O1N 7ql6Z/s1t59vbiQW9u91OTPdOka7Y0ZiWYdMDJIFdr42+EvjHwDaRajrNvZ3GmSTC2/tHTLsXNvH cvLMkEM0UqxTLvSHzVcxbNrorMspaNeQ8L6prGi+ItG1PQFnl1m01G2bT7e3Fy8l7cPKIf7PMNoy yyJchjbyQoQZEdk/iNfoF8bPD6eIfhv4hQRwG50eBfENnJcPNGsL6QDcXskfkg7nez+0xIGBBZxn bjePzer134RfEGH4f6l4jvbmS5aG+8NX0VlZI0psbrX7WRLnRjfwxfw4E0KyhcoJW6KzGvK7q6uL 66ub28nkubu8nlurq5mbzJri5uJDNPNLIxyWd2LMT1JJNVqK/Rr4D4/4VR4Wwc5/tz5TwFI8SXnG cehzXr1FFFFFFFFFc14v0bV/EGgX2jaRrsfh6bUY2tbrUTpg1SZbCeNorqG0iae3WKWQHYJiWKLu 2ASbJE+Z3/ZVcRTNF46V5hGxgjfwyY45ZQpKLLKNQYxqWwCwRiBztOMHkZ/2Y/HsSTPFqnhScRpK 0Ua32qpNOUXKRJ5tkEDP0G5woPVgOa881X4P/EvR44ZLvwfqkqzs6oNL+za46lVDEzR6LJcNGOeG kAB5Azg153NDLbyy29xDJBPBI8U0MyNFNFLG2ySKWJwCrKQQVIyD1qGiiuq8G+LNR8FeIdO8QaZJ KHtZoxeWqTCGPU9OMite6ZcsyyLsmVcBijFHCyKA6KR9MfEr4W6b4+0eP4m/DwI9xqdidV1LSIlV v7VJjMlxNaw2pcJqSOGjubdSRLKG5E4fzvj2vrX4U+GtH+GXhuT4teNriOKW9sGh8PaT5EL3yQ3r ZhktFugrNe3kaHyRCyqlqzvK+ySQQ+Sad8VNak+JuleP9cP2xrW8NvJZxRs8dnod0ktncWGl2wki +aKGeVrfzJOZsPKXJfdu/tAeDR4Z8aNq9qhGmeLln1aLOMQ6sso/tu3BklkkbdJJHdFmVEHn+Wi4 j49k/Zr8awX2h3Pgm5kYahojXWo6Ynk4jl0a7uQ9wBMvG+G6mYtv5KyptDBG2/TtFFFFFeP/ABq8 ep4H8I3ENpNJDr/iGO607Q2gEyvbABE1LU1uoJImie3ilzDIjFhO0R2Mm8r8XfCefxRH480CHwjd C11S9uvs8/m7HsptMRfteqJqFs7xiaFYI3laIOHLKphImEZH2n8TfhDofj+znuraK20rxUgV7XWU iCreNFEIls9YEPMsTIqoJiDJFtUoWRWik/P/AFHTta8J61LYX8V3o+t6PdoxCu8Nza3MLia3urW4 hI9Fkhmjbay7ZI2IINfd3wW+KjeP9On0vWBHH4n0W2ikupIxHHHrFjuEK6pFAhGyRXKpdIq7Azoy YWQRR+4UUVFcXEFlbz3d3NDbW1tDJc3N1PIkMEFvChknnnlkIVFRQWZmIAAJJAGa/PH4w/E658fa 5JaWFzIPCWlzMNItljkt0vpVXy5NZvIpMMzvlxAJFUxxHARHeYtofCT4MXfj4trOtSXeleFITLFH cW4jS+1e7Tchj05p1dFhiYfvrhkZSwMSBm8xofo34xaHqei/CibSvAqf2VpGkCJNV03T45zPP4cI f+0YopoxJIVMji4vpGYGSITNNKQXWT5H+E/jQeBvGumatO+zS7rOk62SGO3Sb6RPNuf3cU0h+zyJ Fc7Ik3yCPywcOa/Sm3uLe7t4Lq1miuLW6hjnt7m3ljlguYJoxLBPDKhKurKwZXUkEEYJBqWiiiiq GqapY6Jp17q+qXMdnp+n20t3d3EoZlihiQsxCxgszHGFRFLMxCqCxGfzF8deK7jxt4q1bxJPELcX 06La2oZ2FrY20S21lCSzN8/lorSlcKZC7BVBxX0l4qtZfhL8DLXw5HBOmu+L7gw63cxiUxWlxqUA uNWhmlAubYstpEmmiNJozKN9xFkpJXPfBr4vwWkMXgLx1LDceHruFtP0zUdREc0FjBOnk/2Nq/n/ ACvYupKRu+RED5b5typg84+Kvwt1L4daoHTzb3wzqEzjSNVKgvG+DJ/ZepbBhLlFBKtgLMoLptIk ji574f8AgXU/iD4hi0PT5Y7WJIjd6lqEoDx6fp8cixy3Ah3KZXLOqRRKwLMwyVQO6/Qvxh1XSPhj 4PsPhb4QgNrJrdq15rV4ZJxfvp7TiF7i5uoljSabUHikimO4qsEbQ+UsTxBPkKiiiu08PfDzxt4r VJNB8N6nfW00c0sN+8S2WmTLBIYZRFql+0VszBgylFlLZVhj5Tj1Gw/Zp+IF3bW09zd+G9MkmBMt ld6jdzXlqBIUCytp9tNAzEDeBHOwwRkg5A7Zf2VWKrv8dKrbULKvhksNxX51V21BSQDkAkDPXA6D 0bwv+z94Z8LatpOu2ev+KH1bSrqO6WSO7022s7gKNs9rNbpatIIpkLRSoJ8shZcjOR7vRRRRRRRR RRXwx+087nxzo0RdjGnhKzkRCx2K8msXyyOq9AWCKCe4A9BXzdRXrPwc8fReAvFsdzqM0segatbt pus+XHcXC26E+bY6mtrA67ngmADPskdYHnEcbOwFeaajf3Wq6hf6rfy+dfaleXWoXkwjihE13ezt cXMoihCom52J2ooABwABW54I8PHxX4t8PeHvLnkh1PVLaG8FrJHFcppsb+fqk8LzBlDR2ySyAlD9 37pPB+4f2g9V1fTPhxejSkk8vUtQstK1i5hFyJLPSblXeeTzrd1CLNLHDaSeZuRklaMgs4I/PZEZ 2CqCzMQqqoJZmJwFUDqT2Fewal8DPiFpXh2bxJd2FisNpbzXt/pyajAdUsbG2hmnubudDiErGkIY pFO8nzoAhYSBPHa/TTwQl74n+GGhW3imJ3m1zwstlqGbxp577Tr60a0gvZbxXZvOurRknlJfcsjk NtcED82dS0+70nUL/Sr6NYr3Tby60+8iWSKZYruzma3uY1mhLI211YBkYg44JFdB4D1weG/GfhnW 3u2sbax1mxbULpImnaPSpphbasPJRWZg1s8qkKpbB+XDYqz8Q/F83jnxbq3iB/NS1mm+z6VbS71N ppFr+6sIWhaSVY5GUedcLG5QzPIy4DVxFFfYH7K0khTxzGXcxI3hqRYiTsVpBfLI6J0BYKoYjqAM 9BX1xRRRRRRRRRUVwJ2t51tJYYrswyC2muYJLq3hnK4hknto5YWkRSVLRrKhYAgMpOR8pXf7MFzq F5c3178Qpbm7vrie8u7mXwxumnubiQzTTPnURlnYkk5HWuPuv2YPGSXEq2Wu+GLi0DkQTXU2q2dy 8fZprWG1nVD/ALKzP9a4bVPgZ8TdKF5I3hxr+2tC/wDpOlX2n3xuo1fYstnYJILt92cqv2cPjkqM HHmWpaXqej3JstX06/0u8VEke01G0nsbpUkXdG7QXSqwDDkHHI5rPooqe3uLi0ngurWeW2urWaK4 trmCR4Z7eeFxJDNDMhDI6MAysCCCMgg19qDQNM/aB+Hena4zQaf450iOTSZtUMbCN9Rs1EslnqPl RIHtboOl0vlI32ZpSIy5WaOX441nR9R0DU73RtWtZLPUdOne2uYJQQVdeVdCeGR1KyRyKSroVdSV YE+2/Bf4atq91H488SrFZeDPDzz3/mXp2pq1zpqGUlAWAFrbOPMuJnBRmQwAP++MWB8Tfi3rPjjX bebTri70nQ9DvVufD1tbyyW12l5A+Yddu5YGB+1k/NFtOIFO2P5jJJJ6N8a7CXxd4G8C/FGOwaC8 m0y1sNfVbXUYdkd6pmtZ0gumZY7SK689IZm5lFxCQ8ilDWF+zt47j8PeI5fC+pTOul+KHt0sciWR LXxCjiK0wplCRrdIxhkZYXd5FtxlUVmH3bRRRRRXPeLfE+n+D/D2qeIdTbNvp1v5iQqWEl1dSOIb OziCq2HllZUDYwuS7EIGYfmM2u61deIZ/ENvd3dvr19qVzqAutNea1uhf6hM8kv2Q2xDLuMjKFU9 DtAxxX6IX3gO28d+DtB034iWqXOvQabbS3WoWQhs77TdWuLRVvmtJ7UyRZ3YEqgNBI6K/l4VFT4O +IHw/wBa+Hmstpmpr59nceZNpGrxRNHaapaqwBZFJby5o8qLi3ZiYyQQWjeOR/e/gB8VpvOg8B+J b+I27RLF4Wvr2VkkjmDBE8PPcOCrK6/8ee8gqV8hS2+CNPsCiiiivz8+OfxIfxn4gbSNLumfwzoM rQQCG5WSz1TVIy0VxrCrEAjKAxhtm3ONgaRGUTutei/AH4USb4PHfiWwj8kRrL4XsbxAztI/zpr8 lu/CgL/x5FwSSftCqu2GRvr6sHxR4b0rxfod/wCH9ajlksL+NFkMEnk3EEkMgmgubSYhgskbqHXc jISNrq6FlP5l+K/Cus+C9cutC1u3a3vLY74ZkLNa31qxIt7+xmwN8Um04IwVIKOFkR0H2j8JPjZp 3i20t9D8UXdpp3iuI29pDNKUtrXxH5hEMU1sTiNLtn2rLbZUSOwaAYZoofoGiiiuM8ZfEHwt4Fsx c6/qKxTSAm00y2UXGq3xAZl+z2YIwp2FTNIyRBsK0gJGfz2+IPxA1r4h602qam32ezgEkOk6RDIz 2ml2rEFkQkL5k0hVWnnKguQAAkaRxp9W/AT4Wz+F7GTxZ4gtYotc1e2hXSraTc1zpGlTJ5rtOobY k91lCyFS8SKELKzzRD2Dxn4F8O+PNMGma/atKIHklsr23cwXunzvEY3mtZxkc5BaN1dGIXchKKR+ ffjfwT4i+FviWKCaaYCKcX3h7xDZpLbRX6WsiyR3Ns2SYriFinnw7yY3IIZ42jkf6d0fUPCn7Qng 4aNrTLp/jbRrbzGuEjiN1aXOFhfWtNRSgmsrhggurY7QrYQlWFtcHrNF/tD4R/Bm4OsR2g1Tw1b6 75Sgy3dhd313r9wmhvutykhguGmtyeUcI+HEbKQv57TTS3Ess88sk888jzTTTO0k0s0jF5ZZZXJL MxJLMTknk1FRXc+A/AGv/ELVm0zRY44obeMTajql0JVsNOhOfL8+SNWJklKlYYlBLEEnaiSOn3n4 B+E/hPwDBDLZWceo68saCfxDfQpJfGfypIZjp6MXFnG6yyRlITueMqsrSFQa9MqveXlnp1tNe6he W1jZ267p7y8uIrS2gQMFEk1xOVRASQNzHFfMfif9pvRrN57XwnolxrLCO4SPVNSmbTrEThMWs8Ni FaeaLJLOsjW78bRjO4eb/wDDTvj7/oE+EPp9g1n/AOT69g8DftF+HfEE0en+KbaLwtetFbpHqD3M lzo17dnZFMrTMitZhmJdPtDPGqKd8+4Df9GUUUUUUUUUV+f37RGg3Wl/ES61R4/9C8RWVjf2kqQG KHzbOzj0u9tjKAEaUNCs0gU5AmQty2T4RRRRX2j+y3pTw6J4s1tpY2i1DVLDSkgAbzo30e0a8llk zxtcXqKoB6o2e1fQHi/whofjfR5ND16Caa0877VBJBcSQXFnex28ttDe2zKSvmRrK4VZFdDnDowO KwvAPwt8K/DsXr6LFdXV/f7Vn1XVZLa41BLQbSun28ttFEkcO5TI4RAXfHmM4jiEfZ6vpGma/pl5 o+sWkV9pt/C1vdWk2SskZIdWVkIZWVgHjkQh0cBkYMAR5X4T+BPgTwjq0Os26anq99aSpNYPrd1a 3MNhPHu23NvbWcMCNICQytKr7GVWTY65r165tbe+triyu4Yri0vIJrW6t518yK4triMwzwSp3V1L Kw9DX5HkFSQQQQcEHggjqCKSiiiv1F+HXh1/Cfgnw5oMqSx3djpqSahFNNbXLwanfO2papbpNafu 2jjuZZVjKEjaAN7n5m7OiiiiiiiiuQ8Z+O/DfgLT49Q8Q3jRG4aWOwsbeP7RqGoywxeZLFa24IGF yoaSRkjQlFZwXUN83ap+1LMXkXRfCESRrcv5NzqmqtJJNaKSImksbSFRFIflJAuJADkAt96tOx/a n06W7RdT8GXtnYEP5s9jrdvqd5H+6JjCWk9taI+58BiZ12gkgMRg/RnhzxZ4a8XWZvvDes2eqwJ/ rxAzx3VtmV4Y/tmn3KpcQeYYnMfnRqXUblymGroa5fxT4L8NeM7JrLxBpNrffumit7vykj1Ky3OJ N9hqCjzYvmRWYK21wNrqy5U/D3xR+C2reAUbV9Onl1rwu8zI155Oy90gyS4todVjj+UqwKot0gVG f5WSJmjV/EKKK+1P2ZPFQutH1nwhcSlrjSrkatpyyXW8tpt+RFd29raEApHBcL5sjByC1wPlU8tn 6H8JND0vxH4x8f8Aj+Gz0bwjpHiTXbrRdHnhSCylsodYljs7u6sIU/49v9WljZxoTcsUCxtEUSbw Hx342174m+JluJI7mSE3BsPDmhWyPMbWG5nCQ28NvFky3U7BPOcAs77VGESNE+tfg78GrbwTBB4g 8QRRXXi+ZC0aBxJb+HoZY2jktLZ42KS3DoxE843KP9XEdgeSb0P4j+CrTx94VvdBnJjvEb7fo1wZ pIIrXWre3kispbkxq+6JvMeKVfLY+W7FAJAjL+c3/FTeAvEmT9t8PeJdBuxjkJcW8xj/AOBRywzR P/tRTQv/ABxv833f8MvjLoHjq2s7C+nt9K8WmN1uNKkLx295LCBuuNHnl4kWQHeLdnMyYkG10QTP 7JRRRXI+MvHHhzwLpo1DxBei3EonFjYxAzahqc0MXmtDZ2ynJ5Kq0jlI0LKHkTcK/OXxz4wv/Hfi W/8AEN+rQ/aGEVhYCeS4i0zToRi1sYXcKCFGXkZUQPIzybFLkV9nfAn4Zt4N0Vte1eCaHxNr1uom tLqGKOTRtNWdngslILNvnAjnuA5UhhHE0atE7P71XlXxU+F2nfEXScoYbDxHp8TnR9VdSEbLb203 UfLBLW8h5DAFoWJkQEF45Pge0m8Q/Dvxbb3ElvLpviDw3qKSSWlyZVRni5ktp2tJEMltcxMUYxS7 ZYXJVyjAn9K/CXiSy8X+HNI8R6flbfU7QStETITbXMbG3vbJmlVCxhnV4t4UK23cmVIJ6Kivk/8A aQ+IL2kMPgDSrgCS8ghv/EcsT27sls0hex0lyrM8buVFxMrKjGMw4Zo5XB8j+C/wvHj7WJL3V4bp fCukEG8kh3QLql/kPDo8V0SrKCrCW5aLLJHtXMbzRyD9Bbe3t7S3gtLSCG1tbWGK2tra2iSG3t7e FBHDDDDGFVERVwqjAAAAGKdc29veQT2l1DFc2tzFJb3NvPHHNBcQTJ5UsE0LjayOpZWUg5UkEEGv zs+LvwyvvAOuTXNtb7/Cmq3U76LdRec8VkZGaYaJdtM0jrLCuRE0jt50a7wxYSpH6N8E/jUNI+xe DfGF2BpGUtdD1u5cKNI3HbFp2pzP/wAueeIp3P8Ao/3G/wBHwYPs6CeG5hiuLaSK4tp40ngngkWS GaGRd8csUkeVZWU7lYE5yMEipKKKydb1/RfDVhLqevanZaVZRCTM95OkfmyRwPcG2tIzlppWWNik EQaRyMKpNfC3xc+NF349xomhrdaZ4ThMUk8MxSO91u6RxKkmorCWVYImAMNuHYFwJpCXEaQbfwA+ Gc+uavb+NdYtJY9D0adbjRWaRoP7T1u0uFMM0ShcyQWrKzMwZVaYJGN4SZF+09W0jTNf0y90fWLO G/0y/hMF1azhtkiZDqyupDI6MFeORCHVlDoQwU1+f3xR+EGs+Aru61Cyjm1Pwk8oa21RAGk08XEp SGy1ZE5R1O2MT7RHJuTBV38pfWvhN8TtJ8YaSnwv+IMFpd/abNdL0m9u8CLV7dAFttNu5CQYr2IB fslyhVnZU+ZblVaf1b4WfDJ/hvqXjOKO5kvtN1e50p9IuJXj+0CytBc7ba+ijVR9oiaZleRR5ci7 XUIS8a/C/jrxGfF3i7xB4iw4h1G/kayWWNIZk023RbTTI5o42dRItvHEJMMfmBOTnnkaK1NH0fU9 f1K00fRrObUNSvpRDbWsAG52PLO7sQqIi5aSRyERAWYhQSPuT4e/ADw34ZhW98UR2XirWn8qRUuY HbRtNJtTFPbQWE7FLnLu58+6i/hjZIoWDFvoAD6dPcYweOOnSivn7xr+0R4V8NXR0/QrZvF17G8Z uZrO9httHiRlYukWqiOfzpFwnEUJjw3MgdWSvGp/2nvHDSyG20XwrFbmRmhimtdWuJViJ+RJp0vI w7AYyyxrk84HSuy8H/tOJNcJa+N9Hhs45psDWdCW4e2tklkjjT7ZpVy8spRAZZJJYZncgKqwMea+ qbC/sNVtIdQ0y8tdQsLgMYLyyuIrq1mEchikMVxASrYZWVtpPzAg8irdFFFFFFFFfJv7Ufh9Hs/D PiqJLZHgurnQL2Qmb7ZcLdRnUdMVVAMZih8q73ElWBlUDeM7Pjmiiivfv2btNt774jfapjKsmjaB qep2gRlCG4leHR3WcEcr5N3KRjHzbea+6tW0nTde0280jV7OK+03UIGt7u1m3bJUOGBDIQysjAPH IhDqwDIQygjyrw18CfAvhfxBF4hs01S9ubWSSfT7PVLm3utP065MgeC5to0gSRpIMEQmeR9hw/Mi rIvsteJT/s+fDi58QT63LZ36wTzS3Enh63vFtPD6yywlGEENpHHcxoHPnrFHcrGrfIoEIEVe2qqI qxoqxoiqiIoAVEACqqqOAAOgGOwAxX5rfGXTbfSvid4vtbbzfLl1CHUW810dvtGs6fDq93hkVRt8 2d9gxkLgEscsfMKKKK+8P2a/Dy6b4IutceGFbrxJqk8sdwkkzySabpROn2sE0TfIpS4F4w2DJVxu Y/Kq/RFFFFFFFFFZ+ratpugaXe6xrF3FYaZp8JuLy7nJ8uOMMEVQqAszu5CRxxqXd2VEDOQK+Ytb /aj0+Ga4h8PeFri/hEDrb3+qaglhi7wyRyHTreKYvCDsfBuI3cZUiM81n2P7U7gW8ep+DFY+YBd3 NjrhjVYmmJZ7exntWJZUxhWucMQeVDfL734K+KPg3x6vl6NqLQamELy6JqSJZ6qih5FDRxBnjmUr GZGNtLKI1ZPN2M22vQqy9Y0TSPEFk+n63ptlqlk53G2vbeO4jWTYYxNEHBKOoY7JEIZckgg818kf En9nSWwjuda8AtLeWcMFxc3fh26lkuNSRhcb/L0KREJnRIm4gnbzSIzsknkkEY+UqKK+gf2dPFMu i+NzoTug0/xVatayq7QRLHqOmxSXumz+bIhckjz7dYkcB2mUkMVTHtnjz4KHxz8RxrU0h0rw+dD0 x9XvbcpLe6tq1vdyWslrBFM+ICtnHArTmMouExHIxkI8N+MHxUPiOU+DvC/l6d4J0d0skisfLig1 ttPcJbylLb5BZRFFNpAuVOFmcbvKWHrPgx8EG1U2vi7xpZsulKUn0bQrqMq2qkENHqGqQuM/ZBwY YGGZ+HcCDAuPsPU9L07WtOvNK1S0jvdMv7eS1vLWRpFWWCRdrqHiZWQ8ZWRGVlOGUhgCPzN+IHgb Uvh94in0LUZIblGhF7pt9AwCX+mTSyQ29y8GS0Mm6N0kifo6naXjKSP9K/B/46W11bR+GvHupRWt 7bRBNN8SX8wSHUIFwotNYupPlS4ReVuZSFmUESETANP9V9Djjjj16Hk8ZA9qKKKz9X1bTdB0281j WbyCw02wiM13dzlhHEmdiAKoLO7sVSONAWdiqIpYqp/PL4rfFPUfiLqQjhEth4Z0+ZjpWlsw8yVw DH/aupBOGuHUkImSsKMUQsxlkk9R/Z6+GX264t/iDrSQtY2k1xF4esZ4DIbi/h/dvrD+aPLEcD71 tyuW85TJ+7MKF/syud8VeFdF8Z6Lc6Frtt9os7gB4pU2pdWNyikQX9hOQfLljydpwQQWRg8bMjfm 94+8Ean8P/EdxoOoyR3CiNLvTtQhVo4dQsJmKw3KxSZaNwyvHLGSdsisFZ02u33L8GfiIPHnhdFv p2l8R6GkNprubfyI5zM8o07UI2VmVvPij/ekbSJlkxGsfl7vXqKK8j+NPjg+CvBl21ncCLXNcMmk aR5c5iubbzoj9v1WIRTQzqbaLPlzRbvLuHg3ja2D8dfB/wCH7eP/ABXFbXSH+wtIWLUtcYrcBJ4F mVINKSeAYWW5YkANIh8pZnRtyBT+kKqiKsaKsaIqoiKAFRAAqqqjgADoBjsAMUUVw3xA+H+jfEPR TpeqL9nu4DJNpGsRRo91pV06AMyhiPMhkKqJ4CyrIoUgrIkbp+e/jb4feJvAN8tnr1mvkzjdZ6nZ mSfS74dWW2umRCHXB3RSKkgGGK7GVm7vwl8f/HXhpIbS/uIfFOmRyw74tbM0mpLbC4ea6ittZjIl LyByqvdi4EYVAiBF2H2bSf2o/DcySnXfDOt6fIrqIF0mex1lJIyp3tK949gUIOMAK2c5yMYK6t+1 F4bhSE6H4Y1zUZSz+eurXFhoscSAAxmGSza/LknOQypjjBOePKfE37R3jfWVnt9Gi0/wxaSSZjkt EN9qq27QtG9tLqF5mPlmLiSG2idSFCsMHd4gkWs+I9T2RR6nr2tahJJIVjW71TVL2RIjNK5C+ZLK wRWZjycAk8Cvsn4SfAdPD1xH4j8bQ2l3q8XlvpWjJJHeWWlvs3Nd37jMc10rfLEsZaKPHmK0jlGh +m6K53xT4V0Pxpo1zofiC0+02c/7yOWNljvLC6VCsN9p85DbJo8ttYgqQSjo8bMjfnvrOkeJvgx4 7tClxBJqGlvBqemX0Im+w6pp0+6IrNESkgSQCS2uYtwwQ6q7Ltkb7X0nVvDfxt+H95C6TQW+pwmw 1Ww89hd6Rq1sUuoSk0e0SCKYRXEDkbJFCiROZIh8AeLfCes+C9cutC1u2aG5g/e28wDG11CyeQpb 6hYykYeKTaQD1Vg0bhZEZV5mup8G+E9R8a+IdO8P6ZHKXupka9u44hMmmacsirealcKzIuyJWyFL qXcrGpLuoP6WeFfCuh+C9EttC0K3+z2dsTLJNIVe6vrp1Anv9QuFC75n2jc2FCgKiBI1RV+aPif+ 0JdWuoXGhfD6eyaG1zDd+Jmhjvllu0lDOmhxygwNCgUxtcSJIsuSYQFVJpPHdG+OHxJ0jVbnVH15 9Y+2P5l1p2sRi40p2WN1jFtawGL7KFL79lm0IZlUOGUbazfHnxV8V/EJbOHWpbSzsLIFk0vSY7i2 0+a5ZmJvrmK4lmeSUKRGhaTaig7FVnkZ/NaKK+4f2dviFLrumS+CtUYPf+HrKOfSbgvcSSXmirP5 L2828MimzZ4Y48OMxsiqg8p3P0vRRRRVa6urWxt5r2+ubeztbaMzXF1dSx29vBEnLSzTSlVVRgkl iBXnWpfGb4ZaTcC2uvF+nyymNJd2mw3+t2+1zgA3mkRTxbuOULhh3AzTNP8AjV8L9SuorO38W2cU 027Y1/Z6npVovloZG82/1SCG3TgfLvkXccBckgV6PY39jqlrDf6Ze2eoWNwGa3vLC5hu7SZUdoZG gubcsh2ujI204DKQeRXmnxg+H/8Awn/hSW3tI4/7e0lm1DQ3xbo80wj2XOltcTD5Y7lQBjei+asT SNtQ5/OS5trizuLi0u7ea1u7WaW2urW5ikguLa4gkMc0E8MgDI6MCrowBBBBAIqvRRX3V+zD/wAi HrH/AGN19/6ZrCvo6iiiivyb1z/kNax/2FNQ/wDSt6y6KK+hP2f/AIfP4m8RJ4pv0QaL4WvIZo0k W6U6hrSobiyjt5YSi4tG8u5m3OefKRo3SRtv3pXC678TvAHht5ItW8VaVDcQ3ElpPa2kr6pe29zE xWWG6stKWeaIqylW8xFAYYPPXm/+F8/Cn/oavx/sPxH/APIdd1onjDwr4kKJoPiHR9VmktRefZbO /tpL6K2bZ+9uLDcJ4gC6K4ljUqTtIB4rpKKKKKwfE/iPTvCOg6j4i1Z5VsNMgEkqwRma4leWVba2 t4U6F5ZXSNSxVQWy7KuWH5leLPFes+NNbute125M91OdkUKbltbGzR2a3sLCEk7IY9xwMksSzuWk d3bmqK6Xwp4s1rwXrdrr2hXPk3dt8kkUgZ7O/tGYGewv4EZd8MmBuGQysFdGSRUdfctc/aa8VX+l W9nouj6foGpNFGt9q4l/tRnlTy3eTTLG7iEcAdlkUrP9oIR8Bg6+YYvCH7SXinTbqOHxdFB4i02S cGe5gtrTT9YtYXKI5tRarFbSiNA7rDJGjO5wZ0XGPsDw54j8O+PPD6anpUkOo6VqEMtpeWd1FE7x SPEFvNK1WykLqsgVgJI2yroQ6l42R2+I/jT8Jx4Cvo9Z0cs/hbV7p4baKRy8+j37K1x/ZrO/MkTI rvbSZL7UZJcsokl8Jor7a+AXw9k8KaZcfEPXr2KyOsaG/wBltpHjitdP8Pyyx6jJqep3M2FV5Vgj lTawWOLl2LOUh8V+MHxIn+JPiG10nw9/aM/h6ymjtdKsVjfzda1aVzCdTXT4l8wtJvENrHJucJlg sbzSRj6O+Dfwcg8D26a94gigufF11EQiZjmg8PW8qlXs7SVSVe5dTtuLhcgA+VEfL8x5veqK8p+K fws0z4i6XvTyLDxPYxMNJ1dkIV4wS50zVTGC8ls7HKnazQMd8YIaWKX4A8S+EvEfg++/s/xHpNzp dyyhojKYpra5QxrIzWd9bF4ZgodQ/lSNsY7HwwIHo/hn49/EPw8iQXGoxeJLNOBF4hSW8ulDztNK 41SN0uWc5KqZ5ZFUYATCgD23Sv2o/DsySNrfhjWtPlV0Fuml3Njq8cke0+Y8sl0bEoQcBVCvnqWG MHUP7T3gLHGkeLs572OjAHn2v6898SftPatcpPbeFdAtdMVjdRxalq0x1G8EMiGO1uobGERwwzoT 5hSR7iPIAKsuc/O+oap4m8a6xHNqFzqniPWbtzBbRnz725Ikne5Flp9nCD5cQeR2jt4EVFydqgZr 6++EXwKPhq5g8TeMo7W61u3Mc2k6SjpdWujzYDC9u5VBjmukbiIIWjiI8xWkkKND9M0UV8r/ALSP gOC40uDx5p1rDDe2EsNn4jkjUJJfWNy0dpp17MWdVZ7eTZANsbSOko3MI4FA4f8AZu8aDSdevfCF 9ciOw19TdaaJC21NctkCtFGfuqbmBSGLclookX5mwfuCsHxT4gtfC3h3WfEN2I2h0rT57pYpJlgW 6uAuLSyScqwVp5jHCp2nDMMKa/M+2t9c+IHi5IUP2rXPE+ruzyMsvkpNeTGW4uJFhWRkghTfI+1S EjU4GFxX6a+HPD+m+FtD07w9pKOmn6ZB5Fv5rpJK5LmW4nnlRVBllkd5JCqgbmJVQMCtmis/V9I0 zXtMvNH1iziv9Lv4vIvLOfeElQP5i/NHtdWV1V0dGDo4V0YMAR+fvxN+DeveA57zUrOObVfCAniF tqytC11ZrdM3k2ur20WGR0I2G5WMQuWj5jkkEK4Pgz4reNfA2yDSNUNzpke4DQ9WV77SQGMrkQRF lkt/3krzN9mki3vgybwMH6C0X9qPTZGjj8R+Fr60CWqebd6Je2+oedeqirJ5en34tvKiY72UG6kZ flUl/vVt3v7T3glLWZ9O0LxTd3qpmC3vbfSbG1lkyMrNeQXdy8YxuIKwP6Y7jzbXf2nvE14hi0DQ NK0ISWssT3F5PNrV5FO4Kx3Vm222gUoCGCS28qlgCwK5U/P2veItb8Uag+qa/qd1ql/JkedcyArE jSNL9ntYEAjhiDMzLFEiouThRmvevhp+z/rGt3FtrHja3m0bRI5XdtEuBcWmuamYWG2GaLarWsDt uDszCYhSERA6TL9wW9vBawQ2trDDbW1tDFb21tbxRwQW8EEYiht7eGIBEREAREQAKAAAAAKfUNzb W97bz2d5BDdWt1DLb3NtcRJNBPBMhilgnilBDIwJVlYEEGvzx+Kvw01T4ba4uo6cZz4dvb4z6Fqd u0yyadOrfaYdMuZ9xZJ4QN0MhfMqL5incsqR/U3wY+KP/Cw9KudM1pbUeJNIgj+3BVgWLWLCQ+SN UjsRgKQ2I7tETy1ZkK7FlWJPlD4ufDO7+HmuboQJvDerz3M2h3KszPAiMHl0q8DszCWAOqrISVlT Dht3mRx+SVPb29xdzwWtrBLc3V1NFb21tBG809xPM4jhhhhQFnd2IVVAJJOACa/Rn4U/C6w+HekB 5Viu/E2owx/2xqWFPkqSJP7K08nlbeNgNzcGZwJGwBGkXKfE/wCPOm+D57rQfDcFvrPiW0njjvJL lZW0TTmVs3VtcvbSxSTTqAI2iiZVRmO6TfG0J+WZPjL8TZdSttWbxdqH2m0haCKGOKyh010kEgY3 OjwxLaTP+8bEssDOPl2sNiFdrxX8ePHXi3R7jQ7j+ytJsrwFL9tFtru2ub22IAks5Z7u4nKxP/y0 WPbvXKMTGzI3i1FFfRv7P3xGfw7raeDtSk/4kniO9jFgVtzJJZ+Ibkx2lt+9i+byroKkDhlYK/lt mNfNZvuuiiiijgegHPXHb1P9a881b4s/DjRfJN94v0eRpZJYwmmSya3Ijw4Mi3MWirO0XJAXzAob kAkg4xf+F8/Clsf8VTj66H4iHvyfseK9G0jxBoOvCc6Frek6ytoYvtTaXqNnqAtjcbvIW4+zO+ze EfZuxnBwTg1D4n8N6b4u0HUvDurrM1hqcKxSNbyGKeKSKVbm2uYHGQHikVJFDKykrh1ZcqfzH8U+ GNV8H65feHtaijivbF1BeGQTW1zDKgltru1l43JIhDAEBlyVdUdWRecoor6N/Zi/5H3V/wDsUL// ANPOn1910UUUV+cvx4/5Kv4q/wC4H/6jdnXkNFFd78OfAmofEDxJbaPaDyrKHy7vWr4ukQsdLSdY 55ImcNvmbcEgjCksxy22NXdP0wsLC00uwsdLsIRBY6daW9hZwb3cQWtpCIIIhJIWc4RQCXYn1JyT WPrnjHwr4Y3DX9f0nSpRbfa1tbu9gS/mtg7RCe208EzygsjqvlxtkggcgiuD/wCF8/Cn/oaT/wCC PxH/APIddPonxM8A+IRD/ZfivRpZbm6+x29pc3Q0vULi5JXZFBpuqCGdtxdVQiMhjkKSQRXcUUUU UHGM8AAHJI9iRn+vsK/OT4u/Eu78f+IJo7efHhjSbia30S2iNwkd4kbtH/bVzHcKjebOpyqvGpjj Ijxv8x5PIqKsW1zc2dxb3lncTWt1bTR3Fvc20jwXFvPEwkjmhmjIZWUjKspBHUEV9K2H7T3ie20U 2l3oGk6jrsflJDrMk09tZSRxiNWk1DRrUL5ksmJSzQ3MKAupWNQpD8xon7RHxI028E+pX1j4gtHA SSyvtNsbPCmZZJJra50iO3dJdqsiGTzIxuJMbEDH138Pvid4e+Ilmx0yR7TVrW3im1PRLn/j5szI fLZ4JsBLiHeDtljGQCnmpGzqteKfHv4SW0ltfeP/AA5bGC6hY3PiXTbaFmju4Xb97r0EcY+SVPv3 mBsdd07FHSRpfjmivoj4FfC7UPEmsaf4xvmex8P6DqUF3ZupUXOsarpsy3UUFsr5228UgU3ExGG5 ij+fzHh7L4//ABWffN4C8M38fk7JI/Fd5aOxkMu8xt4eS4GFCqATeCMktkQMylZ4jm/BL4LHVjZ+ M/F9qBpA2XGhaJcx5OrcbotT1GJh/wAegODDER+/OHYeRgXH2hRXF+OfAeg/EDSRpetxyo0EguLD ULQrHf2Fxja7QSSKylJB8ssTqysMNgOkbr8CfED4YeJfh7eP/aMBu9Fmu5bfTNetlAtb5QgljW4i DO1tMUPMM3Uq/lPKibzH4Q+KnjfwQkdto2sO+mRyI/8AY2oot/puEkklaKCOb95bq7Su8v2SSIu2 C5JAx79of7UlqzW8XiTwrPEogP2q+0S+S5aS5VMp9n0q+EWxGbruvGKj+90rqP8Ahp3wF/0CPF// AIAaN/8ALCuX8QftR24WWLwt4YmkdoYzBf8AiC6SFYpy+ZVl0nTi5kQLkKwvUOTkjAwfnLxj8QfF Xju68/xBqbzW8cjyWmlW6/ZtJsVMskiLb2cfBdBI0YnmLzMmFeVsCvZPhj+z9qOtPb6143hu9H0q K6O3w/PDPaazqaQZDi8WTY9pA7jb0851DbREGjmb7agt4LW3htraGO3traGOC3t4EWGCCCBBFFDD FGNqKqgBVUAAAYAAqSivLPi/4Ci8d+Erm3hjJ1rSFuNT0OWOC2kuJrqK3bzNJEsxDCK7GEbbIoEi wyNuEQU/Enwn8Z/8IL410zVp38vSrvOka5kBtuk30iebckpDNJ/o0qQ3RWFQ8gj8oMBI1fpdyOvH HfI688D2B60UV+evx98WN4k8e3lhBcPJpfhcHRbWMNOIRfRtnWZxbzABZPtANs7oMOsEZBZQpr6f +AnhQ+GvANneXEEUeo+J3GuTyBLVp/sE8Spo1u11blmdPIAuUjdv3bTyKVVt4r2uiiiql9p9hqtp NYanZWeo2NxtE9nfW8N3azCNxKnmwTqyNtcBlJHUAjBAI8A8Rfs1eC9TDyeH7zUvDNwUiWONXbWN MXa+ZZHtr+QXDOy8cXYVSAdpwQfLNR/Ze8Vx3bppXiLw9e2IVPKuNRGpaXduxjBlD2dtDeIoDZCn zzuGDhc4EVp+zB4ye4hW/wBd8MW1ozgTzWkuq3tzEndo7Wa1gVz7GZR716Fon7L/AIetZmk13xJq esRrJA8EGn2lvosZSNiZorxnku3dZBtGYnjK/NhiSCPffDXg/wAM+ELU2fhvR7TSo5NvnvCjSXd0 EkeWP7Zf3BeefYZHEfmyNsDYTC8V0dFFFcL8Qfh/o3xC0NtL1IeReQeZNpGrRRrJdaZdsoDOgJXz IZMKJ4NwV1AOVkWORPhXwh4m8SfB/wAaywXsd1aRwXsNj4q0Vk8xL6wjfc0sEUjojyrG5msbgOAd wIZoZHV/qX4seD9K+Kngq18VeFGtdR1WxtJNR0q+tYLma41fSo0ka70FI4f3hl8zJiikhaRJ0aHb EZZSPgavuL9mjwrFp/hi/wDFdzbbb/Xr2Wzsbh2s5SNE05xCfs+xTLCZbtZ1nSRwH8mFwgCqz8/+ 0P8AE2a3d/AGg3csDtFnxXNHE0Ttb3UKT2ejwXLHO2SN/Muti4ZCkXmEGeM/HtFdJ4d8I+JfFlwb bw7ol/qro6xzS28JFnbM6M8YvL+UrBDuCttMsig9BzUOueHr3w5cfYtUl01dRV5o7iwsdTstVmsm gkMLLezaY80Ecm9XQwGbzVK5eNVZC+DRX1J8Hfg543tdc0bxlfyL4Vh029kkWx1GzkfW7y3H+i3t tJp1wqi3iuIWnh82VxKv+sSMgo5+1KKKKZMjywyxRzSWzyRyIlxCIWmt2dSqzRC4SSPepO5d8bKS BuUjIr4p+Mfwl8bW7al4tl8SzeLtItmuLqb+1blbbU9HtrieSeRIbZitoYIz5SBbPyizuFjtVQcf MFFael61rGhzvdaJqupaRdSwm3luNMvrqwnkt2kWZoHltWRihZEYqTgkA44r6F8JftLeJbCWC38X WVtr9gX2z31pFDp2sxrJcKzTLHBstZhFHvCQCKHedu6ZQCTofELw/wCF/i1Bc+N/htqH27xRDaW9 x4h8KylodYubS0tIYmubTTZcu09sHit3+zl4JiNsLvMMTfK9FFfaf7LeqNNoXirRPIVV0/VrHVRc hjvlbWbM2hgZcYAj+wBgc8lyOwz9S0UUVBdXVvY2tze3c8dva2dvNd3NxO3lwwW9vGZZ5pnP3URF LMx7CvyQd2dizEszEszMSWZiclmJ6k9zTaK9L+Hnw+k8YXT6hq12ugeC9MlA13xLdSW9paRMNpTT bS6vSsP2mUvGvJIiDq7KxKRyfQOqftAeC/COmxeHfh1oDX9pp9s9tYXE3n6bo8DPbmSK4WGcNeXJ E7lrkTCB5W3t5rFhJXzr4s+KHjfxn50Wsa3cLp08krf2Np+bDSliadbmO3ktYOZ0iZE8prp5XXbn cTknz2iuq8H+D9b8b6wmiaBDBLdmI3Mz3NzFawWtokqRT3cjSHe6x7wzJCjyEZKo2DX6N+B/Cmp+ E9Lay1Txdrvi26mkMstzrMiSRQyB3UDT1m824jQx+Wrxy3cq7l8yMR73U9nRRRXifxw8E+LPHWg6 bp3hv+zJINPu7jVb2zu55La+vbqG2+zabDp8pUwjKy3G/wA94wSU+YYNfAOoabqGkXk2n6rY3mm3 9v5fn2V9bTWl1CZY1ni8yCcK67kZXUkcqQRwQao1ZtbaS8uILWFrdJLiVIUa6u7WxtlkkO1WnvL1 44YkBPzPI6qo5Ygc10eseCPFmhW73mpaBqUenJFaz/2xbw/2hoUkF6qNaTwa7pxls5Ek8xArRzkF mAzniuTor034WfES4+HXiIag0dxeaNfxiz1vToZijS2+4tDeW8bkRtPbsS0YfG5Wkj3x+aXX9BPE uhaZ468KajoslzBLp+u6chtNRtnF5bozBbzTNUtjbSKsyxyiKdFEoEgABYo3P5b3VtcWVzc2d5BN a3dnPLbXVrcRvDPbXFvIYp7eaKQBkdHBV1YAggg817N8Dfh4vjXxP9v1KJz4f8ONbX14Ht7e4ttS vxOr2Oizx3JIaKUK8k4ETgxoYm2GZHHf/tBfFJ7ua6+HuiSW7WEDwHxHfRvFcNc3kMi3MejwMm5U W3kVTcsGLmUeUfLEciydJ8BfhKmnQ6f4/wBf2vqF5a/afDmngny7Czu4iqaneHo888TZgjBKRxvv YtKwEH1NRRRWXrGiaP4gsjp+t6ZYatZE+YLe+torlElMbRCeLzRmOQKzBZEwy5OCM14B4i/Zm8J6 i7z+HdV1Hw28ksRNrKo1vTYoVh8uSO3juHiuQzPtffLduAdyhcFdnmN5+y/4yS7mjsNe8M3NkJGF vc3kmq2NzJF2kuLOC1uFjPqizPjsTVdv2YPHgAI1nwcxz0W/13PPc7tOA/Wut8P/ALLZzbTeKvFA AzOLrTtAteSNjLbG31nURwQ215A1geAUU/MHX6J8I/D/AMJ+B7cQ+H9JhguTEI7nVLhftWr3mUjW UT38g3qshiWQwRbIQ4LJGpJrs6KKKrX9jaapYXumX0IubHUrS5sL23MssQuLO8hNvcw+ZAyuu9HI 3IwYZyCCBX5d6zp2qeAvGN3YxyTQ6n4Y1sPY3s1mIHkexuRc6Xqi2dyHGyZRFcRK25SjDlgcn9Mf DWuQeJvD+i+IIBEker6ZZ35ihuEu1tZpoQ9zZG4jADPBJvhl+UEOpBVTkD5r/ae8VyQ2uh+DrS52 fbjJresQp9pjke1gk+zaTE7qwikikmW4keJgxDwxNhMKXyv2Y/CcM8+teNLuBZWsXXQ9GZjAyQ3E 0IuNXuBG6F0lWJ7eKKVJFBSWZCG3cfYtFFFO6cjr/nPHA6DHNeJ+KfgH4A8SStd21nN4bvWRgX8P Nb2ljLKLdYLczaVIjwKq7Azi3WEuSxdixLV4xqv7LeuxCD+w/FWk6izF/tA1WyvNGEWMCLyWtDf+ Zu53ZCbeOueMUfsxePec6v4Q4P8Az/6zz64xYV3OlfstWaTW0uteL7m5t/LY3lnpWlRWU3nNEwRb bUrua4G1X2sS1pllBGEJ3L7l4R+FvgjwW0VzouiQf2lHFCh1i/d9Q1MvFA9vJPBPcErbvKsjiYWq xK4OCu0Kq+gUUUVn6to+ma/pl3o+s2UOo6ZfxeTd2k+4xyoGDqQ8bBkdGUOkkbK6MA6EMAR+dnjH wv4l+D/jSOexlu7OOC8nvvCutqyyi9sI5NqxyyhEjeZIpFhvrdowpDEFGhlQv9gW954X+PfgC7t1 DWM0hSOeCaOO8vvDOuwpvt7mEkR+anzfJLGY/OiLxsY2Mkafn1qem3mjajfaVqMJt77Tru4sryDe j+VcW0phlQPGSrAEHDKcEcgkEGvfP2bvCkWs+Lr3xBc7Hg8KWsMkEJI3vqmqCSCxl8tkKskccdw2 d6ssnlMu7Bx9DfGj4mnwDoMdvpM1qfFOsForCKbdLJp9jsdbnWzAFZGMbhY4EmKq0jb9siRSx1+d xJYkkkknJJ5JJ6kmkrR0zSdU1m5+x6Rpuoard+W0v2XTbO4vrjykIV5PJtVZtoJGWxgZ561va34I 17wzbmbXxpulXH+i+Xpc2saZPrcgu4mniZtHsZZbiFQqks9xHGoJC53kKeQor1n4f/B7xX4+EN9b Rx6PoDSYfXdQEgjmWK5WC5Gl2ifPcyJ8+CCkJdGjaZH4r9F7KK6hsrSG9uUvbyK2gju7tLcWq3d1 HEFuLpbQM4iV3BcRhm25xuIGTYooor5v+MHwm8Y+LVkv9D8Vanq6LLHKvg3VJre1sFkV58S6XLbi C28yNZEhjF1F5jJvZ7pjtQ/DckbxSPFIjRyRuyPG6lXR0O11dTyCCMEGo6s2t1dWNxBeWVzPZ3dt Is1tdWsslvc280eGjlhnhKujA8hlII6g17X4S/aA8deG/LttSni8VachiBj1l3/tOOJWd5Vt9YjP mFnLAF7pZ8BVCBR19S13WPh18e9KtbWO+i8KfEG1jEWjxaywgjup5WiDaSL6MGO7t5p5fLt1XF0r K0qW4QyRy/Jer6RqWg6leaPrFnPYanYTGC6tJ1AeJwoZSGUlWRlIeORGKOhDoSpBObRXv37N2pW9 j8RvskwlaTWtA1PTbMxhSi3MUkOsOZyxGF8m0lHHO7aPcffVFFFFfmt8ZdSt9V+J3i+6tvN8uLUI dObzURG+0aNp8OkXeFRmG3zYH2HOSuCQpyo8worpfCnhTWfGes22haFa/aLu4O+SRyyWtjaowWa+ vp1VvLiTcMnBLMVRFaRkRvqe1+IPwz+CuhDw/wCFZf8AhNNfk8q41W+06aKOzvb3bE4lvNaUSxLE IpXW2gtBcCIoySlZWklfxjxb8dPH3iiYC31R/DNhE++Gz8OTXFhOxSSQxSXWqK/2mR/LcI6rIkTb FYQq4yfGqKvabp13q+oWWl6fEJ77ULmG0s4DLDB5tzcOIoYvOuGRFyxAy7Ae9ffvwo+GPiTwRBBL rnjLU7wJBLFF4Xsrgy+G7ASzyzTBRfh2dyzJNvto7YpJvVjMjEn22iiiuR8faHrHiPwdr+haDeW1 hqmq2i2UNxetIlr9mmuI11GCaSKORlEtt5sWRG3LdvvD82/Evg/xN4PuY7TxJo13pUswbyJJQktp d7I45ZRZ39uzwTGMSx+b5UjbCwVsNxXM0V2UfgDxlc2drqGn6Be63ZXaF47jw6YPEcUZSNZXgvm0 F7j7NKqspaG42OvdQQccbRW/4Y8R6n4R13TvEOkNEt/psrSRCePzbeeOWJoLi2uI8qTHLE7xtsZX AOUZXCsP0v8ABfi3TfHHhyw1/TjEFuovLvrNJhNJp2oxxr9t064OFO5CQVYxrvQpIAEda/O34meG oPCPjnxFoVoAtjbXi3GnxqJisFhqECajaWge4eR38hJVgMjOSxQk8kgUfBHhDUvHHiOw8Pacsim4 fzb68WAzxaZpsbD7XqFwoKjagIVAzqHkZIwwZ1z9hfFnxzpnwq8K2XgjwlaJY6nfaXLBpyW7ywLo ekyl7eXVxOjCV7qSXzfJk37mlDzSsWXZL4f8EfhRN4x1GHxNrEca+F9JvlHkSrFMde1C12z/AGD7 PLkfZkJQ3LupVwfJQEmRofvrryev+cccjoccU2iiori3gu4J7S6hhuLW5hlt7m2uY454J7edDHNB NDKCro6kq6sCGHBBFeFeJ/2d/AmvS3N3pgvfDN7Ms7qulvHLpQuZn3iZ9LuQ2EQnAgtpYUC/KAvF eQ6p+y74lhmjGi+JdD1G28oGWTVIb/R50uDIwMUcFql8rJt2NvMqnJK7eNxz/wDhl/x5/wBBvwb/ AOB2u/8AyurX0j9lvXJvO/tzxTpOnlWhNsuk2V5q4mQ7vP8APe8Nj5RB2bAokzk527cN774R+DPg LwdPHe2Wmy6nqcTu0Gp65PHf3VsPNWaM28KJHbxSRlAUmS3WUcgP8xFeqUUUUV+d/wAd/CjeGviB qNzFEF07xGP7es3Xz3X7RdORqsMkkwCh/tIkm8tGYJHJH0ztH1f8CvE48S/D3S45Hke/8PM3h68L JHGpSxRW014PLZiy/ZXgQu6qTIr8YAZvYa878I+Mbe8+GGl+M76W7u0s/DEt/q8ogiW7uLvQbV4d ceKAMiEtNbzeWNyq3yn5Qa/PPQNL1Dxt4t03S3mu7i+8Q6zGt9fCF7+5QXdx52qarNHuBk8qPzbi ZmYDarMzAZI/UuCCC1ihtbaGK3t7aKOC3t7dEhggghQJFDBDGAFRVACqoACgAcCpaKKKPcnHqSf5 1zN/4v0bTPEemeGNTknsb/W7fzdHuLmBl03Up0kaO4022vfufaYgsbNE4XIliVCzuFHTVxOj/Efw R4g12fw1pOv2t1rds16j2Pk3kBlbT5Cl2tndXMSQ3BQK74t5GLIrSDMasw7aiiiiiivnb9oL4dnx JoY8WaZHu1nw1Zym+D3KRx3Xhq2Wa+vAqTDaZrZmaeMB0JQzLiSQxIPKf2dviDLpGt/8ITqdyi6N rrSy6UZhbRiz14opWIXU0ibY7tEMSxAOWn8pY1UyyFuG+Nfgf/hDPGl2bSARaHr3mavpBjj2W8Hn Sf6fpsYjijiT7PMTshjzsgeDcdzGvorwb4rtvAf7P2k6/JNbTXMNrq8elQsQ8d3rF9rt39is2iZ4 WkEbHdcIjbhHHKy5218PXd3cX93dX95M9zd3tzNd3VxId0lxc3MjTTzSN/edyWP1p9jYXup3cFhp tndX97ctsgtLOCS5uZ3ClmWKGEFmOATwDgDNfU2h/CDwt8O9EXxt8WLuO6kt/s8lt4Ztws1udRYN PDpcuHAv7htoBgVlgXbIZWlg3OvmPjz4x6/4pEmjaIX8LeDYYI7Gy0HTPKtGlsYrdrQx6hPaBSY5 Y3Km0QiBV2IVkZPNbxuivr39nn4X2Vzaw/EHXrZbqQXUg8L2srQyW0Rs5jbz61NCpYmVJ0aO2WQL 5ZRpQrFoXT67ooorzvxt8U/CHgJfL1i/a41NlDR6LpiR3eqOjPHmSWFmSOAFZN6m4lTeoby95Uiv kjxX+0R44115odFaDwpp0kM8BisfLvNTkjubZYZDLq11GCjq29oZLSKB03feLKrjxC/1HUNWu5L/ AFS+vNTvphGs17qF1PeXcwhiEEIlubhmdtiKqLluFAA4FUaKKKsW1zcWdzb3lncT2l3azR3FtdW0 skFzb3ELiSGaCeIhkdWAZWUgggEEGrWp6nd6vdNf37JNeyqguroRrHNfSoNpu7wrw87jHmzEbpWB kkLys7tm0V9Afs4a42m/ED+yme58jxFpN9ZrBHIRbG8sF/taC6uYtwBKRQ3EcbYJBkIHDNX3xRRR Xlnxq11dB+G3iWVXtluNUtV0K2juNw886vILO8SFUZS0iWjXEyc9UyQygg/m1RRW9qXibW9WsNM0 m9vmOlaNbx2+m6XbxQWWnWwR3c3Bs7JY45Lh2lkMt1KrTSFj5kjVg0UUUV3vhr4meOfCb240jxHq As7aNYI9KvZm1DSRbCZZ3gj0+8LpEGK4LwBJACwV13HP014I/aU0nUXhsPGtgNEu5GVBrGnCSfRn LGR911aSlri2AAhjUo04ZmZ3MKCvpy3uYLuCC7tJobi1uoYrm1ubeRJ7e4t5kEsE8M0RKujqQyMp IIOQcVLRRXlXxU+Fmm/EXTAyfZ7DxLYwsNJ1dwdhUEyf2bqhhUu9szE4YAtEzeZGrZkjl/OS4t57 O4ntLuCW2urWeW2uraeNoZre4gcxTQTROAysrAqynBB64qvXb+D/AIh+LPA04k0DVZYrRpfNutIu c3Wj3hdozMZ7CT5Vd1iSN54Sk2wbVkUGvoPSvDfwt+OFhdvoVlH8PvGNm0Ml3ZWSw3MBsw4T7TBp cTW0NzCQdsksKQSJLt835WQTfOXi7wT4j8D6gdP8QafLa75J1sr1N0mm6pHbkb5tPvMASAK8bMh2 yIHUSIjHbXJV9r/s0+NDqGkah4JvZWa60UPqekEgnfo9zMFvbYCOMKBb3MitulmLuLgKihIjXy74 8iluPiH4zt4IpLiefxn4ihghhR5JpppdbmSOOOJAWZmYhQAMngCvqvxLqcPwN+FGk+HdN2xeLNct riIXCJ5mNWkijfxFq/223WAN9lEqQ2Zf5x/o4YSpHJXh/wADfh4vjXxOL/Uoi3h/w61tf3avBbXF tqd+s6yWWjXEV0SGikCyPPiKQGNTE2wyo4/QiiiiiiisTxD4k0Pwppr6x4i1KDTNOSaG2+0TJNK0 lxcMVigtra1WSWV8BnKRxsQis5ARHYM8M+JtG8X6Nba5oV0bmwumdAzxtDNFPE3lz29xBIMo6EHO eDkMpZSrGr4o8Y6J4Rgsn1R7iW71W8j0/R9JsI0udW1a8kZYxb6fau8YOC6Bnd0jUsoZwzID1HbP TOT2x26YxwPwz+lFFFFB468fXivh39prw8mn+KtI8RQrBGniLTHguQjTtcS6lojJDLdTK42Kpt5r WJNjf8s2JUHBb1n9mnXf7Q8EXujS3Uclx4e1i4SG1WLY9rpeqRi+tnkkVQH8y6N6VJJYbcEBQufl z4waw+ufEnxbctC8C2mqy6LHDJMZgi6Eo0hpEYqm0SvC8/l7fl3kEsQWP3x8OvDzeFfA/hnQpVmi uLLTI5L2K4mgneDUtQdtS1S2Wa3xGUS4mlWPaT8oALNgs3aUUUUVha/4j0zwzb2d7q7S22m3WpQa bPqQiL2elPcxyfZrrVpxnyLdpVS3M7DasksYfapZhu9ec9ckMOmD0x9R9fUVwut/EzwJ4c1qLw9r PiOzsdWl+y5t5Eu5Y7YXjFbc397BG8NtkbZCLmVNsbLIwEbBj3VFFFFFFcF8SfA1n8QPC95o0nlx ahH/AKbol5JJJElpqsUTRwNM0SsTDIGMUw2P8jFlUuqEfCnw48b6n8MPF5lvE1BNPFxJpvifREdY ZZFt/Mtw0lvcKy/aLOVmkQfKxw8PmIsrmvZ/2jvB1pdQaX8SNE8u5t7xLWy1qezbz7e5gnhD6FrS PbxFTGyA27zyT7WzapGpySdT9mJbGy8PeMtXuLm3tgt9ZLfT3E6QQ21jptjJcrc3MsrhI4182Yl2 2jCnLYHHzX8Q/GNx468Warr8plS1ll+zaVaymQfYtItcx2MAiaSZY3YZmuFifYZpJGUANXEV9NeA fgBdXEQ8R/EaY+HdFsyl7Lo9xJHb3l1p8dsbq4l1W8Mq/wBnxKdgkVx520ShhbsqOc7xb8aYNOs3 8KfCawi8KeHoJJ4ZtXtbeKHUdYQ2Q077VEsyGWB3Rd32yR2vH2xOZIXVlPzw7s7FmJZmJZmYkszE 5LMT1J7mm17T8F/hkvj/AFya51aO5XwxowSa/eLESajes6m30YXAdHQOu+Sd4QWVF27o2ljkH6FW 9vBaQQWlpBDbWttClvbW1ukcMFvBDH5cUMMUeFREUBVVQAAAAABUtFFc14p8YeHfBunyal4h1O2s I/Ldre2Lq9/fvG8cbRadZKfMmYNIgbYpCA75CqAsPkrxd+0v4gvnubbwfYW+iWLqiw6lqEMd9rW5 J/NNxHCxa0i3oPLaN458AsVcMVKfP2t+JfEPiSZZ9e1rU9XkR55IRf3k1zFatckNcLaQSN5cKsVX KRKq4VQBhRWFRRRRW3f+INS1Ww06w1KZb5dJhS00u6uED39lp6bj/ZiXYw72wLAxRTFxDtxB5SvI HxKK6/wDr3/CMeM/DOuNdGzt7HV7T+0LkQ+f5ek3MgtNXHlBHZt1rJMvyKXGcphgDX6k0UUVT1G/ tdL0++1S+kMNlptndX17NsklENpZQtc3EpSIM52ohbaqkkcAV+UGo393qt/e6nfy+ffajd3N9eT7 Y08+7u5muLiXy4gqLudmOFAAzwKpUVtLruoxaRJoVtMLPTLmRJ9SgtQYn1ieGUyWz6rMDumWH5RD CW8qMgyIgleSR8Wiiiium8PeMvFPhWRZPD+valpYWVp2t4LhmsJpmi8oyXWnTbreU7cAebE3QEcg V9D+Ef2m9QgaO18a6RFf2wiij/tXQ4lttR3xQkPPc6fO/wBnlaZwhbyXt1TLFUbhB9a6Jr+i+JLC LVNB1Oz1SxkEY860mWbypJIVuPs91H96GZUkUyQSqsiZG9VPA1qKK53xZ4U0Txno11oWu2v2i0nA eKRCq3lhdqhWG/sZiCY5o9x5wQwJR1eN3RvzW8beEdR8D+I7/wAP6iHb7O/m2N61u0Eep6bI7fZN Rt1JddrhSrBZHCSK8ZYsjVyVbGh+INa8NahFqmg6neaVfx7F8+zlaPzY0mSf7PcxcpNEzoheGVWR sDcpHFfSeheJfh18ZpbTRvH+kxaB43u5GhtvE2i+VpkeqSK0KWls1zKZQbmSKMW8cV5FLGMHyHSS VIh5R8RPhL4k+Hs/mXC/2voUmTBrtlbyrbxkSiJYNTiO77NKxZCoZ2RwcRyOVdV8rr6B/Z/8ezeG /FEXhq+uJP7D8TzpbRws8jQ2evS7YrC6hhUNgzkJaylQM5id22wjF79p4n/hPdHByQvg+wA+h1rU GP8AM9a7j4R6bY/DL4ba38TddgQX+q2jSabDcLJDO+nRv5Wk6fExtmlibUbra7OpkiaE20x2hGI+ fNH0zX/i74+ZHeRr/Xb+W/1W8SOee30nThIPPmAmdikFvGUgto5JQP8AVQhgWWv0j0jSNM0DTbLR 9Hs4rDTdPgWC1tYQdkaDLszMxLM7szPJI5LOxLsxYknRoooooqnqGpafo9nPqWqXttp+n2oD3F5e TxW1tCruIk8yWVsDLsEUE5LEKuSQDzXhLx74W8cHVf8AhGNQfUF0h7FL13sb2zUC/ieW2eP7bHGz KximQjGVZCT8pRm6DV9Y0zQNMu9Z1i8gsNNsIWmubqcsEjUEKqhVG53ZiEjjQF2chFBYgGPQ9Xi1 7RtO1qC2urS11S0jv7WK7FqLn7FcDfZzyi0llRfNjaOVV37lDBZAjhkXVooopRkZOcDGTzgADvXz l+0r4dGpeDLHX4o1abw5qiedKZCnlaZq+2yuAI+js1ytmBwSBuIwN1eY/svatLB4m8R6IFtxBqWi Qak0khIuPtGj3q28EMGW2lWS9meRdjN8ikEBWz9O/wDCZP8A8LL/AOEG26d9l/4Q7+3/AD/OP9o/ 2r/a32X+zdnmbMfZv9I2eX5m3587Oa8P8OxeN7L9nvxNoh0DXLXW7S6vdD0/Sp9EuRqVzo+s31u+ qPBp0kAlYFLy8HmbWK7WYONgCcl8AvAWv2Pjwar4i8NeINIh0nR7+40+41LTL7TYH1K5dNOETNdx p5mbea5IQc5AP8Ncj8ftfm1P4mXyIrWw8O2enaPaSiK8tLhvIVtVe4YXGGyJ7mQRSRgIyKjoWBDt 7/8As7+ONa8U6Lrela5dXOpXXh+4sHt9Uu7gT3M9lqkcqx2c5ZA7NC9tI/nSyuzCQKdojGfoms7W NX0zQNNvdY1m8h0/TLGHzrq7mJCRx5CKoRAWd3YqkcaAu7MqoCzKD8k+Mf2mryZp7PwTpcdrBtlh XWtZUT3h3xbFuLPTI28uJkclk895lYBd8YOVr528QeNPFfipnPiHxBqepxPOlyLOe6ddOiuI4jCk tvpkO23iYKzDMcS/ebuzZ+sPjzf2+vfCTwn4gkH2eXUtQ8PapaxGLL79T0K4uZLTcmQgCMXJzjKA ckio/gp8azq5tPB/jG8/4mp2W+ia5cyD/ibfwxabqUsn/L30WGZv+PjhXPn7WnwPFXwql0740+EL nRr+OC18W+ILvxFCjKVn0q40B49e11I8xyxsGXL2m5MBj5bqETzG+vri4t7SCa6upora2toXmuLm 4kSGCCGJTJLNNNKdqooBLMSAoBJOK4Wz+KHgfU/E9n4S0zXLfVdXvYrl4301HvdNDW1ot95B1SEG B3eFpHXyndQYnSQpJtR+/ooooo5HTjjtkdeOT7A9K/NH4p+EG8BeONR02yDwadK8etaBIjsHi028 kZ4Io3MssubaVZLUSSuHfyvNIG8V9JeOjb/Fr4J2ni22t4jrWh2/9r3Cxx2cElvcaaptfFNrG80k rx2zRrJdxReb5kixwFlL7Vr5k1zxqdS8B+CvBFtHcxQeHZdZv9TklMPk3uoX+qXE9h9njUFwltby uC7ONzSuvl4jV34vTrC71W/stMsITcX2o3dtY2cAaNDNdXUoggi3zFVXLEDLMAM5JAr7v8K+F/Cf wI8H3PiPxDPFLrlzbwpqV+sccl1NcyxmWHw14djY5KFlO47lMpQzTlIo1WD4/wDH/j/WviHrTapq jfZ7S38yLSNIikL2ml2jkMUQsF8yWTapnnKguQOFjWONODorQ0vTrnV9S07SbJUa81S/s9OtVkdY 0a5vbhbaAPI3CqXYZJ4HU1+run6fa6Tp9jpdjEILHTrS2sLOHdJJ5VrZxC2giDyszNtRQMsSepOS at0UV4R8ZfjBF4Et20LQmjuPFt/b71kkjWW10K0mDIl9OHyslwxBNvAQV/5aTAx7I5/ga4uLi8nn urqaa5urmWS4uLm4leee4nmYySzTSyks7sx3MzEkkkkkmq9Fe7eDPgB408T7LrV4/wDhEtMcn99q tvI+qyACRM2+iZjkGHRd32mSHKMJI/MHB+g9E/Zv+H2nKG1T+1vEM5s4oZlvdQaws1uxtM95ZwaT 5MqBiGCRy3EoVWwSzANXQ/8ACh/hR/0Kv/lc8Sf/ACZWfqX7Pfwxv7ZYLXS9Q0aUSBzeaZrF/Ncs oUgwsusPdQ7TnJxEGyOuMg8Jq37LejyuraH4s1KwjWBvMh1bT7XVZJrklijJcWb2QjjI2qVMTkct uOdo8S8R/Ar4j+HQ8o0dNdtI442a68OytqJ3SOV8pbB1ivGK8F2W2Kgc7sA48hkjeJ3ilR45I3ZJ I3Uo6Oh2sjq3IIPBB6VHXS+Dtb/4RrxV4d155LuODS9YsLu7NiR9rksI7lRqNvErPGG82AyRFGdV cMVYgE1+qdFFFfKH7UmtFNP8KeHUe0YXN5fa1dRbw17CbCFbHT5PLV8rFL9ouhuaP5mjwjfI4r42 orrPDngfxb4uYf8ACPeH9R1OIyywNexxCDTI54YVnlgm1S6MdtHIFZG2PKD8y4HzAH3bRf2XvEFz E7694l0zSH22zwQ6dZ3GtPmRGa4iu2mezSN4zsVfKaVWy2GAUF/VdO/Zs+HtlcQz3k3iHV0jQiWy vtSt4LOZ2j2lydMggnXDfMqrOMfxFh16M/Ab4U8Y8K/lrfiT8sG8FRz/AAD+FUsMsSeG5bZ5I2RL mDW9eM8BcYWaFbm5kjLr1G9GX1UivKPEv7Ly4Eng/wARsG2xq1l4lUMGbzG86canpUI2jaUCxGzP IJLjIUfMviXwh4m8H3aWfiXR7zS5Zc+RJKI5bS62RRzyiy1C2LwTGMSx+aIpWKMwV9rZFc1RXr/w s+LOrfD3UY4J3n1DwtdygajpJcsbbc3zajpIkIVJ0zlkyEmHyvhvLkj/AEUt54LuCG7tLiC6trmK K4t7m2ljuLe4gmQPDPBcRbkeNwQyMrbSCDmpaKK+Df2j/DCaN41t9bt4JI7TxRYC5lkL2/ktrGns LTUUt4Ygrqvkm0mdpAd8kjsGOSqfPNFXLG/vdMu4L/Tby6sL22bfBd2c8ltcwOVKs0U0JDKcEjgj IOK+4/AviXQPjl4LuvDHjFbWXxBYIpvI4DHaXzeWvlWXijR1K7Y5FLbJvKBRXJV4xDOkTfJnxA+H +s/DzW30vVF8+0uA8ukatFGy2uqWisAXQHPlzR7lW4gLEoxBy0bxyPl+DfEs/hDxPoniO3DM2l3q SzxIIi9xYzK1rqVqhmUqGlt3liD9VLblIYAj2/4T6FbeO/jB4h8WqjvoWk61qviaEzRKDLealqcs ugQyqXDRuCWulYKwDQbCPmBrzj4weLJPGPj3WLxZIZtP0yVtB0draa2ubeTTtMndBcwXlqqiVLiZ prpGJcgSBA7Iq193fDfwjH4J8G6NoRjRL9IBeaw6LBum1a8xNeF5YQvm+VxBG7Zbyo0GSFFd1RRR RkHvk5wfbjPJrkPG3jfRPAOkR63rgvGtZ7+302CKxgS4uZLm4R5QAsjxqFWOKR2ZnHAwNzEA3PDn i/wx4tt/tHhzW7DVVVBJLDBKVvLaN3aJGvNPm2zw7irbfOjXPUZHNeHftE+E7rxEvgKW31COGa58 TQeE7a0uYgLVbnxPh01CW7hUyqENqqyIVfKkFArBvM7TUNW8I/AjwJa2Ks9y8QuU0rT3lhXVPEGp ysZriaV40+SNS4M05QrFGEQbnMUb/Mvw38Uaj43+Nvh7XfE9ylzczSamLaIxqtjZLBot1Lp9jYwy MfKjic7osbmMnzsWld3Nn9ojVrlPiday2Ty2F3omiaRHa3trcyxXKTrdT6pFeQzR7WidGmAUqcja GBBPGH4T+PXj3w5LaxX2of8ACTaVCdstjrOJbt45LpbiZ4taANyJsb44nneaONW/1TBVA+wvh38V PDnxGgmTTvO0/WLKG3kv9Gvmg+0Kska+ddafJGx+0WySFojMFRgQplij8yMN6XXP+LdYn8P+GPEO t28QuLjSdF1HULaJobieJ7i1s3mgE8dvh/K3KPNYEBVDMWUAkfmDrniDWvEt/JqmvaneapeuXAmv JWk8mJ5muBb20WQkMId3KQwqqLk7VAr7l+L+nT/ED4SWOq6NZarNcO3h3xRpmkWtpJe39yl/CLT7 NJBbBmYxwXzys0akfu8j5STXF/s3aJ4m8PXvi211vwxrWkQaha6PPDeatp97poMtjLcRi1hjvEjM hcTs7MuQnl8/eGfD/CXw18aa34w0FNd8I+JTp97rdtca5d6xpuq6fbTWEdz9q1g3Wp3KxYaSJZAD 5od3IVSXZc+vftT6krS+D9ISVt8aaxqVzEYWVNszQW1jIs7LtY5juAyI2RwXUZTOJ+z78RvEKeJb HwPf3M+qaNqsFzHY/bLiWWfRH0vSpLqJLF5Nx+ztHb+UbbIRDteMphxJ9tUcAZPTuegwMk8kjOce 3TJr5j8eftHaXo81zpfgu0g12+glkgk1i8kP9hRyQyx7jZR2rCS8Vh5yeaskKAhZEaZDz8weJPiZ 458Wvcf2v4i1A2lyjQvpdlM+n6SYGmaZIJLCzKRyhS2A84eQgAMzYFfT/gaex1L9m3W7SS384abo HjeGZLy3ikg+3QyXWs2dxah8gmIyQSJJgFJUJXBUGvIvg78ZLjwTcQ6B4hllu/CNzLiOQh5rjw9N K+57q0RQWe2ZiWuLcAkE+bEN+9JvTP2g/AGn6tpQ+J2j39kPs1npcWpCMRyW2s6fd3UdnpmqWd3a qfMmXz40ZnYrJAEKMvlBZfpXw9pcmh+H9B0V5kuX0bRtL0lp44mjW4bTbCOzM6xlmI3bN20sevqK 4/xN8W/APhS5jstT1+3mvftgs7iz0wNqVzpzJcrbXUmpJabhB9nJLyxMRKQrCOORxtr0iiiiiivh 39pHwYNI8Q2ni2ygZbHxGpg1AxxOIINZtIwNzyKPLQ3MIDqmdzvHM/rXf/CC8j+JXwr1/wAA6zci S40uE6Vb3E0VxdS2unXcZufD125lkAla0uIpFhhR0CxwxIQAMn5wsvE+qeDvDfjzwMyT2eq6zqmm 6ZfmNo/9EtdJku4detft1nMCzSv5FvsxJE8JnGRuBbzmvs34OfBy38PW0fjzx3HBbXdrCdS0zTdS Kw2+g28Kmc6zrHn4VbhVHmRxvxbj55P3+Bb+V/GH4w3Xje5m0HRJpLfwha3AKtskguNflgYFLu9j c7hArgvb27Bf4ZJV8wIsXg1FFfpL8F/D0Ph74c+HYkELT6vZp4iu5oRIvnTayi3dv5nmc74rY28D EDafLyOuT6nRRXnnxM8fWHw/8N3GpTSW0mr3KvBoGmTly2oXwKq7NFFhvItw4kuGJUYxHvEkkYP5 0+I/E+u+LtTbV/EOoy6lftFHAJZFiijgt4s+Xb21vAqRRRgsz7Y0ALsznLszHAor0/wZ8IvG3jhF utL09LLS3DbNZ1mSSy0+UrldtsUR5phuVkLQROqsCrMDX0roH7MvhKwMcniDWNW8QTxXPmGC3WLR tNntti7ba4hiM1yfmDZkivIyQQAq4LN2w+A3wo6f8Ir36/254k/peUyX4CfCmSKWNfDUkDyIyJPF revmWBiOJYxNdNGSO29GHqDXAar+y74bmhjXQ/EuuafcCTMsmqQWGrxPFsP7uOG0WxZW3YbcZHAH G3+KvJdf/Zz8f6T5kul/2X4jtxPIkS2F2LO/+zKC0dzc2mpCKNSQADHFPKdxwNwy1eH3+nahpN3L YapYXum30IjM9nqFrPZXUQljEsfmW1wFdQysrrkDIII4IqjRX6leAdd/4SXwX4Y1prsX097o1kb6 6WLyPM1W2hFrq/7rYigpdJMh2IEyPk+Qqa66iivI/jlr39g/DXX9l0ttd6wsGg2Qe3M/2n+0pdup Wo3I6ITZJdkO5XaR8jCTYD+cdFa+i6FrXiK8Gn6Fpd9q14wVmgsbaSdoo2lWHz7hkBEUQZ1VpZCq LkbmAr3bw/8As0+NdRaCXXb7S/DlvIZ1uIjIdW1WAojeQVtbIi2cSMEB/wBNBVWLEFl2H1fTP2Yf B0EMH9q674h1G7jYm4e1aw02yuFEuUVbRobiWMbNqt/pJJ5YFcgDtm+A/wAKCSR4U2j0XXPEpA9x m8J/Wj/hQ/wo/wChV7/9BzxJ+X/H5XnfiL9mDQrmOaXwxrt/pt0Tcyx2mqrDqNg7Mpa1tEmgWGaB FbCmV/PYLg7WYHd82+Mvhd4z8C7pta0vzNN3+Wmtac/23S2I2L+8mVQ8G5nCRi5ijLsDsDAE153R XYeD/HPiPwLqB1Dw9fvbiZ7c39jKPO0/U4reQukF9bNweGdVlTbIgd/LdCxr9IfBvizTPG3h6w8Q aXNCyXUUa31rFKZX0vU1gR73S7gyJGweFjtDFFDptkTKOhbp6KK+XP2nvDsVxoWheJ4oSbvTNQbS buWK1RnfT9Ria4ge7u1G8RwTQ7IlY7Q9w+MFufiqiivsv4N/F+HxFB/wgXj24jvLu8iNjpeo6mBc xa9FcB0k0fWpbpmDzuGWOBnXFwP3bkzFPO8w+MXwbufA882v6BFPdeELmUbxlpp/D808gjjtbx2y z2zOQlvctkhiIpT5hjefwVHZGDKSrKQyspIZWByGUjoR2Ne565qyfHD4heBba1t7q2ubrRNH0jxB hba1WO4s7i51TxFeaUJJZR5EcLyvAJWLttwVLEA9V+0j4qtpNQ0fwDpMcdrp/huCG8v7a2jS3tIr y4tFTS7GC0WJFjW1tG3IYZChFxsKq0XPp/7OngldD8MS+Kr2DZqnigj7J5sOJrXQbZiLZVE0KSR/ a5d1w+yV4pYhauPmU19FUUUUVn6vqcGiaTqutXazPa6Rpt9qdzHbKklxJbafbPdzrAkhRWYqh2hn Az1KjmuS8JfE7wV408mHQ9atzqM0av8A2LfZstWEn2Y3U0CWk+PPaFFYytbNIg2kh9vNZfxo0WXX Phr4nggnMEljZjWgWnmghli0aUajcwXCQhvNDQo/lRuNvneW5I2hl5z4XeHvDvws+Hn/AAk+rXz2 smtabpWt+IL+7WZBbpNbb9O0qCxQscwG4eIBVMssrt2McUfzB8QfifN8S/EenW2oz3OieCLTU4RD aRRrPdQWkkohu9bvoYTie6EJcxxhisQzHGSWkkl9o/am1O7i0vwhpCun2K/v9X1O4QoC7XelW8Nt ZuspyQNl7NuXOCSPQV4B4d+MPxE8NzB7bxJe6nAWtzJYa7I+sWkkdsHWOCNrxmmgQhyGFtLEWwoY nauPqr4c/H3Q/F11Z6JrloPD+v3QWC3l81ZtG1K7EaARW88mJLeWeQyeTbyhxgKgnkkdVP0BRX5p fEr4ha/4217UReXt3HodvqEi6VoYa4t7G1gsnlgtLiawcgG6KO/mzSLvy7INkYWNfp/4TW9r4z+B V34Wt1h+0x2/ifQJG1G3V7OHVLyeTVdPvEC+YSsH2u3lEoTesiEqMorHxn4K+DPF+l/Ezw3f6p4X 8R6XYQDWjPfahoep2dnD5nh68iiElzcxqi73IRCWGWIAya9S/wCEc17/AIaZ/t3+xtY/sLbn+2/7 LvP7J/5J79n2f2hs8n/Xfufv/f8Al+9xWL/w1V2/4QMY/wCxnJP/AKb/AOVZerftS63MIBofhTSt OKlzcnVr+71oSg48vyRZpYeXt5znfn2xz4J4x8Za7471n+2tdkt5LvyBZ2sNlax2tvaWYuJLmGzh RAXdUaZ9rTPJIQQGc4GPuT4HfD+XwP4VNzqSbNc8SG01HUIylzFJY2qQFtN0qeGfGJYfMlaYiNSJ JGjO8Rqx9nr4T/aN8Y3WreKx4Ticx6V4ZWBpESVjHe6rfWiXMlzKiHYfJjkEMYZdyHzsHEhFfOdF fS37Rb22lN8PvBdsszJ4a8Mb0uZXBW4t7gx6TbIYwMh0/s92Yk87wMDBz8019YfDzxdrXxPtvCnh fU9SsV17wT4w8O+KYL+/nu1vtf8ADmkpPFqNvviikWS8gDxKWeRTNG+5gWimlfy34s/FLUPiDrEl vBK1v4V0y6lGjWCFlW6K5hGs3+5UZ5pVyY0dcQIxjX5jLJLy3w51GXSvHvg69iuzZBPEWlQ3Fx5g iVLG8vFs9RSWQ9Ee3kkSQn+EkV+hPxN0TW/EngXxDonh2Qx6vf2kMdsv2s2QuY472Ke7sTc5Cj7T CssB8wqjb9shWMsw+QvgJ448Rab4w0jwstzf6hoGrm4tH0nD3iae6wzX66hp0Mkii3VJN0l2yfK0 RkdkeRYyv3vRRRXzV+0v4WGoeF9O8UQRM114dvRbXsge2jX+ydWcQF5VkxJI0d0LdYljY7RLKxUj LJzf7LniAAeKPDElwAQbTxBp1qI2Vug07WLj7Qi8Y/0FArPnklQfnI+bPHHhxvCXi7xB4dKzJFpm pTR2X2ia3uJ5NLn/ANK0me4ltMIZJLaSKRwFUgsQVQgqPrb4FfDmx8K6CfH3iaK0g1W9s3v9Ourq 5iaDQ/Dc1kJ/trMR5cE08ZkeaQuSkJVCYibhD88/GD4kT/EHxEy27x/8I3oc15a6AEhaN7mKV1W4 1W4edEl3XXlI6ROqiNAq7A/mM/kdFFel/B7S01j4l+D7SSV4Vh1UaoHRVcmTQ7aTWooirEfK726o xz8oYkAniv0tooqOWWO3hknlkWKGGN5ZZZGVUjjjUySSSM3AAAOSeBX5TeI9dvPE2u6rr9+Wa71W 9mu3RpJJlhSR/wBxaRPId3lwxhYogTwiqo4FYlbfh/QtR8T61pugaVGJL/VLqO2h3CTyYg2Wlubh oldlihQNJM4ViEUtg4r7++GPwf0LwBbWl/cRQar4t8uY3OtMJTHZ/aYhDLaaRDL8sUarvTzyglkD SZKxv5Sc18QP2gvDvhmSfTPDccPijV1iUi7guom8PWjz2zSIXvbVmNzJE/lGSCDCkFkNwkqFB8va /wDGj4keIHbzfEl3pdv55nitNBP9jxwHbs8pbmzIuZI8H7s08mTyeQMeeajq2qaxObrV9T1DVLpu GudRvLi+uGGAPmmuWZzwBjmk0/U9S0m5S80rUL3TLyPhLrT7q4s7lOQflnt2VhyAeD1FdppfxY+I +jzSz2njHXJXliaJ11S6/tyEKZBIWjt9aFxGj5A/eIobGRnBIPs/hz9p/VoHSHxXoFnqFuWtUa+0 R5LG8ihUFbq4ks7tpYbiRvlZUR7dQQRkAjZ7A9x8IPjdaQwSS2N3q32QJCHzpPi3TP8ARnnMMLPh 5UtnnkZkUz2nmgn94Oa+d/iJ8Adf8Jxz6r4dln8S6FEsks6x2+3WNMiM5VBcWkJP2iNIzGXuIVB+ +zQRRpuPz7X6gfDXXP8AhI/AXhTVjPd3U02j21teXN6d13cajpoOmancSuzOXMlxBI4kY7mUhmwS QO4oor89/wBoPWTqvxK1C3H2UxaFp2m6PDLbuZDKvkHVZzcNuZRIk91LCyrjGwAjduJ8/wDB3gbx L47v3sPDtibnyPJe+vJnW3sNOinl8pZry5k4/vMIow8rKrmON9rAfYfhX4GeA/A9mmueMLmx1i6t Y1+23evSWlr4YspbiQ2q7bO7KxFW81Ig147guFeNY3IUZ/iP9pXwlpYNr4W0u88QSRNEkdxKv9ia R5DW24tb+ejXLNG+2MxtaxA4Yq+ApbwbXPj98StZ3pFqtpoVvLatay2+h2EUO7fuV7mO8vjcXUUp VsBoZ027VZQr5Y+Z6n4p8Ta1AttrHiLXdWt0kMqQanq9/fwLIw2mRYrqR1DYAG4Vg11+m+P/ABvp JtRp/i7xFbRWcwngtRq99LYiTzBMwk0+Z2gdWYZeN4yrchgQTXtnhH9pXxFp8kVt4vsoNfsiSJL+ zhh0/WIw8oYy+VFstZgiZVIhHETwTL1z9V2d34N+KHhl5YlsfEXh+9ae2miuIHD293Gm2SKSKUJN b3MauGR12OoZZI2wyOfjP4vfBq48CSf23of2q/8ACVw8SSPNia80S6kAjWG+eNVDQSucQXG0YJEU nz+W8/gtFfc37M/iN9S8J6p4dneWSTw3qKSWpMUKQRabre+4igjkjwzuLiK7kcyLkK6BWIG1PpKi ivln9qTS3m0TwprfmxrFp+qahpTwEOZZJNYtEu45Ub7u1FsWVgTkllx0avi2iitPR9Y1Lw/qdlrO j3ctjqenzie1uoSN0bgFWVlbKujqSkkbAo6EqwKkg/oJFN4e+Pfw3nTbNpxuZhBKZLeO6uPD/iTT 0ScNbvIAsyhZVHmIY2kt5mQmJmdU/P8A13RdQ8OaxqOh6rCYL/TLmS0uEKyKrbDmOeHzApaKVCss T7QGRlccEV9deBYJPhv8Btf8UyrNbarrtpdalazwWNsL60bUtmheGPMlmcebAkjpeqW4VJn2RsxI k8P+BfhseJPiNpDSMi23h9W8S3AMjxyyHS5oxYCEojbj9rkt2dW2goH5zgH9F6KKK8U+PXizXfCX gqKXQZXs7nV9Uj0ebU4/L86ytrixnuJfsblldJ5BFtjmSNvLG9g0cvlNXkP7MGgaqdT13xSTGmh/ YJvD/NwDNcasbi11Estqh+7DD1kkA5lAj3fvNm1+1Nf3Uen+DdKjmxY3l5rN/cwARsJLrTILe3sp S2N67Eu7gYBwd3IJUY+RNO1LUdIvIdQ0q/vNMvrbf5F7YXM1pdwiaMwyiK4gZXG9GZGAPKkg8E19 i6d48fxF4L8I/EvxBe2gPw+1bX7bXtMuLGKFfEuvSaC8Hh+bSZbdZyk++4ti6+THGryzTYjjt493 yj4r8V61401u513Xrn7RdzgRxxx7ktLG0Ri0FjYQEny4U3HAyWLFnctI7s1DQtVk0PW9H1uKJJ5d H1XT9VjgkLLFNJp92l2kUhjIYKxTDFTnFe4ftL2sVv8AEGzmiDb77wxpt1cMW3BpkvruyBTjgeXF GMevPevnmtHStV1DQ9RstX0q5lstR0+4S5tLmLaWilQ55RwVZSMq6OCrqSrKVJB/U3w3rcPiTw9o uv26xJHrGmWeoeTFcpdrbS3EIknsnuIgoZoJC8UnyqQykFVIIF3U9OtdX03UNJvUaSy1SxutPu41 do3e1vIGt7hEdMEHaxGQQRkHNfmB418Jal4J8Raj4f1KOXNtM7WN3LAIE1XTGlZLLU7ZVaRdkqrl lWVtjho2O9GA9g0v9pnxxaJaRajpvh7VIoI0iuJzbXllf3m1dpleW3mNujnqdlqF9FFdi37VYJ+X wHtX0PijcR+P9nDP5VT1D9qe/ktGXSvBllZ35ZStzqGtTanaBQx3K1jbW1q+SOhFwMdcGvEfHvxM 8RfEWXTpNdTTbeLS0uEs7XTLSS3gR7xla5nd7mSaVmcJGuDJtAQbVBLE/Qn7OXw6vbFp/HmtWiQL d2P2Xw3DcxRm4NtdMHudZSOVN8XmIqxW0iuGkieYkGN0Z/rGvmj9pLxtdaLoum+FdKujbXPiH7VL q7210kdyNEgXyDYywBTIIr2SRg0iugZYZIjvV5FHw9RX05qN7HpH7Mmg29tax58U+IZrPUJZJJiy vb67eagl1ChbAbbp8EJX7u0lsb/mr5jr3P4Y+MprrStY+FWryQ3Gl+LLC90zwv8Ab4Jru30nxXqR CaRveMu0Nq9ywl3RwyeXcbJQqbpXrrfjr8RfEltqC/D6y1i5S20vRrC18TX0EH9nz+INSvtPWe53 Os8zi0kgkTdAWGXeVJfNRY2r5fr9WfCWpXWseFPDOrXpRrzVPD+jajdlYxDEbm906O5nZI02hV3s doXgcAV+eK6545+F3jjVg2qXI1qz1cya4kt1eXOn+Im3PMLjUkuCj3MdxHO8scsyiUCXzFMcuGH6 X9NwG0+6ksDjJyrDPHp7U2iivPPiv4ZHivwD4i0xIDPew2Lanpgjslvbv+0dKH2yCGxiPzrLcBGt d0Z37ZWUbgxVvjb9n/XRovxJ02B3tI7fXrO/0OeW6cx7DLGL+zW2Ysq+dLc28ECBwwbeVVSzKRe/ aI8Mf2H48fVYIPKsfE9nFqatHZpa2q6lAPsWqQxvFhZJWZI7qd8Bi8+WBJ3Nt/AP4Wx+I70+L/EN nOdD0yaNtFt5R5dvrGqQzEvM4PzSW9qV+ZQAkkpCFmWOaI6f7Q3xMOo3U3gDR3U2Gn3EMuv3sFzv F7fwr5iaQot3KGK2Yq06yZb7QoUrGYCX+V6KKmhhluJYbe3iknnnkSGGGJGkllmlYJFFFGmSzMSA oAyTxX602Vnb6faWlhaRLBZ2NtBZ20CEssNtbRiGCJWPXaihc1Zoor88/j14tl8SePtQsY7jzdL8 MZ0Wxij+1xxLdxYOtzSW9w23zjc74HljRQ8cMP3ggdvE6kjjeV0iiR5JJHVI40Uu7u52qiKvJJPA A619v/DL9n7SdFhtNa8bQQ6xrTwGUaHKIbnRdMaVVYR3URBF1cRrlXLEwKzMESTYkx9C+IPxe8K+ AEe1uJTquuFW8vQtOliNzCzW32iB9VmY4tYmzEAWDSlWDpE6glfknxN8f/iDr1xdrp1+nhrS545Y IrHSooWuY7dpXMcj6vcIbj7QI2VGmt2hB2hljjJNeU6p4h1/XPK/trXdX1fyQVhGqale6h5Ks29h H9rd9oJ5OKyo5JIJElikkiljZXjkjZkkRgchldcEEdiK7ay+JvxCsLmG7g8a+JHmhOUW91a81K1O E2BZbLUWlhkAHAV4yB2r1Xw9+0t4y07y4tfsNM8SQIJfMmC/2NqczMcxZubNGtlVemBZ5Ixk5+av eNJ+Jfwp+Ktr/YOsRWsdxcyNFDonii3gt5pJ5olso59HvkZoRO5uWitzBOl0CGZEAAavMPH/AOzY 8Ym1L4fTyXBaZS3hnUJ4VZFmnkZzpmr3TRr5cSmNFiuiXKq7tcO5VD8oXVrdWNxNZ3tvPZ3dtK8F za3MUlvcQTRnbJFNDMAysDwVIBHevuX9mnXv7Q8EXmizXSzXHh/WZ1htRCEe00rVEW9tmeVFAfzL r7aQWZm42nChBX0VRRXyR+1Hr2IfC3hiK4jO+W816/tPKbzkESf2fpFx57DbtfdfLtVicrlgMLn5 T0bRtU8Q6la6PotjPqOo3soht7WBQWZicl3dyFSNB80kshVEXLOyqCR9ceA/2btNtoYdR8fTPf3b RrJ/wj9jcPb2NqXhcSRajqFsRLM67o2H2eSNEdCC88bZrq9f+N/w18C2raV4VtbTWJYmuDHpvhi3 tdP0K2mJSYmTUYkEGJt7EPaJPyrBwpIz4Vr37SHj7UpHGjrpfhu2W5aWAW1nFqV99n5Edvd3GqrL DJjgs8dtGSR0Ayp8qvvHvjfUxcLf+L/ElzFdS+bNavrWoCzZxJ5q7bJJFhVVflEVAFx8oAArka3t M8U+JtFge20bxFrukW7uJXt9M1fULCB5AMCRorSRFLD1NeveFv2iPHWhtFDrD2virT447aHy9QRb PUo4bWBolEOq2aAvI+UaaW7jndtgOQWdm+tvBvxE8G/EqwntrCWOS4ezl/tXw5q0Cfa0tZXa0mE9 vJvhuIHBXcYmkQLIiybHYpXiHxY+AMPk6j4n8BwOtwskl5feFoI4/JeEqXuZPD8cYBRlYFxZYIZS Vg2lI4H+PKK+lv2a/Fs2neKLvwlPK7WHiK2lubSLM0iw6vpkBuDJEpfy41ltVmEzeWWYxwjIC4r7 ioory/406dc6p8L/ABdb2aq80VlbajIrSxxD7LpGpw6revukIBKwwuyr1YjC5YivzXooor7z+Enj 3T/ih4YvfB3im1jutUsNKisdRSe4kk/4SDSWjFp/anmSSGdblTtF1IG4ldJkcGTZF8q/FD4fXXw8 8STabi8n0S7/ANJ0HVLqKNRfW3lq1xA0kBKGW2dxDMPkYjZL5UaSoK9u/Zf8OMZvEni+dJljihi8 PWEqz2/kStIU1PWFltvmlDxBbHy3O1CruAHIPl+AXE158SPiAXzPbXHi7xKsUXnSPqT6ZbajeiG3 iaQCNpI7OEqgICDZHwEAwP020+wtdLsLHTbCIW9jp1pbWFlb75JfJtLSFYLaLzJizttRVXLsWbGS SatUUVzfjHXLvw34U8Qa9ZWZv7rSdKu723tioeJpYYtyyXKGWEmCM5knCyB/LVtgL7QfhL4VxeKP G3xV0nV/7Vu5tTs71Nf1zVJrto5zpVjJHb3duSrKxSeN0sVgjBURyBCohVgPq7496hDY/C7X43uV t5tRm0mwsgGcPczNq0N1cW0ZQHObeGdm3YBVWGeQD+dVfUvg3xZrHxR+HvjD4d63rESaxZ6dba1Z eI9cuRHZDRNJ1K0nu4dYvFjLr5LIGN1I0jOJSWwIiW80+K3xT1H4iasUjMtn4Z0+d/7I00sQ0xGY /wC1tRA4a5kUnaMkQqfLQkmWSXyWvpf4psmv/B74S+J4pJGGnwnw5P50jPLLd/YRaXc5LJ8373S5 DkuPvDh87l+aKK/R74J+L7jxh4CsLm+eabVNIuJdB1G5nyWvJbOJJra7MrSSPIz28sPnSSEFpfMO 3GCfWq/Pn45+AdQ8K+LdR12OCWXw94m1CfUbO/LCYQ6le5u9R066ZEQRv5ple2Qg7ocYd3SbbS8G /HHxj4I0S28Pafb6HfabZy3EtoNSs7p57dLuY3M0Cy2NxBuUytJIDIrMCxG7aFVfVx+1SfLjH/CC AyBQJGHifCO+3koh08lRnJALMfc0f8NVn/oQxnP/AEM/GMen9netJ/wyqd6D/hOx5ZVvMf8A4Rn5 0cfdVY/7QwQe7Fxj0NX9O/ZZ06O6RtW8Y3t7ZgSB7fTdIg025ZjGRCyXlzPdqoD4LAwHcMgFScj1 /wAHfB/wN4Inhv8ATdPmvNXgWVI9X1ef7bexrK4fdBEix28ThcIssMCybSylsM270+ivy4+IY2+P /HCk5K+MPEqk9uNanBIrjq9f+Cngufxh4306R4HfSPD89vrOrTtFvts20vm6fp0pdGiJuZkCmJ8F olmK/cOOt/ad/wCR+0r/ALFHT/8A08X9fOddV4I8RN4T8W+H/EIkmji0zU7aW8NtDBcXD6ZKfs+q 28MVwVQvJbPLGuWXBYEOhww1/ipocPhz4heK9Lt/s626am19bRWlutrbWtrrECaxb2MNvHhUWBLh YQEAX5flAGBXn1fpJ45+J+k+GPAtv4ntp0a+8RaXBceFdPuAwuL6e+tkuIZ3to+fLtklSW4LEL0j 3CSSNSvwn+H2neCfDGlNLptpH4nu7Hz9a1F7eIaks18VuZdKa53SERW+2OIpFII3aPzdgdmNYvj3 47eEvBk91pdqs3iPX7SaS3udOsXFvZWNzDJGs0OoarIrKrbWkGy3jnZZIzHKImOR5T/w1Rcfa9// AAhEH2LyMfZ/+Ehk+1fac/637Z9j2eXjjy/Iznnf2rpNK/ai8NSxSNrXhnXNPnEmIotLnsNYheLb kvJPdvYsrZyAgjbjnf2r3bwd4v0nxxoNvr+ji4S2nmubd7a8SGO8tJraYxvFdR27yoGICypiQjYy 5wSVFnxXoaeJPDWvaA62pOraTfWVu93Clxb293NbstjeNGyscwzbJUYDcrKGUhlU18HfAPV5NL+J uixC5htrbWbfUtIvPNWHbPFLZPd2lskkwyrvdwW2zYQzHCZwxU/TXi/4Sr4p+Kvh3xTcW+nnw7ba ZBNrUXlwNNqOq6NeFrO21C2mjdJo7iOSGNy2/MMEkTmPMW7i/wBoz4jNZWyeANImZLu9jgvPENzb 3FuRFYSbvJ0SZU3SJJMQk8wJjPk+WP3kdwwHxlRRRX1p+y/4YdrrxB4wnVhFBCvh/TzmFo5Z5imo amxQ5kVolW2CtwrCRl+Yg4+xKKK5bx1NLbeCPGNzA2yaDwr4gnikwrbJItIldGCsCDggcEfhX5sw +D9dk8M3Xi+aCKx8PwSJb219fzx2v9rXr3S232HRoHPmXMigySOY02KkM2XDRla5avvv9n/wDH4Z 8LReJL2GM634ptYL1HZLeR7HRHHnadbQ3EbSHFwhS6mAZc7o0kjDwZryv42fGptWa88G+D7sjSBv ttd1q3kJbVyCVn07TpVx/on8M0q/8fH3VPkZM/yxV7T9O1DVbyKw0uwvdSvp/M8iysLWe8u5RDE0 83lW9urO21FZ2wDhQSeAa9pPwSvPDWkv4m+JOs2fhnR7f5X0zT5IdW8R392LgpFpNikbC0EtxEry RSrPKIxh5UCLIY/ELlrZ7iZrOGaC1aWQ28NxOl3cRQ7sxJPdRxwrIwXAZ1iQEjIRQcVXopyOyMGU lWUhlZSQysDkMpHQjsa+jPAX7RHiDQRb6b4tjk8SaSh2/bwyr4htUxGijz5GEd0ihXO2fbK7vlrj Cha9D8c/Czwx8UdPuvHPwzv7SfWLuZpLq2imW20zVrqNC92k0FzHG9nqEu6NmMxjRuHlVWlaatr9 mzWp7jwrrPhq+a5F94Y1mRRaXMJh+wWGqK0sdqN2G3/a4r1pFYblJHqAPo2ilGTwByeBjOc+mB16 9K/PbwV4A1T4x+L9b1+aKTSPDl1reoanrF8mH8uXULtr46NpUsq4kuMSANIVKxKRJIpLRxy+3+Lv i34M+FdtP4O8BaLZXOqWDeRcxwAQ6PYXqW/2eR9Suoz515eIY4knG7cTkSXCyxlK+R/E3jDxP4xu kvfEus3mqyR7vs8crJFZ2haKOGU2Wn2ypBB5ixR+aYo18xhufc2TXMUUV6d4G8I+HvHkkXhyHU77 QPF8lvfzWL3kUepeH9bltoHuYbMfZljuLB9i5eRvtKlVdlCtsiah4r+GPjbwZ9ok1rQ7k6dbsSdZ sFa+0gxG5FpDPJewAiASuyiNLkRSHcoKAkCuArq/CHjLXfBGrw6voV5JCyyRG7smeT7DqcEZINrq FupAkQhnCn7yE7kKuAw/Rbwv4j0P4n+DTepFmw1qyvNK1nS2uszWks0LWupabcTWpWQZR8ow8t2j dJAF3AV+evxC8H3HgTxbqnh+UTPawy/adJupVf8A03Sbol7G485oolkZRmGdok2CaOVFJC5rE0DQ L3xNqKaRpb2p1O4Q/wBn2dzcR2h1K4Eig2VtdXG2BJdheUfaJY1ZUZFZpWjjk+rP2ZrK60m9+IGl ata3Gl6tGvhWRtM1CGaz1BITHfytK1lcBJNu2WBtxXGHQ5wwz9YUUV578U/Ch8ZeBdd0iCNJNQS2 GoaTm3huJv7R01vtUNvbec6CN7kCS084OCiysSGXKH8yaKKK9X+EHxBbwB4riublh/YOriHTdcV2 umS2tmnVo9Xigts7pbU7mAMTsY2lRFDOGH038cPhdL45j0bX9AaI6zbzado8+5ruWK80jUtQWG3u f9FSYAWctw08sgQfuGldmPlRqcf9o26sdB8BeGvCemyTWMU+pWsNpYRNcmKXQ/D+nNCbaeaRmLpD LJZFVkLFmAflkzR+y/oj2vhzxDr7+eravqtvYRRvEVie20a3Z1uYJD98PLdSxNjgGPGc7gPp6vnn XP2kvBmk3Oq2FppXiHUb3T7i7tIn8rTrXTr25tJmgDpefaJJUgcruWT7MXAIJjzlR51e/tS6m5hO neD7C0A3/aBe6vc6gZQR+78kwQW3l4P3sh8+3WtXRf2pIWe0h8ReFJIosSC9v9H1ATMGwzQtbaTe xp8udisGvCR8zjJAQ/T1hqOheLNGS7sZ7HW9E1W1aNiFjubS6t549s9rd28wODtJSaCVAynKuoOR XhXhK8tfhV8Q9d8BXsbab4R8VXUWueDLy5aH7Omo3EMVvfaYtwFZyGYCCMXEwKeRH8pNwJG8X/aU 1K3vfiHDaQStI2keHtOsbtCrKsN1PPPqYVCThiYLiBiw7/L/AA18+V7X4+kXQfhz8MvB0MsPmahp 83j7WVgs4Y47qXXHZdAnku2XzWlgt2uLaQZCkKnLAR7fFKK+9P2jvCM/iDwlbeILHzZLjwncXN1L bR+YySaRqflRajLHBFE5LwtDBMWZ0RIUmZiSFA+C6K/RX4BXFvP8K/DscMyyyWkut290i5zbXDa7 c3awv7mKWJ/owr2Oud8SeEvDXi+zFl4k0ez1WBM+U0qNFd2paVJX+x39uUngLmNBJ5Mib1Gx8qSD 4Tqv7L/hS4hc6L4g13TLtrjzN18tlq1nHbncWt0toktZSclQsjXDYAO5WJyOXl/ZXmVAbfxxFLLv AZJvDrQRhNp+YSpfSEnOMLsxjJzxgzL+yqu75vHbFNwyF8MhHZc88tqBCn869L0L9n34caJcG5nt NR1+VZreaBdevEmt7dreQvtFpp8dtFMrkqJUuVlVgAAoBbd7f19yfqOh/n1HBor4J/aTvEufiJDC iOp0/wAN6bZyklSJGe6ub8NGB0AWcLg91J+nz7Wz4f0O/wDE2t6XoGmRh77VryGzgLLM0UPmt+8u rn7OkjrDCgaWZ1Q7EVmwQK+xf2hdMg0X4UeF9GtGne00jxB4e0u2kuHSSdrfT/DV/aQGeSMIpcqg 3FVAz0AHFfENFe0/F9Rq8PgLx0s1tcv4u8I2kerXcKGGW68T6AFsdelmttiKoQvDCDGoQmNtowAW 8Wr9BPg94q0rT/g1Yavq2qoLXw2mq2urTSu7NZGHU5JbKx/eAFpGgmtUgiQndvjjUbjtqp8JNDh8 WXGtfFfxJoyDW/EWsyyaB9rFncxaboFhFFaac9giRR7Jh5bwNdOgkkSJXVVEjtL3njz4neFvh7FC uszzT6ldwm4sdGsIxNf3EAl8k3L+YyxxRb9wEkzru2OIw7IwHgM/7VFwyxfZvBEELCdHnM3iB7hX tRnzYYkjs4tkhONspLAd42zxr6Z+1Lo8txINY8I6lYWnlM0Uum6pa6xcmcONkT291FYqEK7iXEpI IHyHOR7L8PvidoXxIXV/7DtNXtf7FOni5/taCyg8w6kJ/I8j7JcTk4Fu+7djt1zx6LX5m+KrSX4e /E7URY2lrF/wjniiHV9IsZJJ57VbJbpNa0SCZxIJWXyGhEg80OOQWDc19m/Gb4dXPxBsPDNtp8KR 31l4ihiutSeT59L0DUIWj1i4SyllhS4ZXjtn8v8A1h2bUKgvmr8RvFWnfB7wDYaR4aWKz1SWAaV4 Yh+y286xGAq+paxeRvtR2QO0rOyPvuJEMkbq0hH57UUUV7J8DPCM/ijx5pt0yyrpnhmWDXr6dNyK LizlEmk2gl8uRN8tyqMY3KloUmKMGUV+ilFFFfm5rvhLXPFPj/4gNpltix07xR4mu9Y1m5Lw6Ro9 imsTvPeahdhWwqRh5DHGrysqt5cbkEV5VX1H+zb4EttW1G+8aapaxXNpokqWOipMA6jXCEup79VW QEPaxGMR+ZEylpg6FZIQV9a+Mfxig8E28nh/QJIrjxddRAuxCyweHreZAyXdzGwKtcOp3W8DZAGJ ZR5ZjSb4KuLie7nnu7uea6u7qaS5ubm5keee4nncyzTzzSks7uxLO7Ekkkkkmq9e2eGvgT4y1i1f VtbFp4N0OFPtF1feIma2u4rKJ3W9ul0vh4/JWMuReNbqVKsrlcsPM/EQ8OR3q2vhhtRudPtYkjk1 TVfLiudUuxGouruCwhG22ti4Jt4HaSULzLISQkfP0UV7B4H+NfjPwULez+1LruhQmNBo+rO8xt7d DDEY9M1AEy2+2KHyoIyXgTczeQzHNfRuuaP4J/aG8OS6v4duDp/iXRybWGe+hSHULPcXlt9O1+2t nl3WlwAzwTRu4R95jYstxC3nn7Pv9q+E/iH4l8F62E0u5uNKfz9PuhCs11qmk3KPZ/Y5W+aRTaz3 UyiElJIsS8qoYfZ1FFfDHxQ0zW/id8ZLzw9oKW14ukW2n6P9sgwbPTrOCMXmp3Gq3MZIBguri4iY ff3KsKqZMKfYpdT8Afs7+HoNJjSbV/EmqQvdTrbi3XVdWuIYX+z3epuzEWdgJf3MCgOVBdo455Fn c/K3jX4seNPHQeDVtS+y6U+0HQ9JEljpLBfJf/SYt7yXOJYUmQXUsgjckxBAdo81oorrvCVj4V1a 8fSvEmo6hocl89pBpWvW4s7jTNOuZLlUm/t6xuzEzW7RliJ4rmPyWGXWRGJj7Txn8EPHHhEyXEdi fEWjq0hTU9EjluXiiBldG1DTQDPCRFH5srqskCbgvns1eO1o6Xqmo6LqFrquk3k9hqNlKJbW7tpC k0T7Sj8jOVZSUdGBV1JVgVJFfof8KvinpvxF0tkm8mx8TafCp1bSkZtsiZEY1XTRIctbOxCsu4vC 5COSGikm+Wvj18Pk8I+I11rS7aODw/4kZ5obe2imSDTNUiRTfWhLFlCzEm4hVSqgGSOONUhGfDLe JJ7iCGS4htI5poonurkTm3tkkcK0862ySSbEB3N5cbNgfKpPFe6/Crwtr/hL4z+F9J8RaXcaZfKm syiKXy5Y5YZPDV2fOtrm2Z4pkHKs0bsAwKsQysB990UVVv7K01OxvNNv4VubHUbS5sL23LvGtxaX cJguYTJCyuNyMRuRlI6g5r8q/EOg3/hnW9U0HU4zHe6VdzWk3yTJHMqHMN1b+eqMYpoyssLlRuRl YcMKxaKK3fDXiHUvCmuab4h0l40v9Mn86ESoXhmR0MVxbTqpBMcsTPHJtYHax2spwR97eL9H0b40 /DVNR0OLzLqe1l1Lwvc3kBt7y01G0nMN3p0o8xEXzWikspmMjwhsTDzPLjaucSwT4e/s8ahBf2ci Xl34YvBqMUdmlherqXi9/scC6jHMAxltTdwwSmT59kO0Y2qg8X/Zs8PnU/HNxrksdwbfw1pc8yTQ vEsS6lqqnTbWC6RwWZXt2vHXZjDRgk4G1vvCvGvGHxy8H+CteufDuo2mv3l/Zx2zXbabZ2MtvD9r t0u4Yd95cwFn8p1ZtqlfmA3btwHk97+1O+6RNO8GIqrcDyri91ss0lqrkHzLSC1GyR1x0mcIf7/W q9l+1NeoCNS8HWlwWkUq9jrMtmI4sfOGhnt597Z5GJF9Md6+l/Bvjnw348099R8PXv2gWwt0v7Ke M29/ps1zD5kcF5bv64dVkjZo3ZXEbvtYjyLxhb2Hwp+IOi/EezsLW28N+Jkm8L+L1toCi2N1dyrf w61BBBIXaSYQb5litSpEDk5muVIwv2m9ctZfC3hDTrbZdwa3qUuvWeo29wklq9pp2nCGIxbARIs6 36SRyq+ML33ZHxfXtHh6ZvD3wa8a6xBNOLvxd4k0nwVGYD9naztrCzbXL52uVbc8V3DJLaywhVGM ZLhmUeL0V9xeDPCcfjX9new0IxLJeyW2v3ekOxgR4dXs/EV5Pp5Se4VxGsjgwyuoDGJ5FDLuJr4l uba4s7i4tLu3mtbu1mltrq1uYpILi2uIJDHNBPDIAyOjAq6MAQQQQCKr19e/sqgkePDj5QfC4J7h m/tHA/HB/KvruqOqaXp2t2FzperWVvqGn3qeXc2l1GssMqqwdCQ38SsA6MMFWAZSGGa8H1f9mrwF fyXU+mXeuaG8saLbW1veQ32m2kqRqhfydRjkuZFchpGVrwfMx2lUAUcQ37KrBZNvjoM4jYxhvDOx WlA+RXf+0DhSeCwDY9DTf+GVZfsu/wD4TmP7b9n3fZ/+Ecb7L9r2f6n7Z9u3eXv+XzfJzj5tmflr tvh3qXiVfgd4j8S6hruo6pqt3pXjHU9Kvbq8ury+05dN0yTTLONJ7vcdyT2r3C7CRl8k7i2Pkm4+ JXxCu3EknjTxOpVAp+z61f2iFQ2QWitHRc5P3iM9BngV91fCHx1p/jLwhpCNfxy+INLsIbDWbOe8 a41IzWKra/2nP5wV3W6AScyAMod2j3s6PXqtUNV1XTtE0671fV7uCw02xh8+7vJ3CRRJvCIOOrM5 VI0UEuxCoCzAH8tvEeojxF4o17V7WCYDXNf1TUba3ZQ9xjU9RkuoYWWEsC/zhSEJ56Zrs/C/wa+I Pii58uPQbrRbVQjS6n4igudIs0SaCSeF4Y5o/PnD+XszbQyBSyGQorBq+7fAHgHRvh7oUek6WGuL mYrPq2rSoFudUvQu0yFQSI4U5EECsQi8kvI0kj/MP7UmmSReI/DOtGRDFf6JcaWkIB3xyaRfteSy Mem1hfIFx/dOa+XaK+g/jLY3Xi3xx4NfQtPgvtX8X+CPDmpbNKt5bePUbu7kuR9qEd226ONYI0+a dh5cKAyMAjNW1Z/C34ffD+wt9V+Lmvrc6rNZm5j8E6VM32hnlguRFBI9g/2ibcUQLcK9tbJOhjea WNgzZms/HSwF3o3/AAjXw+8MfZPDMEenaDd+K7efW9UtrCwkj/siS2kilha1ljWJHOLiZlfpKfmZ uD8R/GH4h+KLW5sNR8QSw6ddOxlsNMt7bTYmikieB7OS4tEWeSBkdg8M0zq3BYEgEeY0U5EZ2CqC zMQqqoJZmJwFUDqT2Ffpp8LfB7eCPBOkaNOqrqUkbanrBVUBGp3+JZoGMUsyMbZNlqJI32uIhIAN 2B6FX50+Iok8J/HO4n1NoYLWx+INjr8z2wV44NMvdXi16EpGoUbkt5V3IAMMCvavvTxd4jtfCHhr WfEl4vmQ6VZNOkOZF+03Uji3sbMyRpIU8+eSOHzChCFtx+UEj8vNY1e/17VL/WdTna4v9Rupbu5l YnmSVt2yMEnaiDCxoOFUBRgACsyiiuz8CeC9Q8eeI7Lw/p7/AGdZQ89/qDW8txFpunwc3F3LHHjJ 6RxKzoHkZELoGLD9LfDug6f4X0TTPD+lxmKw0y0S2hLeX50xBLzXNwYlVWllctNKyqAzsxwOlbFF FQ3Fvb3kM9rdW8Nza3MMtvc21xHHPbz28qeXNBNDLuV1dSyurAggkEEGvgP4/wDjWTxP40n0eCVX 0nwnJcabbgR7Wk1Ryi63PI7okhIliFsFLMmId8Z/eMT5r4G8ON4t8XeHvD2yRotS1GGO98meG3nT TIM3WqzQS3IKB0tkldAQ2WUAKxIU/aXx3+I8ngzQY9D0a5mtvEevwv8AZ7qzuYYrnRtMhmVbi+K/ NKjz5e3tnVVwRLIkqvCoPwDXrnws+FGp/EXUPOkMuneGbGYJqerBPnmcYc6bpQkBVrhlI3MQUiUh 3DExxSffXhzwj4a8IWrWfhvRrPSYZMec0CtJdXO2V5Yxe39yZLifYZHEfmyvsB2rtXgfFn7Rfim5 1jxv/wAI+Gxpvhe2hgijDRskuoalbx397dhkUMDsaGDY7MFMZYYLtn58r3bwX+z/AOM/FGy61dP+ ER0oh8T6pbO+qylRKgEGibo5BiREDfaXgyjiSPzBweN+JGg+FfCuuf8ACOeHb3VNUu9JjS31/Vbu 509rG41UxI1xb6ZaWUe6JYW3LKJZ5GWTMRGYi8nndFd78PfiBrHw81tNT05muLG48uLWNIeVo7bV LRCcKxAby5o9zNBOFJQkjDRvJG/6A+HNN0W+1ifx/wCGNTil0zxdpFqupW9vFFJbane2EoXS9VEz AS289vGbm1urbgFiPNRZYTu7qisbxFpja5oOs6IriIazpl7pLXBODbRalA1nPdKMNvMaO0iIcB2A Uum4uvzH8WfiZp3gnSv+FYfD2KOwks7VbHU760ysekW0sZeXT7CRvmkvJg5kubskshYnc1yzPD8e UVNC0KzRGeOSW3WRDNFFKsEskQYGRIp3SQIxGQGMbAHnaelfTMHwI8O+NdCt/EXwz8WzvbzRJC2m +KYomuLfUUnze2+o32koPszxxMuIhay7iA6ytFKjr4L4l8H+JvB90ln4l0e80qaXPkSSrHLaXRSK OaUWWoWzPBOY1mj80RSNsZtr7WyKwbe4ns54Lq1nmtrq1miubW5t5Hhnt7iGQSQzwSxkMrqwDKyn IIBBBFfqT4J8RR+LfCWheIQ0TPqmnQyXiwxTRQR6lF/ouqW8Mdxl9sdwksYJJyFzuZSGPi3xO+AO ja1a3mseC7WHSNfjiidNHthb2mh6mluhSWCK3AVba4kUL5cissLMuJFUytMnw/PBPaTz2l3BNbXV tNJb3NtcRvDPBPC5jlgnikAZHRgVZWGQcggEV6h8IPiC/wAP/FMU9w//ABIdY8jT9dRzclbe288G LVoorfcWltSWYDy3JjaVFAdwy++ftPeF1uNG0TxbbxMbnS7ttH1IxWTSM1hfq09pcXd2p/dRW86m JFdCC9zjcrYD/Gltc3NncW95Z3E1rd2k8Vza3NvI8Nxb3MEglgnhmjIZXRgGVlIIIBByK/TX4eeJ dP8AHHhrSPFiQWS6tPY/2dqrwx2/2i0vrSTF9Y5WSWSOF5R9oghlfcYnidgC2a7uiiivhn4+/DG5 0LV7rxppFpJJ4f1i48/V/LkkmbStbvJi08syOCyW907BkfcVWZmiIjUwI/zbRRRX3d+zp44Gu+GZ vCt9c79V8MFVsxJIpmutAnJ+ylFlmaST7LJut32RJHFE1svLNXnH7UuqrNrvhTRPIKtp+kX2qm58 zIlXWL0WiweX28v7CTnPO/2r6N+EulLo/wANvB1ok7TrNo0OqGRoxEVfXXbW3gCgtxE1yY1bPzbQ 2ASQPRK/OH4y+DL7wf411R5YD/ZWv3t7rGj3UVqLazaK7uDcXWnQrHmMPaPIImRTnZ5blUWRVryW iui8O+K/EnhK6a88Oaxe6VO7RmZbaUG2ujErrD9sspQ0M4QSPsEsbAEkjB5r0H/hd/i68jWLxNYe EvGkcTPJbJ4n8M6fdrZvIArtarYi2VSQMFiCefYY9Dl8T/Bz4uX7TeMNOvfAPiSaWCJdZtdTSS1v reBDDBDe6hLB9nVsN88lxaIQkcarPtGyvKPiN8K/EXw3uIDqJh1DSL2WeKy1mySZYTIjtstL6GUA wXLRKJfK3OhBYRyyeXJs6n9ob7HD440/SdPtGs7PQPCWiaNbxB1aPyIZJrq3EOCSFSOZIsNg5UnG CK8HrS0jTbjWdV0vR7Qxi71bULLTbYzv5cIuL65W1gMsnOE3MNxxwK/WcZU5UEYxg8/oRjBH9Oa+ MPiR+zvqVvdy6t4Cj/tGzu7qeSbw8729pcaUjR+aDY3N1Kqzw7w6iI7ZEHlqvnZZk+dNS8KeKNGg FzrHhvXtKtycCfUtH1CxhLbtuBLdRouc8cGvtL9nfxno9/4MsvCTXNta63oM+oRpYy3I+06lZXt9 LqyahaxSKm5VaaWF0jaQp5Yd9okQV9D1U1DULDSrWa/1S9tNOsIAnn3t/cwWdrD5kgij824uCqru dlVcnG4hRzivz58d/FHxX4i8V+INT8L6/wCJ7Dw7aPGtpBpmq6tbWcGmWrx6bDqc0MHkiIXUziX9 7GGV51iLE4z7X+zXr/iHX38YnW/EOtawlmmgC2h1S/n1GONro3nmyxy3peSMgRAbY2VWB+cEqhXw jxb4++Idn4h13w8vjbxHNFpPiLVtPglt7uTTrm4+yX0lkjP/AGcUI3Bc+UGKgngV9Bfs+fEqXXbW 78JeI9Zur7X4Z5r3R7jVLp7i61DTTCJbmzjuZgZJZLZkeXa8jP5T4QeVCwT6bpeTgAc5xwPU8AY6 9T25PWvzk+N/iTRvFHj/AFC80NoZ7KztLPSzqVvPJNBqtxaIxnvId4AVFL/Zk8rKOsQlVmEma5TQ /h5448Rm0/sfwtrNzBfLK9rfyWctnpUyxRtIzDV77yrYcKQu6YbmwoyxAP2/8JvhDa/DmOfUby8X UfEmoWn2S6ubfzY7GzsmkS4lsrOOQjzQ0saM00qKx2qAkfzbsX9pPT7u8+HkNzbwmSHSfEem398+ 9V+z2kttcaWkpViCcz3MEeFyfmzjAJHwPRXvfiexsLj4BfDXVknZ77SfEPiDSDEjhoo11fUL/ULl J16iTba2rIM/dcnnIrQ8N/BGzsdHbxP8Vtb/AOEQ0WS2SSz0+O4gi1qWWSF7tYrhbiOUJN5SFkso opLhiWVkjeMo0+q/Fj4f6Dpl54V8C/D3S9U0YamNUguvFpuNV06XVF22c2opo2oGSbD26BInN1C4 DHdEBvRuR1D48fES7txZWGoaf4d08WclhHYeH9KtLOG2tWQwxx2c9wJp4DEhCRNBKjIFUqQwDV5H c3NxeXNxeXlxPd3d1NJcXN1cyyT3NxcTOZJpp55SWd2YlmZiSSSSSar0V90/s3eEdS0Hw1quvaiJ LdfFkumy2NnLC0Un9m6ak4tdRJcg7bk3LtECgBjVJAWWVcfR9fC37TOkfY/G2matFZGGDWtAgEt4 Fcpfapp1zJb3OSxI3xWzWaEDGFKd+T9feAXkl8DeC5JGaWWTwn4bdnL+a8kkmkQEs7kkliSdxPOS Qa/Pz4r+NB468aanq0D79KtcaToZA27tKsZH8u5w8MEv+kyvJdBJ0LxiTyiSI1x5rRRWjpel6hrW o2ek6Vay3uo388dtaWsQXfLM5wPnchVUYLO7kKigsxCgmv0e+F3w9tvh34bXTS9vdazeSLea3qME QVbi5K7YbWCVwJGt7dcrEH6sXk2RmVkHpNFFFfJH7Snis6bb6Z4D0yBbKDVBL4m1owwJDDdrcanK 9tGpiYBzJeJcXVyXjy0gjfcWMmfj6v0aur+x+DHwos1lW2+3aRpMVla28Ty3EGpeKr5GuJ9huHik aBrtprmRVZWWEOUQbVSvzz1HUbzVtQvtV1Cb7Rf6leXN9eT+XFEJrq7mae4kEUCqiZZiQiKFGcAA cV1fgL4f678QdY/szSY/Ktrfy5NV1adHNjpdvIW2NMy/elk2sIIFO5yGPCJI6fe3gP4WeFfANtC2 n2SXmtiBYrzxBeJvvrmTLmQ2qOzJaxtvKeXABlFQSNIy7z5X+0z4ufT9B0zwhayQ+b4gmN9qgWW3 eaPS9LmSS0gktZEd1We6xJHOrp/x7PGN6s4HxJXp/g34Q+N/G6pc6dpy2Gluu5NY1hpbGwlGMobU BHmnBIK74YmQHhmBrofih8PPCPw2sLDSX1bW9b8ZahEL5XjitNN0S00r7U8K3M9m8c8rvIY5Io0j u+qvI5QBI5fD6K2ND1zVPDeqWetaLeS2Wo2UokhmjOevyvFKjfK6OuVdGBVlJBGK+9PC2q+HvinF 4Z8eaRFZW/jbwtPa22pQymSGSztr7dZ63YXCIHea3ktpLufS3LbROFy6f6VEfbKKK+dvGHibRPg3 4d1EWkdofiN41e81m+NkRMF1jUpJZLnVna9RiunWc8ksenwTJmQLsIdzdTj4avLy61C6uL6+uJru 9u5nuLq6uHaWaeaVt8kssj5LFickmqtFfQXgP4WeEfiZ4blfQdd1bRfF+lGEazY6qlrqOlyiWKRY LmwNrFbyLDO65yZJHhIZHSQGOV/P/Gfww8X+BCH1vTg+nvIYodZ0+T7ZpksgVTtaUBZISxbai3MU bOVbYGCk157X6B/s++K5PEXgZNOu5Y5L7wvcDSMCRTcPpfkrJpE0kSKNoC77aPruEJJJO4Vs/EL4 N+F/Hdu80UMGga+ZvPGuWNlEz3DOR56araRtELncOjs4dWwVcrvST4I8V+E9b8F61caHr9qba9hA mikQmS0v7ORisF/YXBAEkMm0gHAKsGR1WRHRYPDPiPU/CWuad4h0iSNL/TZmkiE0YmgmjliaC4tp 4yQSksbPG5UhgDlGVwGH3X8S49J+Jfwevdc0kpLFDpyeKtKlu5Xjls5NIV5NSgmSyaRDcLbC7tDE xeMSnlsgOv57V92fs7eKv+El8LNompx/atQ8D3duNNvJ0854tO1O3nt7Dybid3ZZYYxd2uUWNVtz HGMgvX0ZRRRXzb8ePhPP4ogXxZ4ZsoZNd0+3l/tiygRlvddsIUUQSwBW2yXNqiMFj2eZNGQisWjh hb4Zooor6Y/Z08fromsTeC9SkVdO8RXQn0uaR7aKO01wQeUYneTazfbEjihQB2/erGiJmVmHsP7S WoXdl8Oo7aCTy4dX8RaZp96uxW820iguNUSMFvu4ntYXBHYY6E1h/sv6bbReFPEWroJBeX3iBdOn LPmI2ulabFc2gjTHD7ry43Nzn5RgY5+m6+Mv2mPBclvqWn+ObKHNtqMUela2Y4lHlajaqf7OvJ3M hZvPgHkfLEEj8hQzFpVFfKlFXtP1HUNKvIr/AEu/vdNvoPM8i9sLqezu4hNE0E3lXFuyuu5GZGwR lSQeCa9Vi+O3xCdZINZvNI8TadPG0VxpOvaBpU2nXKt/z3jsY7d22nDAGTGQOMV3Vt8Uvh14+03T vD/xO8Mpoo0u1urXR9Z8N/bI9M0gXMDRl7XS7QmW3WNIrZIYtl3E0gBdI4xiuX+IHwZm0KzbxN4K 1BPF/gwwyzPf2dxaX91p4tXaK6e4l0/91PApVibiAYTDrKiCPe1fxZfzQfBX4UaSgRbXUNR8Zanc 7UUM9zpetS2Vs7sBliEu5FyT0wOwx4lRX6a/CfSotH+G/g20iladJdEttUMjqEZZNcLa1LCFUniN 7ho1PcDPFeYfF34F/wDCV3Vx4o8KSQW2vyxM+o6VOfKtNamjj/dT205+WC6dV8tg+I5DtdzEwkkk +SNU8A+NtGe4XU/Cmv2y2s5tprj+y7uaxM24qBDqFurwSAkHa0chDY+Ukc17V+zV4q0XRNb1zQ9U uRZ3fiVdJj0mabYlpNd2DXAawediNss32hfIDDDkFAfMaNH+36Opxxzx6dTwecA+9fEfxq+K8mse IdM0vwFrGq240RL+zudY0LVbm2j1q41OS3d7Oz/s8q00MLQLtkLlZHZti7UWSTM+CPi3xrrHxJ0K zvvEniXVtOMGsSahaX2r6nqFkII9GnEM1xFPIyALN5WxmH39ozk4r3bz/Gf/AAv3+y/7am/4RX/h Hf8AhJv7H+1f6P8AYP7O/wCEf2+Rj/Wf2j++2Z6fP7V6n4K0AeFvCfh/QFWGOXS9KtYbs2jTGB9R MYl1O5heUK5Etw0smSq/ezgdK+DfBtwnw7+LqaZfTCbTLTXtR8JatLeOmlWd7pF7PJpJvdTinMkf 2dd0d80crMnyL84ADj6Z8Tfs+eGtS1C31fwpqN74H1SK8jvPM01HurKKZJnuRdWVn58EltMshjMZ t7hIowgCRA/MOB/4VF8eQUUfEz5XcgsfGfjELGqgsryD7NnBPyjYCcnpjJG7oP7P2o6lqEeq/FPx TdeJpbdPs9vYW2o6peJJbRuskCXOt6jsuBEC0wNtDGhBKsJhkofpq3tre0t4LS0t4bW1too4Le2t 444YIIIkCQwwwxAKiIoAVVAAAAqaivnP9pbQf7R8FWGuQ23mz+HNWj8+5M2z7LperoLO6AhdwHMl 0LIYCMy9QQu+vhOivs74geNj8LfD3grR9O07TV+Ig8EaZpFzq8tilxLpWiw2gtHWC7IUTE3sDvBG 5kjUo7vH867/AI+vtQvtVu5r/U7281G/uSnn3t/czXd3OY4xEnm3NwzO2FCqMnhQAOKpUUVYtra4 vLm3s7O3nu7u6mjt7a1topJ7m4uJnEcMMEEQLO7MQqqoJJIABNfXHwU+Cmrabq1t4w8ZWSWRskWf RNFultrm4kup7cPFqeoRHzBAYA4MMLgTJOA7CIxKJPriivz/AP2jdKTT/iRNdrK0ja5oulapKjKF EDwq+iCJSPvZWzWTP+1jtXu/7TUcjeANNaMO6x+K7B5nj3PGIzpV9GHcjjbvKgE8ZI9RXwhRRXs3 w8+Cvijxw9te3MU2geGpUlc6zdwK0tzshWWGPTNOkeOSZZfMXFx8sAXeQ7yJ5bfeHhTwro3gzQ7X QNDtzb2dtueWRyj3V/dyACe/v7hFXzJpMKGfChVCogSNUReioooqvdXENnbXF3cv5dvaW8tzPJsa TZDBGZJWEacsQoJwOTX5KzTS3Es1xcSyTzzyPNNNK7SSyzSsXlllkfJZmJJYk5J5r6O/Zp0u3PiL xF4ovn0+Kw8N6H5clxetHG1jPqcpk+3xzTDZEiW1rdpNKXUqr45Vmx5F8Q/GFx448W6rr8jz/ZJZ jb6PbT7wbPRrdjHYW/ktLMsblf3s6RPsMzyuv3q0vhd8Prr4h+JYdOIu7fRLQfade1S1iR/sVttZ re3R5iEWe5dPJh+8QN8vlyJE4r9INK0vT9C02z0fSrSKy06wt47a0tYQdkUSA9WcszMTl3kZi7El nJYk1fr8zW0PVPiT8RddtfDVss8mteINb1JZZJAbTT9OuNTed7+/u4gQsMayKGdVJYkJGruyI325 8OPhH4e+HtuZlWHWfELyvJJr93ZQx3Fshje3FvpUbGQ2sZikdZdkm6Us29igjjj6P4ieIpfCfgjx Jr8EkkV3Zac6afLFDBOYdSvpV0/TJ2guf3bKlxLE8gZSNoPyt90/nX4O8C+JvHd/JYeHbAXJthDJ f3k8qW1hp0M8whWe7uJO/VhFEHldUcpG+xsfQln+yxePbwNf+Nba2u2UfaIbTQpb22icseILqa7t nkAGDloU54xxk8D4i/Z4+IOiJJcWEFh4ltIxeyk6RcFb6O2tEEsbyaffLE7yyqTsgtWnYsCgBJTf 4hc21xZ3NxZ3lvPaXdrNJb3NrcxSQXNvcQuY5oZ4JQGR1YFWVgCCCCAa9/8AgB8Rm8M64vhTU5UX QfEd2ogldGLWGvSotvay74wT5dztjgk3DCt5b7kRZN33jRXl/wAWviBD8P8AwrNdwkSa3qpn0zQo VmtFlhu3tmZtXe3uA5eC0+RnAicF2iifYJd6/m/c3NxeXFxd3dxNdXd1NLc3V1cyyT3FzcTyGSae eaQlnd2JZ3Ykkkkkk12nhL4a+M/GrRNoei3D2Ekio2r3f+h6TEnn+RNKLufAl8o5MkcAkkABwhPF e5ad+yzqklqH1bxfp9leeY4a307SbjVLURjHlt9suZ7Ryzc5XyAB2Zu3G+M/2evGHhm3m1DSZIfF enRSW6BNNtbuPXCkqASzvoqiXKJKdh8meR9pEjKq7/L6v9l/W9QXXfEPhoP5ml3GjnXvKkklP2W+ sr2309pLWMv5amaO4Czt5Zd/Kh+YKmD9f6xoula/p11o+t2FtqOnXaGOe2uRlSCCFdHX5o5F4ZJU YOrAMjBgCPhz4u/BW88H3Fxr3hm2uL7wpMzyyW8Ynurvw9kNK8V0x3M9ooX93cu2VGEmO7bJN7r+ zXqF3d/Due3uJDJDpfiTU9PsFKRr5FpJaW2qSQqyKC2Z7mZ8tlvnwDtCgfQFfNH7QPwwGuae/jbR La1j1bR7SeXxBGqrBNq2k2sQkF6ZCwRp7NEf7y75Ifl3kxRRN8PV9l+DdZHxJ+BXibwnci7uNZ8K 6ObSO3sEH2q9h02L+1fCRjjitthDvaiyaGMvNIsLOzq8ymvjSvsv9lnUbqXTfGOkM4ays77R9Rt4 xHGCl1qdvcW145kA3EMlpAApOBg4ALHP1bRRRUFxb293bz2l3BDdWt1DLbXNtcxJNb3FvMhjmhmh kDK6OrYZTkEEgjFfF/xJ/Z41HS2uNY8CLNq2nNNczTeHyQdS0u3SATAWE80m6+TcJESIKLgZiUC4 ZmcfMDoyMVYFWUlWVgQysDgqwPQjuKbRXs3wBa5X4p+HhA86xPBrS3ghZgj2w0WeRVuAOCnnCIgN xvCkfMBWx+0jqEd58RhbIqK2k+H9L0+UrKsheSSWbVAzoFGxtlyoCkkkANnDAD7xs7O30+ztbC0i WC0sba3s7aFCWSG3tolhhiVm5wqKoqzXnnxN8AWnxC8NT6WRaQazbEXOhancRzN9guw6maNngIby rlFMEoIdRlZPLd44xX58+LPAvinwTcRQeI9JmsVuAxtbpXhubG5CsyEQ3tqWj34XcYmYSBSrMgDA nkKKKK9i+G/xPuvDz2PhbxItlrfw/vL6NdS0nWbJNRttNiuLtJpNRtY2imcrBIoufswR0Y79iLNJ 5g2P2jIpV+IvnsI/IvdC0q5spYzCy3Fr+8t/OzF/00jkUFznAH8O014LXrnwO8PN4g+JGhAwvJa6 K0niG9dJooWgXTMNp82JDlx9te1RkjBJViThQzL+jlFFeVfET4Q+GfiBE9zLGmj+Id0bJ4gsrdHn mVIfIWHU7bKLcxhQgUsyyJsRUkVNyt4vH8FfjTp0Z0/R/iTHb6RaNLHp0CeJ/Fmmx/ZhIzRY0+1g eKF2GWZFkZVYkB2+8djTf2fdb1u4hvvib431HXXtVeGCzstQv9RK2+9ZYx/bGtjeiMd4eFLYdmWX ORWb8fm8P+DPB+h+AvDNtDpC6pqI1W+sdOmVDNp+mQfZ431pN/nTmeYwtFLcB97WzHcWiGO//Zz0 j+zfhxDfNJHI2vaxqepqBFteGOB10ZYJHyd4zavIp4A34xkEn53+OFldeEfixLrWmvbWc16NH8Va W1rCubW7hYW73F1DKmwzPeWktw/Dht4ZiWZgPpLXvhT4B+KGkWfiS0sZNA1LXNOt9Wt9V06KG3nk bUrZ7+JtZ05Cbed2knEly42zOVCC4VRXmd/8HfjPpiSw+H/iTd3+m2VrBFp1sPEniPR7uWKGBES0 hsQZLaER/cjU3WzYqnK/dWza/ATx3r0kdv8AED4iXOoaRa3EU8NpZ6nrWuSTMQUuDCdcWKO2cphU lEMpOTlMD5vpfw/4c0PwrpqaR4f0230vTklkn+zwmRy88wCyTzz3DPLLIQqqZJZGYKqrnCqK2qK4 b4l6CfE/gPxRo8aXMtxPpU1zZQ2xUTT3+muuqadbIHBBEk8McbDAJViAVOGH5gUV9c+GNW0jwP8A AnRPEupW2n6zqcniO/1fwlpuoRXJgh8QJc3GiQTyJGXD/ZoY7i8DMI1B2qjpP5ch+bPFPi3XvGeq S6v4gv5Ly4fiGEZjs7KDAC2thaqdkSABcgfM5y7s0jMx5miiivcvhf8ABjxD4t1HTdT1nTJ9O8Ir LDd3VxfrLay6vaIqXK2mm26sk7JdI6gXa7Y1XeyO0iBD+gFvb29pBBa2sMdta20MVvbW1vGkMFvB CgjghihjAVERQqqgAAAAAAAqavlX9qTS7mbR/COtLs+yWGpanpc4LESfadXtoru12p3XbZTBjng7 fWui8GTzTfs3XkkzyTOvgvx5AGldmIhgk1G3gjV2ydscaqiL0AUL0wK+D6KK7rwZ8OvFnjq4Eeha ZI1ksjxXOs3ayW2jWjx+WZIpr4qQ0iiWNzBEHl2tuCFckfePw5+FXh/4cW0zWLy6lrV9FHFf61dp HHM8K7ZGs7KCPcLe3Mi+aY9zszbd7uEj2em0UUUV+aHxe1Uax8SvGF0Imh8nVn0ryy/mZOhwporS 7sDiQ25kC4+XdjnGai+E2kf258R/B9iZEjCaxFqTmSPzUki0SNtZkt2TI/1i27R5PTdnkV3f7Q3j E6/4y/sO0nD6Z4Wiay2o0TxPrFxiTVpQyDdlCI7VkdjteJyMFmz4zoGh3/iTWtM0HS4xLfardxWs G5ZWjj3nMlzceSrssUKBpZnVG2orNggV+lngLwRpnw/8OwaDpzy3Lea15qN/MCj6hqcsSxXF15GW EaYRUiiXO1FG5nfe7dnXwD+0Bd3eufFOfSrezea40yw0TQ7GG0SWe5v5LyIatEFhXcWkaS9MSJGO Qq4BJJPtvwx+AWj6Hb2eteNLeHWNdkimZtFuVtrzQ9ME6BEjlgZXS7uI03ZdiYlZj5aMY0nb6R6Z 7KBz2wF7+xr8vNTuNd+JfjbULvT7G7vtV8R6pNLaaekgupba3ZtlpayXTLEvlWsASNp3VEVE3tsU HHuWkfsu6zc2gl1vxRYaTds3FpY6bLrCxxGJW/fXUk1qPMDllZI1dQACsjZ4zPEP7Mvi3Tkln8P6 ppfiOKKGFlt5VfRNUuJXlEcscNvctJa7UU798l6hYBgFLbVbwLWdC1jw7evpuu6ZfaTeoC/2e+t5 LdpI/MaETwFwFkiZ0cJLGSjYO1iOa6n4a+Orv4f+KLPWImkfTZylnrtnHFFM93pMkyvOII5mQCeP AkgYSJ8wCs3lvIrfpdYXtrqlhZalZS/aLPUbO1v7KbZJH59peQLcW03lygOu5HDAMqsO4zmrVYni XxFpvhPQtR8Q6u8y6dpkKyzi3i8+4keSVbe2t7eLIUySyukab2VQWBZlXLD8xvFninVvGWuXuv6z P5t3dyYSNBi3s7WPItrG0j/hijXgZ5Y5dy0jMzN8PeFPEni26az8OaPfarMhjEzW0WLa18xGaI3t 7KVhgDiN9hmkUMVwCTXvmh/sw+JLyES6/wCINL0UyW1vNFbWVtNrVzFLKoee1vtz2sSPFnaWhlmV mB2krhimv/sw+I7K38/w9r2na9Kkc0k1ndW0miXMjIFMENk7y3MLs/zA+dLEFwOSCdvm3wo1TUPC fxO8PRzW95bzXGrr4b1TTpXmsJQNVmGmSQ30LKW/0eZo5zC6ffiAO1gGH6QyxRzxyQzRxywyo0Us UqLJHLEw2SRyI4IYMOGUjHOCCK+T/iz8A7VrS68SeALKSO7jkmutS8MwDfBcwMPMkl8Pw43JIh3N 9jBKup2wBGjWKXm/2XtUng8S+JtEEcfk32hw6lK7BhPHPo9+lpDGnbawvZC4I6qvvX2vXmfxS+HF r8RvD4shLBZa1p7vc6JqEyExRTONs1pdNGrOLecBRIYwSrKkgV9mxvzcurW4sbq4sryGW2u7OeW2 uradDHNBcW8hhmhljbkMrAhgehGK+ov2ZfF7Wup6p4KuZESDUo5Na0ndJHG41O1jWG/t4Bt3yNNb qsv3/kFuxC5ZjXzd4j0pdB8Qa7oiTNcro2s6npa3DxiFp00++ktFneEFgpcIGK7jjOMmvW/2ddVO nfEq0tBCJBrukarpZdmK/ZxFCNbEygfeJNmI8H+8T1Ar9A6KKKK+bfiv8B7fxRcXvifwk8Gn67LF JNeaMY44tP128VlYzwzbkW2uJF3+YzKY5pNrSGJjNM/xVqWl6lot7NpurWN1p19bkLNaXsL28ybh uRzG4HysMMrDhgQykgg1nUVq6HBf3WtaRbaVJLFqtxqlhBps0EjxTxahLdJHZywSR4ZXWQqVKnII yK+uf2ptSmj0nwhpIz9nvtR1XUpOV/12l20NtBwRnpeSdx9Dxj074EwmH4V+Fg8flvIurTEFBGzi XXrpoZGI5bKFCrHnbj+HAr1ysnXdE0/xJo+paFqkInsNTtJbW4UpG7xhxmK4g85XVZYnAlifblHV XX5lzX53ePPhJ4t8By3dxeWT6hoEM4jg8Q2SK9pJDIyrBLeW6M0lqzF1jKzfJ5mVjeQbWPl1FFFd t4L8f+JfAV613oN7tgn2i+0u6U3GmaggZX23FqSMN8oUTRFJVBZQ4VmB9r+O1zpfiDwX8M/Evhew S08Lk69awxQ2sFhFp1zeNbldONlDhFZZLS7UiIGPMZKsVKlvl6tLR9MuNb1bTNGtGiS61fUbLTLZ py6wJPf3K2sLTNGrMEDOCxVSQOQD0r9XrOztdPtLXT7KBLazsreGztLePdsgtraIQ28Me/JwqKFG TkYqxRXJeMPA3hrx3p8dh4isftQthctp95FK9vfaZPcweQ89ncIeD9yRopFeJ2RDJG4VQPnP/hQ/ xN8P/wCg+C/iS1tpM2Z7mNtT8QeGV+2OxictY6QbpJB5SxZmLhjypQBQWsWvwK+IevPHZ+P/AIjX d7oMN1b3RsLXV9c1x55I3McnkrrSxQ28piaRY5/Ll2luYyMg9f4y8NeDvhL8MPEz6FplrDqGqaU3 hwahfXCtrOqS60kWn3IW9fLHbGjXptbcJEWiZ1jQBiPOP2XdBmfUvE3ih1uY7e3sINBt28ki0u5L 24TUL1VuDwZLcW9uWQZwJVLYyufrP+w9K/tz/hJfsqf25/ZP9hfb/Oud/wDZP237f9j8jzPJx537 zd5W/tu2/LWtXw7+0t4VfTvE9j4rgj/0PxHarbXjqbh2TVtKiW3DTFl8uMS2phESK+WMUrFRjc3v /wAFPiDD408J29pd3MkviLw9Bb2OsrKsxkuYgGi0/UxPPJK0xmijH2iQsGE4kJRUaMt7HRRVS0v7 G9NyLG8sr42N3LYXv2S5huRaX8Kq09ldGEt5cse4F43wy5GQO9usTxJokHiXQNZ0C5aNItX0280/ z5bZLsWslzbmO3vEtpCoZ4JCk0Y3A71UgqcEflRNDLbyzW9xFJBPBI8M0MqNHLFNExSWKWN8FWUg hgRkHivXfhL4Zs573UPHXia3YeDvBFvJqV40qosOp6vCofTNGtmmliV5TIyS+WSwZvKhkUC4XPn3 ivxHe+LvEWreJNQCrc6pdGYRLs2W1vGgt7K0Vo1TcIYUjiDlQzbdzZYknnaKK1NH0fU9f1Kz0fRr Ka/1LUJhBaWsADPI+0u7szYVERVZ5JXIREVmchVYj9Ffhn8LdF+HVjut0N34g1C0totX1WV1mYsI 0e50/TD5cZitDOpkVCu9zsMrPsQKzx/8W/DHgKCNZ5V1fVZrh7dNH0y5tnuYPIfZdTagxb9wsZBQ BwWZztVCFdk1vAPxG8PfESxu7rRDeQz6cYF1KwvrYxXFkbwyfZS06b4pFkEMjKY5CcD51QkCu8r4 f/agtlTxf4fu/PRpJ/DS27WwUiSJLXVLiVJ2boRIZmVR22H1Fet/EOcXn7O0d5NDAJLnwz4EugsM KRxW81xfac7/AGeMcRgKXRQvRTt6cV8GV6P4J+FfjLx64k0bT1t9M3Mr65qjPZ6SrKshCRSqjyTn fGYmFtFJscr5mxTuHv2i+GPgX8MbqB/E/inT/EniGG5niYywT6laaZd2cjwzK+g6Kt0IHUSKpF80 hDpvh2MrAdU37Tfw/SRoxpni2RFZ1EsenaSVcLwrxpLfI20jkbgD6gGrNl+0p8Oru7ht54PEmmQu HLX+oaXaNawFEZx5qaXdXUx3EBFMcLckZwuWHq/h7xt4T8VpGfD3iHTNTkkhknFnFcCPUo7eKf7N JLcaVcbLmJd5UBpYlzuVgSrqT1NFFQ3NtBe21xZ3SNJbXUEttcRqWDPBOhjmVXUghipIGCMda/I2 vb/D+uW3hn4J+KHtFRNd8Z+Kv+EXeYXaJOdFsNJgvrpls5Q4eNVuJraQoFINyjM4KoreMW1tc3lx b2dnbzXV3dzxW1rbW8bzXFxczyCKCCGGMFmd2IVVUEkkADJr9LPhj4Btfh94YttL22susXP+la9q NssmL2+ZmKRo8xJ8q3RhBCAqggNKY0eR8+iUVxXgbwDoHgHTJbDRYczXcwudSv5f+Pm+mG7yY2LZ IhhDFIIgxCLkktI8jv2tcx428PL4s8Ja/wCHsQmXU9MuYbM3LMsEWoRr5+mzzOiyMEjuEidiqE4H AyBS+D/CmleC9BsdA0iFEhtkRru4CFZ9Sv2jAu9RumZmYySkA43EKuI02oiqOmorzr4gfDLw38Qr NhqduLbWYbN7XS9fg3/a9PBm+0RpJCrolxCH3ZglyAHk8oxO5kH56eLvCOteCtautD1y1aG4hYm2 uQGNpqNoWxDfWMx4eJx+KnKOFkV0H3h8FPHi+NfB8EV1M0mv+Ho7fTNZ3mV5LhVRl07U3mmkld2u I0/fO7AtOkuEC7c+uyyxwRyTTSJFDFG8sssrBYoo41LvJJI/ChQCWY44yTwK/NL4reNP+E68Z6jq 8DZ0q1C6VoYKhf8AiVWbt5dwSYoZM3ErS3WyZS8fmeVuIjWvfPhN8A7Zba08SePrN5LqV4rrTvDE 4Kw28A/eRS69FjLyOcN9jYhUUYnDs7xR/WFvBBa28NrbQRW9tbRRwW9tbxpDBBBEgjjhhhiwqIi4 CqqgADgYqSivONJ+HFhovxE1nx5p90tuuu6NJYX2jJaRJCuoS3cFzcajFcQlceb9mV5Y3jZmld5C /wAwUej0cEYPTuOowcg8EHGM+/XBrkvCPg6w8GRa7Z6U5Ww1jxFeeIYLIQxQxaa1/aW8E2n2qwYQ wo8BMICLtQrHglN7dbRX53/G74fHwR4qe6soo08P+I5Lu/0pYvsyJZzI6vqOlpbwBfLSBpEMA2Bf KdEDOySEVvgb4nPhn4iaPujMtv4gK+GbnYm+eP8AtW5iFlLCS6Bdt0lv5jNuxF5m1S+3HmWsaZca Lq2qaNdmM3ek6je6ZdNE2+I3FhcvazmN+6lkODX1l+yvaXCWvjW+eFxa3NxoNrBcEfJJcWcd3LdR KfVFnhZv94V9aUUUAZ9STj5cZ6noMfl1zmvMtd+Mfw20BHM3ijT9Qn+zTXENtojPrT3DRKStstxp we3ilkYBUWeWMEkFiFyw4uw/aT+Hl5dRW9xD4j0qJzhr6/021ktYf9qRNMubmYj/AHIWqlr95+z9 8Upbj7Zrul2WrJEsja8DceFb8ok0UX/H7rkMMF22xFjVJ0mZIyxjVDlh4T43+Ani3wrby6ppTxeK 9CihFw95psZi1C2h2w7prnSS7syF5G2NayT4jRpZREvA8Lr6N/ZiCHx9qxZFdh4R1AxsVVij/wBs WA3LnoxXcuR2J7Zqp8R7GDVP2hP7Muw622o+I/A9jceW+yQW93p2n28zRuQ207WJVtp9cV97VWvr 210ywvdTvpfIstOs7q/vJ9kkogtLKFrm5maOFWc7Y1YkKpJ6AE9fn/Rf2j/CmqeKV0SewudJ0Odz DZeJNQuo1Q3JVfL/ALQsFQi2gkfegnNw4T5HlWNDI0XtYm8MeMdNubNbjQ/E+kzeWt3DFPYavZMf NZ4RKsRkQESRlkOchk3KQV4+F/jV8K08AanBqejeY/hjW5p1tIZPOlk0a8QCVtLmu3yHjZSXtXd/ NZVdXDGIyyeG0UUV9EaBav8AFf4Zv4Y87zfGfw5Fzf8AhyOaeZpNV8OXir9o0yGMySPJIjxLBGRA qR7bOIMqySMPnevtH9l7QoI9F8SeJSY3urzU4dDiDW0YmtbfTrVL+ZobwnftuHuUEkQCrmFCSxxs +p6Cfp09xjB556dKp6fqVhq1nFf6Xe2eo2Fx5nkXthcw3drL5MrQS+VcQMyNtdWQ4JwwI7EVcoqn qWoWekafearqU6Wlhp1rPeXlw25lhggj82V9sYZmwM4VVLE8AFjg/nN4l1bWPjF8R0WwR2bVb6PR /D8EltIv9n6LHO7281/HZ/aXURRtJd3rqZAn71l/dqAv6LaVptto+l6bpFkHFnpVhaabaiVt8gtr KBbaASOPvNtQZPGTk18/ftLeGv7S8I6f4jiEhm8M32ydfNjWL+zdaaO1uJDEVLPILlLQJtcBVZyV bgjnv2bvH6y20vw91CQLNbC71Hw7I5t41lt2k+06lpSr8jvKkjSXSffJQzZKJEoP1jRRVAappp1N tFF5bf2ulhHqjaaZVF3/AGdLO9ot8kJwWjEqsjOPukgNjcu6/RX5i/E/w/D4Y8feKNGtvJFrBqRu rSKCLyYbe11WFNVtbOOIEgCFJlhBGAduQAOBU8A+Dbzx34n0/wAP2rNBFMz3Go33lySR2Gm2w33V y+xWAZvlih34UyvGjMobI6H4t+KrTxB4kj0zRnx4V8H2cHhnw3AlxJcwG001Ftpr2ORpplkErJtj nVgZII4C43AmvK6KKK+7fg/8FNL8PWGl+KPE1mL3xTN9m1Syt7kTJB4dDReZaxfY5Qu68QnfK8yn ypAohVWj82T2DxV418N+C9PuL/XdSt7cwW4uItOjlgk1W/EjbIotP0+R1aRnOArfKg5Z2VFZl4n4 ffGvwx4+uzpEcV1o2uMsj22n35jkj1COPzJJDYXkB2s6RIJJo5EQ/MdnmKjuPYa+cv2nRjwFpPBy PF9iODwM6Nf5zU/wRLeKPg3c+HibVRE/iXw2jMk7oF1NWvy14mQWIN6dwjIHl7R97Jr4NrpvDXg/ xN4wumtPDejXmqyxbftEkKpHaWnmRSSxfbb+4KQQ+YIpBF5sq72UquW4P0Ppfwp+G3w/EN78VvFm m3eqo6y/8I9YXFzLapE7OlvJLaWkf9oXCEqr7/JijBBRhIoy3o91+0X8M9HePTNLtdbv9Os7e1t7 WfR9ItbTTUt4oFSO2tbfU5rSVFhUCMKYFUBQFyuDUJ/ad+H/ABt0vxkTkjLadoq4XHHTUTXp2g/F D4f+JZlttI8VaZNdSXMVpBa3bTaTeXdxO22CKxtNWSCSYucBREjckD73B7yiiivzS+MGlrpHxL8Y Wiusgl1b+1NykkBtbto9ZdDu7qbgqe2RxxW38F9at/C+p+MPFVzBBIug+CNSuLN7m2kmiTWLrU7O x0uBZIlZonuJJDb71xhHkyypuI8hubie7nnu7uaW5urmaS4uZ55HlnnnmcvNNNNISzOzEszMSSTk 19u/s7fD9dE0RvGmoxyLq3iG2eHTo3NxH9k0EzLKrPA6oC93JEs6uN48kRGNh5kgP0nRXDWHw/0W 08ba749nQXuuat9kisnmjAi0W1ttKh0yVLJeczTeUxluDghG8pQqmQy9zRXlfwv+FulfDuzvGULe a5qFxeRXOruwkY6ZHeu2l2duCieSGgEUlzGM7p92XdEh2eqUVz/ibwroHi/TX0nxDp0OoWbOJY9x aO4tplOVuLS6hKyRPxglG5XKMCjMp/P/AOKfwr1P4c6kJEMuoeGdQmZdJ1Yqu+OTBk/svVPLAVLl FBKkAJMoLoFKyRRe2/s2ePmniufAGpTRA2sVxqXhxn+zws8LTmfVdMUsytK4ZzdRKsbNs+0FmCRo B9Z18O/tF+Pf7Z1xPBenzRvpnh64W41KSM20qXOvG3ZDGs8RcgWkcrwOmVYStMkikxoaxPg/8Grj xzIuu66txZeEreVkjK5huteuImKPb2Tn7lujAie4AOWBijO/zHh+6tG0bSvD+m22kaLY2+nadZoI re2tk2ooA+aSR2JeR2OWeR2Lux3OxYk1p0V5X4v+F2m+JfFXhLxdaNDpusaJrum3+q3QT/kK6Zpf +lQ28sKKPMuBNFBDHMzrsiMm7zNkUdeqUVw9l4B0bTPHN34501fsV7quj3mmavZxRqtrfXVzfW94 urLgjy5v3DJPhSJSyyHa4kMvcUV8hftJfD5UaL4g6ZDKzSvDZeKMzPJGpWKKx0XUIoGUiMbUFtP+ 8Az5G2PcZHb5c0DWrzw7rWl69p7D7ZpN9b38CuZVjla3lDtb3HkMjGKUAxyqHG5GZc813vxpe2uf iHq2q6eq/wBl65ZaBrWl3CQPbRX1lf6DbSC+jikVG/eSCQuXUNv3bxuzXQfs66UdQ+JVpdiYRjQ9 J1bVHQgEziaAaIIUJIwQbwSZweFIxzkfoHRRRXFeIfiR4F8LmSPXPE+l21xDcJbTWMErahqcMssT TqJ9N00Szou1cl3jCglQWyyhvMP+Glfh59r+zfZvE3k+f5X9of2dZfZNm/b9q2favP8ALx82PI34 /gzxV/U/HvwK+ISW+ja5qmkXxmRjbSavYapo0mnsSl3PHF4gu4bdbQt5KrIUukWTAjy4bafDvFnw Am+xLrvw01eLxjosoYrbC7sJ79VgQQzSWmo2jLbXn75JwyIsbphY1WVtzV863NtcWc81pd281rdW 0skFxbXMbwXFvNGxSSGeGUBlZSCGVgCCCCAa6f4fZ/4T3wQQSD/wl/hvBHUH+2YOa+i/2qZIi3gW MSxmZU8SPJAGUyxxSfYFhldM7grlXCkjkq2Ohx9H/D458BeCPu5HhDw1wqgcDRoPT8zXX187eJv2 jvC2ha0uk6Zpt94ht7a9a11bVLa5gtbaJI3RJpdGV1f7YVzMPmaCNioKSPHIJB7Vofizw14kVX0H XtK1VzbR3jQ2N9BLeW9vKgkR7uyDedCRkbllRWU5DAMCK+YPjh8GtO0/Tn8YeDNLe1W1aR/EGj2E bPaJZt5k8mt21uXzCkHCTQwJ5axYkCxrFKz/ACLRRRXuHwm1aw1m11f4VeIZLeLSPFvm3Gh3k0UQ bSPF6wLHYXayh4XfzfLjRYvN+d0SFQBNJu8m13RdQ8OaxqOh6rCYL/TLmS0uEKyKrbDmOeHzApaK VCssT7QGRlccEV7T+zhoL6n4+OrtHci28N6XeXonijJtvt9+n9l21pczFcKXiluJY1yCxiJGVVq+ +KKhjubW4luYoLq2mms5UhvIIbiGWWymkhS4jiu4kJaNmjdXVXALKQwGCDU1FFfBHx7+JEPjDXIN B0W7jufDvh+SRvtVtLObbV9WljEdxdkbhFIluMwW0ojP3pnSR4pUr6q+D/hRvB/gLRrG5tjbanfI 2taurC5jmF/qIDpDcwXJJjlgt1gt5EVVG6MnaWLE+m0VxnxB8IW/jjwnq3h+RYRdT25n0q5l8sCz 1e2XzbC48+SKZo0Zh5M7RJvMLyopBbNfnNpWseJvh34lnmsJ5NJ13Sbi70y+hBiuImaKXyLzT7uM F4po96cj5huVXQhlRx9f+E/2kfCOpWsMXiqO68O6lHb7rm4jtLi/0WedGWMrZmzE1yhkyZAksW1A CpldsF/abbxl4QvTKtj4r8NXhgXfP9l13Srjyk3iNZH8mZsKWIUEnBJABzXHeMfjH4H8JadPNHrO n67qgS4js9H0e9hvZ57uBkjMN5cWfmR2iBnBd58EqJPKWR0KH5A+FfxB1fR/iRband3rTQeL9ZW2 8TRtNb6fZ3cms3jAancKI/JjNrPOblSqJhQ8avGkjV+ilFfnHqvhDVfGPxg8UeHtLUzzXfi/XZrq 7i23EGm2D6u73eoXb7lAECuA6FgWkxEuZGVTufFLxlodtpWnfDHwDcXX/CK6AZV1e+W7SSLxLqQm W43ySRIDNHDMHlLhhDJKwaOIRwQO3g9FFWLa2uby4t7Ozt5rq6uZo7e3traN57i4nlYRxwwwxgsz MThVUEnoAa+q9C0bwx8D9GfUfFuqNb/EnxBpNwmkQadZW+t3PhW2uwbRb2C1mdLeR0fLTyyyqsvl yQW+9FlaXV8NeEPhr45u4LzxN8V7/wCIWpDVLq3stM1G/l8NJMLiNJmtLLQNRf7cFZ23q9nLHG2A iqPLcV6NrXwC+HGo6TLp+naQdEuxHILHVbW81C6ubWZnEoknjvJ2W4QkBWSU52MRG0bEMuR8Jvgz qXw88S6vrd7rVjqVvNpsukadFaW1xFPNBPeQ3cl5erKwWF18gIsKNMGDE712gN9A18jftV/6vwD/ AL/iv/0HTK63xym39mywHJP/AAiHw9b2w1xpjgcema+b/BGi+GdG0iT4gePbWa90xJ5bTwn4YGYW 8X6tbjFzPJKSD9gs2KCeQIYzJ+7Ysym3ny/GnxQ8S+MQ1g840bwxCBBp3hbSQlppdpYxeX9ktbhb dY/tPleTEymUbUbJhSJTsHm9FFFepeG/jJ8Q/DUimDxDdarbBlL2GvvJq9tIqxmOONZblvPhVc52 280YJAznv9G+DP2ktH1i4ttN8UaPdaNeXAtoY7/S1udYsbm8aFvNB0+FDdwiWUJHbxRLckmQB3UK XP0zRX5kfFHwvP4S8deIdMktY7S0mv7jUtHSCKWOzbR9Rma5sVszKqBlhUm2coCqyxugZthNchPq l1c6bp+kv5S2OmTX9zbxpDGjtdaj5QvLmaZRvd2SCCMbmwqxqFA+Yn6e/Zy+HQu55PH+r2yvbWsk 9l4bhmiuEMl8hCXWtxbgsckcWXtoT+8XzfNJCSQK1fZFFFFFZGu6/o3hnTptX13ULbTLCDhp7hiP Mk2FxBBEgaSWRgpKxRKzMAQFzmvlXxJ+1DcGR4vCHhyJIllhKX/iORpZJoTB+/jbS9NkQRMJDhH+ 2SAquSgL4Tgrv9o34j3E/nQvodhHsA+yWmll4N3A8wtfyzy7uP8Anpjnp0xuaT+074vtprcazomg 6taRJKLkWy3ml6hdOY3EUn2vzJ4UIcqWAtCGUEAKW3j6X8B/Ffwn4/j8rTrv+ztXQIJND1N4Ib52 MTSvJYqGIuY18tyzREsigGRE3qDc+I/gLTviB4cutNuYI11S2huZ/D9+z/Z3sdTaE+SslwqSN9ml YIt0mxtycgCRY2T4f+Fniu5+HPj6EaoHs7SW4m8PeJLab5TaRtceQ80ynIDWs6LI5ALbVdR9419O /tEeM38PeEo9AspfL1HxW89rK4DZj0SBFOp7WUjBmLxQYZSCjS4wRkeUfs7fDk6tqR8davAw07Rp zHocM9vBJb6lqmxkmvP3+47bLKtE6oP3+1klVoHU/Y+saxpfh/TLvWNYvYbDTbCPz7q7nJ2xqDhV VUBZ3ZiEjjQFnYqqKWIB+W/F/wC04kU7WvgnRorpIpSratr6zJBcIjyIwtNKtJI5AjgRSRyzTqwB KvADzXmtz+0b8SZ7iSeOfRbON9u20ttJRreLbw3ltdvLKd3ffKw9MVvab+074wt57c6ponh7UrRB J9oS1S/069nyreUUunmuIk2sVz/op3KNuATvr6O8AfGHwn4+MVlbSyaVr7RszaFqG3zpfJt1nuX0 27QeVcxqS+0ZSUrGztCiDJ9UoooorkPHng+y8c+F9S8O3hSF7lEn0+9MMU0un6jbt5lrdw+YpIzg xzbCrtE0kasofNfmJqOn3mk6hfaXfw/Z7/S7y5sL2ESRS+Td2cxt7iPzYGZG2upG5GIOMgkc1LrG pz63q+qaxdJFHcatqN9qdzHAHWFJ7+6a6mWESFm2hnIUMxOOpNfoD8BvDc3hz4daY1ysqXHiCebx JJE8lvIscOoQxxaeYmgLDElpDbzFWJdWcq20gqPZK4Dxv8TfCXw/jjXXLyV9QuIvtNppGnw/adRu YBOIGm2MyRxJkttaeWMPskCb2UrXzD4q/aY8S38lzb+FdOstCsiBHb395Gupaz+7ud63KpJ/okXm RBVeFoZtpLFZWO1l8H1/xb4m8UzGfxDrupasxuJblIbq5drS3ln/ANY1lYKRDAD0CQxqoHAAHFc5 RRXX+F/HfivwdKsnh7Wr2xiEzzyWBlM+mXEkirHI9xps2YWZkRVMmzeABtYYGPU76Xwt8Y7ZpbCy 0vwZ8ToTHssFnhs9E8ezXPz3Sw3EqxJBfyXLOYVncu/mIkkswJltrX7MY/4r7Vh/1KOoDH/cYsKy /EOpPqv7REF0/k7oviF4a079xv2bNHv7XSI8+Zzv2wDzO2/djjFfoBXH+P8AwqfGvhHVvDCXy6c+ orZFLxrc3SRNZajFqChoQ8eQ5i2Eh/lB3AHG0+T+Av2ePD/hq7Gp+JLiDxZepEBBp9zp8S6LbSSo FmeW0uGl+1MvKxtKAgBLeV5gRkteNPhb8ErG3u7nXRYeELi+FzeRXdnrUmm3LfZXW5u00bRriSS3 c4ITyLezbhlWNAzJjzLw74y8Cy22sfDfxV8QPE3jHQPE8lhb2evalpj6Rp+hzIvmxyDUtTvJrtEE yWu0TW4t4pI97L5LysfFPHPw413wRLHcXATU/Dl7Iv8AYviewKTaXqcE8P2q0PmRM4ileLLiJ2+b a5iaSNfMPntFFdH4S8S33hDxHpPiPTwr3Ol3IkMLbNlzbSIbe9tGMiuFE0LyRFwpZd25cMFI9d+L PhzRNesY/i34JnkudE1y8EfiTTvs6pcaBrUirvlvUg3CMzOR5/mHHnOkkcksdzHt+mvgOT/wqjwp yeP7cxnkY/4SS9OB7Zz+tevV83ftKeLNT0Tw3o+gae81qvimfUF1C7hnWNn07TIYVudLKBS5S4a5 jMjLInyxmNg6SuB5n8D/AIxWPhe3/wCER8UymDRXmmuNK1bbLKul3Fwd81jdQxbj9nlfc6yIuUkZ t4KOWj+s/wDhPfAxjaUeM/CZhV1jaUeI9HMayOCyxtIJsAkAkDPODjoa43xB8c/ht4fFxH/bo1m8 gWAiz0CF9SM4nKH/AEfURtsiUVt0gN0CNrKf3gCn5B+I/wAY/EfxAZ7Ig6L4cJgZdCtbjzxPJD+8 87Ur4JG058z50TYsa7UOwuvmN7J+zd8PmiWb4gapbofOjlsvDAMsTlU8yS11bUng2FkYlfs8B8wE r5+5CjRufraquo6faarp99pd/F59jqVlc2N5BveMzWl5A1vcxeZEwdSyMw3IwI/hIIBH5l+NvCup /DnxhdaR9puEmsJ4NQ0XVrf7Tayz2khFxp+oW021GWVCNkjREhJ45FR2Chq+i/Av7S1qbZLHx9aT JdrLZ28Gt6PZq9vLAYhFc3msWTS7kkVl812s43Dh2WOCPYBJ7/pfxH8BazDbT6d4u0CQ3Ku0NvPq NtY358p2V/M02/aK4jxsYgPEMr8wBVgai174l+BvD1ldXt94k0eZ7SASjTtP1GyvdWumf5Y4rTT4 X8xmdiFBYBByzsqBmHwf4o+Jerav8RX8eaZPcWslhexf2BDO0kZt9JsiY7ayuoYZWAW4jLteQxyl HaWUAlXr9FNB1Qa5oWi62IGthrGkaZqq27t5jwJqNkl2sXmYXdt34ztGcZrVr4Y/aRs5Lj4j6Lb2 Nq015qHhnSo44LS333V7dzaxe2sCKkI3SyttjjTqxwqDgAVc1680z4M+B7zwPpd7JdfEPxZa2kvi m8tjb+XoNrLAC2nbx5g3CGSWK3APmESyXe6ENbxn5iooor6N+H3gOw8FRQ/Er4nyzaFbaROt54a8 OTK1trur6rZTK1vcfYJCkuI5NjRQfKWP72Zo7ZCZetjufAnxJ1fULnxJ8aNa/sjUM6kngq+jfwhY aYkd6n2HTri7vZZdPuXgRhG32dfNkOZhJ8rmvaI/gf8ACuOK5hTwlbtHcrGJGfU9cmkVEk85TbXE 100kXIALROpYfKxKkg+T6V+zhe6F420TWrDxHaz+H9K1ez1jbd20y6yhsNQ+2W2nCKH9xKGVI0e5 8yLkswg4Ct9XV4N+0d/yTeX/ALDelfzkrN/Zd/5EbVB/1ON5/wCmjT6+TfAnhK08TXt9c61qg0Lw r4ftF1PxHrDRyO0VsZ1ht9NsSqOpvLpiUt43BztdkWVlET9h4i+MV+LUaB8O7JfAHheDCImkmODX NSMLRJb6hqOqwASxztHBH5hhlMjZdZZ7hWBrxSiiiuy8PfEHxr4WECaF4k1WytrZZVhsGuDd6XEJ 5DJLt0q+EltkszPuMWQxLAgkmvobw3+1DKGWLxf4bjdWllZr/wAOStGYofJHkRDSdSdt7+YGLy/b UG0jCZU7/rDSNWsdc02y1fTJZptP1CFLmylmtLyxee3cny51t76OOQK+N0bMgDKQy5RgW0K+Gv2l /DX9m+LNO8SQqgt/Elh5VyRJM8h1TRlS1lkdWGxEa2e1VArcskhKjq3g9pr2o2Wh6x4ftpfK0/Xr vR7vUwjSpJc/2ILk2dtIUYK0O+5Mro6nMkcTAgpz6B8G/AEfj7xZHb38M0nh/SITqGtmN5rcTJzH Y6cLmJHCtPLgspZGaFJzHIrqpr9HevuT9R0P8+o4NFFFFRXFxBawT3V3PDa21tFJc3NzcSJBBBBE hlmnmmlIVUVQWd2OAATkAV8zeL/2mND09ntPB2mya9NskH9q3/n6dpccjRRyQNBaOoubhQzOkySL bkFPkaRWDDyW8/aT+ItyIvJj8PadsEm/7Fplw/nliCpl/tCecZXGF2bRz8wY4w6z/aU+IlsrpNB4 c1FmdWWS8026R4wBgon9n3MCkHqdyk+hAr6E8DfHvwl4vurfTL6OXwxrNy7RwW2oXEU+m3EpZzDB aawqxgyFFTCzwxFpGEcfmNtz7Dq2kaZrunXmj6xZw6hpl/CYLuznDGORCQ4IZCroysA6SRlWRgGR gyg1+cWt6Tr3we+IEMcU4lvNDvLTVNKvvLvbW01jTpPnj3qjRO0MqeZa3kccpXImhEjAFj9y+I/i Vo+lfDt/H1hLDPFfafDJoNtO9rI9zqt8vlWmn3MMFwAzwS7vt0MM5eNIZ8ZaM18W/CjwRdfEzxm8 mrvcXel2cp1rxNe3T3zyaiZrncLCW/i+b7ReyFyzPNG5jWeRHLpg/ogBY6TYgf6Jp2mabaYA/dWd jYWFnDgY+7HFFFGvqFVR2Ar538b/ALR+g6LNdaZ4Vsh4jvIDcQHUpJ/J0OK4QFEkt3jDPeIrj5vL MaOvzRzMGDV4zd/tJfEa6aNoV8P6eI1KutnpcrrKS2d8n2+ac5HT5SB7ZqS0/aU+IdrGyT23hvUH Mm8TXem3aSKu0DygLC5hQrxn5kLc/exgV7l4I/aG8L+JbmPTdftz4V1CUyCK4ubuOfQ5lREKq+os IjBI5MhCyxCMBR++Z3Va+g6KKKKr3dpb39rc2N7BHc2d1bzW11bTIHiuLeaMwzQyp0KsrEMD1zjB r8x/iJ4Nn8C+LdU0CQTNZxy/atIupjve70e5YtYzNKI4leRQDDOyIE81JAvArn9U1vUNZh0aG/ma caDpCaHYyOzvKNPhv7i/t4XdySRGbhoox0WNUQABRX1R+y94adV8ReLbi3ZVlSHQtMuDIw3xq4vt YAh+6V3C0CyEHkOoPDCvrisPxF4l0Hwnpr6v4i1K30vT0ligE8yzSPLPO2I4Le1tleWVyMuUijZg qs5+RWYfL3iP9qGTIj8IeG0CrLE/27xJIz+ZF5bedAdK0uVdjF9hWUXhGAQUywK/PniP4j+OfFcb w674l1K7tJII7eaxhePT9NuI4p/tcf2rTNNWG3ldZCG8ySNn4QbsIgHD0UVs6Jr+t+G75NS0DU73 Sr5QiNNZzPF50KzpcC2uoh8k0LPGjPDKrRtgblI4r2uHx94b+KK2mg/E2ystL102h0zRviNYFrT7 BMWie0XXtODLC8LzCZpZC6wx+afLjtt0lwnEaH4d1Lwp8WvDPh/VlhF/pvjXwxHKbeYTW80cuqW1 zbXMEgwTHLE6SJuVWAYBlVgyj0r9p+7nfxjoVgzg2tr4Zju4UCr8s97qtzDcvvxuO5beIYJwMcYy c/WXw+/5ELwR/wBih4a/9M0Ndh0IPBxjgjIPPGR3H86+VPDX7MOnWt+9x4p16XV7KCdvsunaZbtp y3kSSxvFJqV47vIiyKJY5beABhlWS5BBWvT/ABL8MPg8qjVfEOg+HtFt0jjsxcrqEvhbTwx3tEGj 0+e1t3lOSdzKXYAAkgADwWz8T+A/hz4gFppvxE8U+L/ByRarpN34KTSodY0dILhCt1G99qVzbWUk Uly7zpLY2rB13IXZJGaXi/iJ8L4rCBPGXw+d/EXgPU0kvFksBNeT+HtkbXE9tqIw0ot41DYmmAeL BiudsgV5vEKKKsW9xcWdxBeWc81pd2k0VzbXNtLJBcW1xBIJYLi3niIZHRgGR1IIIBBzX0nr32D4 3eEItf0uOf8A4Wf4R0u2tta0ZJInk8Q6RBJm41DTbRQgbEkrzqsKh0Zmtikpe1c9V+yxbqtp40uf OjaSW50K3NsC3nQrbxXcizScY2SGRguD1jbOOM/WdeefFXxZc+DPA2s61p8scWqAW1lpbyw+cq3t 7cLb+aEZHjLQxmSdVlXYxQKwO7afjH4QfE9vA/ii/u9cmu7vR/EYA16cKt5fC+jkee01eR5j5spW SWUTKJAWWRnxI6op+4LP4ieAr+3intvGPhlkmtxeLHLrNha3McPk+cz3FpcuksRVMmRZUUodwcAg gZWr/F34baKIDd+MNHn+0+cI/wCyZpNdZTCF3/aBoi3HlZ3jZ5u3fztJ2sB8u/E74/XXiywm0Dwr a3uiaRc7k1C+upYl1bVLSS3RWsDBbF0tYi5kWUJPI0yBAWjQyRPznwR+HM/jTxLb6nf2jN4X0G5i utQlmihe11C9gKz2ui7LhXSYOSrXSbCBDlWKGWMn9C6K84134r+CfDniPTvC2p6rGmoX8my4njMU lhohk4tRrt2XAg81sADB2AiSbyoirn0O3nhuoILq1miuba5iiuba4gkSWC4tp4xLBcQTRko8bqwZ GUkEHINeQfE/4N6J8QI59StiuleLEtVittSXItL97cAW8GtQqpLrsBjE8YEkYKk+akYir4W8XeCv EngjUG03xDp8lszPMtnepul0/UY4WAafT7sAK67WRipw6BlEiIxwOTor334EfDm98TeJLPxLeC9s tD8NXlrqcF1HBtXU9YsrpZ7Swt55cDYjJ5ly6ByoCx4VpVdfvv3Jx6kn+deeeJvit4C8J/aI9T8R Wct9bm9ibStLb+1NR+2WK/vbGaCz3rbylv3afa2iXdwzKFYj4g8S/EgXEvi628H2VzoGneMtTvL/ AMQXd3ei81rV0n1C4u47NpYVSK0tds5U20Ks5y6S3M8b7a47w54Q8TeLrg2vhzRb3VZFO2aSCMJZ 27eU8qC7v5ykEJZUbZ5si7j8q5YgV61p37N/xFvbQXFzJ4d0iYzNEbHUdUmlugqjImZ9JguoNhzg ATZ45UcZu/8ADMfjz/oMeD//AAYaz/8AIFbGn/sueIJDCdU8U6NZgvKJ/sFpfakY0WPMLRfaPsm8 s/ysCVCjkFj8tO8W6tY/BITaP8PvDGsWOrXhksLv4geJ7F5zfwxML2Sz0IzxpbS7GkiWV0gSI+Wp aKYmOZfmG5ubm8uLi8vLia6urmaS4uLm5kee4uJ5WMkk000hLMzE5ZmJJ6kmq9eg+E/ij438GCCD RdbuDp0EiMNGvsX2lGMXDXMtvFa3GTAsru5lNq0TsWJ3bsEfWHwn+N2oeP8AV4vDmpeHYra+TTb6 +uNV0y4nax/cXCrEH06dXaCMpIkZka5kzJjAHmAJ9D18VftR6lJL4g8L6SWTy7HRbrUkjEWGV9Vv fs0jNNn5gws12rj5cE5O7juvH19Fpv7OGg2dzLLPLrPh/wAC2VnI4iBSYpa64Im24GyOC3kjQgZw BuySzV8Uy3FxPHbRTTzTRWcJtrRJZXkS0t3uJLtre2RiQiGWWWUqoALuzYyzEwUUUUVas7O61C6t 7Gxt5ru9u5kt7W1t0aWaeaVtkcUUaZLFicACvvT4OfBuDwPBFr+vJDc+LrmBgqK6TW/h63njMctr aSISr3DqxS4uFJABaKImMu83vVFeL/Gf4Yf8J9okV3pMNqvinSdzWEsmYn1Kx2M0+ivcbgi7nIkg eYFVkBXMazSuPhTQvC+q674nsfCcNtNbatd6kdNmguIJUlsHhkYX8l5bsN6/ZkSR5lxuARhjIxX6 f6Hoth4d0jT9D0uFYLDTbWO1t41CBiEX95LLsC7pHbdJLJjLszMTkmtSiiiivzx+Onja68VeNr/T QzppHhW6u9G0+3aNI3N3BItvrN5KVd9xlniKxsCB5SR5RXL58Vr27w38APiJ4htXvZbKz8Nw5URR +JJLqxvbn95JFNs0+CGaeIoU5FxHFuDI0e5SSNvVP2aPHllDcT6feaBrHkrEYbOC8ubTULreyq6x JfRJbqVyznfdKCqnHzEKfB5odU0HUvLniv8ARtX02eKUJKlxp+o2N1ERNDIFYJLFIp2uh4I4I7V9 6/Bb4rHx/YTaRrCLH4o0e1jmupYkVINYsd62/wDakcKcRyqzKtzGoCBnRo8K5ji+fP2jfC6aJ42i 1q2g8my8UWQu3YfZliOr2JFrqSQQQhWXMZtp5GcHfJK5DE7gvkHiXxTrXi+7sLzWp/tVzp+kaZod s+HaRrXTofLWSeaVnklmmkaSeaSRyWkdsbU2ov6P6NZ6H8MvAtlaX95BZaV4b0tP7Qv3afyprqRz Lf3UcUrSPvurmR2igQs251ijX7i1+fXxB+IOtfELWn1LUnMFhAZItI0iKR2tNMtGcHAyB5k8mFM8 5XLnAAWNY402PBXwa8beObQ6lp1rZ6bpTCZbfU9auJLS3vJoXjR4rSKCOadx85ImEPlfI6eZvUqe 8v8A9mPxnb2kc9lq/h/UblbOSa5s/OvrSQ3ke4rZWE00JjkDgKFlnaAbjhgqjefCvEHhvXPCuotp PiHTLjS75Y0mENwEZZYJCVS4t54S0csZYMu+J2G5WXO5SBlW1zcWdzb3lncTW11azR3NtcW8jRT2 9xA4khmhkjIKsrAMrDoQCOlfpz8OfFjeN/B2jeIZYraC8u454b+3tpC8UF7Z3LWc+1CS0aybBNHG 5LBHUFiPmPb0UUUV8fftKeA/KltfH2nQkrcNDpniJYlkbbKq+XpepuEQhVZV+yyO7hQwgVQS5NcF 8G/hDN44vhrWuxXNt4TsWSQZjmhPiK4WZkNjZ3JCgQIyMt1NGxYEeUmGYyQ/oB15PX/OOOR0OOKb XD+PvAGhfELRzpmrI0NzbmSbS9WgVDeaZcuAGaIsMPFJtCzwE7XABG2RI5E/PHxn4D8SeAtQSw8Q WXlJcee+n38D+dp+pQwSeXJLZzgdRlC8UirIgZC6LvXPG0UUUUoJUggkEHII4II6EGvo/wDZw1Fr n4k6xc6jdST3+qeHNXczzuZJry/m1ezvrmSV2+ZnZUlkYnOTk+tcjcoLP48n7Y8dtGvxWhupZpJI 0ihtZ/Fa3SzSSscKBGwZix4Gc9K/RauP8e+LD4I8K6l4m/suTV1097FGs0uorEMt7fxWQkluZVkK qpk4EcLkkgbQpZ0+JvFXx+8feJIXtLS6t/DNi8kp2aCJrfUJITMs1uk2rSO0ytGE2lrXyQ4Zw6lW CjxSSR5XeWV3kkkdnkkdi7u7nczuzckk8knrUdewfDX4geJdKlj8Lf2E/wAQPDV2ty7+B57Maksk iH7eLnTojb3LJ5Usf2h4/KeI/vGKLIRKns+r/s36Vrlvba14T1LUPDSahaW17/wj3iKzkmlsWukW ZrOabzBPA8KkpJFKJm8wEeZjmucH7LPiZhlfEmjMM4yLXUCM+hwvBHesv/hl74g8/wDEz8Jn2+2a 3/8AK/H61xniL4HfEnw68wbQZdatopIY0vPD0n9qC4M0YcGLTkC3oVT8rM9qoBHUqVJ4rwz4u1zw jcXMmlXCfZr+NbfVtJvYI73SNZs1yHsdV0+cbZEZHkjLDa6q7hHTcSfrD4V/Gb4eafomneGLlbzw q0M12beO/Y3ujQy6pq8t0LS01eJTMsKGYsJL9R5afK88u3zG+kNM1bStatje6NqWn6taCSSE3Wm3 ltfW4mjw7w+fasy7lDKWGcgEcc15X8Z/hvcfELw9bf2UYBr+hzT3elpcSvDFewXEIW+0sSs4ijkn McLRyzDAeMIWjR3kX887i3ntJ57S7gmtbu1mktrm2uY3gnt54HMU0E8MoDI6MCrowBBBBAIqvVm0 tLu/uIbOwtbm9u7lxHb2tpDJc3NxI33Y4YIVLu3soNfVvw1/Z1meWPV/iHFEtp5DNbeGre7k+1NO 0jxB9ZurMqEVEVZUit5izF18x4/LeF/r2CCC2gitbWKG2traGO3t7e3jWKCCCJQkUMMSAKqqoCqq gBQAAOgrivG3xG8K+AbP7Rrl6HvH8g2+jWLW8+s3MVxI0YuIbGR48Qjy5C00jLH8pUMXKo3SaJr2 i+JNPi1XQtRtNVsJtoFxaSJII5XhWf7NcxH5oplV1LwyqrpkBlB4rA8deAfD/wAQdKXTdbidJLeQ zabqdoY01DT5WKib7PNIrAxygBZonVlYANgOkbp8I/ED4ReKvAMj3FzAdW0HLtHr2mwXD2kEX2sW sC6shB+ySvuiwrsyFn2RyyMrY8qorvfh98Ptb+IetDTNLTyLK38mXWNXljL2mlWsrlVdxlfMmk2u Le3DBpCGOUjSSSP9L9O0+00nT7HSrCLyLHTbO1sbOAvJL5NrZwrb28XmzFmcqiqCzEk9SSaw/EPj bwn4UjkbxD4h0zTZI4Y7j7HLcpJqMsEs/wBmSW30q333Mql9wLRRNgKxOAjEfH3jv4zaTceKJvEn gewuhrqadbaRaeJNet9NnXSLO2u7iS6Xw5ozxyKrXXmKWu7t3k8t5IVhiVmJ8JtNP1/xPqFz9hs9 Y8Qarceff3n2S2vdVv5vMmH2i9uvJEkjbpJBvkb+Jhk5NeuaZ+zr8Sb9p1vLbR9C8lQVbVdXgmW5 YnBjg/sMXhBHX95tB7E9K1/+GY/Hn/QY8H/+DDWf/kCr1l+y/wCLJJCNQ8Q+G7aLb9+xOp6hKWPI BingtgP++63tT8J+HvgZYR6xD4c1bx/4nEAuF17UNJng8I+GZBdmLTb5zGkkSTGcwBYjcNMShKy2 vmIH+ZfEnibXfFupyax4h1CXUr9444BNIsUUcUEIPlwW1vbqkUSDJYpGigszOQXZicGuk8N+L/Ev hC6a78N6ze6VLIVM8cDrJaXRjjeOI3tjOHgm8sSOY/NjbYTuXDc19M+CP2jdc1bWdH8P654f0y6m 1rWtJ0mHUdPu7nTFtEv7pLKS4uLOZbrzWBcSfJJEONuOcj67r52/aalePwBpyIxVZ/FenxSr/fRd LvZtp+jop/Cua+CF/LpnwW8fajAZEn02+8VX8TxTNDMJbXwpaTxeVKvKMCgKuvIPI6V8eCef7O1q JpRbPMlw9uJHWB54kZI5miB2l1V2VWIyAxA4JqCiiiiivrH4Q/Ae4muIPE3j2waC0gaOfS/Dd0q+ ZfS7RJHda1AeUhQkYs3AeRh++VYlKT/Y4H06e4xg8cdOlFcl458IWHjrw1f+HtQKw/alWWyvfIiu JdN1C3O+1voFl6EcxyBHRniZ49yh2Nfmx4q8Ka14M1q60HXbbyLyA74pI972l9asxWC/sJmC+ZDJ g7TgMCCjqsiug/Q/4WeCx4E8GaZpE0YTVbjdqeulX351a8VfMhBWWaP/AEeNYrXfCwjfy/NADO2f RaKKKK+Sf2mfGlzCum+BLP8Adw3cEOuaxMrsGniFxJDpunfu5ACoeJriZJIz8wgZGXDA/Htel+C/ hL428cxx3ekaclrpMhlVda1WVrPTC0QdW8llV5ph5kZiLW8MgWT5XK4JHpUn7MHjQJb+RrvheSRo z9qWWfV4Y4ZfMKhYZI7SRpE27SWKIQTjacAnwvxJ4X1/wjqB0rxFpk+mXwijmWORoZ4poZUDrLbX dqzwyqM7WMcjbXDI2HVgPpb4B/Fq5Nza+A/Et5G9s8Yh8M6jdzbJ4Z1IWLQJppPlkR14tCzBlYCB d4eFI+g/ac8M/a9C0XxVb25afR71tM1CSGzV2/s3Uhvtpr6+T5liguIxFEr/AC+Zctt2sxD/ACRc +JdYuvDmm+FZruR9G0rUr/VLS2aachbi/jjiZGidzHsiKSPCFjUq085JPmHH3J+z14aGh/D+21Ga LZe+Jr2fVZGksBaXSWUf+g6ZbyTv880LJG13bsdq4uG2qQS7/Pfxo+Lt14wvrnw1oc7QeE7C5aKW SGRS3iO6tZcC8nkhJBtFdQ1tFnDcTSZfy0h818HfD7xV46uTB4f0ySa3jkRLzVLg/ZtKsQZI1dri 8kGGZFkWRoIt8pQFljbBr13/AIZh8beRn+2/Cv2rzdvlfadW8nyNmfM+0fYt27PGzy8Y53dq8j8Y fDzxb4HnZNf0mWK0M/kW+r2wNzo94zNJ5KwX8Y2q8ixPIsEuyYINzRqK4ivvb9nfxlc+JPCd1od/ 5st54SktLOK6ZMrLo99G7aXE8zSEtLCYJ4iAiKsSwgbm3mvoKiiiivC/2gPBa+J/Bcur2sedV8J+ fqsJzgy6U0a/23bYklRBtjRLrcyyP+58tBukavjf4f8Aw/1r4ha0ul6Yhgs4PLl1bV5Y2e10u0di FdwCvmTSYYQQAguQTlY1kkT9J9C0Sw8O6PpuiaVCtvYaXaRWkCBII2fy1G+5uPJVA0srEyzSbQXd mc8kk6tZusaPpmvaZeaRq9nDf6bfwtBdWs6krIpO5WVlwySIwDxyIVZGVXRlZQR+enxU+FWpfDnU RNE0uo+GL6d10rVSo82FiDIum6psUKlwi52uAFmUF0CkSRx+SUUUUUV33grUdS1Px78O4769u737 B4i8KaZp4up5JzaWEGuxvbWNuZSdkKM7FIx8q54GK9P/AGnRjx7pHv4QsD/5WdQFfXnw+3DwD4HB GP8AikfDZGe6nRYMGug1a8nsNL1K/trKfUbmysLy8g06DIm1Ca2t3mis4CFbDykBFO04JBAPf4m8 RftLeMdRMkfh7T9N8NQMITHM6jW9TidMNN/pN6iWrLIRjBsshTgMTzXz5qGoahql1LfapfXmpXs4 QTXl/dT3l1L5cYjj824uGZ22qAq5JwAAOMVSrtPBPjjxT4I1I3fhm7aN7xreG706SEXdnqiRziSK 2ntWydxOUWSEpMqu6xyLvbP0j/wprRPiXpkniCw0HW/hTrgvZrW+0HUtOeTS5Whj85rmxsp1tZVR /NjQSxiONWR0FuSDIecH7LfiVg4j8S6G7quQPI1ADPQBiqEgH1wfpVOf9lzx0s0i22r+GZrcOVhl nm1m3mkTPytJBHZyqjHuBIwHqa5rW/2efiXoyiSHTrDXIxbzXMr6PfxlofIBZoPs2qLazSyEDKpB HIWyFGWIWvLba48ReC9dguYl1Dw/4g0iaKdFuLaS0vbWR4xIq3FpdqMpJG+HjljKSRttZWRiD9Ef Cz4y+FdJ1PW73xVZXOk6x4lOnvq+s6dD9o0e/u9PS7lk1S70q3Xzre5uGmXzjbCVJZGL+XbjcW+s tC8V+GfEyq2g69pWrH7LDevBZXsE15b284UxveWIbzoT8yqySorK2VIDArVXxt4Wg8a+FtW8M3F1 LZR6lDF5d3DGkj21za3Ud5aTNE/30EkaeYgZWZcgMhIYfmVr3h7WfDGoS6Vr2nXWmX8WW8m5Qqs0 QleEXNrKMpLCzI4SWNijYOCcGsWivoP4f/s/+JPEzx33idLrwtouEdUngjGt34W6MU9vDYTsHtfl RyJrmPjMbJFKjEj7k0jSNN0HTbPR9GsoNP02wgWG1tIFKoiLlmZmY7mkckvLK5Z5GJd2ZySYdb17 R/Denzarr2pWel2MW/M91KsQklSB7n7Naxn5pZmSNzHBEGkcghFY8V5b/wAL8+Hf/COf8JH9uu/M +1/ZP+Ee8q3/AOEk8/Od32DzfL8ry/3n2jz/ACv4N/m/uq+FvE/hDxD4Ov7fS/Emn/2bfXdnHf28 Bu7G632ktxJaxzGWyllRQZIpFwzAjGSACM7etfDr4h+DkXUdS8P6rp0McckjajYSRX0FrEMRu11f aPJKkGd4A8103c4zzTdN+KfxF0m4F1a+Mtelk8sxbNSvpdZtgjEHP2LWDPDu4G19m4cgEAmvozwd 8fdC8VK3hz4l6RpNrHqE8UUd59mFx4bly++NNWs9SeYwbHWMiYs6bjufyVQsem8T/s3+DNZL3GgX N74XunVQsUGdT0ot5xklmeyvHEoZlO0LHdKiAKQnUN4prf7Nnj3TvPl0m40bxBAty0VrFb3Z0/UZ 7UsRHdT2+pLHbxnABkjF2+0nClwN1U18B/tAeH9OiitE8W2enWwZYbLR/FccywqzFm8nTdJvXZQW JPyx8kk81Uufht8cvFVvG2q2HiTVYbGWQW8XiDxHbbrd5gple1ttau1YbgF3NGuCRycqQNfQv2bP HuoiGTV5tG8PQtdrDcxXN22oalDagr5l5bwaYslvJkE7I2u4yxXDFAQx9ag+AOjeE9CutRs9Kb4i eL7dYH02y1a6j0fQXvBe/uZ308SKjwxRsslxb3VzIs4jZF8vzOPH/GHgD463VrOus2mo6to1h9kW HTtEvtOk0hEs0XT7JtK8J6Q8YXYhGBDYqQpZmAG814Pc21zZ3E9peW81pd20r29zbXMUlvcW88TF JYZ4ZQGR1IKsrAEEEEZqvV7T9T1HSLpL7StQvdMvYgwivNPup7K7jEi7X8u4tmVlyODhq7rSvi78 SdG877H4w1eXz/LLHVZItc2+TnZ5H9tJceV1O7yiueM52jG/D4t+HPi6aKDxt4Ot/CkxkWKPxB8O Yxpdvb2/mgRw6h4euhcRSKpkmlnu499wVWONIyF5r6v8HdeWy/tzwXd23xA8NyRwyJqHh9R/aULy xwk2194fLvcRzK0wLQx+Y6IC8qxYZV3PBv7PfjLxKsV3rJXwlpr7+dTtpZdYcKrBWj0XMZUFwFIu JYm2nequMZ+yfBHgDw58PtOl07QYJi13MJr3UL6SK41S+ZSRbrdXEUcSlIQxWKONEQDLbfMd2btK +Bv2ktRtb34iJbW7SGbSPD+madfb02Kt1LNPqyiI5+ZfJuoju9Sw7V23xiuoLb4K/CzSJ5Gi1Ga3 8M3UdnJG6yGHTPCjW1+zEjCmKS5gQqeSW6fKcfK1jYX2q3UVjplleajfXBfyLKwtpru6nMcZlkEV tbqzttVWY4BwASeK+hvD37OGvzQ/2n4z1fTvCulQQy3d7Gs0V9qFtDay5m+1TKws4EaFXk8/7RII xt3xn5gtLXLz4H+CPNtPDmjXnxF123unki1TWdSmGgWc8QkhSKRbFbeHUIo5oo5DEts0U8chxd9F Hjev+I7rxDOJZ9P0DTIkluJYLPQPD+kaHbwi5KkwltOhSWZECgRfaZZWT5sHLNnnq1NH0fU9f1K0 0fRrObUNSvpRDbWsAG52PLO7sQqIi5aSRyERAWYhQSP0L+Fvwp0v4eaWJJlttQ8T3iq2p6x5RYQK Vz/ZmktKA0duh+8+FedgGkAURRxes0UUVhp4X0CPxFL4rj0y2TxDNp/9lz6mnmJLNab1YLNCrCJ3 HloomZPMCKIwwQBa3KKKKKK/JvWbXULHV9WsdWYtqtpqV7a6mxnW5Zr+3univWa4Qssh8wMS4Yg9 c1Bp9/daXf2Wp2Mht73T7u2vrKcJHJ5F1aTrcW0vlzBkba6g4dSDjkGv1S8OapJrnh7QdakhFtJr OiaVqrWyP5iwHUbGO88lZCBuC78ZwCcAkCtmvKPin8K9M+I2miWPydP8TWELLpOrMCEkQMZf7L1M Rhi9s7ElWALQuTIgIaWOX4G02+1zwD4siu4lW11zwzqs0NxAzpNELizme0v7GaW1fbJG4EkMhjkw yFtrYINfWPx3Sy8afC3QPG+k26zRWd1YaiLmSeNZ7HSdbh+xXlo8UUrRtKLv7HFOib2R0bBCq5r5 x+D+kf2z8S/CFt5rwC21VNXMqR+YQdCibWUjYAjAkaBYt+eN2QCRg+uftMeNTe6rYeBrNmFvo3la rrHygCTVLy23abb4liDAQWshl3RTMj/aNrKHhBFP4E/CO18TbPGXiWIXGi2l5JFpWjzQSeTq91ab TJe3hlURy2cTkoI1LCWVHSXEcbRzfbvTjHTICjpgdMfQfT0FFfBf7R3ia51bxwPDzRiOy8LWkEUA DIxnu9Ys4NSu7okIrAFDBCEZmx5ZYH5yK+e6+8f2ZoZovh/fySxyRx3HirUZrdnQqs8Q0yzt2kiJ +8vmRuhI43KR1Br6HoooorO1fR9N1/TLzR9Ys4r/AE2/i8i6tZt2yRN29WDKQyurAPG6MrI6h1IY BquW9vBa28FpawRW1rawRW1tbQRpDBb28EaxQ28EMYVUjRFCoqgAL0qWiiud8V+FNE8Z6Jc6Dr1v 59ncFZI5EKpdWN3GpWC+sJiD5cse4gEghgWRleNmVvzs+IHw18Q/D3UZINRgkutJkm8vTdft4JBp 98rh3hjkc5ENztRi9uzEjaxQyR7ZG88qxbXD2lxDcxLA8kEiSotza217bsynIE1peJJFIvqkiMp6 EGvVtG134VawWsfF/gybw1Jd3CsfEng3VNXkjs99ymFfQtamvESFULmV4vNfACxw5PHeX37P1pre lya98NPGFj4jsHO+2sL8xxXAjFn55tJNTtjsF2XKKIbi2tgu/wDeMmwlvBvEHhXxD4TvBY+IdJvN KuW3eV9oRfIuAoDO9neRM0UyruUM0TsATgkHiu3+B11BafFPwnLcTRwRtNqdsskrFVa4vNEubO0h U/3pJZEjQd2IqT42xR2PxX8Umyj+ylbnSbweQzRsLq50S1vJ7lWHId5naUkH7x4r9GY5Ipo45opI 5opUWSKWGRZYJI2G5JIpEyCrA5Ug4YUy4tre8t57S7ghubW6hlt7m2uI457e4t5kMc0M8MoKujqS GUgjBIIxXy34x/ZmsbuWS88EarHpJfywNG1hrq5sEyyq7QapGJbhFC5YJJFMS38ajAHhFn8E/iZd 6s+kN4ZuLOSA2pub68uLSPSIYbkqRPHqcbtDcBFfdLHaNNKuGGzcCta01l8KfAQFvqbyfFPxEYoG uLfSdSbSvB2nNPDBcMkOr2Rea7mibzEDrmJ0YpLDFKhAx7v4x+NWtrjT9Fn0vwhpNwuG0nwjpFjo tvE7ENJPbXKK91HK5UbpEuAT04BIPA6rr+u64YW1vWtW1hrZXW3bVdRu9Qe3WRtzrCbt3KBiAWC9 ayKK9H8I/D/4lau8GseE9F1qBoVE9lrEdymhKVkDx+bpup3stuJDgMreQ7EA84yM/UGifCfxDre7 TPiva+G/ENt/Zkr2fivTbi9j8Y2V+scVpZ2N5qgjtzdJDGZpV+0x3AMuC7uu1a4/xH+y7NveXwj4 kidGlgWOw8RxPE8UAtyLmV9V01HEjmUApH9ijARiC5KZfzK4+AnxVsbx0tNDhvBbTA2+o6frekxQ zNG25Lm2+2zwTqARlfMiRh3ANdKPAn7Snloi3nisRogWONfiJYbURV2KiR/2nxgAAACsu2+AnxX8 QX93c61FaWNzMGuZdT8Qa9DfyX1wXClXl0tr6ZpSCWLSqBgH5s4U+maD+y7ZIEl8UeJ7q4ZrUb7P QbWKzS3vS6ksupagJzLEF3jBtImJKnK4KH1jUp/hj8FNJivI9LsdIecS2tnFYQLe+ItVXzRdXECX d65uJo42ZSzT3AjT5E3LmNT8ueLv2hvG3iEyQaM0XhPTWSWPytOYXGqSpNCiN5+sTIGVlZXaJ7WO Bl3kMXKqw8tfVvGvi+eHS31LxR4nuJFkFvprXura3M6ov2ibyLMtKxAEe98L0XcemateJ/h/4u8G 29nd+JdJXTIdQdo7MvqOl3EszrGJXH2aznkkXaCNxZBtJAbBOKuRfDDx7Podp4ksPDt3qWkXqxS2 lzo9xY6vO4kJAP2DS5ZrhSjKyyh4gY2BWTYwxVCx+IHjrTGtjZeL/EkKWciSwW51i/mslaNw6pJY Tu0Lodo3xvGysMqwIJFe8eCP2ltUs5ILLxzZrqdrnadd0yCK11SHcZZRLd6fHst5wGaKNfJEBSNW crNIcH1jUPg38KPiBY22v6FF/ZkGpItzb6l4XmS0tJ0SE24ibS543t4tjL++jjt4pPMVg5D78+N6 x+y/4otnJ0TxBomqwrbNIw1CK80e7e4QMfs8EMQu4iGG0LI9wg3Nhgqjceasfhl8efD9lcR6RbeI NJs1d7ue20fxdp9uks3lqjSrZ6ffgyyFUVfkRmICjsKgbwZ8e/ECPpd7D41vbWZfMltdZ1+aPT5B EMgy/wBrXSQEjJ27jn05p+lfs7fEvUHlS7sdK0IJGGSXVdWtpY52LbfKjXRPtjhgPm/eIo9GJ4r2 nw1+zJ4b0+cXHibWb3xCqmJk0+0g/sWzJEbLcRXUqTSTyDLKUMcsBG35shsDhNb8B/HO7s007R9E svDnh+dJ0/4RfwprOj6RZIl3YRWF2utTG5jkv5Jo4lWeW6nnyd+3bG22vnHVNF1jQ547XWtK1LR7 qSFbmK31SxutPnkgd2iWeOK7VGKF0dQ4GCVIzkVl05WaNldGZWUhlZWIZWByCpHQiu9sPij8RtNu 0vYPGviOWdQ4A1HVLjV7Y+ZGYiZLLVTPC52n5CyEqcMpBANdIfibpXiR1h+I3g3R9bMyJFc+JtBh GgeL1lKi2XUpbi2Itrt4If8AU2skSQsVQMQAadL8K4vEtvJqvws1hfFllH5P2zQtQa30rxXojTQe f5d7b3JjguET5YjcWz7XkJSJXCMwp+Gfgp8Q/E0zx/2HPoNvEcS3niWG50iJWKlwsdvNGbiTOCN0 cLKDwzLxX178Ofgt4c8ATrqhnn1zxCIXiXVLuCOCCyWQush0uwUv5LSRssckjyyOQGCtGjujexV8 u/tSaqsPh7wvonlZOo6zdaqJu0Y0ey+yNFnP8f24HofudR0PP+B3m8Nfs4eNNUu7fzYNduNaSxVH UMYdXjtvCCXDdf8AV3CSMV7hPevkmvd/B/7P3jfxKEudViTwlprN9/WIJf7WkUNLFIYNEUrKpR4x uW6aDcrK8fmKTXS654b+Bfw4Se01a61X4g+JY7YW0+j2uo/ZbK11GESJNJcXOkmL7J+/iMUsElxc TRBgfJf758c8T+NV14y22m+GfCnhjSdqw29npOgaW2oLBDcme2kuvENxC149xs2RzSxSxLJtOY13 MDw1SRxvK6RRI8kkjqkcaKXd3c7VRFXkkngAda+0vgr8FP7Faz8Y+MLb/icr5V1oeiTKMaQQQ8Oo 6jG3/L2ODFEf+Pc4ZgbgqIPqKiiisTV/DWh6/caPd6tp8F3daDqUGraPcs00VxYX0EiypLFNbsrF SyI0kTMUYopcHauNuiiiiivzs+PtvPD8VPEUk0EsUV3Dok9q8kbIlzAuh21q00DNw6iSKSMspI3o y9QQPGq/RD4B+JrnxF8PLKO8U+d4du5PDazBoz9otbG1huLCQRxomwxwTR2/Vi3ll2bLkD2iud8V +FNE8Z6Lc6Fr1qLi0nw8csZVLuwu0BEN9YXDKfKmTJAO0hgWSQNGzIfzc8eeC9R8AeI7rw/fypc+ WkV1Y38UUkMWoWFxn7PdJFLyjAho5U3MFkV1V3VQ5+y9N1dvi98E9Z8+2nvdbXSb7Tby3hHlyXfi nRbVNSsJoPs8cKfv5ha3HkxKEUyGHkLz8F2dndajd2lhZQSXN7fXMFnZ20S7pbi6uZRDbwRr3Z3Z VA7k19tfHLxPF4E8C6R4F0J3im1XTRooaQx3E1t4Z020SxuFlkypElwDHArmIqyeeQVcKa+b/hV8 M7r4ka1LAbj7Foek/Z5tcvUMf2oRXDOLeysYm3Zmm8uQLIyFI1VnbcwSKT9EtI0fTdB0y00bR7OG w0zT4fItLWAHZHHuLMxZtxd2cs8ruxd2LOxLMSdKvmj9prxHeaZ4Z0bw7boFt/E95dSX85MLFrXQ WtrlbLy5EZl3zzQTGSN0I8rb8yyMB8PV9PfsvWV9J4p8R6jGp/s200COzu281Aovr7UYp9OBgJ3P +7t7rDhSFAwSN65+2qKKKKCPp09znJ546dKw/DvhrQvCemrpHh3ToNMsEmkmMMRkkeWeY/vJ7i4u GaWRyAq7pXbCBUBCqoG5RRUNza217bT2d7BDc2t1DLb3NtcRrPBcQTJ5csM0MgKujqSrKwIOT9K+ C/jF8G7jwTcS6/4fimufCNzN80YMk9x4cmlcBbO7dyzvbMxC29w/IJEUx8zY83gNFel6F4p8FSyS J438C2mpG4IRtZ8OXl34fv7VWL+ZOui2UkemyugaMRJHBboNmZPMLE16XafBnwZ45sRf/DLxwXuY 7KKS40DxNHCdQgumlzM15PYLHJBGqssYKWcyM6nbMwYFfIPGHw88W+Brh49f0maOz84w2+sWoa50 e8LPIsJhv0G1WkWNpEhmEc2zDNGua4+2uJrSeC6tpHhuLaaK4glQ7XimhcSRSI3YqwBBr6j/AGpN Lii1jwlrSy7p9Q0zUtLkhwCqQ6RdR3UMolU7Tva9cYAGNoOTnj3v4J3tzf8Awu8JT3Ujyyx2l9ZK 7lmP2bTtWuNOs4lZiTtjhiRBg4AXAAGBXqdeA/EL4A+H/Ft3caxolyPDetXB825SK1SXR76QRMpk ks4yhhmkbYZJo2IOGdoXkdnPzDqvwN+Jel6nb6Yvh9tU+2Syx2moaVcwT6ZL5MaySPPdzmP7Kp3b Ua9WHeQwTdtNXrjwP4S+HzRSfEbVH1nXRHDcJ4C8MTL5sTS20d7bxeJ9fYqtsjfNDPFahpcOk0Ek iZNMl+NGsaWBb+AdB8PeAbBVtYyNM02z1LVr6O1txFEus6tqkT/airGR0kMKv85Ds5LM3nWpeLvF esWxstX8TeINUszIkptNS1nUb618yMHy5Tb3MjJuXcdpxkZNc7RXVeG/BPizxdIF8O6DqOpIZJoT eRw+TpsM8Fv9qkguNUuSltG/l7SqSSqxLKqgsyg/T/h34d/FW7j02H4h2uj+MNAudQkgv9I8R6r/ AGl4n0O31GSFb7WdJ8QIGli2pAjmC31BlcZHlB28xbPij9mLSro3F14S1yfSnc3Mselashv7ASSM Ht7a3v4StxDDHym6VLiQjBJJBJ8f1P8AZ5+JmnzRxWmn6Zrkbw+Y1zper2kUELl2XyJF1o2khfAD ZSMrhhhi2VGrZfDf9onTbOLT9ObxHp9hCD5NjZePdLtLSIMfMby7aDUlRcsdxwvXnrVO6+DPxq8S ajanxDb3VxIqrZLqmv8Aimx1SOxtRI0gVpIrm6uPKVmdtsMTckkKSTXbaF+y7fOYpPE3ie1twtyP NstCtZbtp7JQrHy9T1DyBDK3zrzayKuA3zZKj3LRvAXw2+FWm3GvfZLW1/s2ATXXiXWn+3alHtV7 cG3lZcQySiYxeXZRIZiVQq7bRXz340/aU12+nltfBNqmi6dth2alqNrb3etSOpDylYHaa0iQnMe0 rKSBvDqTtXxC78ceOtYaWC68VeJr0X06s1kNX1I28s7y7444tPicRDDkeWiRgDgKBwKt33w18daZ oE/ifU/Dl7p2jWxQXE+ova2N1EZbpLSMvpl1Il0A0jqFPk8g5B281zn9g6r/AGB/wk32Vf7D/tj+ wftv2m13f2r9j/tD7N9j3+fjyfn8zytn8O7d8tZ9zc3F5c3F5eXE93d3U0lxc3VzLJPc3FxM5kmm nnlJZ3ZiWZmJJJJJJr2D4a/GfxD4Gns9PvZp9X8JLI4n0qXy3urOOZURp9HupcMhj2hltmkELZcA RySecvqnxI+Fmi+N9Dh+I3wvgSZ7uA3F7omn25gj1SKB2guLnTrAKpS9jZCs9uqjzipZB55In+Q6 +3v2cvH8utaVceCtTd5r7w9ard6TO73E0s+iGcW8ltI7qyqLOSSKOLMvMciRpGFhJP01RRRRRXG+ LvAPhbxzafZfEOlw3E0cUiWmpQH7NqtizxOiPbXsZyQjP5gilDwswBeNsYr4u8bfALxj4WJudIib xbpXyATaVayrqkJKRhvtWiq0smDI7qrW7zDYheTysha8KoorsvBnjrxH4D1FtQ0C88oXHkJf2M6C aw1KCCTzEiu7c4ORllWVGSRQzhHUO2fsfQr3xZ4m8MTeN/hx4tvbq4vbrW7+98D+Lv7L1myi1m4K pJoVhq8At7iwitk/fWMLy+U4MDSJDHJKW434L/GjxH4i8Rp4T8WOuqTaot3NpeqQ2dlaXFvcWdm1 5JZ3kVoIYjA0UMjRusXmCQhW3IwMf1jX5tfEeS+8X/FrxHaW1vEmoXvihfDNlAJPKjlm0+ZPDdm0 ktycIZfJRnLEKCx6AV9EfGPwvrvxM8f+GvCOmRQw2WjaNLrOr67IGeLTY9cv2tpEuI1KhpStiptr dSHkZmJKxI0kfSyn4cfADw67wRwXmvyxuIUlks38Va7JdtkLJMq74LBWgUMQghTZkLJcMBL8l+P/ AIqeKPiDcyrf3LWWhrdST2Hh+0cC0toztWIXcyqj3UqBQfNmyFZnMSRK5SvM6K6bwp4S1zxprFvo uhWhuLqYqZp33JZ2FtuxJfahcKreXEmeTgsxwiK8jKp/RLwD8N/D3w+0yK10y3judVeErqOvz28S 6jfvKUeaNZBuaG33Ipitkcqu0Fi8m6RvQKKKKKKKKKKKK+S/jH8DdZ1nXpfFHgq2gvZNWmU6vool sNNaC98sI2pWks5hidJyu+4V383zmMmZPNbyvPPDn7OPjzVbll11bHwvZRPGJJ7i6tdVu5kdX3NY 2mlSyI3llV8wTzxcOChfDAfc+kaZDomk6Xo1q80lrpOnWOmWz3LrJO8FhbJaQNMyqqltiLuIAHoA OK0Kxj4k8PjW08Nf21pZ1+SKaddHF7AdQCQQR3L7rVW3oxhkWZEYBnjDSLuRHK/Jn7TfhFbbUNI8 aWkKpFqSjRdXdBCg/tC3habTZ5ORJI81uskZbaQqwKCQSAX/AAvvv+Eq+CnxE8HXdvdag/h6yvr3 TYI4gqAXltLrOjW1ubTEssq6jazzlXBzvVMsvyJjfs3Rw6bqHjfxheXKw6b4d8LmO/jCSvO0F3Od VeeNIwdwjTTpNy8kllwODXjWl2eofELxxb2zkpf+LPELTXs9navcLaDUrw3WpXsdoXUtHAjSTFDI PlUgsOo/SW91Pw14H0XT1v76z0LRbFNP0TThd3MpjRIoltLGyjkuGaSQpEnLMzEIrSOQqsw3bee3 u4Le7tZobi2uoYrm2uIJEmt57adBLBcQTRkh0dCGVlJBBBBxUtfNHxf+Bt74v1W68WeGb22TVri3 gXUNJvmkij1BrKzaGOezvssqTMkdvAIZI0iPMjTIcg+IaR+z38Sr3UbO11PSoNE0+eUrd6rPqej3 6WcCAtI4s9OuZJZHIG2JAFDOVDOiZdfurwz4c0zwnoWneHtHSZdO0yFooPtEonuZDLM1zcXFxIoU GSSR3kfYFUFsIqrtUblFFFFFFFFFFZ2saRpev6XeaPrNnDqGm30JhubWcMEdMhlKshBR0IEkciMG RgGUqwBr8+/if8H9b8A3dxe2kVzq3hNmWS21hIw72KTTCGO01pYgBFIrukazbVilLLt2uxiTxyiu l8NeLvEng+7a+8N6vdaXPIAJljMctpdARvDH9ssLkPBNsErmPzY22Md6YbBH2N4Q+K3gj4r2K+F/ HGlaXZarcGC3gsb8+fp2q3c9m1rJdaLdyqGtLne8iRRGQTL5ieTNK+4p5N44+Fs3wm8R+HvGukpf a14O0zWtF1C5EjxNqmmz2V7FO1vfSwxrH5dw67be4EYUMwikAby3mh/aa0wWnjvT7+Oykt49V8PW rz3ZSYRXmoWd7PazDzH+UyRW4tVdE6KUJHzZP1h8LNStdV+Hfgy7tDI0UXh/T9NfzEEbfatHgGkX w25OVE0DhD3XDcZqt8UfHw+Hfhd9bjsTqF7c3celaXA7bLNb+6tpbiOe/KMrmGNIpGZI/nchYw0Y Yyp418KtU+MXxHguL/UfGbaV4dhvEt2vrfQvDz6rqM0ZVr3TtNAt1WBfKfJvHjcLJ5aokmJgnk/j /wCKWpi3vPAnhbX9Zu/DNk2oabf67qupxatrfisy3jG5lm1eMcWRGYreOAgSwf60sJDGnhNFFdz4 O+Hfi7x1Osfh/SZpbQTCG51e6za6PaMrxJP519INrPEsyStbwCScoSyRMBX2V8N/gX4f8G/Z9T1o QeIfEiG3uI55Ij/Zuk3EXzn+y7WUfO6vgrdTqHyqNGkLbg3utFFFFFVNQvrXSrC+1S/lEFjp1nc3 95NseXybW0gNxcSbIgXO1FJwoJbGACSBX5i+PfGeoePfEt74iv0FsswjtrGwSWWaLT9PtxtgtYml PJOWlmZQqtK7uEQMEFn4f+ANZ+IWtppelr5FpAI5dX1aSN3ttLtGbG91XG+aTDLBACDIwOSsaySJ 9N+NvGHhb4H6NH4P8BWNg/iye0hS9vZIoLi6s4Dumg1LxDcxqpuLuTzXktbZztjV95RIPKhl+Qtd 8Qa34m1CTVNf1S81a9cOonu5TIIYXme4+y2kX3IYVeR2SGJVRNx2qK3/AAZ8Q/FfgO687QdRZbR5 DJc6Rd77nR7xn2eY81iWAWQiNFM8RSUKNofaSD9T32ieCv2gfCsmtaFHZ6H42swrXjMka3lvftAI Y7DX5YI1e7tJlhUWt2FLIF+QBluLY/GGraTqGhale6Rq1rJZajp1xJa3ltKUZopozg7ZIiUdSPmS RGKupDKSpBPu37P3xCfw14hHhW/fOi+KLu3ity3nyfYddf8A0azeKOMlQl0StvMSmdwhYuqI+77x ooooorJ1zQNF8SWEml69plpqtjIXJt7uFZfLkaF7f7Tayj5oplR3VJomWRMnYwNfIPxB/Zy1LTTN qngWV9YsXkllbQrkxxalYQ+Wrqtndyvtu13eb8rBJVUIo89yzD5mvbK9025lsdRtLqwvLchZ7S8t 5bW6gYrvCSwTqrqSGBwwGRVSitLSNX1PQdSs9Y0e8msNSsJRPa3duQHjfBVgysCro6kpJG4KOpKO CpIP2f4L8S3nxSt5NT0Hx1q3hDx9Z6dDa61oLpDrHhi6t4J+Nb0/QNU3qnnkwxyzW8iPAwKPG3mi Sfg2+OHxC8H+Pb/TvHEdpd6ba3z2mpaNp1lBbR2ttLteHUNCupVW4kHllZoVu5WEsbYJjZlkj+06 +IP2n9WmuPFuhaN58Ulppmg/bEhTyWkgvtVvpI7vz2T5wWhtrZlRzwuGAw5J6LXdM1e2+BPw78Ea MYdR1nxpfWM0WnQBftV3p989x4scwpOVKpaO9oLqc/u0GS7BGDHuvCvw98BfBnR7TxP4wvbN9dQJ Dca1dC4uLa1u7xh/oXh7To0MjFFBBlWJp2QSv+6iZo08F+I3x58Q+MFvNI0RZPD/AIauY57W4gVo pdU1W2eYMGv7oAmBWRAr29uwG15I5JJkYV4JRWjpel6jrWoWulaTZz3+o3soitbS2jLzSvtLvwMY VVBd3YhUUFmIUE193fB74N23geBNe1+OC78W3EBCqPLntvD8Mq4e1spRkNcupKz3CnGCYoj5fmPN 7zRRRRRRRRRRRXhPxq+E7ePbODWNE2J4o0q3aCKKaYRW+raarPONOZ5BtjmWRma3kLKmWdZSFKvH 802H7PnxQvLuK3udHsdIhkR2a/1DWtLltYdsRdFkTSpbqfLkCNQkLYJG7auSPs74a+Abf4deHToU F/Jqcs+oXOpXt68K2qSXM8cduogtVaQoqRRRLgyNlgzZAYKO+rE1nxL4d8OfZjr2t6Xoxu3Edouo X1vZtOwkSKRolmYFlQyJ5jgYQHc5A5ryT9oLweviTwRJrFuhbU/CRk1S3K72MulTKq61BhpUjQCN I7ouUdsQeWgHmMa8J/Zq8RnTPGd74flYi38Tac/lIsIctqWjo97blpOqoLc3YIxgsVFcz4G8LWyf G+w8Mpczi10LxjqvkTukbzzL4TmuNQtlnUbVzL9kVZCvTcSAcAVT+NviR/EfxG15i0ptdDl/4Ruy jlighkhTSHaG9XMHLq94bqVHkJfa6ghQAi/a3w08J2/w88C2VjftBZXS28ut+JLq4ngjgt76WBZr 43F15jwrHaxIsLTJIEKReZ3Y12uj65o3iCyGo6Hqdjq1kWWI3On3MVykcxhS4NtOYT8kqo6NJFIA 65G5RnFadePfGH4XzfEnTdL+walHYaxoct49kt5vOmXUWoiFbuK5aJHkjYeTE8ciKwHzKyNvDx/J tx8AvinBPPFH4dguo4JXjW6g1zQVhuVWQok8CXVzHLsYfMBJErAEblU8V9i/Cv4c2/w58PvZPPFe 61qcsd1rd7EgWJ50j2QWNmzKsjQW+X8tpPmZnkkwgfy09OooooooooooqOeGG5hltriOK5guIpIZ 4Jo1lgmilUpLFNG4KsrKSGUqQckEEE18afGj4Itpj3Pi3wVZf8Spg9xrWgWy86SygvNqGlxDJNqe TLAmTCcmMeRlbf5Woq9p+o6hpN5FqGl395pt/biQW97p9zNZ3UIliaCYRXFuyuu9GZGweQSDwTX1 v8Pf2gbLWI08NfEi3tP9P/4l/wDbZt4BpN3b3EHkyReIbOT93GJDlZJkXySHG+OKNGkNb4ofAi0u rS88ZfDspPFcompyeG7FYprS6tLiMzTXXhiW3ONpBWWOzVSrKWEDDEVu2F8UWsfEHwU+FnieN7yS 5042vh0tPtG9xpcllq8swDOSTc6WpikLZKklgC2B6R+zFqcVz4M1nSmujLdaZ4gkn+yMZW+yadqN jCbVk3DYFknhumCq2dwYsBuUn33XdUj0PQ9Y1uSJp4tH0rUNVkt0dY3nTT7R7toFdxtDMEKjI6nG K+QvBvxC+NXxN8SS2uh6tZ6JpqeRJqdzb6Fp1xpOgWrp5YdG1COaeWebZIYYHuGLtvIKQo7RT/Ej 4hXfgObW/C3h3xh4m8Q+JNWFr/wket6tewPZ+HZUR3msvCljaQwxWks/nEzeVlYFCIh85S0PyrJI 8rvLK7ySSOzySOxd3dzuZ3ZuSSeST1qOitvQfDuueJ9QTS9A0y71S/fB8q1j3CKMyLF59zO+EhjD MoaWV1RcjJGa+svh1+zna2Xkat4/Zb28SS3ntvD9nOH06IeSXkh1ucJmeRZGAMUEgiBjO57iOQqv 1NbwQW0MFrawRW1rawxW9tbW8awwwW8CCGC3gijAVI40VVVVAUDCgVLRRRRRXwP+0B49n8SeKZ/D dpLImieFrmSzeFZJkS81yHMOpXc0EiJ81u++1i3BwAskkb7ZiK8T0fSNT1/UrPR9Hs5b/UtQmEFp awBd8j4LszsxCoiKC8kjkIiqzuQoLD7HsbDwP+zz4fhvdaVdd8darb3Mtu1vATLNNBGsbWGm3UqF bOzRpgss7jzZss/lvsS3j+WPGXj7xR47vFu/EOomeKAyfYtOt0W202wR5WkC29pHwWAbZ50peZlC q8jBVxxdFFe4fBH4kTeC/EUOlahdyjwvrtxHb3kMk8MdppmozlILfW83LKkYUBY7pw6gxfO28wxq JPj54Gi8JeMP7S06CODRfFCTX9pFEFWK11K3KLrNrGjSu+3e8dyG2RxjzvKiXbEa4P4b+IE8L+Ov DOtyyQQ2trqkUN/NcJPJFb6bqCtpup3JS3+ctHbzSOm0N8wGVYZU/qBRRRRRRRXCeK/hr4K8ZrO+ uaHaPfzL82r2YFlq4kW1+x28z31vtaYxIF8tLgSR/KgaMhQK+fvEH7LuDPN4W8T8fuPsth4gteny Bbkz6vpo7tudAtjwCFJ4Lnze/wD2dviVZ3EUNtZ6TqsUhXdeWGr28VvAGxlpU1X7NLhc/Nsibpxn jOXqPwJ+KGnxSzf8I6L2GC3e4lbT9R025k2xqzNFFZ+aJ5ZMLlUhiYsSFXLHAq/DTxtqPwu8XM2o 2t7DYXJTTfEuk3C3FrcRQiQFLw2cgH+kWrEyRq6ZKmSIFPNLj9BbXR/DN1ew+KbPStCuNSu4EuIP EVtY2M17cW89oIIZ4dViUyOjwEIrByChAB28VY1zVY9D0PWdblieeLR9K1DVZIUby3nSwtWunhRm BwzBCoJBwTX58fBXRn8RfE3QGuYru7h064uPEN9PG5LwvpkZurG7uZG3fI16bZHz94vjIzkfYPxN 8b6T8LdKvdWtLCG48R+Kbwva2rtKYru/stOgsH1C/YtuFvbQRwK0UJXexVRs8x5U/PTV9X1PXtSv NY1i8mv9Sv5TPdXdwQXkfAVQqqAqIigJHGgCIoCIAoAGbRXp/wAO/hX4i+ItxM9h5On6NZTQxahr V6khgR3dTJa2MKc3FwsZMhjDKgG0SyR+ZGW/Qfwn4V0TwZottoehWot7SAF5ZX2td3904/fX2oXC qDJNJjBJACqFRAkaog6KiiiiiiiiiiiiiiivJ/jF8QJPAHhR7jT5oE8QarOtjoiyR29x5MmBJe6k 1rOw3pbxcBtkiiWSFZEZGIr87k1PUI9RTWEvbn+1Y75dTXUHleS7/tBJxci9eeQlmk8z5y7HJbk1 +huvJD8Vvg/PPYp5l1rnh+PUrS2tGSRk13TiLs6XFLcqo4u4Ws3fC5G45AwR8x/s36pBY/ENrGcy l9b0HUtNtFRVaI3cEsWrlrjeRtUQWswDAE7ioxgkiz4ftJfCXwY+Ks811LpmvX/iWz8FXFq0iozn TJ4ft+nxMpO5ngur5Zh0ManB61sfsw+HUu9f17xLMiOui2EGn2QltVfF3q8jNLdW105/dyRQwNEw RSWScgso4bnf2ifFra742/sKGWKTTfCcH2OLynt5kfVL6OO51aUzRDcGXbDbPE7tseFjhWZwZf2f /iDJ4a8Rx+Fr5g2ieKruCCNpHu2/s7WtjQ2Elrbw70/0uRo7aclFP+qdpESJg33pRRRRRRRRRRRR RRRUNxbW95bz2l3BDc2t1DLb3NtcRxz29xbzIY5oZ4ZQVdHUkMpBGCQRiviH4rfAe58MxX3iXwmZ b/QIpWuLvSCssuo6Jasu9p4pSWNxaxHIZmPmxoVL+aqyTL810UV9ifBj4uv4heTwN4+vLW+N/bR2 OjXmpwJIdW81Daz6Hq00mY5nnRgIWmQGZt6SSPLJGrXP2lPDdvb+DvCF7aNci38OX50K3ti0t0Fs dR05dtxc3U7NIWQ2MMYZyS5f5m3Y3bP7M+v/ANoeDdS0Ka5Ms/h7VmaCAxKi22l6uhu7dFlRRvLX KXrnJZhnGQu0D6EvtPsdUs5tP1Kzs9Rsbjy/tFlf20V5aT+VMs8fnW1wrI+10V1yMhlUjkV8xftB fEC20PSYPh34dkhtZ7m1gj1iPTpEgXStDjhCWeiLDboBGLlNu6MOu2BQhjaOcV85eH/hT8QfE0C3 ek+GL9rNo7aaO8v2g0m2uILxTJb3FnLqjw/aIyoyWt94AIzjcufRZ/2ZviDFLbRpfeFrlZ5Wilmg 1LUBHZIF3C4uRc2cblCeAIUkfPVcc1taX+y74klllTW/E2h6fbiPMMulQahrEsk3mABJILtbFUQr k7w7HIA2c5Ht3hj4CfD3w3MLqawn8R3SbtjeIngvbSIvC0EgTTIo47ZwQ25fPilKttZWDBTXssMU cEccEMSQwxIkcUMSLHFFHGAqxpEowqjAwoA44Ap9FFFFFFeC/tGa8+lfD06dC8Qn8Q6pZ6c6NP5V yLK33aldzwRK25l3QRQy8FcS4bllB+Aa+3lFt8BfhMJfJjHjTxFEqO6/ZhcJrl3au8PnMxuEkg0q MkbRuikkBAEf2gsPim4uJ7y4murqeW5urmaW4ubi4kaae4nncyyzTSyEszuxLMzZJJJJJNV6K6zw V4t1HwT4j0/xDpzSn7LIqX1nHP8AZo9T013BvdNnkKyLtlUDazRtscJIFLopr6K/aA8M6XrmhaL8 U/D6tKl9FpsGpSQ2m1bnT76Avpeq30ikGOSJvLtH81SW3xJlfKAb5NjkeJ0lid45I3V45EYo6Oh3 K6MvIIPII6V+q/hfWf8AhIfDWg64VgWTVtH0/UJoraXzoYLm6tUmurZHyT+7kLRkE5UghuQa3aKK KKKK57xF4R8NeLbUWfiPRrHVooxIIXuYyt1aiR0eQWV/CVnh3bE3+VIpYAAkjivn/wAQ/sw6FdSP N4Y8QX2jszXcpstSgTVbMNIQ1pa21xGYJoo0OVLym4cgqeSpLeTal+zf8RrC2E9ofD+syGVY/sem 6pJFchcFvPLaxDaQ7RjHEpbkYUjJrIl+APxSjiSRdBtpmcnfBDrOkCWIf7ZlnVD/AMAZq4q2fxV8 NPFGn31xp13o+uaRcC7gttStp4Y7qAO9rMh2lDLbTgSwu8MmHUuEcda/Qzw3d+E/iLpHh/xh/ZOj 312sUE0E1zZW97e6FqVuyy3VhDe3cKSo9vcA7XVVDkLKnyMhPdV+bPxGnu/GfxY1+Cwgh+16j4li 8OafEtxGIriayePw5ZyfaHIVRMYVcknau484Ga+9de1Dwv4A0Vdf1GNLPT/D+kro+mQ28ay3MVpK 0SppGlq5Du07QWy7Xk2jyldyqo71+enxA+IOtfEPWW1TVG8izg8yLSdHhlkez0q2baGVC+N80u1G uJyoMjAABY0jjj4Oium8J+E9a8aa1baHoNqZ7qchpp5C6WWn2oYCe/1C4RW8uGMEbjtLMSERXkdE b7/+GXwq0f4cWUrQyDU9fvo9mo63LAIm+zhw6afYQlm8mAFQzjcWkcB3bCxJH6nRRRRRRRRRRRRR RRXPeLvEdp4Q8Nax4kvgZINKtHnWHMi/armRhb2FmHiSQp587xxCQoVTdubCgmvzD8Ra/qPijW9R 17VZTLe6ndzXMih53htkkctFZ2guXkdIIVxHDGXO1AFycZr7p+BfiSPxj8Ok0jVVs7ubQg/hm9tZ mtJjeaL9lUaY13p6IoSFrdmswZFYSmB2LMxcD5J0W3uPh/8AFnTLK5vnsBoHjG2sLvUrmJ7BZNHb UBa3N7LE5YpBc2TtIcMwMT5DEEE/RlnbWmkfHz4ieJdT064XTPD/AIObxDHeLb3LrA/9kWUdzdWj OQrySRLfxKu/BxKFwUO354+EehSeL/iVoUd6tzeww3suv6tMw+1F10/N8Hv2nD5jnuRFBIz8sZMZ 3MDX0H+0z4tey0bSvB9tIgk1qX+09UVZY/NTTtPkH2KGW2KMdk9zmRJA682xXDBmx80fDrx9qnw+ 8QW+qWUsj6bcSQQ67pqjfFqGnh/nAiZlUXEQZ3tpdwKsSCTG8iP+mltcW95bQXdrNFc2t1BHc21x BIk0E8E0YkhngljJVkdWDKwJBBGDUtFFFFFFFFFFFFFFFfM/xd+BP/CS3UviXwZHa2utTlpNV0d2 js7PV5dpP22zlO2OK6duJfMKxyk+YzxyB2m+J7i3uLOee1uoZra6tpZLe4triJ4J7eeFjHLDNFKA yOrDaysAQQQQCKr0V7z8HvjDd+CLu30PXLia48H3E0mR5ZuJtBmuDua8s1XLmAud1xbrnq0kamUs sn1B8TPDNrefDHx2mmXSmC+jl8Xx+c63FjbmyaDW79dI8lT5a3Zt5p8qSGnuJZC22QgfPf7MmvLY eLtX0GWaGKHX9JE0Kur+dPqOjSmaCGBgcAC3lu5HBHOwYIxg/cMkUcySQTRxTQSxtFLFKivHLFIp SSN0fIYMDhlOc5OQQa8f+JPijRfhN4NuR4f03TNK1DWJri00Sx0q20vTkj1Ge1xNrkliqASJaqsZ c+S+5zBFJtWQMvw5ong7xt47ubi80jSNW1yW5url7zVpiRbS3xC3V39s1rUWSEzt5iu4km3tuB53 DPpQ/Zv+Ix00Xp/sBblkDHRzqcn9ooxcr5bSrCbQtgbvluiMHrnIGzp37MPjGW4txqeueG7Gzk/4 +ZbWTUtQvbdSpIEdm8FvFI2QMj7So/2j0Prfh39mzwTpaJJr1zqPia68qSOVHlfSNN3mbfFcQWun uLhXVFEZ3XjoxLNsztCe9afpmnaRaJY6Vp9hplkjyMlnp1pb2VrG8rF5GSC3VVGScsQBnJ61dooo ooorlfHWvDwz4O8Sa6LmK2m07SLySxlmjeaMapNEbfSYnjUNnzLl4o8EBeRuIXJH5Y19efArQdL8 IeENd+LHiJIlQW14mksz26zxabYM0N79jaWdYjcX1yBaQxyIkm6IKj7bgg/NXi/xZrHjTXbzXtZn eWe4Yx20G8tb6dYrIz22nWScBYo9xxxlmLSOWkdmPMUUUUV9reJILr4j/s8aXrMiXcmqaJYQ6vul vYme8k8LyzaHrOoXtxdqDIJLZLq62KwfzNqhnYEP8U1+seh6omuaJo+tRRNDFq+ladqkcLMXaFNQ tFu1jZz12hwM1q0UUUUUUUUUVwHjz4ceHPH+my22p20UGpiKNbDX7eCH+1LFoTI8MYnIDS2+ZH8y 2Ztjbiw2SBJF474PX3iHR/7U+GnjBMap4Uign0S7a4lm/tnw1cTPDBPYtMMvb2rhIkcMPLR44Ckb QkVW/aM16PS/h7LpeYmuvEepWVhHH9rjhuUtrOb+1rq8ityN8kamGOCULgL5y7myQreb/syaPDaw +LfGl/5FraW0EejW+pXF5DBbW8MSDVte+1LK4EaRqLKQzSgKBuCtw+PAfiL4yuPHfizU9elMiWby NaaPbSp5T2mj20jCxhliWSULKwJlnCuy+a7lflIA4airunTWdtf2VxqFkdSsYLu3mvNP+0yWZv7W OUPPafa4gzxeagKeYgJXORziv098C654V1/w3Y33g6O1tdEBkhTTrW2gsDpdzu8+6sLqwtiUhmVn 3sFyrbhIrMjq7ddRRRRRRRRRRRRRRRRXx3+1R9o+1+Ct3k/ZPs+veTjd9o+0+ZZ/avMzxs2+Tsxz nfntXyXX6QfA86cnwz8OQadqsWqiCK6N20cSwNYX91eSX95pUsJ+cPbvMU3SZ8xdsifunjFc/wCH PgXp3hf4hQeM9J1p00+2n1Ke38PSacrC2XU9NmsWt4tTWdf3cTTs0Qa3JCKqMzH94ey+J/gA/EbQ bPQ/7WGi/ZdYg1X7V9gOomTybO4s/I8kTQYJM+7cW4xjBzkaXgHwNpnw+8PQ6Dpss9yxma91K+uC Vkv9SmhSG4ulgBKxR7Y1SOFT8qgbmeTfI358fE+Czt/iF4xWx1CPU7eXXtQu/tcSeWn2i+mN9eWo G5g32eaR7cuD85TcAudo5bRY9Uk1jSY9EM661JqVjHpBtZBFcjVHukXTzbS5G2TzdmxsjBwc1+sl FFFFFFFFFFFFFFFFFfnX8bNR8Ban4sluPBUJEwaePXru0EMehahfRlVW70uKMfMxw4nnTEczBZED Fnlk8boqSOR4nSWJ3jkjdXjkRijo6Hcroy8gg8gjpX3fa66PjD8EtegBuZfEEGkG31Ozs1Sa8u9e 0LZq1kYreKNAVv5IInVIo8KXaFCWjLV4f+zdr8umePX0Um4a38SaXd2/kREeQL7TIjq1vd3Knn5I Y7qNSM4Mp4wSR9r+J9ftPCvh/VvEN9lrfTLSS48sHa1zcMfKtLONgDh5pmjiQn+JgTgV4r8PfhU+ panJ8R/iLA194l1x59Qi8Pahb7rPQnnldbbzIbqa4aRo7cQrawS7fsq4QoZY0aP6Iooooooooooo r47/AGqLuB7rwVYrJm5t7fXbqWLBGyC8ktIbaTPQ7mglAAPG33rxv4PeF08V/EDQrK4g+0adYytr OqIUgkiNnpgE0cd1DOCHhmnMFvIgUkrIenJHb/tI+JJdU8cRaAGcWfhewhiEbxwgNqGrwx6jd3MU yZkZWhNrHtdsK0bFVG4lvniiiivs34Fz23jf4Z+Kfh9qbO6WDz28DyWVnJBZWGvxyXNjLbfxSzwX 0dzcq0q7kYx7HwAsfx5eWdzp93dWN7DJa3llcTWl1bSjbLBc20phnhkHOGVlII9RX6FfAO4gm+Fn hyOKZJZLWbWre6ReWt521y5uUhk9/KkjkHswr2SiiiiiiiiiisfXvD2h+J9Pk0nX9NtdUsJGL+Rd RgmGURtEtzbTKQ8UoV3VZYmVwGOCMmvCPA2iaj8HfG03he7uJLzwN41l/wCKc1a4dFWy8RW8TPb6 VqReSKGG4uYQ8IKRM106W3lBdsscXtHjPxCnhTwp4g8Qs9ur6XplxPardLPJbzakyeTplrMtsQ+2 a4aKI7WUjdncgyR8K/ATw+uvfEjSpJEt5LbQbe61+4jnaQFns9ttYPb+WDl47ua3lAYqMIxySArb 37QXj8+JPEY8L2EhGj+Frm4gnZWuVF9rmBBfSSxOQjLalXt4W8rIYzsHZJFx89UUV9//AAD8T+Dd S8MR6F4fsY9E1rS4Vk1nTpZUmvNSfIjbXvthVWuUkYgP8q+QxWIKsXks/vNFFFFFFFFFFFFFFFFe EftGf2p/wraf+zvN+yf2zpX9u7Nm3+y/MfyfN387ftv2PG3ndt/hzX5/V9lfstQWSab4vuFv0k1G 5vtKhm0vyyJLazsIJpLa/wDM3/Os73EseNnyeTnJ34HafEj4EaX481weIbPWpfD+oXEKRasPsLar b6g9tElvZ3McT3EJhkWJfKk2syOFQhUfe0nsfiDSRr2ga5oZn+y/2xo+paV9qEXn/ZzqFm9oJ/J3 KG2F92zeu7G3K9a81+F/we0z4bS6hf8A9py63rF/F9jN41oNPgttO3pO1tBaCSb5pJEVpJHkOQsY VUw5f59/acOmS+MNGlttUhudTh0JbHVNKii+fS44buS+sJ7m6U7S9yty5ELAOixq7ZSaOvmqv0++ GX2r/hXvgr7Z5fnf8I1pGzytm37J9kT7Dnbxu8jy9/fdnPNd1RRRRRRRRRRRRRRRRXx9+0leeBDL DYx2izePQ1vNcXtg6QfYrAxgRw6820idpI9pt4eJUULJvSIiOf5Ioor7b/Z08bv4g0bUPA2sv9su NGs1n00XIluPtPh6VxZ3FlMJEMfl2ryRRKsknzRypGiBIjXzfo0s3wy+Kdp9ouZYY/DPid7C+vZL ECSfRjctp9/dR2UokwLiyeR49pY4cNG2drV+lvGM/j6jpntXzbb+A/8Ahb/ii98c+LTdx+DYWSx8 D6LHJLZyaxpFvKca3dlo4p4ba8IaeNCizuJB+8WKGMzfRtvBb2kFvaWsMNvbWsMVtbW8EaQ28FtA gigt4IYwAiIgCqqgAAAAYqWiiiiiiiiiivDf2iNUi0/4aX9pJE0ja5quk6XC6MEW3khuv7aMrjB3 ZSzdMccsG7YPwPpun3erahYaXYRCe+1O9tdPs4S8cQluruZba3jMkpVF3OwG5mAHUkDmvr39oe7H hfwN4N8C6aLsWFxstzdSXIDy6d4Us4LeCzvY440WZpHmgnLgqA8QIQ7hs+NKKKKKK+6P2a4Yr34c 65aXcMV1Z3HijVbSa2uUE9vPbz6JYrNbSQuCrIwdgykYIY5HNfFGraZcaLqup6PdmP7XpOoXum3R iYvEbiwuGtZ/Lc4yu5TtOORX6b/D3nwD4J9P+ER8OH2wNGgGefwrsKKKKKKKKKKKKO+ceu3jpnk9 fXHTPp+HwN+0T4q/t3xuNGt5o5dP8K2v2EeU9vNE2q3YW51WQTQgsGXENtJE7HZJCwwpLZ6TxpqH /Cu/gz4X8Axotp4j8WW51bX4hbCx1C0sLi4+3zxanEsiTpcMxg08NNG4kigniO3Yqr896Z4V8T63 bNd6L4c17V7RJnt3utM0fUL+3SdEWR4GntI3XequjFScgMpxgiotU8OeIdCWF9b0LWdGS5aRbZtV 0u+09LhogGlWFrtEDlQy7gM4yM9axaK9X+EHxAPgDxVHcXLH+wdXWLTdcQm5ZIIDKGg1WOCA4aW2 bcRmNz5bTIgDOGH6Qg/Tp7nOTxz06UUUUUUUUUUUUUUUUV5b8XfAA+IHhWS0tEhGvaZL/aGiTOIE 8yYJ5dzpslzKhZYrhOCqugMqwu5Kpivzp1PTNR0a+udL1axutN1C0ZFuLO8heC4h3xiaMtFIAcOj K6MOGUhhkEGjTtU1LSLlb3SdRv8AS7xUeNbrTry4srlUkXbIgntmVwrDgjPI4Nd3pfxh+JmkRTRW vjDVJlmZCzaoLXXJQUBwIbjWo7h4xzyI2APGegrSb47fFVldP+EqIDo0ZK6L4dVgGXaSjrZgqcdG Ugg8giuI1Hxl4v1e2nstU8U+ItRsrllaeyvda1G5spjHKJo99pLI0Z2sAyDb8pAxjArma+lvgR8K tS1XW7DxlrljNaaFpEsN/pIuRPay6vqcYW40+5tE+VmtoCVmM2QkjhUXzF87Z9xUUUUUUUUUUUUU UUUV8+ftAfEObwroEHh3R7tItb8SR3CXLBLeaax0AxNb3coVn3wy3Lt5UEvlMNqzlWjlRGHwVRRW 5P4Y8SWumR61deH9ct9GlWJo9WuNKv4dNkWY7YWS+eMREOeEIfntXqvwC8XyeG/HNrpc0oXS/FTQ 6PdIY5JP+JgSw0SSMQqzbjO/2fJ+QLMzNwoZeX8YafL8OfidqEenRWQ/4R3xFa6zo9uHvLm0itDL FrujWc7zlZn8uJ4opsyZJDYkbhz+kGj6pBrWkaXrVrHNHa6vplhqltHcqqTx2+oWi3cCzLGWG8I6 hsM3oCRzV+iiiiiiiiiiiivhT9p7/kfdI/7FCw/9PN/XX/st6EP+Kq8SzWbf8uOhafqHmOAc7tQ1 izSJXC9rByzpkcBGGXB+fvibfXWofELxpcXkzTzR+JNVsVdsAra6bdtpthCNuOIoIY419lGea4Si iivpj9l++uYvF+v6aszCyvPDbXtxb4G2S70/VLeCzmJ65RLmcDHZzXC/HPQhofxK18JaG0tNXNrr loS7SLdf2jADqN2hZmID3yXQIOMEEKoXaK+kP2ZJJH8AamrMzLH4r1COMFiRHGdJsZCiA9AWZmwO 5J719FUUUUUUUUUUUUEA8HBHB5API6EcZ/z26V8tftOeKBaaNo3hG2mYXGrXP9rakIrsxsum2GYb S3u7NR+8juLhjKjMwCvbfdY8pyPwvuZvh78IvG3jyS4a1vPEMsOl+HI2ezzPdWCy2Nhe2cFw2Jmj ubi5eSJlJ8u2kYIy5r5u0vRtY12aS20XSdT1i5hiNxLBpdjdahPHAHWNp5YrRHZU3Mq7iMZIBPIr RvvBvi7S7Sa/1Pwp4j06xtwpuL2+0PVLS0gEkqwxma4uIlRdzuqLuPLMAOTXNUVu+GvEOpeFNc03 xDpLxpf6ZP50IlQvDMjoYri2nVSCY5YmeOTawO1jtZTgj9RdB1vT/Emi6Zruly+ZYataQ3cBLwNL EJV+e1ufszyIs0Lbop41kOyRXQnKmtaiiiiiiiiiiiiiiiuf8VeG7Hxb4e1bw5qG8WuqWxhMqFt9 vPHILizukClcmGZI5QhOG27WypIP5oeLfB3iDwVqk2la/YSWzpJKttdokjafqcMe0i6066YKJYyG QnoyE7ZFSQMo5yGee2miuLeaW3nhdZIZ4ZHjmhlQ70kiljIZWB5BByK7zS/iv8R9IuDc2njPXZpC jIV1W8Ot2+1upFprQuIg3owTI7GtwfHj4r5B/wCEqyQQQDofhwjP+6bPB+hrmb34lfEDUZ7i4ufG fiQPdGQzR2ur3thaESrtkSKxsWjhjQjgxxxhfQVw9el/DX4bax4/1mzijs72Lw7HeBdZ1pUMFtBb W5jlvLW1vZY5I2u2jkQRRBXILq7L5e41+k8EEFtBDbWsENra20UdvbW1tFHBb20EKiOKC3giAVEQ AKqKNoAAAqaiiiiiiiiiiiiiiiuE+JPjaDwB4UvtdZIZ74vHY6RazCQxXeqXKsYEm8ogmONUeeQb lJRCoYMVr8zLy7udQu7u/vZnuby9uZ7y7uJTulnubmQzTyyHjLMxLN9aq0Vu2PhnxJqllLqWm+H9 b1HTbcyLPf2OlX93ZQGJd8gmurdGRSoIJ3MMVZ8H+Jrrwd4n0fxLZJ5sul3Ylkt8xJ9qs5Ua21Cz EsscojM0DyRCURlk3b1+ZQa9a/aF0u2PijSfGOmSPdaP430Ox1G2vWdAlxcWNtHasLe2cJNFGLQ2 UmJVyWducgqn1N8GPFJ8V/D/AES7uLhZ7/S420LVCBdl1utNxHbvcTXRJkmmtTbzyyIzKXkPIIKL 6kB9OnuMYPHHTpRRRRRRRRRRRRXzl+08f+KD0gDp/wAJfYH8tGv8V8+fATRP7a+JWkSPDBNbaJbX 2t3Mcxz/AMe8P2OylhUggyR3U9vIucY2kg8AV1H7TrP/AMJ3pCsSEHhGydFz8uX1m/DMF6ZO0A/Q elfN9FFSpDLIszxRSSJbxiWd0RnWCFpVtxLMyjCqZHRAzYG5lHUioqK+6/2Ys/8ACBasOcf8JfqB A9zo2ng4+tfOHxx0IaH8S/ECxWz29pqzW+u2jPKJftJ1OESajcoc5Aa9F0oQ/dxgDbg192/D7/kQ fBH/AGKHhr/0yw119FVb7ULHS7SfUNTvbTTrG3CG4vL65htLSBZZVgiM1zcMqLudlQbm5JUDk15j L8cfhVBLLDJ4thLwM6MYtJ8QXMbMjYPk3NtaSRuOOGRip6hiKYPjr8KCwjXxWpLEDcdF8Rom5jwC 0tmAPUk8e+K9F0rXtC1wTvoetaRrK2rIlw2lalZ6isDPu8sTNZu4G7axUE89ela1FFFFFc94r8R2 fhHw5q/iO8XzINKs3uFg8xoftVy+IbKyWZUkKefO0cQfYQpbcQQpr87fAWiXnxC+IemWuoL/AGgN S1d9Y8RSTefDHcWMc51LWTPLYANEZwGiRkKDzJEAZMgj6n8W6F4Ts/EGufEX4tyW0kMDf2f4L8It eQ3ks2naHdKsV2lvbmEXkl5MWuBauXggiuCLpmHMPJN+1Fp9mz2ml+A3/s22P2fTd2uwaews4T5d uHsLeymjh/dgDyo5XVPuh2ABr07wZ8a/BPj8toN9EdH1HULdLOTSdc+yzafqz3+bWfTLG6JKXG8s I/KmijeXeAsb/OAzXv2e/hzrlx9qgtNR8PStLcTTpoN5HBb3L3DB8fY7+K5ihVMERx2yRoAxG0gL txof2Zvh/FPHK2oeKrmOORHa2n1DSxHKFILRTPa2Ub7W6Eo6n0IPT0rQfhd8PvDM4utH8LabDdrP b3UF1eefq11a3FsxeCayutXed7dlJ3ZhZTkAnlRjvaKKKKKKKKKKKKKKKKK5bxL4K8KeMIki8SaJ ZaoY1VIrh1aC+hRZPN8uDUbQx3Eakj5kSQK38WRmvEtX/Zh8J3UczaLrmuaTdSTmSP7WLPVbCCAs S9vFaqlvMwAIEbtdM2B8wcndXMf8Mqn/AKHsf+Ewf/lhR/wyqf8Aoex/4TB/+WFX9O/ZZ02K6jfV /F99e2IWTzLfTdIg0u6YlD5RjvLqe8QYbBYGBsjjIJyPT/DvwL+G/h4xyHRm127iknIu/EM/9oll kTZ5cmnII7JggzsLWxYEk7uAR6/RRRRRRRRRRRRRRRRRXJ+J/AfhDxl5R8S6DY6lJD5axXR8201B IomkdLZdRsXiuPKDSyP5Hm+WWO7aSAa8c1T9mTwTdLdvpeq+INKuZnd7VHnstQ0+yDuWEQtpYUnk RRgLvuw2MZdjycLTv2WdMjulbV/GF9fWYRw9vp2k2+lXTMR+7Zbu5nvEABwSvknI4BHWvW7Tw58M vhDpC6s9rpujx25W3bXdRRr/AFi6upbYRyRQXLiSYvMsTyG2tFCcOyRKM4881P8Aac8H21yYdM0b XdUhSa7iku3W00+CVYgRa3FmsjvK6St1EyROiHcVLZSudvrL4S/HAXw8NY8J+PZZJbi1OoWyafNq zxeZd3D3VlYyy29yJjJI008bG6Qp5j7ok2Sct8d9G1i60HwJ4z1m2v4dXTT28IeJRfi0tx/a+mSz SR3Vna2uVaK7mXUJ4poyY2i8lgse8KfSP2afFkV/4Zv/AAlPcD7foF093YwMbeMvo2pOZXMCKwlk 8m7Mxndk2oJoV3HIA+l6KKKKKR3EaM7usaKpd3ZgqqqjLMWPAAHOTgCvNNU+Mfwz0eeO3u/F+mzS SRCYNpa3etwiMyGPElzosVxGjZUkxu4fbhtuGUnPPx3+E4BI8Wq3T5V0LxMD9QWsgP1rs/Dnjbwn 4tQP4c1/TtUkMMtw9pFL5WpQ28Vx9mkmuNMuQlzEm8qN0kSg5QgkOu7qaKK+Iv2obTZ4s8O33z/6 T4e+yfd+T/Q9Smm+V+7f6R8w7Db617n8ANCfRPhvp00yXUM+vXt7rskN1EYmRJ2FjZSQIyqTFLb2 8M8bHIYSblJVhXxT8SrS4sviF41huYXgkbxPrV0iOAGa2vr976zmHtJDIkin0Irh6UAsQFBJPAAG SfoBSUV9K/sv2tw/jTXLtYJGtYPC89tLcBWMUVxdaraSWsLuOAzrDMyg9QjY6Gtz9qLQmXUfC/ia NLp0ubO60K7kEJNjbPZTnUNNQzheJZxcXWEZsssJKj5Wr0r9m63t4Ph00sMxkkvPEGp3F2hH/Hvc LDBaiEY9YoopP+BV77RSjkgAZOcAY67jwB615jqXxk+GOlXQtLrxfp0khRZC+mxahrNsqOSFzeaP DPHu45QSbgOdoBBqgfjv8J1xjxarZ9NC8TfL9d9l/jXbeH/GvhPxWiHw/wCIdL1OV4JLk2kVyi6l HBFN9nee50u423MShyozLEv3lwcMpPTUUUUUUcnpzx2yenPI9wOtfmf8SPElx8QPH2p32nfatRhu b2LSPDtvCLu4eext3Fnp62FpMiyobp91wIBGrCSZht3E5+qfE/w90uPS/Cek+JdSj0r4a/DnRIr3 XJ4ZJtPi8U69Ni3aM6db5MbZDSyTxvJNI948FufOeSROUuf2i/CXhgw6H4K8Gvd6Bp6yQwS/bE8P wOy3Mm+SzsxbXLtHKNswmuPLmZnbzIlYFm6rwl+0f4S12eOy8QWVz4Uup7gxQ3Etwuo6MUcxxwG5 1FEheFnZnDmSARIi73mGSB1viX4QfDnx2qat9jSzub9Uu11vwxcW9sb+K4ke8N04VZbS4M5lLtct E0jjA8wgKBxv/DMXgHjGreL/APa/4mGjEHv8pGn/ANTXe6R8FvhlozxzweFrO8nSEQNJq8t1q8cw OC0sllqMktsHJGdywKRyFwCQfS4IYbWCG1too7e2t4ore2trdEhgt4IECQwwxRjaqIqgKqgADgCp aKKKKKKKKKKKKKKKKytZ0PR/ENmdP1zTLHVbIsXFvfWsdyscpiaJZ4TKMxyBWISRCGXJ2nmvEdV/ Zs+H19NPNYXGv6MXiCwWlpfwXVhbyiMIJCmpQzXDhmBdlNzySQrKMCuGP7Kvp47/AD8Mf/fCk/4Z VP8A0PY/8Jg//LCpIv2VkDoZvHLPGHUyJH4bWN2QN8ypI9+wViOhKMB6HpXoujfs7/DjSbr7VPBr Gu7WjaG21q/he2heKTzBIYtMhtRKDwGSbejLwU617ZaWlrY28NnY21tZ2dvGsNvbWsMUFtbxKMJF DDCAqKBwAoAAwKsUUUUUUUUUUUUUUUUVj654e0PxLZNp+vaTY6taMswSK9t0ma3aaFrd57WVvnhl CMwWaJldSQVYMBXjWq/s3/DvUJhLYjXNDUQeWLbTtSFxbGX5mW5k/tiK6lLfMoZVmVdoGArZY8N/ wyvB5+f+E4m+zeZnyv8AhHU8/wAndny/tH23buxxv8rGedvavVvD/wAI/hp8P4rjV57aC7a1zM+t eLbizuUsI/OjljeMTRxWkDI6KUnWESjLLv2tiuY1r9pTwJp7Tw6Vaa1rssSRG3nhtYtP0y4c7S0f n37rcxhAWBP2QgsOAVO4YU/j/wCDHxeki0jxRps+h6o9my2mu6t/Z+mPZyxQysLSz8RQTN8kZlml ihvEW3kkxmNpSinN8WfD3WoPhTrHhjVLVL3UPhtevrfhrXba3EUOreFL2SS4vVlvL132Swp9pe6s 4nUp5FqAJQY5JeM/Zv8AGR0bxRc+Frt/9B8URA2pdm222s2ETzQ4MkqxotxF5kTkRu7yLbqCADX3 TRRRRRRXC658TPAPhwypq/irSIp7e6azns7Sc6pf29ym4SQ3On6WJ54ihQhjJGArYVsEgHnh8d/h MQp/4S1Vz1DaF4n3D67bIj8jW5oPxT+H3iac2ukeKdNkuzLa28VpefaNIubq4vGaOCCxg1eOBrhy VKlYA5Uld2Cy57+iivnL9p3/AJELSP8Asb7D/wBM2oVyH7Lehj/iq/Estpz/AKDoenXxnHTnUNZt Bbq2f+fF97p7IT84HI/tPbv+E90fJ6eD7AAeg/tq/Yj8yTXzjRVv7Bffbv7L+xXf9p/a/sH9nfZp ft327zvs/wBi+ybfM87zPk8vbu3fLjPFe4fDfwk2r/DD4vapJHFbqNLsY7HUiiTzFvDjnxVq2mRx q6sqzeVZKzMNuSrDcYyteCUV+lXwa0aTRPhp4Ttpfspmu7B9YlktQQsi63cvqlr57OiM0yW8sMUh IbBTarMqqTx3x9+HV14w0O01zQrIXWv+H/O8yCEQpc6jokiGW5tox5ZlnmgkVZLaHzQMNOsaPLIi nv8A4U6nbav8OfB13aLMI4NBstMcTpGj/adFj/se7wsTMNhlgcxkkEqVLBWyq+gV4t8UfjNpHw/E mk2cKav4pktXkisgwFlphlUG1m1mWMh/mDeYlvHh3VfmaJXSQ/EWq6/42+I2qwLqN1rHifU28z7D p9tA84ixbotydO0jT0EURaOBGnMMI3bd8m45avRNK/Z1+JOoic3VppGheUIvLGq6rFKbrfu3eR/Y q3mNmBu83Z1G3dziDWv2fPiTpKh7ex07XoVtpLmaTRNRjdoPJDM0H2XUxazSSkDKpBG+77oJf5a8 q/4qDwpqv/MY8N65Yj/p90bVrMXdr/2ymj82GT23I3dW5+sPhd+0It7Lb6F8QJY4724ujFa+Jkit rSycTktFDrNvAI4oNrfu1uIk8vBXzFQLJM/1dRRRRXx/+014zjkfS/AtlIjG3eLW9bZGUmKZomh0 uwYwynB2PJcSxyxZw1u6scmk+B2naX4E8Ga/8WvEnnJBcQvp+nLbR/aLg6ZBfpazm3jim2tJeX4j t1WeOPyzCHLiGUsPnLxl4t1Txt4hvvEGqyOZLlilpaGVnh02wRibXT7bhQEjBJJCje5aRgXdieVo r6w+B3xmu4ryw8D+Kp7i+t72eKx8OatKZLi7tLu5cQ22j3rHc8kEjlUt5OWhYhGJgIMH2RRRRRRR RRRRRRRRRRRRRXJWPjnw1qnii78IaZfrf6zp9jd3upLap5lrp/2K5t7OS0uLvIUzF7gDy4yxQpIs uxgFPW0UUVieJPEOm+FNFu9e1hpYtMsZdPS7mgi8+SCO/wBSh0xLjyE+ZkRpleQIC+wNsRmwrTaN rmkeIdOh1XRNQtNSsLhFaO5tJBIqkoG8qZDho5VyA8Uih1PyuobitWiiiiiiiiiiiiiiiiiiuG8f fEDRPh7op1TVGNxdXHmRaRpEEqpeareIozGjNu8uGPK+fcMhEYIwskjRxyfnL4s8Wa1401m613Xb rz7u4O2KGPelnYWqsTDYafA5YxxR54BZmYkvIzyMztzVTwTz2k8F3aTzW11bTR3Ftc28jwzwTwuJ Ip4JYyGR0YBlZTkHBBBFfbPg3xh/wu74f+JvBettbQ+KINLjjabz0todVeNhPpWti1tz5iiG6hh+ 3JHGYgzIRhZlhT5b8DeJr/4deNbLVZorqA6deS6drunMkqXEli8n2bVbKa1aSHdNHgvFHKwVZ442 YfJX6b29xb3dvDdWs0Vza3UMVxbXMEiSwzwTqJIp4JoyVZHXaysCQykEHBqWiiivMfiV8UtF+G9j A1zEdS1q9O7TtFhmEMkkKNtkvbucq/kQj7qsUZmf5UQgSMnwZ4v+Ifi7x1OZPEGqzTWqzebb6Tbf 6JpFoyvK0DQ2MXys8azSRrPMXmMZ2tIwFaGgfCT4h+JYI7vTPDF6tlKttJHeai0GkwS291GJobu2 OpPG08TIwcSQK4IxjJIB9Auf2Z/iDBBPLFfeF754Y2eO2ttR1JJrkr0iga9s4Ywx7ebIg9SK8q1z wf418D3MV1rGjatoklrdW32XVI1Y2kd9sN3aiz1qxZ4DMoQyKIpi6lSeCpx7z8Lv2g7mydNG+IV3 Jd2HlRR2PiEQNNe2hgiEQh1ZLZS9wjKARcBWmD5MnmiTfH9kQTwXMEV1ayw3Ntcwx3FvcW8iywTw SqHimhlQlWVlIZWUkMCCD0NS18gfFPw1N8S/jPpnhfSrgrHpHhzT18Q3DLMsek2/2yXULmRA64kk eG5tliCZVndFZlCuU+uLW1trG1t7GzgS2tLO3gtbW3hULFBbW8YhhhiQAYRVUIB0AHFfBP7Rmiza d8RZ9Td5JYPEWmadfRu0LxxRS2VuNHms0nYsJGVbeOZiNpUSqCuMFvBK9s+AGinWPiRYOyWktrpO mavqN/BeIsqXFrPZHRljjhkR0dvOu4mKvgbQxzuCg+Satptxo2q6npF35f2rStQvNNuTES8X2ixu WtZ/LZsEruQ7SRyOcVnV9sfsv6JPa+HvEmvSNIses6nZ2MELwPGpi0SCSQ3kU5bEgd7x48BAFMTf MSSF9l+JXgqPx94T1DQfMgt74tFfaRdXKyNDaanbE+U0hiBYLIheGR1ViqSMwRiAp8s/ZruGg8M+ JPDt6Lm31fRPE0st7pt3Dcwz2FtfWMUVujLMqhSZra5zGDlWBLKNwLfR1cP4+8f6F8PdHOp6s7TX NwZIdL0mBkF5qdygBZYgxwkUe4NPORtQEAbpHjjf4M8d/E/xV8RL54ruea20drxm0vw3YtutrfzC sdvHO0SI95MNoPmTA/Oz+UsStsGt4f8AgR8SfEAtpW0aPQrO5jnkW88QXAsPK8h2jCXOmxCW+jZi p2brUAgh87GDHa1L9nD4jWNuJrX+wdalMqx/Y9M1SSK5VGUkzM2sQ2kWwdCBLuyeFxk14/rvhnxB 4Yuvsmv6RqGk3BeZIvtltJFFcfZn2SyWdz/q5kBx+8hZlOQQcEV7j8NPj7reg3VvpfjO7utc0CQs n9ozs93rWlu7l1na4kJe6hBJDxyFpAuPLbEYhf7lguILu2t7u0miuba6giubW5gkWWC4t7iITQTw Sx5DK6kMjAkMCCD3qWiiivDfj/4zHhjwVLpNrJt1Xxb9o0qEBf8AVaWqL/bc+HjdDmN0ttpZWzN5 iHMZx87fs/eGrfU/Flz4o1NrOLRvBVm2pXMt8Lc2qXs8UsdlNM118qLbqk92J+sbwxsCpwRh/F74 nXnj/W5rW0uCvhPSbqVNFtY/OjjvSm6H+3LtJlR2llXPlLIgMMZ2BQ7SvJ49RXs3wt+L2s+A76z0 ++uLjUfCMknk3WlSyGX+zI7ifzZdQ0jcGMbIzPI8C4SXc+QJGWRP0Ngube6ghurSeC6tbiKK4t7m 2ljuLa4glTfFPBcRFkdHUhldSQQRjNS0UUUUUUUUUUUUUUUUUVy+o+NPC+la3pnhy91i0TXdVmWC y0tGaW5Z5Nuz7T5WVgDKwMfnsnmciMOwK11FFFFQ3M62ttcXLJNMtvBNO0VvFJPNIsUZkaOCCIFn cgbVRQWYnAFc34T8beGfGtk994c1OK+WHyxeWpDw31i8qkol7aS7XTJVwr48t9rbHbBNdVRRRRRR RRRRRRRRRRRRWdq+r6boOmXusaveQ2Om6dA1xd3M52pGi4VUUDLPJIxCRRoC0jsEQF2AP5zfEX4p +IfiLcRrftHY6LZzzTadotqW8iJnJSO4vZT81xcCP5BI2FXLeUkYdw3mNFfWnwG+KBuivw68XXNt cafc2jWfh241ItIZDIRbf8IxMXVkkjkjZhaiZl27TbqXEkMSeHeNPD+o/DLx5c2VnLNE+kajbat4 dv5U855LMTC90i7LXEMcUskRAjnKw+X50ciDco5/RHwd4ntfGPhjSPElnGYYtUtfMkt2ZnNtdwSG 2vrQSOiFxFMjoJNgDBQwADCukooornvFXirRfBmi3Ou67c/Z7O3wkUSBXur26dT5NjYw5HmTSYOB kKFDO7IiO6/Bfj341+LvG7z2kNxJ4e8Pyx+UdF064bNxG0bwzjU9SVY5bhZFkZXhwsBULmIuC7cX 4a8B+L/GO8+HNAvtShjaRHvFWK109ZYgrSQNqV80cAkCuh8sybyDnbjJr1a0/Zo+IVzbQTz3fhnT pZU3SWV5qV89zaneVKXDWFrPCTxu/dSuMHg5yBwXiP4S/EHwvHLcal4bvJbKEXckmoaYYtVtI7ax TzZ725awLvbw7PnD3KR8A5AIYDqfhx8b/EngyW10/VpbjX/DCvbxSWd1M8+oabaRQC2RdDuZ2+RY 0VClrIfJwuxfJLmQfe+k6rpuvabZ6zo15DqGmahCZ7O8g3iOZNxRvlk2urI6tHJG6q6OpR1DAgaF fOX7RaXGsaT4Q8HaVZ3eoa9rviRrzTrW2jjMTxaVpsttd+bM7LswbyN9zDYqLIzugTn1r4f+ELfw P4S0nw/CsRuIIRPqtzH5ZF7q9yBJfzmVI4mkQMfKgaRN4hSNGJ214L+1Jo7vpnhPX0W3Edne6ho9 yxXF3K+owJe2K71XmKMWtxwz8M+VX5mI+NK19A0ptd13RdESZbd9Z1bTtKW4ZDIsDahdpaLMyDBY KXDYB7V9T/8ACGf8ZM7v7Hb+yv8Akdf9fJt/5Bn/ACGN3meZn+2v4M/f42eXxXc/Db7F4G8M/Dbw ff2UEmo/Edtc1XUd3mfZVtzo7ali6S7CHz/Iawsng8sIT5mCSqmT4r8XeHbnwn4l1vw5clnk0q+m tkmdEia6tCfNsrzykZwnnwNHMF3naGwTkU/wboY8TeK/D2gNHdyQapq9ja3gsiguo9PeYHUbmFnS RVMMAkl3MjBQpYggGv1SGBhQMAdB7ew9On0orE0zw9pui32sX2mxyWw164hv7+yjYCwbVERorrVY bYD5JrlfLFywba/lo20OZGfmfib46g+H/hW71nbbz6nK8djotlc+f5V3qM5z+9+zLu8uKISTuGZA yp5YkV3SvhvwL4J1z4u+KtTae/a28xrrV9f12Sy8+OK5vZWkRFtoDDH5txMWKRb4wFWRlGI9p+/f Cfgzw74L02PTNA0+C1VIYorq9aKJtT1NondxPqd8qq8z7pJGUH5IwxSNUQBR1FFcv4s8G+HvGmmy 6Zr+nQXStDLHbXwjhXU9LeZkcz6XfOjPC++NCwGVfaEkV49yH8+PiZ8Ob/4b61Bp1xdHUtPvrUXe m6stnNZx3AVvLurZ0YuizQvgukcr4R43OPMCj6/+A3j268ZeFJrLV7yS917w7cRWl7cztLJdXthc q0mmX11OygO/ySwudzOxi8yQlpMn3CoLq6tbG2nvL64t7O0tkaa4urqeO3toIlBLyzTTFVVBjkuQ AOa8Y1v9oP4baQ2y3v8AUNflE80MsWi6fIyw+Vx5hudSa1hkRjkK8EkmQM9MMeqHxM0ST4d3HxIj gvodJjtLqa3tL2JIb2a5h1B9ItrRvsTXCp590qxLJkqqsHcKobHwLpNjrvxR8dW9vc3Mk+qeJNTM t9fMqyiztv8AW3lykM0kY8u1t0YxQCQfKixJ/CK9E+O/i+0vtV0/wHoI8jw14GhXTY4UmupEl1K2 gSxaJ2nkbzFsooxbRPInmBjcZdlcV4DRRRX6NfBTxw3jXwXbG9lSTWtBaPR9UzcebdXKwQKbHVZ0 llkmJuI/9ZLIR5k6TlQFXC+vUUUUUUUUUUUUUUUUUV89/tJ6vdab4I06Cx1a60651LXltLi0tLtr V9S0l9Hu4tRhnWIh5bfLxLKmTGd43gkrjgf2V7aF7jxteFMzwQ+H7aJ95ASG7e8lnUoOCS0MZBI4 wcdTX2FRRRXmXxl0241b4Y+L7S2MfmQ6fFqbea3lp9n0W+h1e8wefnMUD7B3YqO9fH/wA1C/tviZ oNjb3t1BZaj/AGquoWcVzLHa332TQLye0+226ELJ5TnfHvB2tyuDzX6G0UUUUUUUUUUUUUUUUU13 VI3kkYIiBnd2ICooBLMzEjGByTngDmvzL+Jnjif4geKrzWykkOnxRpp+i2sywLLbaXbyO8QmMI+a SSR5ZpMu+1nKK7IiY89ooro/CXiW+8H+I9J8Safta50u580xMI9tzbTRG2vbNmlVwomheSLeFLJu 3phgCPXfjZ4bsLo6R8UvDflt4c8axwSXaK1krWOvPbtJLFNDak4klEchuMFyLmOfzHDOgPtf7Ofj lNb8OS+Er+4Z9W8NgvY+cxZ7nw/LIv2fbJLK7ubSVmhKiNI0iNsi5O7GvL+0L4GtNaudC1Wy8S6P cWN/dadfXN7p+n3FrY3VlI8FyJjpF3dSOBIpQNCkmTz05r1Pw34u8NeLrU3nhvWbPVYowDNHDIUu rUSSPHH9ssZwk8G9o38vzY03AEruXBPR1R1TUbbR9L1LV7zzPsmlWF5qd55UZkkFtY2zXVwyRg8n YpIHf2r8yPEev698R/Fr39wJbvUtZvYbDSdOWRGS1hnuPJ0zSLTIRVRC4XdtXe5aR8u7sftX4afB Dw/4Kjh1LV47bX/EzRW7vc3EEc2n6RcRTLc50SCdCyyJIqAXbjzCFyghDuje4UVFcW1veQTWl3BD c2tzFJb3NtcxLNb3FvMhjlgnhkBVkdSQysCCCQQRXxp8bPgoukC78ZeDrXGlEvda5oltGANI3He+ o6XBGOLTq00C/wDHv99B5GVg1P2ePiZdy3Efw+1u4E0AtribwxcSec9xG9sv2i40VnRWVohEJZoX lZfLCNGGYNFGn15WFofhrR/Dy3b6faRpearcve6zqjxQLqGs38sr3E97qM1uqAu0sskgjjRYY97L DHGmEG7Xzh+0x4eOo+D9O8QQwu8/hzVAtxL50UaQ6XrAW0nkMMhDSO10lmqhMsAzEjaGI+Fq+q/g w0XgH4e+MPijqGnT3m+6sNLsIRbJb3EthHfxWVxc2Oozht8Mt1dKkqooXfalSzMBs4b9oLw3Lofx BvNRS3SGw8SwW+q2zQWzQ25ukiW01SJnChWnMyG5mKkn9+rNy+T4bX6kfD/w+fC3grw1oLwfZriy 0m3a/gM63Ij1W7/03VQJo2ZGX7TJKVKsVxwp24rsKw28N6QuvR+Jre1itdcNtJY3t/axQJNqmnyx ov2DUmZCZER4oJI5BtmTykVZPJaWKSxrmtaf4d0jUNc1W4S30/TLaS7uJWdFLBBiOGEMVDSyOVjh Tdl3ZUUEsBX50apf+IvjL8QIhCkcd9rNytlpdnPcO9po+l24eZUknCk+XBH5k9w6RZdvMdY9zBK+ 4PAHwq8LeALaN7K2XUNcaFY7zX7yNWu5XCsJBZRMXW1ibcw8uI5KhRI8pUNXpdFUdT0vTta0+60v VbO31DTr6MRXVndRiWCZFcSx7lfoyOqujDlXAZSCAR8KfGT4NzeCJpPEHh+Oa58JXM4V4iXnn8PT zPiO1upWLM9szEJBcOcgkRSkuUeXsf2bfH8kN3N8P9SlL212l1qHh15HuJGgvIl+0X+lRR7XRY5Y xLdKS0aq6y/fecAfZFBP06e4xg889OleT6/8bvhv4fWZX8QQ6vdRxJMln4fjfVWuFklEeyG+hxZh wMuyS3KkKOeSobV8B/ErRfiFa6pfaTp+uWFppTRRT3esWlra2s0sqNLJHaz2txOrNEiq06nbsDxk ghhj4Y+Jniu4+I/jy5u9NinvLYzQaD4atbaBpbm5soZzHZmCCOGOZpLueSSdInQyKZRFk7BXqPxE nb4T/D/Rvhfpdzt1zxFDNrXjC+tZrtN8Fwfscltbu6KGhuWiNqdjKTFbsJYv9IJr5gooor7I/Zn8 a3N3BqXgW9LSR6davrOivsXENo94sep2cspboZp4pYRsPLS7mwEUfWFFFFFFFFFFFFFFFFFFeefF nVLrR/h14p1Cx1OXSbyGxiW31CDf9oilubyK1EcEkSs0cku/yUlGChYOGTG4fGnwKa+v/i5oV9I9 1dzn/hIL3ULuUvcTH7Tod1DNd3c8mSS8sqqzueXcZOTX6HUUUUAkEYJBHII6qeuR79K/KjTpL/w3 4jgWe61PQb7S9Tex1CewuZ9P1TTwkpstUiiuLcF0cIZY2AB7gggkH9V6KKKKKKKKKKKKKKKKKK+G v2jPHZ1vxFF4Q0+dX0rw4RJf+U0ckdz4hmQiZfNgldHW1icQAFEkjla4RgcKR82UUVJHI8TpLE7x yRurxyIxR0dDuV0ZeQQeQR0r6j8bIvxX+E2k/EG1hMvirwcG0vxQY4gZru1hVPt9w4trVN20vFqK KrLBbxS3K7mdeM/9nXx9/YmtSeDNQmSPS/EU7T6bI5t4ltteEKxCN5ZChP2uONIUTLEyrCqJ+8cn 6D8a/Gjwz4D1s6Drek+JGuvs1vexXVlaaXLZXNrcgqk8Dy3qSYWRZImDxKQyNtBBVj0nhr4l+BvF 90bDw/4is7y+H3bGaK6068uMRyTsbS21GOF59iI7ymENtUZbAxXdUV+d3xu+IEnjTxXcWVpcRy+H vDk9xYaQYfIaK6nG2LU9TW4t3kWZJpY/9HcPtMKxsERmk3ev/CL4C2f2O28TePLP7TcXItrvSfD0 rEW9tbnE8VzrcKf6yWT5SLRzsRMrOruzRQ/V8UUcEccMMccUMSLFFFEixxxRKNkccaIAFCjhVAxx gACn0V8+fFr4Iad4qtrvXPC1rb6d4sWSa8nhRlt7PxEZP3k8VwrERxXTsC8VwAqyOxE5w4li+d/h H8RdQ+G3iZ9J12W9s/Dd3eTWviDTbi1mebStSjU2y6glm5R4ZopUSK7AUsYVYGOSSOIL+hYP06e5 zk8c9OlY1voOnQa3f+IWiNxq99bWtgLucQvJY6XZjemlaeyopjheZpLmUElnkf52ZUhSPZrg/ifo L+JfAHinSIY7qe4k0uS7tLezjM11c3+luuq2FpDCqszmaWFItqjcQxA+YjH5h19Bfs4+HJ9U8ef2 4NyWXhixubiaXEbRveapbyaZaWsjM6lco88wcKw/dbTjcDX0X/wlWh/8ID/wun7JB/wkf/CE/wBk fbdmqfZ/tv2/yv7I+wedt+z/ANr/ACebt8zZ83mbK+f/AI2+OpP+Fq6ZPpksd1H4Bl0s29vJdNca ZJrVreLq183lWrrsbd5NpdKrK+6DaWG0Y6b9ofwvZ6tp2hfE/wAPgXNjfWlla6rcQW8sQns7yEXG g6zLF5COuVY20st1IrAG0hVAQwrh/wBnDSodQ+JEd3K8iNomh6rqkCJtKzSy+Xopjm3D7nl3juCO dyjtkV9+0UV8C/tGeIp9X8fPo43JZ+GLG1sokFyk8Ut5qECane3iIijynZZIbeRMscw5JBJVfqr4 NeG7bw18O/D8UOZJ9Ys4fEd/KPMj8y71m2juFUxO7hTDbiC3OzaG8vfsVmYV6hRRRXFfEPwlb+N/ CGs6C8UTXc1s9zpEriENbazaKZdOlW4ljk8pWceTO0a7zDJKgI3E18R/AXXhofxK0hJZoLe212C7 0G6edXbJu0FzYQw7OjyXkNtGCQQdxBxncPvXxL4h03wnoWp+IdXaddO0uFJbj7NCbi4dpp0tbaCC LIUvLK8cab2VMsC7KoZh+cXj74i+IPiDqkt5qlxLb6bHIDpuhQzyHT9PiTcsTBOBLcFWbzblk3MS QAkYSNOAr6e/aCvp9A07wH8NIJXlstE0DT9RuLp4oY/7RltYX0HT5jGNzxtGILpmVZCD5ozkoDXp vwe+HeseCvCGpa7/AGag8deIrdYbOy1SCKFdGtmlMenxX5ys8cRdlvNRiRxKY0SNYjcRBGZ4U/Zv 8NWUZuvGd3c+J9UuELXEMNxdWGlwzTeXJKY5Ld0up5FkEiieSVFdW5gVwCPX1+HngFVVV8EeEiFC oC3hzSHYhE2rlnhJJ4+Zicsec5rM1b4TfDjWoFgufB+i2yoxdJNJtE0SdX2FAWn0nyWcc/ckLKTz tJAx80+Pf2cNT0a3n1TwZeXGv2cCSSy6NeRoNcjiiij5s5bYLHeMx81zGsUTgBERZnY4+ZZI3id4 pUeOSN2SSN1KOjodrI6tyCDwQelfS/7L2o3cXi3xDpSyhbG98O/2hcReXGWku9M1KC2spRKw3rsS 7uAVVgG3fMCVXH27RRRRRRRRRRRRRRRRRXx5+1PqMD3fg7SI7km5t7fWNSvLQCUBbe8lt7XTrlyR sYs0Fyq4YsuGJChhu9F/Zu0uax+HbXswh263r2pahatGQZfskEcWkbZyVyCJraYqoJGCDxuNe/UU UVnaxpkGt6RqmjXRlS21bTb3TLl4WVZhDf2rWkrwtIrANtY7SVYZH3a/OH4W6n/wjHxL8MXN9bbD BrDaTeR3UjWf2NtVhk0Oee4aQZT7MZzK6MBnYVJXqP0vooooooooooooooooorzD4z6jc6X8MPF1 zaMEmmsbbTW3LuU22r6jDpN8uD3MM0ig9ic9hX5rV3Pg34deLPHVx5eg6ZI1osjxT6xdrJb6NaSR iNpYpr7aytIqyxsYYg8u1gwQqCR9beGf2bPBelLI/iG6vfFU7LJGqu0+iWEamVHjmittOmM3mhQy nddlCCfkyAw9S/4Vp8Pfsf2H/hCvDH2fy/L3/wBjWP23Gd2f7R2faN2f4vN3Y4z2rzzXP2c/h3qV vt0qHUvDd1HFdiKexv7m/hlmliC20l9bau85dInXdshkhLgspfO0pX8G/DXVtM0PxL8LPGMjaz4T 1ONtT0DWdLe7j+zIuoD7RaTNclktLhJVtL+C2EckLO8533AEqr8uaLc6x8GviZANVUGbQ75LbV4b OT7TFqGi6hArTPbKkkSyF7aVbi2SZl2yiPzVVkZRs/tA6J/Y/wASdTmSO0it9dstO1y3itEWMKZY f7PvJLiNFVRLNc2080jDJcuHZizNjyHTtS1HSLyHUNKv7zTL623+Re2FzNaXcImjMMoiuIGVxvRm RgDypIPBNffPwX+Kz/EDT7jTNZEUfifRoIpbmSLy44tZsi3kjUobdMFJFbalyiqIwzo6YEnlxYv7 SuvDT/BFjosVykdz4h1eFZrYxM7XWlaUpvbp1lKlU8u5+xZ+dWOcKCu/HFfsx+ELeZ9Z8bXSxSy2 sraBo6sscjW0zwR3eqXm2SItG5ikhhhlilBKPcI6kMDX2BRRRTgccjIwQc89R0PBPI5/GvzI8caX N8P/AIkava6Q8Vm+ha5BqmiGEvcpYwyGPWtFjzfhzI0EckSP5u/cynJYHJ/Rzw5rUXiLQNF12BFh i1jTLLUfs6XCXQtXu7ZZpLNrhAodonLROdoO5TlVPFbNFcH8UNPtdT+HfjO2u42kij8O6lfoiuyH 7TpMB1WxYleu2aCMkd8YPWvzc8P6Hf8AiTWdM0LS4vNv9Vu4rSDKTPHF5nMtzcfZ1dlhhTdLO4Q7 I1ZiMCvpf49PpvhLwX4H+Gum+U5tSup3EiOkE3l2EElmLm5sowf+P64uLiYvuA8yN/vEkrs6jpEv xc+Bmg6lZqt54p8KQSRrHHI2o6ldS6TH9hv9PdkDTefe26QXgh2lnfyRyGDH5d8FaZb6x4w8K6Ve W73VnqPiLRrO+tlMqGWxn1GOO9UyQ/Mo8ovuccqMnIxmv1Roor5S/ae8VSW9lofg6zuth1AyazrM CG6SV7O2kEGkRSyLtikhknE8hjO8iSCN/k2rut/sx+GI7XRNZ8Wz28i3eqXjaTYyS24TGl2KpNcy 2lwwy0c1w/ly7fl3W4HUHH1FRRRVTULG11WwvdLvYvPstSs7rT7yDzJIjNaXsDWt1D5kRV13IxUs rBh25xj8z9Rs9R+F/wAQ3gP7688Ka9a3ltvdEXULOGVNQsHm+yO4Rbq2aMyRh9yh2RsMCK/TZ7iG OJrmSaFbdIWme4aRPISBVLtOZc7Nm3ncTjHOcV8AfFz4wal41v77RdGvJLfwZDcKtvDDE9rJrP2f 7t7fmXEhiaTMkMDBFC+Wzx+auR4XX06uqf8ACDfs9WdvapdQ6r8RdS1RJzcbAILGZ2sry4gikgYG KaxtYIVVnD5uGmjkG0KLP7Ovw5/tG9bx3rNpvsdNkMPh2G5gJju9TjbMuqxFyAy2hGyJgjDziWVl kt8H0C3+Bsni3xHf+NPiPeSfatWvIb1fDGlyxJDZWkSxpZaRqesQIhm8q3RLWY2qIWKl1uGZt1er af8AC/4daZbJZ23gvw9JDGXZX1DTLfVro+Y25hJe6qJ5nHoGkOOgAFSXvwz+Hl9bTWk3gvwysUy7 Xez0ey025Vcg/ub3TljmjbI+9HIpxx0JFeA+Nf2aIfLur/wLqEizATzDQNWkV4pMs0i2unapgFMD bHEt0GycGS4Xk18pazo2qeHtSutH1qxn07UbKUw3FrOoDKwOQ6OhKvG4+aOWMsjrhkZlIJ6/4T6p Lo/xH8G3kEcUrza3baWyyiTaItczotxIPLK/MiXLOnONwG4EZB/TSiiiiiiiiiiiiiiiiivE/wBo TUray+GOrWtwZBLrF/o+nWYjTeGuodQTVnErZ+VfJtZTnn5gq9814v8Asu6UZdf8T655wVdP0a00 r7NtYtM2s3v2tZhIDgCP7CQVI53g9jX2pRRRRX5n/F3Sv7H+JXjC1M/2jz9Xk1YyGPyyp12JNa8j aWYnyjceXuzltu4gZ2j9IdJ1K31nSdL1i0WdbTV9NsdTtVuESOdbW/tlu4BPGhdVfa67lDsM9GIq /RRRRRRRRRRRRRRRRSqCWAHUkAe57frX5J6jf3erahfapfyCa91K8utQvZhHFCJru7ma4uZBDAFR dzsTtRQozgACrmheH9b8S36aXoGl3eq3zhHMFpEZPJhaVLc3F1LwkMIeRFeaVlRSRuYV9a+Ef2ZN Ot/s934z1mTUZ1eOSTSNG32unjyp2Jt7jUpwLiaOWMIG8qO3dCWCuflevbtM+F3w70m2Fpa+C/Ds sQkeUPqem2+tXJdwAwN9rIuJinHCF8DsBmuW1n4CfDPV0uPK0abRrmeRJPtejX91bvDt+8kFndtN aKrYwQLf1xg81z/gT4Za58LPFNwbO8TxD4K8SwpYaoptvL1LS7tJZX0i5urOKOc3EK7vs0kkTxqP PaaaNIYSw+avit4Huvhp4xSTSZJrXS72X+2PDF5ay3cc+ntDceYbJLx/nFxZybCjrK7+W0MjMJGI Xt/jfPF4u8KfDb4j21qhfU9PutI1u8h+1RwQ6hERNFpSQ3TZCxXKamEcL8wBJd1CV81V9e/A/wCM upXupW/g3xhfm9+3EpoWt384N4Lz+HSb64lx53nc/Z5JG8zzMRfvPMjEf0P8RfETeFPA/ibXYpJo rm00yWKxlhhguHh1K/ddN0ydobnCMkdxNE0gYHCgkK5+U/DvwR8Ep4y8bW3261W50PQov7V1VZom e1naNtmn6fKSjRsZpsO0MnEkUcwGcGv0Woooor4S/aQ8KQaJ4vstetIYobbxTZyz3CIwBbV9OdYr +bylUBVkjkt3LZJeQyMcE8/RPwH8STeIvh1pa3Jke48P3E3huSZ44Y0lh0+GOewEIhAGIrSaCEsw DEozNuJ3N7JRRX5R+JdLj0PxDr+iQzPcRaPrWq6XFPIgR5o9PvpLRJXRSQGYLuIBOM9a+qm0qP4T /APVGu4oIfE3jaBLS7iu7adpTLr0RgTSmaKKGWJ7PTftEwjuWKR3QmALq6o/gX/Cf3H/AAq7/hX/ AJt/5n/CS/2j5m+P7F/YXkfaf7Jxu3/8f/8ApeNmN3Oc8V5/d3dxf3d1f3kz3N3e3M13dXEh3SXF zcyNNPNI3953JY/Wvsn9nzxXZeJfC2q/DXWYxMbKx1DyYh9oUX/hzVXaHU7eSeIgq0UtwUyJFJSV Qg/ds1dL8MPhJe/Dvx14jvVYX+gXWkC20TVJJoReKlxfpcS6bfWq7T50fkoWmSPy3G1hsZmiT6Bo or8tviD/AMj743z1/wCEv8S5x0/5DM3Sv1IXydo+z+X5G0eT5O3yvJx+78rZxtx93bxjGKWiiiiv zo1u3fwz8c5m1CB4Y7P4i2etGC2ERf8As281uPWrPyFBVAzW0sZVSQASAcc49Y/ai8Rt5vhrwlE8 yoscviPUImhgMErOz6ZpDxXOTKHjC3wkTCqQ6E7yBs+Rq6jwRZ22peNPCGn3kQntL/xPoFldQsSB Nb3WqxQTREjpuVitfd/iT4YweLfifpfibXbWK88OaL4VsbeG1mlQpqGuprd5cJb3Npg77eCJxLKr squzRriSPzkHsNFFFFeOfE/4PaJ4+trrULWODSvFwhi+y6uBIsN8baLy4rTWIY8h0ZcR+eqGWMKh BdE8p/OP2evh34g8N614n1rxFpd/o89tbjw9ZR3SxpFel7pbrU7iA8mSJDBbiG4iJik3tseTadv1 VRRRRRRRRRRRRRRRRVW/vrbS7G91K+l8ix06zub+8nKPIIbSzga5uZvLiDO21FZiFXJxwCev5neO vFOofEXxpe6rDBdzfb7qLTtA0xVnlnh09JPs+l2MFoJJts0ufNljhYo08kjIBuxX6O+F9Bg8L+HN F8P23lNHpGm2lm8sNslol1cRxgXV8beNmCPcS75pPmY7mJZmY5O9RRRRX52/Hbwo/hnx/qdxGp/s /wASltfs3/fNia8lb+1beWV0RPMW5WSQRxs4WKSLJycD6++D/j7/AIT3wlBdXk0ba9pMi6drkYa2 SSaZIw9vqgtYDlIrlCTuMca+akyINqZr1SiiiiiiiiiiiiiiiiuF+Jfhu58W+BPEmgWTEXt3ZpPZ KFiY3F3pt3HqdtZAzSRqn2iSFYTIzgIG3nIGD8nfCj4F33ik6f4j8UpJYeGJNt1bafukh1HXoODC QU2tBaS9TKD5jp/qgokSdft/TdN07R7KHTdKsrXTdPtlZbezsoY7e3hV3MkhSGEAZd2LO2MliWJL E5uUUUV4n8aPha3xB0qG+0dLZPFGjo/2My+VD/a1k3zyaRNduVCMGO+2aVjGjMynYJnkTwz9p+CJ fFvh64DHz5PDawSISAFit9TneFtnUEmVwSTg4GOhz8zV3Xw08Q/8It468M6y80EFvDqcNrqE10Jm gg0zUc6fqM8iwkMfLhleReuGVSVYDafdv2p72KTUPB2nAHzrSz1m9dy6kNHfz28EShOoINs5JPXI x0Ne+fB3SptG+GfhC0neN5Z9MOrBoi23ydcupNatUJYD5liuEVuwYHnGDXplFFFFfB/7TH2T/hYO n/Z/J83/AIRXTvt/l48z7X/aV5t+0Y/j8jycZ/h29sV9JfAf/klHhX/uOf8AqSXlevUUjwwXEbQX MaTW8ytFcRSJvjkgkUpNHIh6qynBHfNfP3wn+Fll8M9KuvFviqSBfEB06ee9cuJrPw3pcURubqGN 4dwebYmbmddwwPKiym95vkH4ieMJ/HPi3VdfczLaSy/ZtGtpjIrWej2pKWEPkNLMsTsuZ7hInKGe SVkADV6p+zx49Tw94hm8K6lPKuleJ5IFsAxkkitfEQZYbUhDKEjW7Q+TI6xO7SLbLlUVmHtw+C9j o/xT8PeMtBtbYaA11qdxrGjSCFY9I1BtIuW0/UdLjcY8hrnySIVBMEpVowYjiD36iivhT9pzb/wn ukYzn/hENP359f7Zv8Yz7Yz757V9G/AfP/CqPCnXGNc9en/CS3mcbuPp2zmvXqKKKK+Ef2mbGO38 e2F3FbrF/aHhqxluJ1Uj7VeW99c2rSSP/E6wrAh9FCCvVvH+v3Gg/s+eFooVkE3iHw74P0AXEMoj MEN3oKahdtKCp3rLbwS27qCDiTOeMH4for7m1fwHd/ELwd8E9L2yR6VbaJpVzrupQSok9jp0fhu2 UQW8cuYzJOVEUbGORkba+0oJM/RGn2FppVhZaVYQi3sNOtLaws7ffI/k2tpCILePzJSzthVA3MxY nkknraooorjPG3gLw78QNNi03X4Jd1rI01hf2jpDqGnSyhVna1mdXXbIFQSxujIwCkgukbJ8ueCf gr4i0D4s6bbataSXnh/QpG1+316KOeCw1BbQ50hY5E3LHdLdGJ5rOSTcFSQgyR7Xk+1qKKKKKKKK KKKKKKKKK/P/AOPvjyDxb4qj0nTngm0fwt9ptLe7haR/tuoXQi/tWXdIFGyN4lgj2gg7GkV2SRQP pT4AeGp/D3w9s7i6G258RXc3iARmNFaCzuoY7bT081GbeskMKXKk4IEu0qCCT7ZRRRRXx5+1B4bl W58O+L4ldrd4G8O3zF4RHDPFJLqembIj+8LSq93vYAqBGoO0sN2z+zd49t7jTZPAWozxx3tjJc3v h7zJIozdWM7Nd6hp8KBFLSQyGS45kdnSRsKEgJr6qoooooooooooooooopw67gTkHIPXkHg+mevW vzw8J/A7xT4j8S65od4/9jWHhy8uLHU9cms7iW3luUAa1h0q2m8lrgzRvHcKSyKsDrIzAyRJJ9z+ FPB/h/wVpcWleH9PitYlijS5uikbajqUiMz/AGjUrxVV5n3O5XI2qG2RhYwEHTUUUVx3j3wVpvj7 w5d+HtRklti7x3dhfRIskmn6jApW2u1gcqHUB3jkjLAtG7qrIxDr8v8AxF0LUPDPwG8IaDqsQiv9 L8cajazbRIIpQLrWmiubfzVRjFMhWWJyg3IVYAZr5YqxbXNzZ3FveWdxNa3dpPFc2tzbyPDcW9zB IJYJ4ZoyGV0YBlZSCCAQcivtv42eK5dS+DGi6nBGsEfjG48N/a7dZkuBbx3Ni/iBrbztg3GKa2RC VCEleQoyhpfsuaVHD4e8T60JnMuoa1baW8BQCOOPSLEXccqyZyS5vnVlxxsBGcnH1FRRRRXyj+1P 9j/s3wd5m/8AtH7drH2XGfL+xeRB/aG7HGfM+zbc++O9O/ZZa4/srxgrMTarqGktDH2W4a3mFy55 /iURDoOnU9vqyiivnLw98F5G+J3iHxz4h8qKxg8TXOseG7CznYte3j3A1CHVr2RTujSGVtywDDST KSwEChZ/Ef2gvG48S+LjodlPI2leFTPYMpVkjm1sy7NVnAdVciMotuu7IzGzxnbJlvAq7PxZ4I13 wp4on8L3Nld3N0955OjyQ2rltdt55zBp91p8MLS7zPlQIkd2WQmI/OrCvtv4L/C//hANHlvtXjtm 8U6wqG9eLbK2mWPyyRaNHchmDEOPMuXiwjPtUGRYkkb2qiiivzq+PGito3xM1x1tUtLXV47LWrIR ypIJ1u7YQ390yh3ZGe9iutyvg5+ZV2MhPX6l+0JrFl4Y8NaB4Rj+x3dh4d0qx1jXNUt4ry9Op2UM dvKNNglaSEowiLNNOshkEnCRMmWzvCv7Q/jjTtZtZvE+oJr+huyxahZjTdKtLqKB3Uvd2EljFbkz RgHbHK5jflTtJWRPvkgjqOecgjBz6kfnTaKK/Pf4tTw3Pxv1OSCRZUXVvC9uzLnAmtdIsba5jycc pIjIfcVoftJXn2r4iJD5Qi/s7w/pdnv3ljPvnnv/ADSuPlP7/ZjnhQe+K+f66Dwpey6d4o8N6hAE M9jr2j3kKyAtGZrbUY54g6gjI3KMjIr9WKKKKKKKKKKKKKKKKKKKKKKKKK+IPjv8WrbxM58HeGp2 l0axug+sapDMwt9ZvLc4itLVYyBJawPlzI+VllCvGAkaSS2P2ePhvJqepr471m1lTTNKlI8Px3Ft E1vqmpBZIJr+Mz5JSyYfu3RP+PjBWVXgdT9r0UUUUV5N8Y/h3/wn/hdo9PhR/EekM15oTPcx2scr ytGt/p80kylAs8Sfu8sg81Ii0ixh8/C/gXxnqnw78TQ63Z26yPEkun6pptzuh+22Msi/a7KR8bon DIro+07ZEUsrruRv0h8LeJ9H8Y6Jaa/odwZ7O7X5kkCpc2dygH2iyvYVLbJoycMMkHhlZkZGboKK KKKKKKKKKKKKKKKKKKKKKK+Fv2nWc+OtGQsSo8JWTBc8bn1i+DMB6naM/QV84UV9KftPwSp440Wd x+6fwtbW6PlfmlttXvHlXZ14EiHJGDnA6HH1r8PpEl8BeCGjKuo8H+GULLyN8WiwxSqT6qylT9K6 +iivnH46fFrWvA9xp3hzw2EtdVv9P/tO61W5tIbkWlo961varpyTM0bSu0Fws3nQMqoV2Zdsx+I+ H/2iviBpd6sutXFp4lsG2iayurOx02UIGyWtLvS4Y9jkcbpY5VH93OMcJ8UfEmneL/Hev+INJFx/ Z17JYpam5iEM0iWGlwac0xiBJCu8TMgbDbSNyq2VH6IeCtJl0Lwf4Y0e5t0s7vT9B0q1vrdJI5lj 1FLNBqA86FnRiZy5LI5U9VOCK6eiimSxpNFLDNGk0MsbxyxSoHikjkXZJHJG/DKwyCpB6ngg1+dn xf8AhheeAdblurK2dvCeqXLnR7tDJMlk7gyto13JKWdZIgD5LOzebGNwdnWVU9e/Z8+FskZTx54k 090YpG/hO2uXdW2Sowm1yaz25wylVs2duheYJ/x7y19cUUUV8dftSaGUvPC3iWOC5YXFreaHeXAV msofss32/TIWcLhZZfOu2AZsuseQBsYnjvA/xuuPAnw/bQbK1/tTXU1y5k01dSWV9H03RZ4obiZG WCWOR3e4NwViRlALmRn4EcmLbfH74pwXMVxJ4ggu4o5UkeyudG0ZLa4RTkwzPaQRShSOCY5UbB4Y dR91+D/Etr4x8M6P4ktImgi1W18x7dmaQ2t3DK1re2nmlIy4imSSMSbFDY3AAEV0tFFfEf7UNxG/ irw7bDPmQ+HjO4xwI7jUpo4iCe+YnyKPjTfXEfw1+CenK+LS78MWF7NFtB3XGneG9Ot7WTP+yt1M Me9fMdFfqX4AUL4C8D46f8Id4YbJ7FtDgZv1NdbRRRRRRRRRRRRRRRRRRRRRRRXzv8c/itB4X024 8K+H7+RPFmoRxLdXFk6BtB0+dd0kklwMmO6nQhYUTDojGbdGRB5nzD8JfAE3j/xTb2kyEaFphh1H X5is/lPaJKNmmLNAybJbsgxoRIGVBJIu4xFT+kcUUcEccMMaRQxRpFFFEoWKKONQiRxxpwoUABVG OMAcCn0UUUVzvi3w3aeL/DeseG71tkGrWbQLMPMY2t1E63Vjd+XE8bOYZ445vL3hW27W+UkH80r6 0174f+K5bVpDY694a1RHhuYkZo/PtnE1reW6Xca+ZDMuySPzYsSRsNy4JB/QT4W/EWz+Inh8XuyG 11qx8u31zTomJSC5cN5V1brIS4guArNHuJKkNGS5Tc3pdFFFFFFFFFFFFFFFFFFFFFFFfOX7Tuf+ EC0gY6+L7D6kjRr/AB/OvhSivo3xKSf2bPh9yePF96Ov/TzrfNevfswj/igdXOD/AMjff89uNG0/ ge/NfRtFFeWfFz4hv8O/DUV/ZR2c+tajexWWl2t5mSHCfvr66nt4pYpXijjGzMbfLJJFu4avkSx/ aB+KFpdxXNxrVpqsUfmb7C/0bS47SfdGY18xtMit5xtJDrsmXkDOVypb8W/ihb/Em38ItFpn9nT6 VZ6rJqMYuHuEjvdRu0g+zRloo8qsNpFOHBP+uMZ5iJb6V/Zw024sPhwt1M8bRa1r2q6naLGXLJBE kWiuswZQA5ltJD8pYbSvOcqvvdFFFfH3x++FEy3E/j3w1ZRtbPE0viiytUcTx3Adnl8QrECVdHUg XexQVK+ewcPNJH8r/wBmaj/Z39sf2fe/2R9s/s/+0/s032D7d5Xn/Y/teNnm7Pn8vdu289Oa/Vq7 /sz7Vpn237B9t+0T/wBj/aja/a/tf2KX7T/Zfm/N5v2fzfM8r5vL37vk3Vfoooor4/8A2ohoHneF iC//AAlHlXe9Ylt9p0Iv+6N8+fNBFzv+ygKVObjJBC5+R6K/V3w1/wAi54f/AOwJpX/pBHW3RRX5 tFlb41FtYjsokPxS3apC0/n2EanxZm+iNxNHGXhA3gu8S5XkovQbv7Q2/wD4WbqW7Zt/s3R/LxnO z7EM789927p2x3rw+uu8A+X/AMJ14L83yvJ/4Szw55vn7DD5f9rw7/O835duM7s8Y61+pVFFFFFF FFFFFFFFB7/4c9ev19jQe+ORn5c4GR746UUUUUUUV4R8eW8enwpcr4XigGgC3LeJprOe5bX5LNgw nijtljCpZIgBunSZpHViCiQpMX+EdIXSG1OxGvy6jFo3nK2oPpEFtcakbdQWeKzjvJIow7kBN7sQ mS+yTbsb9S/Dv9i/2Bo3/COeV/YX9l2X9j+T5nl/2f5C/ZcfaP3udmN/m/PnO/581tUV5d49f4qG 50ZPAUHh5LNdVtDqNxfXfm3M9qw+db60uIUSKzTB882k8l24K+SEKtu9HsXv5LWF9StrWzvm8zz7 awvpdStYgJmEIhvbi3tXkzHhmJt0wSyjIG42qKK+A/j+PAp8XXDeG5Jh4hEhXxTDaQwNob3zbjPI LnzAyXyMALtEiaN2bLOlwkwkk+BDfEtdaDeEomn8OLNKdah1ae6tfDEriFDLH9pijm8u9ZfKEbwR PIvyGRWgDg/fFFFFFFFIc4OOTkdyOePTPP1rPsZdWkllGpWOm2kKqhgkstVutQklbPzrNFPZ2wQA dGV3z6CtGiiiiiiiiiiiiiivib9qL+zf+En8OeV539r/APCPyfbs5+z/ANnf2lJ/ZXl9t/m/bPM9 tlfMFFfWX7VX9nf2v4S8rZ/a32XWvtufN8z+zvtMP9l7t3yY837Zjbz13cba9k+ATTn4V+GxNFGk aza2ts6TmVprf+3blmlnjaNPLYSGRBGGkyqq+8FyiexUUV+d3x/+0f8AC0te87d5f2fRfsm7p9n/ ALGg3bPbzfN/HNeMV2Pw/wD7C/4TXwv/AMJLt/sT+2bL7Z5gs/s2fN/0X+0f7R/c/Y/O2fbd/wDy w8zHzYr9R6KKKKydc/sP+y7r/hJf7J/sTEP23+3fsn9l4+0L5H2v7f8Auseb5ezf/Ftxzitaiiii vEv2g10JvhveDWpJYrj+0bJtAaKCS4kOuqrtHHsWSJAj2wuUkeRiEQs6I8ixo356UV+jvwJ/5JP4 R/3Nd/8AUovq9boor4L/AGlvt3/CxIPtX2T7P/wjem/2Z9l+0ed9h+13Xmf2h53y+d9p+0bfK+Ty vLz8++rXxqz/AMIF8DM9f+EPbr12/wBi6Ptx+GK+caK/VDwMIV8E+DltZLia2Xwr4eW1muYVtp5b YaREIJZreOSVY3ZNpMayuFPAdgMnqKKKKKKKKKKKKKKUdRjOc+/9KDjC85O0Z4xg9xwSMe559qSi iiiiiuX8aHxYPDmoDwTHpz+IWhkW0bUpjEkKeUzPLaoY3ikucgJbx3DJDubfK5RNkn5eaj/aH2++ /tb7X/an2y5/tL+0PO/tD7f5x+2fbftH7zzvM3eZ5nzbs55zX6KfBVfCy/D7Sl8LSyzWyy3a6jNe wWVrqcusCfF5JqltZSTLHIy+WYEeV2W38kb2ADH1eiuR8av4zXQ71PBFtpMuryWl15Vzqd9JBLaz qqtCdPsjbyQXEzr5ixi5uIYkk8tpPMTegk8GN4xbQ7NfG0GkR6ylvbiebS7uSc3LGMGRry3WGOGG dRtWYW0ssTOGaMqhCDqqKK+Wv2mP+EL/ALL0/wC3H/iuNqf2N9iEfn/2T9pP2r+2snP2T/WfZv4v P3eV8n2mvnL4V/8ACZ/8Jnpf/CC/8hn5vtHneZ/Zf9l71+2/25s/5dMbd/8AHv2eT+/8qv0j0ptU bTbM65Fp0OreUBfppU9zc6cblflMlnJeRxSiNgNwR1yuSu59u9r9FFFFFFZ3m6t9t8v7Fpv9m7/+ Pr+1Lj7bs8ndn7B9j8vd5nyY+0/d+fO75K0aKKKKKKKKKKKKKK+f/wBpT+z/APhXcH237V9p/wCE k03+yRbCHyTf/ZZ/NGoGX5vJ+y/adpjG7zfKyNm7HwPRX0trv2T/AIZn8G/afP8AO/4Sa6/s/wAr Z5f2v+1NV3/at/OzyPPxt537O2a7H9lj7V9i8abzcfYftOhfZQ4f7Kbzyrv7d5LE7Q+zyPMwD8uz dxivrGiivkP9qr/mQ/8AuaP/AHHV8h05du5d5YJnkqoZgueSFJAJ9sj61+qfg7+zv+ER8L/2R9q/ sr/hHdE/s77f5Iv/ALB/ZsX2M332f5PN8vb5gT5d2dvGK6Oiiij/AOv+XesL/imP+Ed/5gP/AAiX 2D/qHf8ACO/2Vs6/8+32bb2/1eO9f//ZUEsBAi0AFAAGAAgAAAAhAIoVP5gMAQAAFQIAABMAAAAA AAAAAAAAAAAAAAAAAFtDb250ZW50X1R5cGVzXS54bWxQSwECLQAUAAYACAAAACEAOP0h/9YAAACU AQAACwAAAAAAAAAAAAAAAAA9AQAAX3JlbHMvLnJlbHNQSwECLQAUAAYACAAAACEAqbIdYwoDAADN BgAADgAAAAAAAAAAAAAAAAA8AgAAZHJzL2Uyb0RvYy54bWxQSwECLQAUAAYACAAAACEAWGCzG7oA AAAiAQAAGQAAAAAAAAAAAAAAAAByBQAAZHJzL19yZWxzL2Uyb0RvYy54bWwucmVsc1BLAQItABQA BgAIAAAAIQAWe9Rh2wAAAAYBAAAPAAAAAAAAAAAAAAAAAGMGAABkcnMvZG93bnJldi54bWxQSwEC LQAKAAAAAAAAACEAj44mUY8KCQCPCgkAFQAAAAAAAAAAAAAAAABrBwAAZHJzL21lZGlhL2ltYWdl MS5qcGVnUEsFBgAAAAAGAAYAfQEAAC0SCQAAAA== " stroked="f" strokeweight="1.5pt">
            <v:stroke/>
            <w10:wrap type="topAndBottom" side="both" anchorx="margin" anchory="margin"/>
            <v:fill r:id="rId12" o:title="" recolor="t" rotate="t" type="tile"/>
            <v:imagedata recolortarget="white [3057]"/>
          </v:rect>
        </w:pict>
      </w:r>
      <w:r>
        <w:rPr>
          <w:color w:val="auto"/>
        </w:rPr>
        <w:t>clarke_196@hotmail.com</w:t>
      </w:r>
      <w:r>
        <w:rPr>
          <w:color w:val="auto"/>
        </w:rPr>
        <w:t xml:space="preserve"> </w:t>
      </w:r>
      <w:r>
        <w:rPr>
          <w:rFonts w:ascii="Wingdings" w:hAnsi="Wingdings"/>
          <w:color w:val="auto"/>
        </w:rPr>
        <w:sym w:font="Wingdings" w:char="f074"/>
      </w:r>
      <w:r>
        <w:rPr>
          <w:color w:val="auto"/>
        </w:rPr>
        <w:t xml:space="preserve">  </w:t>
      </w:r>
      <w:r>
        <w:rPr>
          <w:color w:val="auto"/>
        </w:rPr>
        <w:t>#</w:t>
      </w:r>
      <w:r>
        <w:rPr>
          <w:color w:val="auto"/>
        </w:rPr>
        <w:t>53 Browne S</w:t>
      </w:r>
      <w:r>
        <w:rPr>
          <w:color w:val="auto"/>
        </w:rPr>
        <w:t xml:space="preserve">treet, El Dorado Road, Tunapuna. </w:t>
      </w:r>
      <w:r>
        <w:rPr>
          <w:rFonts w:ascii="Wingdings" w:hAnsi="Wingdings"/>
          <w:color w:val="auto"/>
        </w:rPr>
        <w:sym w:font="Wingdings" w:char="f074"/>
      </w:r>
      <w:r>
        <w:rPr>
          <w:color w:val="auto"/>
        </w:rPr>
        <w:t xml:space="preserve"> </w:t>
      </w:r>
      <w:r>
        <w:rPr>
          <w:color w:val="auto"/>
        </w:rPr>
        <w:t>1-868-3148462 or 1-868-793-3347</w:t>
      </w:r>
    </w:p>
    <w:p>
      <w:pPr>
        <w:pStyle w:val="NoSpacing"/>
        <w:rPr>
          <w:rStyle w:val="PlaceholderText"/>
        </w:rPr>
      </w:pPr>
    </w:p>
    <w:p/>
    <w:p>
      <w:pPr>
        <w:pStyle w:val="SectionHeading"/>
        <w:jc w:val="left"/>
        <w:rPr>
          <w:rFonts w:asciiTheme="minorHAnsi" w:hAnsiTheme="minorHAnsi"/>
          <w:b/>
          <w:i/>
          <w:color w:val="auto"/>
          <w:sz w:val="24"/>
          <w:u w:val="single"/>
        </w:rPr>
      </w:pPr>
    </w:p>
    <w:p>
      <w:pPr>
        <w:spacing w:line="24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Dear Sir/Madam,</w:t>
      </w:r>
    </w:p>
    <w:p>
      <w:pPr>
        <w:spacing w:line="36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I wish to apply for</w:t>
      </w:r>
      <w:r>
        <w:rPr>
          <w:rFonts w:cs="Times New Roman"/>
          <w:sz w:val="24"/>
        </w:rPr>
        <w:t xml:space="preserve"> employment at</w:t>
      </w:r>
      <w:r>
        <w:rPr>
          <w:rFonts w:cs="Times New Roman"/>
          <w:sz w:val="24"/>
        </w:rPr>
        <w:t xml:space="preserve"> your organization.</w:t>
      </w:r>
      <w:r>
        <w:rPr>
          <w:rFonts w:cs="Times New Roman"/>
          <w:sz w:val="24"/>
        </w:rPr>
        <w:t xml:space="preserve"> I have significant written and verbal communication skills and have acquired tremendous critical thinking and organizational skills.  I </w:t>
      </w:r>
      <w:r>
        <w:rPr>
          <w:rFonts w:cs="Times New Roman"/>
          <w:sz w:val="24"/>
        </w:rPr>
        <w:t>am generally a fast learner whom welcomes erudition as it</w:t>
      </w:r>
      <w:r>
        <w:rPr>
          <w:rFonts w:cs="Times New Roman"/>
          <w:sz w:val="24"/>
        </w:rPr>
        <w:t xml:space="preserve"> further </w:t>
      </w:r>
      <w:r>
        <w:rPr>
          <w:rFonts w:cs="Times New Roman"/>
          <w:sz w:val="24"/>
        </w:rPr>
        <w:t>enhan</w:t>
      </w:r>
      <w:r>
        <w:rPr>
          <w:rFonts w:cs="Times New Roman"/>
          <w:sz w:val="24"/>
        </w:rPr>
        <w:t>ces</w:t>
      </w:r>
      <w:r>
        <w:rPr>
          <w:rFonts w:cs="Times New Roman"/>
          <w:sz w:val="24"/>
        </w:rPr>
        <w:t xml:space="preserve"> my professional abilities.</w:t>
      </w:r>
      <w:bookmarkStart w:id="0" w:name="_GoBack"/>
      <w:bookmarkEnd w:id="0"/>
    </w:p>
    <w:p>
      <w:pPr>
        <w:spacing w:line="36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 xml:space="preserve">I deem myself a very assiduous, creative, self-motivated individual who is adept in functioning effectively in groups but can do extremely well individually with minimal supervision.  </w:t>
      </w:r>
      <w:r>
        <w:rPr>
          <w:rFonts w:cs="Times New Roman"/>
          <w:sz w:val="24"/>
        </w:rPr>
        <w:t xml:space="preserve">It is also noteworthy that I am </w:t>
      </w:r>
      <w:r>
        <w:rPr>
          <w:rFonts w:cs="Times New Roman"/>
          <w:sz w:val="24"/>
        </w:rPr>
        <w:t>computer savvy and very familiar with the Microsoft Suite.</w:t>
      </w:r>
      <w:r>
        <w:rPr>
          <w:rFonts w:cs="Times New Roman"/>
          <w:sz w:val="24"/>
        </w:rPr>
        <w:t xml:space="preserve"> </w:t>
      </w:r>
      <w:r>
        <w:rPr>
          <w:rFonts w:cs="Times New Roman"/>
          <w:sz w:val="24"/>
        </w:rPr>
        <w:t xml:space="preserve"> I assure you that I would be </w:t>
      </w:r>
      <w:r>
        <w:rPr>
          <w:rFonts w:cs="Times New Roman"/>
          <w:sz w:val="24"/>
        </w:rPr>
        <w:t>a good fit for your</w:t>
      </w:r>
      <w:r>
        <w:rPr>
          <w:rFonts w:cs="Times New Roman"/>
          <w:sz w:val="24"/>
        </w:rPr>
        <w:t xml:space="preserve"> organization once given the opportunity.</w:t>
      </w:r>
    </w:p>
    <w:p>
      <w:pPr>
        <w:spacing w:line="36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 xml:space="preserve">My skills and capabilities are best explained in person so do not hesitate to contact me.  </w:t>
      </w:r>
      <w:r>
        <w:rPr>
          <w:rFonts w:cs="Times New Roman"/>
          <w:sz w:val="24"/>
        </w:rPr>
        <w:t>In closing I wish to thank you in advance for your time and await your timely response.  Attached is my CV with all relevant details and contact information.</w:t>
      </w:r>
    </w:p>
    <w:p>
      <w:pPr>
        <w:spacing w:line="240" w:lineRule="auto"/>
        <w:jc w:val="left"/>
        <w:rPr>
          <w:rFonts w:cs="Times New Roman"/>
          <w:sz w:val="24"/>
        </w:rPr>
      </w:pPr>
    </w:p>
    <w:p>
      <w:pPr>
        <w:spacing w:line="240" w:lineRule="auto"/>
        <w:jc w:val="left"/>
        <w:rPr>
          <w:rFonts w:cs="Times New Roman"/>
          <w:sz w:val="24"/>
        </w:rPr>
      </w:pPr>
    </w:p>
    <w:p>
      <w:pPr>
        <w:spacing w:line="240" w:lineRule="auto"/>
        <w:jc w:val="left"/>
        <w:rPr>
          <w:rFonts w:cs="Times New Roman"/>
          <w:sz w:val="24"/>
        </w:rPr>
      </w:pPr>
    </w:p>
    <w:p>
      <w:pPr>
        <w:spacing w:line="24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Respectfully,</w:t>
      </w:r>
    </w:p>
    <w:p>
      <w:pPr>
        <w:spacing w:line="240" w:lineRule="auto"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t>_______________________</w:t>
      </w:r>
    </w:p>
    <w:p>
      <w:pPr>
        <w:spacing w:line="240" w:lineRule="auto"/>
        <w:jc w:val="left"/>
        <w:rPr>
          <w:rFonts w:ascii="Lucida Calligraphy" w:cs="Times New Roman" w:hAnsi="Lucida Calligraphy"/>
          <w:sz w:val="24"/>
        </w:rPr>
      </w:pPr>
      <w:r>
        <w:rPr>
          <w:rFonts w:cs="Times New Roman"/>
          <w:sz w:val="24"/>
        </w:rPr>
        <w:t>Leaselle Clarke</w:t>
      </w:r>
      <w:r>
        <w:rPr>
          <w:rFonts w:ascii="Lucida Calligraphy" w:cs="Times New Roman" w:hAnsi="Lucida Calligraphy"/>
          <w:sz w:val="24"/>
        </w:rPr>
        <w:tab/>
      </w:r>
    </w:p>
    <w:p>
      <w:pPr>
        <w:spacing w:line="276" w:lineRule="auto"/>
        <w:jc w:val="left"/>
        <w:rPr>
          <w:b/>
          <w:i/>
          <w:sz w:val="24"/>
          <w:u w:val="single"/>
        </w:rPr>
      </w:pPr>
    </w:p>
    <w:p>
      <w:pPr>
        <w:spacing w:line="276" w:lineRule="auto"/>
        <w:jc w:val="left"/>
        <w:rPr>
          <w:b/>
          <w:i/>
          <w:sz w:val="24"/>
          <w:u w:val="single"/>
        </w:rPr>
      </w:pPr>
    </w:p>
    <w:p>
      <w:pPr>
        <w:spacing w:line="276" w:lineRule="auto"/>
        <w:jc w:val="left"/>
        <w:rPr>
          <w:b/>
          <w:i/>
          <w:sz w:val="24"/>
          <w:u w:val="single"/>
        </w:rPr>
      </w:pPr>
    </w:p>
    <w:p>
      <w:pPr>
        <w:spacing w:line="276" w:lineRule="auto"/>
        <w:jc w:val="left"/>
        <w:rPr>
          <w:b/>
          <w:i/>
          <w:sz w:val="24"/>
          <w:u w:val="single"/>
        </w:rPr>
      </w:pPr>
    </w:p>
    <w:p>
      <w:pPr>
        <w:spacing w:line="276" w:lineRule="auto"/>
        <w:jc w:val="left"/>
        <w:rPr>
          <w:b/>
          <w:i/>
          <w:sz w:val="24"/>
          <w:u w:val="single"/>
        </w:rPr>
      </w:pPr>
    </w:p>
    <w:p>
      <w:pPr>
        <w:spacing w:line="276" w:lineRule="auto"/>
        <w:jc w:val="left"/>
        <w:rPr>
          <w:b/>
          <w:i/>
          <w:sz w:val="24"/>
          <w:u w:val="single"/>
        </w:rPr>
      </w:pPr>
    </w:p>
    <w:p>
      <w:pPr>
        <w:spacing w:line="276" w:lineRule="auto"/>
        <w:jc w:val="left"/>
        <w:rPr>
          <w:rFonts w:asciiTheme="majorHAnsi" w:cstheme="majorBidi" w:eastAsiaTheme="majorEastAsia" w:hAnsiTheme="majorHAnsi"/>
          <w:b/>
          <w:i/>
          <w:caps/>
          <w:spacing w:val="20"/>
          <w:sz w:val="24"/>
          <w:u w:val="single"/>
        </w:rPr>
      </w:pPr>
      <w:r>
        <w:rPr>
          <w:lang w:val="en-TT" w:eastAsia="en-TT"/>
        </w:rPr>
        <w:pict>
          <v:shape id="Straight Connector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page" from="0,150.6pt" to="515.25pt,150.6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IAvzgtwEAAMMDAAAOAAAAZHJzL2Uyb0RvYy54bWysU8GOEzEMvSPxD1HudNqFLWjU6R66gguC il0+IJtxOpGSOHJCZ/r3OGk7iwAJgbh44sTP9nv2bO4m78QRKFkMnVwtllJA0NjbcOjk18f3r95J kbIKvXIYoJMnSPJu+/LFZowt3OCArgcSnCSkdoydHHKObdMkPYBXaYERAj8aJK8yu3RoelIjZ/eu uVku182I1EdCDSnx7f35UW5rfmNA58/GJMjCdZJ7y9VStU/FNtuNag+k4mD1pQ31D114ZQMXnVPd q6zEN7K/pPJWEyY0eaHRN2iM1VA5MJvV8ic2D4OKULmwOCnOMqX/l1Z/Ou5J2J5nJ0VQnkf0kEnZ w5DFDkNgAZHEqug0xtRy+C7s6eKluKdCejLky5fpiKlqe5q1hSkLzZfr2zev129vpdDXt+YZGCnl D4BelEMnnQ2FtmrV8WPKXIxDryHslEbOpespnxyUYBe+gGEqXGxV0XWJYOdIHBWPX2kNIVcqnK9G F5ixzs3A5Z+Bl/gChbpgfwOeEbUyhjyDvQ1Iv6uep2vL5hx/VeDMu0jwhP2pDqVKw5tSFbtsdVnF H/0Kf/73tt8BAAD//wMAUEsDBBQABgAIAAAAIQC46pUD2wAAAAkBAAAPAAAAZHJzL2Rvd25yZXYu eG1sTI/BTsMwEETvSP0Haytxo3YbiFCIU0WVEOJI4NCjY2/iiHgdYrcNf48rIcFxdlYzb8r94kZ2 xjkMniRsNwIYkvZmoF7Cx/vz3SOwEBUZNXpCCd8YYF+tbkpVGH+hNzw3sWcphEKhJNgYp4LzoC06 FTZ+Qkpe52enYpJzz82sLincjXwnRM6dGig1WDXhwaL+bE5OQqf7PNpG3+dt+1J3r1/HOjscpbxd L/UTsIhL/HuGK35Chyoxtf5EJrBRQhoSJWRiuwN2tUUmHoC1vydelfz/guoHAAD//wMAUEsBAi0A FAAGAAgAAAAhALaDOJL+AAAA4QEAABMAAAAAAAAAAAAAAAAAAAAAAFtDb250ZW50X1R5cGVzXS54 bWxQSwECLQAUAAYACAAAACEAOP0h/9YAAACUAQAACwAAAAAAAAAAAAAAAAAvAQAAX3JlbHMvLnJl bHNQSwECLQAUAAYACAAAACEAiAL84LcBAADDAwAADgAAAAAAAAAAAAAAAAAuAgAAZHJzL2Uyb0Rv Yy54bWxQSwECLQAUAAYACAAAACEAuOqVA9sAAAAJAQAADwAAAAAAAAAAAAAAAAARBAAAZHJzL2Rv d25yZXYueG1sUEsFBgAAAAAEAAQA8wAAABkFAAAAAA== " o:allowincell="f" o:allowoverlap="f" strokecolor="#6f6f74 [3204]">
            <w10:wrap side="both" anchorx="margin" anchory="margin"/>
          </v:shape>
        </w:pict>
      </w:r>
      <w:r>
        <w:rPr>
          <w:b/>
          <w:i/>
          <w:sz w:val="24"/>
          <w:u w:val="single"/>
        </w:rPr>
        <w:t>OBJECTIVE</w:t>
      </w:r>
    </w:p>
    <w:p>
      <w:pPr>
        <w:jc w:val="left"/>
        <w:rPr>
          <w:sz w:val="24"/>
        </w:rPr>
      </w:pPr>
      <w:r>
        <w:rPr>
          <w:sz w:val="24"/>
        </w:rPr>
        <w:t>Gainful employment in</w:t>
      </w:r>
      <w:r>
        <w:rPr>
          <w:sz w:val="24"/>
        </w:rPr>
        <w:t xml:space="preserve"> a productive</w:t>
      </w:r>
      <w:r>
        <w:rPr>
          <w:sz w:val="24"/>
        </w:rPr>
        <w:t xml:space="preserve"> environment </w:t>
      </w:r>
      <w:r>
        <w:rPr>
          <w:sz w:val="24"/>
        </w:rPr>
        <w:t xml:space="preserve">that will allow me to utilize </w:t>
      </w:r>
      <w:r>
        <w:rPr>
          <w:sz w:val="24"/>
        </w:rPr>
        <w:t>my technical proficiencies and organizational capabilities</w:t>
      </w:r>
    </w:p>
    <w:p>
      <w:pPr>
        <w:pStyle w:val="SectionHeading"/>
        <w:jc w:val="left"/>
        <w:rPr>
          <w:b/>
          <w:i/>
          <w:color w:val="auto"/>
          <w:sz w:val="24"/>
          <w:u w:val="single"/>
        </w:rPr>
      </w:pPr>
    </w:p>
    <w:p>
      <w:pPr>
        <w:pStyle w:val="SectionHeading"/>
        <w:jc w:val="left"/>
        <w:rPr>
          <w:b/>
          <w:i/>
          <w:color w:val="auto"/>
          <w:sz w:val="24"/>
          <w:u w:val="single"/>
        </w:rPr>
      </w:pPr>
      <w:r>
        <w:rPr>
          <w:b/>
          <w:i/>
          <w:color w:val="auto"/>
          <w:sz w:val="24"/>
          <w:u w:val="single"/>
        </w:rPr>
        <w:t>Education</w:t>
      </w:r>
    </w:p>
    <w:p>
      <w:pPr>
        <w:pStyle w:val="Subsection"/>
        <w:numPr>
          <w:ilvl w:val="0"/>
          <w:numId w:val="11"/>
        </w:numPr>
        <w:jc w:val="left"/>
        <w:rPr>
          <w:b/>
          <w:color w:val="auto"/>
          <w:sz w:val="24"/>
        </w:rPr>
      </w:pPr>
      <w:r>
        <w:rPr>
          <w:b/>
          <w:color w:val="auto"/>
          <w:sz w:val="24"/>
        </w:rPr>
        <w:t>University of Trinidad and Tobago</w:t>
      </w:r>
    </w:p>
    <w:p>
      <w:pPr>
        <w:spacing w:after="0"/>
        <w:jc w:val="left"/>
        <w:rPr>
          <w:rStyle w:val="IntenseEmphasis"/>
          <w:sz w:val="24"/>
        </w:rPr>
      </w:pPr>
      <w:r>
        <w:rPr>
          <w:sz w:val="24"/>
        </w:rPr>
        <w:t>(2014)</w:t>
      </w:r>
      <w:r>
        <w:rPr>
          <w:sz w:val="24"/>
        </w:rPr>
        <w:t xml:space="preserve">  </w:t>
      </w:r>
      <w:r>
        <w:rPr>
          <w:sz w:val="24"/>
        </w:rPr>
        <w:t>Bachelor of Education</w:t>
      </w:r>
      <w:r>
        <w:rPr>
          <w:sz w:val="24"/>
        </w:rPr>
        <w:t>- Integrated Science (Secondary)</w:t>
      </w:r>
    </w:p>
    <w:p>
      <w:pPr>
        <w:pStyle w:val="ListParagraph"/>
        <w:numPr>
          <w:ilvl w:val="0"/>
          <w:numId w:val="10"/>
        </w:numPr>
        <w:spacing w:after="0"/>
        <w:jc w:val="left"/>
        <w:rPr>
          <w:rStyle w:val="IntenseEmphasis"/>
          <w:sz w:val="24"/>
        </w:rPr>
      </w:pPr>
      <w:r>
        <w:rPr>
          <w:rStyle w:val="IntenseEmphasis"/>
          <w:b/>
          <w:sz w:val="24"/>
        </w:rPr>
        <w:t xml:space="preserve">STTE NTA Certification </w:t>
      </w:r>
      <w:r>
        <w:rPr>
          <w:rStyle w:val="IntenseEmphasis"/>
          <w:sz w:val="24"/>
        </w:rPr>
        <w:t>– (2008) Desktop Publishing Level 2</w:t>
      </w:r>
    </w:p>
    <w:p>
      <w:pPr>
        <w:pStyle w:val="ListParagraph"/>
        <w:numPr>
          <w:ilvl w:val="0"/>
          <w:numId w:val="10"/>
        </w:numPr>
        <w:spacing w:after="0"/>
        <w:jc w:val="left"/>
        <w:rPr>
          <w:rStyle w:val="IntenseEmphasis"/>
          <w:b/>
          <w:sz w:val="24"/>
        </w:rPr>
      </w:pPr>
      <w:r>
        <w:rPr>
          <w:rStyle w:val="IntenseEmphasis"/>
          <w:b/>
          <w:sz w:val="24"/>
        </w:rPr>
        <w:t>Cipriani College of Labour &amp; Cooperative Studies</w:t>
      </w:r>
    </w:p>
    <w:p>
      <w:pPr>
        <w:spacing w:after="0"/>
        <w:jc w:val="left"/>
        <w:rPr>
          <w:rStyle w:val="IntenseEmphasis"/>
          <w:sz w:val="24"/>
        </w:rPr>
      </w:pPr>
      <w:r>
        <w:rPr>
          <w:rStyle w:val="IntenseEmphasis"/>
          <w:sz w:val="24"/>
        </w:rPr>
        <w:t>(2007) Associate of Arts Degree – Labour Studies</w:t>
      </w:r>
    </w:p>
    <w:p>
      <w:pPr>
        <w:pStyle w:val="ListParagraph"/>
        <w:numPr>
          <w:ilvl w:val="0"/>
          <w:numId w:val="12"/>
        </w:numPr>
        <w:spacing w:after="0"/>
        <w:jc w:val="left"/>
        <w:rPr>
          <w:rStyle w:val="IntenseEmphasis"/>
          <w:b/>
          <w:sz w:val="24"/>
        </w:rPr>
      </w:pPr>
      <w:r>
        <w:rPr>
          <w:rStyle w:val="IntenseEmphasis"/>
          <w:b/>
          <w:sz w:val="24"/>
        </w:rPr>
        <w:t>Diego Martin Training Enterprise Academy</w:t>
      </w:r>
    </w:p>
    <w:p>
      <w:pPr>
        <w:spacing w:after="0"/>
        <w:jc w:val="left"/>
        <w:rPr>
          <w:rStyle w:val="IntenseEmphasis"/>
          <w:sz w:val="24"/>
        </w:rPr>
      </w:pPr>
      <w:r>
        <w:rPr>
          <w:rStyle w:val="IntenseEmphasis"/>
          <w:sz w:val="24"/>
        </w:rPr>
        <w:t>(2004) NEC Certification – Skills for the Automated Office Level 2</w:t>
      </w:r>
    </w:p>
    <w:p>
      <w:pPr>
        <w:spacing w:after="0"/>
        <w:jc w:val="left"/>
        <w:rPr>
          <w:rStyle w:val="IntenseEmphasis"/>
          <w:sz w:val="24"/>
        </w:rPr>
      </w:pPr>
    </w:p>
    <w:p>
      <w:pPr>
        <w:spacing w:after="0"/>
        <w:jc w:val="left"/>
        <w:rPr>
          <w:rStyle w:val="IntenseEmphasis"/>
          <w:sz w:val="24"/>
        </w:rPr>
      </w:pPr>
      <w:r>
        <w:rPr>
          <w:rStyle w:val="IntenseEmphasis"/>
          <w:sz w:val="24"/>
        </w:rPr>
        <w:t xml:space="preserve">English Literature </w:t>
      </w:r>
      <w:r>
        <w:rPr>
          <w:rStyle w:val="IntenseEmphasis"/>
          <w:sz w:val="24"/>
        </w:rPr>
        <w:tab/>
        <w:t>1</w:t>
      </w:r>
    </w:p>
    <w:p>
      <w:pPr>
        <w:spacing w:after="0"/>
        <w:jc w:val="left"/>
        <w:rPr>
          <w:rStyle w:val="IntenseEmphasis"/>
          <w:sz w:val="24"/>
        </w:rPr>
      </w:pPr>
      <w:r>
        <w:rPr>
          <w:rStyle w:val="IntenseEmphasis"/>
          <w:sz w:val="24"/>
        </w:rPr>
        <w:t xml:space="preserve">Mathematics </w:t>
      </w:r>
      <w:r>
        <w:rPr>
          <w:rStyle w:val="IntenseEmphasis"/>
          <w:sz w:val="24"/>
        </w:rPr>
        <w:tab/>
      </w:r>
      <w:r>
        <w:rPr>
          <w:rStyle w:val="IntenseEmphasis"/>
          <w:sz w:val="24"/>
        </w:rPr>
        <w:tab/>
        <w:t>3</w:t>
      </w:r>
    </w:p>
    <w:p>
      <w:pPr>
        <w:spacing w:after="0"/>
        <w:jc w:val="left"/>
        <w:rPr>
          <w:rStyle w:val="IntenseEmphasis"/>
          <w:sz w:val="24"/>
        </w:rPr>
      </w:pPr>
      <w:r>
        <w:rPr>
          <w:rStyle w:val="IntenseEmphasis"/>
          <w:sz w:val="24"/>
        </w:rPr>
        <w:t xml:space="preserve">English language </w:t>
      </w:r>
      <w:r>
        <w:rPr>
          <w:rStyle w:val="IntenseEmphasis"/>
          <w:sz w:val="24"/>
        </w:rPr>
        <w:tab/>
        <w:t>2</w:t>
      </w:r>
    </w:p>
    <w:p>
      <w:pPr>
        <w:spacing w:after="0"/>
        <w:jc w:val="left"/>
        <w:rPr>
          <w:rStyle w:val="IntenseEmphasis"/>
          <w:sz w:val="24"/>
        </w:rPr>
      </w:pPr>
      <w:r>
        <w:rPr>
          <w:rStyle w:val="IntenseEmphasis"/>
          <w:sz w:val="24"/>
        </w:rPr>
        <w:t>Integrated Science</w:t>
      </w:r>
      <w:r>
        <w:rPr>
          <w:rStyle w:val="IntenseEmphasis"/>
          <w:sz w:val="24"/>
        </w:rPr>
        <w:tab/>
        <w:t>2</w:t>
      </w:r>
    </w:p>
    <w:p>
      <w:pPr>
        <w:spacing w:after="0"/>
        <w:jc w:val="left"/>
        <w:rPr>
          <w:rStyle w:val="IntenseEmphasis"/>
          <w:sz w:val="24"/>
        </w:rPr>
      </w:pPr>
      <w:r>
        <w:rPr>
          <w:rStyle w:val="IntenseEmphasis"/>
          <w:sz w:val="24"/>
        </w:rPr>
        <w:t>Food and Nutrition</w:t>
      </w:r>
      <w:r>
        <w:rPr>
          <w:rStyle w:val="IntenseEmphasis"/>
          <w:sz w:val="24"/>
        </w:rPr>
        <w:tab/>
        <w:t>2</w:t>
      </w:r>
    </w:p>
    <w:p>
      <w:pPr>
        <w:spacing w:after="0"/>
        <w:jc w:val="left"/>
        <w:rPr>
          <w:rStyle w:val="IntenseEmphasis"/>
          <w:sz w:val="24"/>
        </w:rPr>
      </w:pPr>
      <w:r>
        <w:rPr>
          <w:rStyle w:val="IntenseEmphasis"/>
          <w:sz w:val="24"/>
        </w:rPr>
        <w:t>Human &amp; Social Bio</w:t>
      </w:r>
      <w:r>
        <w:rPr>
          <w:rStyle w:val="IntenseEmphasis"/>
          <w:sz w:val="24"/>
        </w:rPr>
        <w:tab/>
        <w:t>C</w:t>
      </w:r>
    </w:p>
    <w:p>
      <w:pPr>
        <w:spacing w:after="0"/>
        <w:jc w:val="left"/>
        <w:rPr>
          <w:sz w:val="24"/>
        </w:rPr>
      </w:pPr>
    </w:p>
    <w:p>
      <w:pPr>
        <w:pStyle w:val="SectionHeading"/>
        <w:jc w:val="left"/>
        <w:rPr>
          <w:b/>
          <w:i/>
          <w:color w:val="auto"/>
          <w:sz w:val="24"/>
          <w:u w:val="single"/>
        </w:rPr>
      </w:pPr>
      <w:r>
        <w:rPr>
          <w:b/>
          <w:i/>
          <w:color w:val="auto"/>
          <w:sz w:val="24"/>
          <w:u w:val="single"/>
        </w:rPr>
        <w:t>Experience</w:t>
      </w:r>
    </w:p>
    <w:p>
      <w:pPr>
        <w:pStyle w:val="Subsection"/>
        <w:jc w:val="left"/>
        <w:rPr>
          <w:b/>
          <w:vanish/>
          <w:color w:val="auto"/>
          <w:sz w:val="24"/>
        </w:rPr>
      </w:pPr>
      <w:r>
        <w:rPr>
          <w:b/>
          <w:color w:val="auto"/>
          <w:sz w:val="24"/>
        </w:rPr>
        <w:t>Best &amp; Dynamic Ltd.</w:t>
      </w:r>
    </w:p>
    <w:p>
      <w:pPr>
        <w:pStyle w:val="NoSpacing"/>
        <w:jc w:val="left"/>
        <w:rPr>
          <w:color w:val="auto"/>
          <w:sz w:val="24"/>
        </w:rPr>
      </w:pPr>
    </w:p>
    <w:p>
      <w:pPr>
        <w:pStyle w:val="SubsectionDate"/>
        <w:jc w:val="left"/>
        <w:rPr>
          <w:rStyle w:val="Emphasis"/>
          <w:i w:val="off"/>
          <w:color w:val="auto"/>
          <w:sz w:val="24"/>
        </w:rPr>
      </w:pPr>
      <w:r>
        <w:rPr>
          <w:rStyle w:val="IntenseEmphasis"/>
          <w:b/>
          <w:i/>
          <w:sz w:val="24"/>
        </w:rPr>
        <w:t>Administrative Assistant</w:t>
      </w:r>
      <w:r>
        <w:rPr>
          <w:rStyle w:val="IntenseEmphasis"/>
          <w:b/>
          <w:i/>
          <w:sz w:val="24"/>
        </w:rPr>
        <w:t xml:space="preserve">      </w:t>
      </w:r>
      <w:r>
        <w:rPr>
          <w:sz w:val="24"/>
        </w:rPr>
        <w:t>July 2011</w:t>
      </w:r>
      <w:r>
        <w:rPr>
          <w:sz w:val="24"/>
        </w:rPr>
        <w:t xml:space="preserve"> – </w:t>
      </w:r>
      <w:r>
        <w:rPr>
          <w:sz w:val="24"/>
        </w:rPr>
        <w:t>August 2011</w:t>
      </w:r>
    </w:p>
    <w:p>
      <w:pPr>
        <w:pStyle w:val="ListParagraph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>Managed Front Desk</w:t>
      </w:r>
    </w:p>
    <w:p>
      <w:pPr>
        <w:pStyle w:val="ListParagraph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>Liaised with clients on daily basis</w:t>
      </w:r>
    </w:p>
    <w:p>
      <w:pPr>
        <w:pStyle w:val="ListParagraph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>Arranged meetings with regular and perspective clients</w:t>
      </w:r>
    </w:p>
    <w:p>
      <w:pPr>
        <w:pStyle w:val="ListParagraph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>Monitored ongoing projects</w:t>
      </w:r>
    </w:p>
    <w:p>
      <w:pPr>
        <w:pStyle w:val="ListParagraph"/>
        <w:numPr>
          <w:ilvl w:val="0"/>
          <w:numId w:val="4"/>
        </w:numPr>
        <w:jc w:val="left"/>
        <w:rPr>
          <w:sz w:val="24"/>
        </w:rPr>
      </w:pPr>
      <w:r>
        <w:rPr>
          <w:sz w:val="24"/>
        </w:rPr>
        <w:t xml:space="preserve">Responded to clients queries and offered </w:t>
      </w:r>
      <w:r>
        <w:rPr>
          <w:sz w:val="24"/>
        </w:rPr>
        <w:t>support where needed</w:t>
      </w:r>
    </w:p>
    <w:p>
      <w:pPr>
        <w:pStyle w:val="ListParagraph"/>
        <w:ind w:left="720" w:firstLine="0"/>
        <w:jc w:val="left"/>
        <w:rPr>
          <w:sz w:val="24"/>
        </w:rPr>
      </w:pPr>
    </w:p>
    <w:p>
      <w:pPr>
        <w:spacing w:line="240" w:lineRule="auto"/>
        <w:jc w:val="left"/>
        <w:rPr>
          <w:b/>
          <w:sz w:val="24"/>
        </w:rPr>
      </w:pPr>
    </w:p>
    <w:p>
      <w:pPr>
        <w:spacing w:line="240" w:lineRule="auto"/>
        <w:jc w:val="left"/>
        <w:rPr>
          <w:b/>
          <w:sz w:val="24"/>
        </w:rPr>
      </w:pPr>
    </w:p>
    <w:p>
      <w:pPr>
        <w:spacing w:line="240" w:lineRule="auto"/>
        <w:jc w:val="left"/>
        <w:rPr>
          <w:sz w:val="24"/>
        </w:rPr>
      </w:pPr>
      <w:r>
        <w:rPr>
          <w:b/>
          <w:sz w:val="24"/>
        </w:rPr>
        <w:t>Motor &amp; Genera</w:t>
      </w:r>
      <w:r>
        <w:rPr>
          <w:b/>
          <w:sz w:val="24"/>
        </w:rPr>
        <w:t xml:space="preserve">l Insurance Company Head Office                                                              </w:t>
      </w:r>
      <w:r>
        <w:rPr>
          <w:b/>
          <w:sz w:val="24"/>
        </w:rPr>
        <w:t>Administrative</w:t>
      </w:r>
      <w:r>
        <w:rPr>
          <w:b/>
          <w:sz w:val="24"/>
        </w:rPr>
        <w:t xml:space="preserve"> / Underwriting</w:t>
      </w:r>
      <w:r>
        <w:rPr>
          <w:b/>
          <w:sz w:val="24"/>
        </w:rPr>
        <w:t xml:space="preserve"> Assistant</w:t>
      </w:r>
      <w:r>
        <w:rPr>
          <w:b/>
          <w:sz w:val="24"/>
        </w:rPr>
        <w:t xml:space="preserve"> </w:t>
      </w:r>
      <w:r>
        <w:rPr>
          <w:b/>
          <w:sz w:val="24"/>
        </w:rPr>
        <w:t xml:space="preserve">    </w:t>
      </w:r>
      <w:r>
        <w:rPr>
          <w:sz w:val="24"/>
        </w:rPr>
        <w:t>March 2007 – May 2007</w:t>
      </w:r>
    </w:p>
    <w:p>
      <w:pPr>
        <w:pStyle w:val="ListParagraph"/>
        <w:numPr>
          <w:ilvl w:val="0"/>
          <w:numId w:val="6"/>
        </w:numPr>
        <w:jc w:val="left"/>
        <w:rPr>
          <w:sz w:val="24"/>
        </w:rPr>
      </w:pPr>
      <w:r>
        <w:rPr>
          <w:sz w:val="24"/>
        </w:rPr>
        <w:t>Issued insurance certificates to policy holders</w:t>
      </w:r>
    </w:p>
    <w:p>
      <w:pPr>
        <w:pStyle w:val="ListParagraph"/>
        <w:numPr>
          <w:ilvl w:val="0"/>
          <w:numId w:val="6"/>
        </w:numPr>
        <w:jc w:val="left"/>
        <w:rPr>
          <w:sz w:val="24"/>
        </w:rPr>
      </w:pPr>
      <w:r>
        <w:rPr>
          <w:sz w:val="24"/>
        </w:rPr>
        <w:t>Verified policies</w:t>
      </w:r>
    </w:p>
    <w:p>
      <w:pPr>
        <w:pStyle w:val="ListParagraph"/>
        <w:numPr>
          <w:ilvl w:val="0"/>
          <w:numId w:val="6"/>
        </w:numPr>
        <w:jc w:val="left"/>
        <w:rPr>
          <w:sz w:val="24"/>
        </w:rPr>
      </w:pPr>
      <w:r>
        <w:rPr>
          <w:sz w:val="24"/>
        </w:rPr>
        <w:t>Compiled and processed files</w:t>
      </w:r>
    </w:p>
    <w:p>
      <w:pPr>
        <w:pStyle w:val="ListParagraph"/>
        <w:numPr>
          <w:ilvl w:val="0"/>
          <w:numId w:val="6"/>
        </w:numPr>
        <w:jc w:val="left"/>
        <w:rPr>
          <w:sz w:val="24"/>
        </w:rPr>
      </w:pPr>
      <w:r>
        <w:rPr>
          <w:sz w:val="24"/>
        </w:rPr>
        <w:t>Sorted and distributed mail and stationary to various departments</w:t>
      </w:r>
    </w:p>
    <w:p>
      <w:pPr>
        <w:pStyle w:val="ListParagraph"/>
        <w:numPr>
          <w:ilvl w:val="0"/>
          <w:numId w:val="6"/>
        </w:numPr>
        <w:jc w:val="left"/>
        <w:rPr>
          <w:sz w:val="24"/>
        </w:rPr>
      </w:pPr>
      <w:r>
        <w:rPr>
          <w:sz w:val="24"/>
        </w:rPr>
        <w:t xml:space="preserve">Answered incoming calls </w:t>
      </w:r>
      <w:r>
        <w:rPr>
          <w:sz w:val="24"/>
        </w:rPr>
        <w:t>and operated phone system</w:t>
      </w:r>
    </w:p>
    <w:p>
      <w:pPr>
        <w:spacing w:line="240" w:lineRule="auto"/>
        <w:jc w:val="left"/>
        <w:rPr>
          <w:b/>
          <w:sz w:val="24"/>
        </w:rPr>
      </w:pPr>
      <w:r>
        <w:rPr>
          <w:b/>
          <w:sz w:val="24"/>
        </w:rPr>
        <w:t>Banking Insurance and General Workers Union</w:t>
      </w:r>
      <w:r>
        <w:rPr>
          <w:b/>
          <w:sz w:val="24"/>
        </w:rPr>
        <w:t xml:space="preserve">                                                                              Intern   July 2005 – </w:t>
      </w:r>
      <w:r>
        <w:rPr>
          <w:sz w:val="24"/>
        </w:rPr>
        <w:t>August 2005</w:t>
      </w:r>
    </w:p>
    <w:p>
      <w:pPr>
        <w:pStyle w:val="ListParagraph"/>
        <w:numPr>
          <w:ilvl w:val="0"/>
          <w:numId w:val="7"/>
        </w:numPr>
        <w:jc w:val="left"/>
        <w:rPr>
          <w:b/>
          <w:sz w:val="24"/>
        </w:rPr>
      </w:pPr>
      <w:r>
        <w:rPr>
          <w:sz w:val="24"/>
        </w:rPr>
        <w:t>Assisted officers on assigned cases both in the field and office</w:t>
      </w:r>
    </w:p>
    <w:p>
      <w:pPr>
        <w:pStyle w:val="ListParagraph"/>
        <w:numPr>
          <w:ilvl w:val="0"/>
          <w:numId w:val="7"/>
        </w:numPr>
        <w:jc w:val="left"/>
        <w:rPr>
          <w:b/>
          <w:sz w:val="24"/>
        </w:rPr>
      </w:pPr>
      <w:r>
        <w:rPr>
          <w:sz w:val="24"/>
        </w:rPr>
        <w:t>Organized and documented files</w:t>
      </w:r>
    </w:p>
    <w:p>
      <w:pPr>
        <w:pStyle w:val="ListParagraph"/>
        <w:numPr>
          <w:ilvl w:val="0"/>
          <w:numId w:val="7"/>
        </w:numPr>
        <w:jc w:val="left"/>
        <w:rPr>
          <w:b/>
          <w:sz w:val="24"/>
        </w:rPr>
      </w:pPr>
      <w:r>
        <w:rPr>
          <w:sz w:val="24"/>
        </w:rPr>
        <w:t>Distributed and sorted mail</w:t>
      </w:r>
    </w:p>
    <w:p>
      <w:pPr>
        <w:pStyle w:val="ListParagraph"/>
        <w:numPr>
          <w:ilvl w:val="0"/>
          <w:numId w:val="7"/>
        </w:numPr>
        <w:jc w:val="left"/>
        <w:rPr>
          <w:b/>
          <w:sz w:val="24"/>
        </w:rPr>
      </w:pPr>
      <w:r>
        <w:rPr>
          <w:sz w:val="24"/>
        </w:rPr>
        <w:t>Provide</w:t>
      </w:r>
      <w:r>
        <w:rPr>
          <w:sz w:val="24"/>
        </w:rPr>
        <w:t>d</w:t>
      </w:r>
      <w:r>
        <w:rPr>
          <w:sz w:val="24"/>
        </w:rPr>
        <w:t xml:space="preserve"> members with desired information during calls</w:t>
      </w:r>
    </w:p>
    <w:p>
      <w:pPr>
        <w:pStyle w:val="ListParagraph"/>
        <w:numPr>
          <w:ilvl w:val="0"/>
          <w:numId w:val="7"/>
        </w:numPr>
        <w:jc w:val="left"/>
        <w:rPr>
          <w:b/>
          <w:sz w:val="24"/>
        </w:rPr>
      </w:pPr>
      <w:r>
        <w:rPr>
          <w:sz w:val="24"/>
        </w:rPr>
        <w:t>Prepared office for functions, meetings and projects.</w:t>
      </w:r>
    </w:p>
    <w:p>
      <w:pPr>
        <w:jc w:val="left"/>
        <w:rPr>
          <w:sz w:val="24"/>
        </w:rPr>
      </w:pPr>
      <w:r>
        <w:rPr>
          <w:b/>
          <w:sz w:val="24"/>
        </w:rPr>
        <w:t xml:space="preserve">ALGICO Head Office                                                                                                                               </w:t>
      </w:r>
      <w:r>
        <w:rPr>
          <w:b/>
          <w:sz w:val="24"/>
        </w:rPr>
        <w:t xml:space="preserve">Underwriting Assistant </w:t>
      </w:r>
      <w:r>
        <w:rPr>
          <w:b/>
          <w:sz w:val="24"/>
        </w:rPr>
        <w:t xml:space="preserve"> </w:t>
      </w:r>
      <w:r>
        <w:rPr>
          <w:b/>
          <w:sz w:val="24"/>
        </w:rPr>
        <w:t xml:space="preserve"> </w:t>
      </w:r>
      <w:r>
        <w:rPr>
          <w:sz w:val="24"/>
        </w:rPr>
        <w:t>June 2004 – July 2004</w:t>
      </w:r>
    </w:p>
    <w:p>
      <w:pPr>
        <w:pStyle w:val="ListParagraph"/>
        <w:numPr>
          <w:ilvl w:val="0"/>
          <w:numId w:val="9"/>
        </w:numPr>
        <w:jc w:val="left"/>
        <w:rPr>
          <w:sz w:val="24"/>
        </w:rPr>
      </w:pPr>
      <w:r>
        <w:rPr>
          <w:sz w:val="24"/>
        </w:rPr>
        <w:t>Filing</w:t>
      </w:r>
    </w:p>
    <w:p>
      <w:pPr>
        <w:pStyle w:val="ListParagraph"/>
        <w:numPr>
          <w:ilvl w:val="0"/>
          <w:numId w:val="9"/>
        </w:numPr>
        <w:jc w:val="left"/>
        <w:rPr>
          <w:sz w:val="24"/>
        </w:rPr>
      </w:pPr>
      <w:r>
        <w:rPr>
          <w:sz w:val="24"/>
        </w:rPr>
        <w:t>Updating of Branch files</w:t>
      </w:r>
    </w:p>
    <w:p>
      <w:pPr>
        <w:pStyle w:val="ListParagraph"/>
        <w:numPr>
          <w:ilvl w:val="0"/>
          <w:numId w:val="9"/>
        </w:numPr>
        <w:jc w:val="left"/>
        <w:rPr>
          <w:sz w:val="24"/>
        </w:rPr>
      </w:pPr>
      <w:r>
        <w:rPr>
          <w:sz w:val="24"/>
        </w:rPr>
        <w:t>Distributed policies to various branches</w:t>
      </w:r>
    </w:p>
    <w:p>
      <w:pPr>
        <w:pStyle w:val="ListParagraph"/>
        <w:numPr>
          <w:ilvl w:val="0"/>
          <w:numId w:val="9"/>
        </w:numPr>
        <w:jc w:val="left"/>
        <w:rPr>
          <w:sz w:val="24"/>
        </w:rPr>
      </w:pPr>
      <w:r>
        <w:rPr>
          <w:sz w:val="24"/>
        </w:rPr>
        <w:t>Supported fellow staff members on assignments</w:t>
      </w:r>
    </w:p>
    <w:p>
      <w:pPr>
        <w:ind w:left="18300"/>
        <w:jc w:val="left"/>
        <w:rPr>
          <w:b/>
          <w:sz w:val="24"/>
        </w:rPr>
      </w:pPr>
    </w:p>
    <w:p>
      <w:pPr>
        <w:pStyle w:val="SectionHeading"/>
        <w:jc w:val="left"/>
        <w:rPr>
          <w:b/>
          <w:i/>
          <w:color w:val="auto"/>
          <w:sz w:val="24"/>
          <w:u w:val="single"/>
        </w:rPr>
      </w:pPr>
      <w:r>
        <w:rPr>
          <w:b/>
          <w:i/>
          <w:color w:val="auto"/>
          <w:sz w:val="24"/>
          <w:u w:val="single"/>
        </w:rPr>
        <w:t>Skills</w:t>
      </w:r>
    </w:p>
    <w:p>
      <w:pPr>
        <w:pStyle w:val="ListParagraph"/>
        <w:numPr>
          <w:ilvl w:val="0"/>
          <w:numId w:val="5"/>
        </w:numPr>
        <w:ind w:left="180" w:hanging="144"/>
        <w:jc w:val="left"/>
        <w:rPr>
          <w:sz w:val="24"/>
        </w:rPr>
      </w:pPr>
      <w:r>
        <w:rPr>
          <w:b/>
          <w:sz w:val="24"/>
        </w:rPr>
        <w:t xml:space="preserve">Communication- </w:t>
      </w:r>
      <w:r>
        <w:rPr>
          <w:sz w:val="24"/>
        </w:rPr>
        <w:t>significant written and communication skills</w:t>
      </w:r>
    </w:p>
    <w:p>
      <w:pPr>
        <w:pStyle w:val="ListParagraph"/>
        <w:numPr>
          <w:ilvl w:val="0"/>
          <w:numId w:val="5"/>
        </w:numPr>
        <w:ind w:left="180" w:hanging="144"/>
        <w:jc w:val="left"/>
        <w:rPr>
          <w:sz w:val="24"/>
        </w:rPr>
      </w:pPr>
      <w:r>
        <w:rPr>
          <w:b/>
          <w:sz w:val="24"/>
        </w:rPr>
        <w:t xml:space="preserve">Interpersonal Skills- </w:t>
      </w:r>
      <w:r>
        <w:rPr>
          <w:sz w:val="24"/>
        </w:rPr>
        <w:t>a</w:t>
      </w:r>
      <w:r>
        <w:rPr>
          <w:sz w:val="24"/>
        </w:rPr>
        <w:t>ble to get along with co- workers and comply with supervision</w:t>
      </w:r>
    </w:p>
    <w:p>
      <w:pPr>
        <w:pStyle w:val="ListParagraph"/>
        <w:numPr>
          <w:ilvl w:val="0"/>
          <w:numId w:val="5"/>
        </w:numPr>
        <w:ind w:left="180" w:hanging="144"/>
        <w:jc w:val="left"/>
        <w:rPr>
          <w:sz w:val="24"/>
        </w:rPr>
      </w:pPr>
      <w:r>
        <w:rPr>
          <w:b/>
          <w:sz w:val="24"/>
        </w:rPr>
        <w:t>Attention to detail-</w:t>
      </w:r>
      <w:r>
        <w:rPr>
          <w:sz w:val="24"/>
        </w:rPr>
        <w:t xml:space="preserve"> </w:t>
      </w:r>
      <w:r>
        <w:rPr>
          <w:sz w:val="24"/>
        </w:rPr>
        <w:t>produce work that is ordered and of high quality.</w:t>
      </w:r>
    </w:p>
    <w:p>
      <w:pPr>
        <w:pStyle w:val="ListParagraph"/>
        <w:numPr>
          <w:ilvl w:val="0"/>
          <w:numId w:val="5"/>
        </w:numPr>
        <w:ind w:left="180" w:hanging="144"/>
        <w:jc w:val="left"/>
        <w:rPr>
          <w:sz w:val="24"/>
        </w:rPr>
      </w:pPr>
      <w:r>
        <w:rPr>
          <w:b/>
          <w:sz w:val="24"/>
        </w:rPr>
        <w:t>Flexible-</w:t>
      </w:r>
      <w:r>
        <w:rPr>
          <w:sz w:val="24"/>
        </w:rPr>
        <w:t xml:space="preserve"> open to trying new things in addition to improving efficiency on assigned tasks</w:t>
      </w:r>
    </w:p>
    <w:p>
      <w:pPr>
        <w:pStyle w:val="ListParagraph"/>
        <w:ind w:left="180" w:firstLine="0"/>
        <w:jc w:val="left"/>
        <w:rPr>
          <w:sz w:val="24"/>
        </w:rPr>
      </w:pPr>
    </w:p>
    <w:p>
      <w:pPr>
        <w:pStyle w:val="ListParagraph"/>
        <w:ind w:left="180" w:firstLine="0"/>
        <w:jc w:val="left"/>
        <w:rPr>
          <w:sz w:val="24"/>
        </w:rPr>
      </w:pPr>
    </w:p>
    <w:p>
      <w:pPr>
        <w:pStyle w:val="ListParagraph"/>
        <w:ind w:left="180" w:firstLine="0"/>
        <w:jc w:val="left"/>
        <w:rPr>
          <w:b/>
          <w:i/>
          <w:sz w:val="24"/>
          <w:u w:val="single"/>
        </w:rPr>
      </w:pPr>
      <w:r>
        <w:rPr>
          <w:b/>
          <w:i/>
          <w:sz w:val="24"/>
          <w:u w:val="single"/>
        </w:rPr>
        <w:t>AWARDS</w:t>
      </w:r>
    </w:p>
    <w:p>
      <w:pPr>
        <w:pStyle w:val="ListParagraph"/>
        <w:numPr>
          <w:ilvl w:val="0"/>
          <w:numId w:val="13"/>
        </w:numPr>
        <w:jc w:val="left"/>
        <w:rPr>
          <w:sz w:val="24"/>
        </w:rPr>
      </w:pPr>
      <w:r>
        <w:rPr>
          <w:sz w:val="24"/>
        </w:rPr>
        <w:t>Certificate of Achievement – Punctuality &amp; Regularity; Deportment (Diego Martin Gov’t Secondary 1998)</w:t>
      </w:r>
    </w:p>
    <w:sectPr>
      <w:headerReference w:type="default" r:id="rId13"/>
      <w:footerReference w:type="default" r:id="rId14"/>
      <w:pgSz w:w="12240" w:h="15840"/>
      <w:pgMar w:top="1080" w:right="1080" w:bottom="1080" w:left="108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0">
    <w:p>
      <w:pPr>
        <w:spacing w:after="0" w:line="240" w:lineRule="auto"/>
        <w:rPr/>
      </w:pPr>
      <w:r>
        <w:rPr/>
        <w:separator/>
      </w:r>
    </w:p>
  </w:endnote>
  <w:endnote w:type="continuationSeparator" w:id="1">
    <w:p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notTrueType w:val="on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rPr>
        <w:sz w:val="20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fldChar w:fldCharType="end"/>
    </w:r>
  </w:p>
  <w:p>
    <w:pPr>
      <w:pStyle w:val="Footer"/>
      <w:rPr/>
    </w:pPr>
    <w:r>
      <w:rPr>
        <w:sz w:val="20"/>
        <w:lang w:val="en-TT" w:eastAsia="en-TT"/>
      </w:rPr>
      <w:pict>
        <v:shape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eqj5MtwEAAMMDAAAOAAAAZHJzL2Uyb0RvYy54bWysU8GOEzEMvSPxD1HudKYrtLsadbqHruCC oGLhA7IZpxMpiSMndKZ/j5O2swiQEIiLJ078bL9nz+Zh9k4cgZLF0Mv1qpUCgsbBhkMvv3559+Ze ipRVGJTDAL08QZIP29evNlPs4AZHdAOQ4CQhdVPs5Zhz7Jom6RG8SiuMEPjRIHmV2aVDM5CaOLt3 zU3b3jYT0hAJNaTEt4/nR7mt+Y0BnT8ZkyAL10vuLVdL1T4X22w3qjuQiqPVlzbUP3ThlQ1cdEn1 qLIS38j+kspbTZjQ5JVG36AxVkPlwGzW7U9snkYVoXJhcVJcZEr/L63+eNyTsEMv76QIyvOInjIp exiz2GEILCCSuCs6TTF1HL4Le7p4Ke6pkJ4N+fJlOmKu2p4WbWHOQvPl7du2vW95BPr61rwAI6X8 HtCLcuils6HQVp06fkiZi3HoNYSd0si5dD3lk4MS7MJnMEyFi60rui4R7ByJo+LxK60h5HWhwvlq dIEZ69wCbP8MvMQXKNQF+xvwgqiVMeQF7G1A+l31PF9bNuf4qwJn3kWCZxxOdShVGt6UyvCy1WUV f/Qr/OXf234HAAD//wMAUEsDBBQABgAIAAAAIQAGp2oU2AAAAAMBAAAPAAAAZHJzL2Rvd25yZXYu eG1sTI9NSwMxEIbvgv8hjOCltIketF03W0RYBUGh9es63Yybxc1kSdJ2/fdmvehl4OEd3nmmXI+u FwcKsfOs4WKhQBA33nTcanh9qedLEDEhG+w9k4ZvirCuTk9KLIw/8oYO29SKXMKxQA02paGQMjaW HMaFH4hz9umDw5QxtNIEPOZy18tLpa6kw47zBYsD3VlqvrZ7p8HPrh/s7O3xPdwTUl0/rz7a8KT1 +dl4ewMi0Zj+lmHSz+pQZaed37OJoteQH0m/c8qUWmbeTSyrUv53r34AAAD//wMAUEsBAi0AFAAG AAgAAAAhALaDOJL+AAAA4QEAABMAAAAAAAAAAAAAAAAAAAAAAFtDb250ZW50X1R5cGVzXS54bWxQ SwECLQAUAAYACAAAACEAOP0h/9YAAACUAQAACwAAAAAAAAAAAAAAAAAvAQAAX3JlbHMvLnJlbHNQ SwECLQAUAAYACAAAACEA3qo+TLcBAADDAwAADgAAAAAAAAAAAAAAAAAuAgAAZHJzL2Uyb0RvYy54 bWxQSwECLQAUAAYACAAAACEABqdqFNgAAAADAQAADwAAAAAAAAAAAAAAAAARBAAAZHJzL2Rvd25y ZXYueG1sUEsFBgAAAAAEAAQA8wAAABYFAAAAAA== " strokecolor="#6f6f74 [3204]">
          <w10:wrap side="both" anchorx="margin" anchory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0">
    <w:p>
      <w:pPr>
        <w:spacing w:after="0" w:line="240" w:lineRule="auto"/>
        <w:rPr/>
      </w:pPr>
      <w:r>
        <w:rPr/>
        <w:separator/>
      </w:r>
    </w:p>
  </w:footnote>
  <w:footnote w:type="continuationSeparator" w:id="1">
    <w:p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Header"/>
      <w:rPr/>
    </w:pPr>
    <w:r>
      <w:rPr>
        <w:lang w:val="en-TT" w:eastAsia="en-TT"/>
      </w:rPr>
      <w:pict>
        <v:rect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 70i8Q5QratPtgBBqu8M6joDQeIAocdtA40RxKNvbk3abBNNA4pjY3+/PSbna2YGNEMg4rPgiLzgD VE4b7Cr+un3I7jijKFHLwSFUfA/EV/X1VbndeyCWaKSK9zH6eyFI9WAl5c4DpkrrgpUxHUMnvFTv sgOxLIpboRxGwJjFKYPXZQOt/Bgi2+zS9cHkzUPH2frQOM2quLFTwFwQF5kAA50x0vvBKBnTdmJE fWaWHa3yRM491BtPN0mdX54wVX5KfR9w5J7ScwajgT3LEB+lTepCBxKwdI1T+d8Zk6SlzLWtUZA3 gTYzdXL6LVu7Twww/je8SdgLjKd0MX9q/QUAAP//AwBQSwMEFAAGAAgAAAAhADj9If/WAAAAlAEA AAsAAABfcmVscy8ucmVsc6SQwWrDMAyG74O9g9F9cZrDGKNOL6PQa+kewNiKYxpbRjLZ+vYzg8Ey ettRv9D3iX9/+EyLWpElUjaw63pQmB35mIOB98vx6QWUVJu9XSijgRsKHMbHh/0ZF1vbkcyxiGqU LAbmWsur1uJmTFY6KpjbZiJOtraRgy7WXW1APfT9s+bfDBg3THXyBvjkB1CXW2nmP+wUHZPQVDtH SdM0RXePqj195DOujWI5YDXgWb5DxrVrz4G+79390xvYljm6I9uEb+S2fhyoZT96vely/AIAAP// AwBQSwMEFAAGAAgAAAAhAGC5uzcRAwAA1gYAAA4AAABkcnMvZTJvRG9jLnhtbKxVXW/TMBR9R+I/ WH5nSUcZo1o2TZuGkCaYGGjPruM0lhzb2Ldrx6/n2E6zCqohIV7Sa/t++J57fHp2sR0Me1Qhamcb PjuqOVNWulbbVcO/f7t5c8pZJGFbYZxVDX9SkV+cv351tvELdex6Z1oVGJLYuNj4hvdEflFVUfZq EPHIeWVx2LkwCMIyrKo2iA2yD6Y6ruuTauNC64OTKkbsXpdDfp7zd52S9KXroiJmGo67Uf6G/F2m b3V+JharIHyv5XgN8Q+3GIS2KDqluhYk2DroP1INWgYXXUdH0g2V6zotVe4B3czq37q574VXuReA E/0EU/x/aeXnx7vAdNvwOWdWDBjRV4Am7MooNk/wbHxcwOve34VxFWGmXrddGNIvumDbDOnTBKna EpPYPJnX9WkN5CXOTurTt28z5tVztA+RPio3sGQ0PKB6RlI83kZCRbjuXFKxpdH+RhvDWg90kTg4 etDUZ6zAwBybnEa0MOu/c6rM4drJ9aAsFWIFZQSB1bHXPqLMQg1LBZzCp7YUadeOwOl0qUxXdWUC exQgmqHiQdpS2fnwrgYIpZvJ+YXI2ItWlVCw/FAoYJkuADt1nPMFmeaHSmJBGjOkMhnKo2ERq1lK COAitnZ2h/CGW7TDmTArPGUy43V3gKeMxqavdWkApZm0UyWKFFJki55MRsXYr6oDt1DzOI9l6rx0 JqQE2gWqvYYTVAewQpM5YbpBh/pTbvRwMH2aQrnk6J4iVdaEKbZ+6V4leIrIhZ2lKXjQ1oVDCfYq F/8dRgWZBBJtl1vkT+bStU94g+Bx5nP08kbjKdyKSHciQI0wKygsfcGnM27TcDdanPUu/Dy0n/xB fJxytoG6NTz+WIuA6ZpPFvLxYTafIy3lxfzd++P0kPZPlvsndj1cOfB6BtJ4mc3kT2ZndsENDxDi y1QVR8JK1G74cmdeUdFcCLlUl5fZCQLoBd3aey937zY99G/bBxH8qAYEHfnsdjooFr+JQvEtnLxc k+t0VoxnVEfgIZ5ZSEahT+q8v85ez39H578AAAD//wMAUEsDBBQABgAIAAAAIQBYYLMbugAAACIB AAAZAAAAZHJzL19yZWxzL2Uyb0RvYy54bWwucmVsc4SPywrCMBBF94L/EGZv07oQkaZuRHAr9QOG ZJpGmwdJFPv3BtwoCC7nXu45TLt/2ok9KCbjnYCmqoGRk14ZpwVc+uNqCyxldAon70jATAn23XLR nmnCXEZpNCGxQnFJwJhz2HGe5EgWU+UDudIMPlrM5YyaB5Q31MTXdb3h8ZMB3ReTnZSAeFINsH4O xfyf7YfBSDp4ebfk8g8FN7a4CxCjpizAkjL4DpvqGkgD71r+9Vn3AgAA//8DAFBLAwQUAAYACAAA ACEATWK6Z9oAAAAFAQAADwAAAGRycy9kb3ducmV2LnhtbEyPwU7DMBBE70j8g7VI3KgNaktIs6kq Ko4caHuAmxtv44h4HcVOmv49Lhe4jDSa1czbYj25VozUh8YzwuNMgSCuvGm4Rjjs3x4yECFqNrr1 TAgXCrAub28KnRt/5g8ad7EWqYRDrhFsjF0uZagsOR1mviNO2cn3Tsdk+1qaXp9TuWvlk1JL6XTD acHqjl4tVd+7wSFsPr+mYU7Svoft83xxWY6HrZeI93fTZgUi0hT/juGKn9ChTExHP7AJokVIj8Rf vWZKZckfEV4WGciykP/pyx8AAAD//wMAUEsDBAoAAAAAAAAAIQCPjiZRjwoJAI8KCQAVAAAAZHJz L21lZGlhL2ltYWdlMS5qcGVn/9j/4AAQSkZJRgABAgEAlgCWAAD/4R8ARXhpZgAATU0AKgAAAAgA BwESAAMAAAABAAEAAAEaAAUAAAABAAAAYgEbAAUAAAABAAAAagEoAAMAAAABAAIAAAExAAIAAAAc AAAAcgEyAAIAAAAUAAAAjodpAAQAAAABAAAApAAAANAAFuNgAAAnEAAW42AAACcQQWRvYmUgUGhv dG9zaG9wIENTMiBXaW5kb3dzADIwMDk6MDQ6MzAgMDc6Mzk6MzMAAAAAA6ABAAMAAAAB//8AAKAC AAQAAAABAAAF3KADAAQAAAABAAAEZQAAAAAAAAAGAQMAAwAAAAEABgAAARoABQAAAAEAAAEeARsA BQAAAAEAAAEmASgAAwAAAAEAAgAAAgEABAAAAAEAAAEuAgIABAAAAAEAAB3KAAAAAAAAAEgAAAAB AAAASAAAAAH/2P/gABBKRklGAAECAABIAEgAAP/tAAxBZG9iZV9DTQAB/+4ADkFkb2JlAGSAAAAA Af/bAIQADAgICAkIDAkJDBELCgsRFQ8MDA8VGBMTFRMTGBEMDAwMDAwRDAwMDAwMDAwMDAwMDAwM DAwMDAwMDAwMDAwMDAENCwsNDg0QDg4QFA4ODhQUDg4ODhQRDAwMDAwREQwMDAwMDBEMDAwMDAwM DAwMDAwMDAwMDAwMDAwMDAwMDAwM/8AAEQgAeACgAwEiAAIRAQMRAf/dAAQACv/EAT8AAAEFAQEB AQEBAAAAAAAAAAMAAQIEBQYHCAkKCwEAAQUBAQEBAQEAAAAAAAAAAQACAwQFBgcICQoLEAABBAED AgQCBQcGCAUDDDMBAAIRAwQhEjEFQVFhEyJxgTIGFJGhsUIjJBVSwWIzNHKC0UMHJZJT8OHxY3M1 FqKygyZEk1RkRcKjdDYX0lXiZfKzhMPTdePzRieUpIW0lcTU5PSltcXV5fVWZnaGlqa2xtbm9jdH V2d3h5ent8fX5/cRAAICAQIEBAMEBQYHBwYFNQEAAhEDITESBEFRYXEiEwUygZEUobFCI8FS0fAz JGLhcoKSQ1MVY3M08SUGFqKygwcmNcLSRJNUoxdkRVU2dGXi8rOEw9N14/NGlKSFtJXE1OT0pbXF 1eX1VmZ2hpamtsbW5vYnN0dXZ3eHl6e3x//aAAwDAQACEQMRAD8A4XJezLtOTvs9MOax1rBLjLvp Oe9we3e53+Da/wD0lqn9isqycdzSbAw/pHumWwCHQZ3enb/o/wDSf8YgYFxssL6dLQ0gMJAY5jT7 qtG7qn+5r67d9v8Awiu2ZTQAa9pcCBZU87bBP5jK/wA6z/oJKZZFAva1u4sg6uaBvj91jz9D+Uq1 jrMR9eOXkY1g/nTAcyXe/wB7fo/19v8A57V46FZ2Vj1tyi6rHfkXWDc6XEMaD7Zn+VH57/TSU2jj 7nWUua4UbYBeS4byC3dWXuc72sd7/wCWq+LQ2vEc/H/SWEgTXo7b7Wv2b/8ACPq/S/21XpudTfW0 WQ1z2+o0Oa87G+xrBYx1n6Njf8Gj9QeKSzHY4V1va8WtOoO86fSLfe129+7f+jSUlussotrqx53X RubYS8M1+n+kcf8Aq1OrCFNwsFjn8722AEEn89mg9N+5URU2wNGRQ+yp7tcllm8g/R3P2Gyv/OWq 1ja2itujWiAJJ0HmUlNbLosuux9o9rS/c4/mzt9+0/nbQ70/+EQL8YMuIY+xzmD1tpG9rQHe0uc5 /qfm+99X6T/z2rj79lwY4sZWG7nPe7add382Pztu39Ig5d4dj7zuFBI2R7XPI/SCz3Nf6dNez1P5 v1LUlILCzKtF5NlVb3NqBYBoSDDXWbt30vd+ib6X83+ejNxH15dD2+9jQ7e8nUHbtLdfc5jnfzX7 nvQem3F+51QO/bqwloa5rT9Bu1lTarGepub+Y/1FbdlNJZ6Ra6XbbK3EttEkN2tq/fb+fuSUvkY3 r7AXmsNncWAbyPzWts/MagF1tF1eI5x+zvA22fRc3X+bLmfR3fQ3K6s3Ixqq8h3o4777LBusc55D GA/yv5X/AAr0lNp1AcLqrA5lAb7H2EuhxD22WVl7t/ptZ++5BxaQzE30Avc553CuQ4NJaLKq9+x2 79G1Axb3V5VbDbLXum0S15Mj06wbWOs31sj6CnnOFT2YrHbKdkPYSDqSXN2+oW/pG/6Rz0lJrbbK clmNjOk2FpeXEv8ATBnj1Hfnt92xzv8Az4iU4baLNzXueIILbIMHs5joHp/ylRZSy0sbkY7nMsd/ SWWb/c4+71Cz1Kve76f561QA0Bo4AgSZ0HmUlNbKxn35NJGlbWuDrBy0yD7J9vqOb7WP/wDSaA/H 9K8ua+yw07bXBwljZcXN97neqz/jGb/+FVt2QGXFjyyutjQXOe6HGfoljfzmfmKvm2l1QfZuZSHT UzQOc4Df61m9r9lTW/zdWzfb/hElP//Q4aqkYrGNA9O6549rAHva2Nm1m72Oe92xjnv/AEfqIjrn Vejbcx4taCx7i1o3t2vftbsc9u/c1uxMLLLW3RSLX3OawVmdBE+/9yquWv8A+MsQKc/Gg+vW4ucC 2HOda4gkhzGNf9H3N/4P/oJKTV9VoIYLQWvs1DGAu2t/N9Q+36X0vY1WMoOOPYGnaYmYnTv7Pztz VmZQtoseykv9S52gbIsdIB/Sbfd9B/0P8Jd6m9aePV9lxWMeSPTbL3OPB5f/AGWpKcuj0yLasipj Nrd2rBu5aNrnMDPTd7/7H+FRr76XNsuIZZb7W+4B47t5buaxu2uy32/pU9+c6zLZTU/dTcGsa5jo guc31HOj37tu6vYo5F2ThFrfb6lsFoa47Btd+cx+1vuZ+i/62kpN0ptrRYXgsGns2hok/nhzA1ti PkZtGM9rLd43fnBstE/vH2/9BFrvqu3Gl4sDDBjUArJyKrMbKsqJe2i8ywvJLHFw1bZ+9/W/nWfz qSm0zLGS5ldtc7XOJYz3B5aGur2B0fo9fU9/sUnl1lhpyS4NvLwwWNaNoI2V+m6tz9z/AH7P0jkN 1uLjVNx7Ky62GOAMskxNfpXD6PpfQ/7c/lp6LHW1WE0zXcxwFr3OdJadvpWO97mfv17fz0lKZUcV jKGmMi4vP6MbnAR7WsD9rdrnV/4T/hER9/ourtsY9tmxzbNwDd4Y3fuaWuezc1//AELFGt9r6XRU LrLntkmQYaP52wt+h6e39Hseg0Z2I4H1a3F1gDRLnWPcJ+izd9Da/wDlf8IkpPX1SgljLAW2v1LW guDf3Q8/S3f1GI2cH/ZnhpIcO0bp/k7Pztyzclt1Vj8akudbc50hkhzp03W7fzf3a/ofzq1GNbi4 7WudDaWgOe4/6/2UlOXQai2yu+tlbmQ4O2gOEkN1tbs2PZvrd/o/9IiZN1LmWZAYx9r3NaZaHgS0 n6Y3N2sYz/B/9cU7Mx12Z9mrcHVWbBW5riBA99jX7fd+k/m1C2/JxLqqpbveWPcQ4iuAXsf7Xjaz 1PZvSUn6W2xtb94LNY2bQ2D3PtDWv3fvouRnUY9grt3NJ/P2ksB/lcOd/wBbRq7qrgX0vFjAYkeK yLqrca+3Gdu9G0udXuJLXA66/wDC/uWf6VJTcqy/tFlfqVOmve70mw6XtLA1wn/Bt3Od7vz0nh1z jj5JcPWDtm9rWlpJ/R+k6tzmu3N3fTd+Yo2342O37M5hN7dp71kmA3dTa381jfYz/ttNVa+zFtca S1trNzbXOc4u2Hbtc/3ubYzb6tKSn//R4DButy7y61zmHklntbLf0lW5v0Ht27v5z9xEPT6rXutw 8gb5lxkOO4+Flfur3f1USgNdgWEkNLpc559wcGQfoM/wTdvpPYz8z/SIWdmMc+vbcAYDbrmTBB22 bK9vudtjd/I3pKRZNTsjIbUwExFbnN1DWjbW5+xvvd72fT/mlaycQ7cailpdWxzpLzuAMDbZaPzt vv8A/PaPVThu2X0MbpJY9umhG33fvf21M2O9YVNZI27rHlwAaDuDfafp+5n9hJTn34ra7o9UucAb A1zS7a1p9r3Wsb+hbp+b7P8ArafINeVeLd3pM9tYfs3kE/vO/m6fe72f6T+RVsR8nIa6lz2OLagd vqtjc50/zdJdH6Nrm/prf5tAwLd8mr3wJNMANLWke6r/AIdm5v0/psSUkZi20ZmO7V8zvsHIhvvZ aY97N230d/8AxaBnYQqu9asONdmthJgMM6fpHna7d+5YtB+QAwWVj1a922wggFkkN1Y73b9zv5r6 anZTXaWixoeGGQ06ifo/R/OSU0bMM5cZD7QyhzQ7aRMaD1D7/ZV9FLIZUzFDsex9jGyyGvBaGw66 3ftb7/o/Rt/fULr8erMayp01CPVobO3c12+WN/m938hXGOrutufvbax7W17WyJBBdtc90NfY7d7d v0ElNPp9t2Q423WPZtlxe0hrdzNvue3b6X82/wDOb/g1L9m12O9TDvB1g6yZ/d9Znubu/qKdWw9O Lh+jg+oS/wB4OxzdXtrbudV7PSf+j/MUM7LqORWPV21yG32MJ9wad2xuz3bW/vJKRX0nMy9jJ2Eh rnt1DWj6J9Np/Oj6b/YrOTilz8amsE1tDhuf72tPt99gPte7bv8AT/lqxXRigsupY1uh2uZoCHfv R9P+0nNp9U17fY1u6y0uADZnb7T9L6P00lNCzH9G+RZ6j64tDXNJ2gO9m/IDf0XH0/5rf+YytPeK 8q8WtsNbbCK2P2E6x+jHqfRqc76fp/ufziNlXB1e8EspmBYAJsIBdtbu/wC0zIc6x/8Ahf8ABoXT 7tzHOrBsiHOpAGg4344n+dY7+cY7+dSUkqxbKc6pwBcwsdvs+X0LY27/ANJ9B3/pJVcvDGNd6lYc an67iY2u7M3vdtt/qfzi0jkNit9YFlVhDTY1w9pcQ1nsPud9L+wpWUVWuabGB5ZO0O1Gv8n6LklN O3BbkuOTZcG47/eBzAdro5/sqUctrK8dtlFjrKx7YDgWbGTZtc1o2v8Af/pd6gcnGrzQKnh2M2HP rElrXNn31tPtdt3ep+jV1my05Dtzb22QzYzTdtBds3n2vtc1+3cxJT//0uE6l/O0111ud6LS7bWD oHe3XZHs2s/eTYzMksmhwdVPvxrqwwOH8mfUa7/PTm3JvZZsaTa7bBDthknljCfd+j9jLXIvT8Sz HL32gbnAag8/12/vfyvz0lJr8zFx3hltgYTwIJgeJ2hV3ZFGWW121xsed2nqTA3NbS9rd+22Pds/ war5Ruqy302Pc+m+CwWmWOnlv8jb9D1GfzaMx2Jj0tZYXfaNjXACWvAia/Sefbu935v57/8AR/QS kj3Ovf6N0Cu0vbSHMdWW+xzanS8NbZ9LZ6SHTR9jraNGX2ucGmDYQA3XbWz3Wb3Vt/4venqvbc1+ +t9ge1zWWWOABLT/ADQhrGUuc7a/d++ky42VOc6s33WOraza4NdoJFns3+g2t36Xf/pLUlM3W1Ms ryLGRftIuJrLSdrHWb6vUa36Gzb/AFFKvqWK4N9Rwqc/VrDJgH6LrHBu1m5V6szCtaXZJfxANpBg E/4FtTW+7cz+d9NAyd+K94rJF1riA5o97pj+1U3XdtZ/hLP+CSU38qrJNhdQ5lDC39LYGhz3n9zR rnP9oWe13p313Fj9lTw5z3MLBJPu3N32Ma7b9CxaL8Z7sEY7ybbNonc6CXTu27/3WqrVTlYrbBaN 1eyW+4NbMjeGMcWt2OY9+6t386kpfqbi7KaxrHWei2H7ATAf9Lfs2+30/wAzcnxq8otYWOD6JAsx 7awwwD9JrTvb7f3t6Tjk3VPZUHepvaJLtjogl3s3fS2NqZ6j0bp+I/GDzYBudGo4IHi38xySkt2b i02+lZYG2HsQYE/R3lo9irjIx8t1YtqgML9zS31CXM2RXW5gc5zP0m9/9RVL/WryLMW57n1vl1fq 6ggj80u+jZ+69n+E/RqzvxMdgrcXHJYGkhnteCRDGVud7Xt2P+h/hElJHl2S40XmDaLPRDmOYWwI Z9Pb63sd7tqHVU7DraxkMvt3uiDYWiG7awyvc5/vZ/O/8YlXeLarHFjybGTXc9wE7HbdtbtrGVPr d+mYxqkLi+pzzWX3WWSCxwDgGj+c9u/0mU+5rf3/AHpKZG2mu1uS9hFpYfW/Rlplon1KvUa13/B/ S/4xSr6jiu2Cx4qseJDCSYB+jvft2Nc5BrysK1k5Dny8ANdZDnCYP6Flbf3/AM70/wAxVL/Wx3vp q0utc4ez6bjO06/TZX7f0daSnQyqsn1HOqc2iqB6ha0OssI7bWjc/aqVDvTyqrfTsDGugvcwsbL/ ANG727rGtf8A2loZGK5+H9nJ9Z7QPc8xJH5znfutVSqvJxq7GXAuZA2+8AQTtsayufc1zf8ABJKf /9Pz/OqsoFdFT3WOe0m1xALtu9r92nua31t7/pK9TnV22CtzXVud/Nl8EPj6W1zfZu/kqs5zMxxt NJsDS2KS6HbJjcK2g+p9L9I9/s9/psVg4LWW0upIYyp0vb+9tB2O/r/mPSU1M/GtZaHh9ltTySWy XbCO5n2bP3foIluHbmlj9zRSWggOkkGGtfsaza76Tfz7FduprvaGWguYDuLZgEjjeqF9lOPkNorf OOR+moBLtsO3Oj+z9OvckpJaw4+IDTe9zGy0bYgyd9pe5n0trWO/4T/hELp+Rdk2aPNXfawe0lm3 a1zP+L/d2fzX6RXWVsfdbt9M1OraC2vkhw+nY1vtb7C5tX/BoFFY+wWbBs93uNujSGloDXOZ+Z6Q 9Cz/AK4kpEemODxdiWMfB5OhBHLWOZvp/wDA0PJbbdltbUXsMhnqgHa2IrO57Bud7mORcy9lV9ba ntoLtrch7NAAPdtbtH0m/vbfoPVqrExa3tuoBaYI3NcSHNIj3au3JKU+2vEpY1732uOjN0ue937o 5VCy623OY+HMpsNbLAQHBu1zTt3+5v8AOe9X8nG9eyokwxm4WDuWuDfa0/ytux38hAvxKm2F1dWw BpebQ7aJLtoqrZt9N7v3an+z/q0lNfOrsptrpqfY4bWuseQHOEPe5jt/t/lfnK/Rm13WbC01WGSx jtdzf3mOb7HKtt+1v9a2n1Zc1rmBxG1p9nqNq2/Q/ftsd/xf81vRxhNryKbKiAyud7T3O30w9v5u 6z/Df1ElNLNxra7wd9t1bvcCZdsI/f3e13/nz/v5r8K3MsFpc0UOG5hdJcARuJYG7P8AwR6uXY9V +0Wguaw7gyYBPHuj91UbbaKcpuOHh+IADZTJeGlrtx/sfnvrSUzyWfZ8RvpWufV9ANaQGlvuts3G v6f0dnt9NR6ffflPLjY6vl8NA2Fzfa/cz/rjH/uf8GrTa2udkTtdU5oBZVqYId73R7fVsYfZsQaW D9nhzS0S/fYbdGOMhrmucz2+m/a1JSIdMe17bcSxrweHT7v3drHDfT/0WIdzLMjN/QOfXucW+qAQ 0NE/nN9z96Nl5DGZTaqrBTWXBuQ9vt1bMtBYPp7XbXq1Ti41TxbQNstg7XEtc06iZ3f2ElKturxa 2tJfa8iK26useQqHq2W9Qafcym5zBJg7XtB9JrX+9ntsV6/GN19Ty6K2tc2xvdwJDts/uvj9Iq92 NVTY59dfp7Q0i3dtlznF22urb6du3/QfufzaSn//1ONrFFd0sIduHpvsLtzg8GW1v121ep7/AGbW fpEdzmtIDnBpcdrQTEn90Ss3p1Po1Osu9zHbqvTgu3ztftY38/a9tn/TVjYbfTbv34t2tRe2bGmN 3ptsd9Hcxrtlnvs/MSU21TyqLfV3YtVTCWzbe8A9/otZD/d+c57at6thzXklpDoMOggwf3dFDJrN lD2CSSNA2AZBn2ud7WpKcZl1Nd1Z3gtZYLHbA4MJB7seGbXbfoOVrqtldd9TJ27Wu3Bukiww4O2g +z85/wDXT0DOqFtdzbHsDCQ0S5sjbuZ7y71GbHO3/wDgKkbMh1djqG2GwljfUYHN0894rfY9tTP+ L9//AAiSkeLXa5jTW2nJxgYfXthw7+11rWP3N/4xaga1o2tADRoABA+QVPp+PdVvdfO9wABLtwPf Sfez+XuVxJSxc0ODS4Bzp2tJ1Mc7QhZLq9oqs2kWEFwcYAYD77HOluz92t3+mUbWk212UFhstG1r i0PAa3cXWsfu9u1r/wDrn6NAyG121210FxuY5znucDusfW3Z7Hf8F6n0GfzaSk9Tsdln6ItLLgAL A4vJsH+CdY5z/wAw7qmI5c0ODS4BzvogkAmP3f3lm4NTacd7sj9JVZurDAC7e1v6Rr2tH/Xnb/zF aDDZZU1z/UpeA+h7mzZpts9P1fzfotfu2epYxJTZVLJotbY52NVVUzbutuc0EmPzWs22f+B1q4HN cJaQ4TEggifkhZdTrcdzGAl2haGkAyP5Tva1JTlY99VeTTteCxj9xDdwYS72OfteG7HtR+pWVMym 1zsDK9jmt0BDju2v2f4NSqGWyu2rJbY+sNkclkSA9sO3b27Hbv8ASM2fo1KyzLfS80Cz1HvAc9gL Z0Jsdtd6b3O9rGfpP+tpKYYtdrwwhlOTiFwa4Bm1zf5Y3tY923d/wi0wAAA0AAaADQAKp0+i2lrz dO9xGpO4ED85s+9v9V6tkgAkmANSToAElLbm7tm4byJDZ1j97ahZBqO2uzbtJDn7jG1omH7pbse5 /sqUbGPNzXY7mCy4fTLQ/axo2usrfPmxvp/nvVbLa27HeMcuLq9znbgd1hltLrNx/nPTb6jf+DSU /wD/1eLsAfOx7a6sYt2t3bAZHu/Sj31VbHejXs+nZ6iiaHXNiqamwSN9ps3OIcwfRfZ6e3e79Lu/ 62h1/ZXvNTGHIq3tedoAnbFb3Waerc1vuf7XP/nFTc27Es2uL6GE/SGj3CT9B/8ANs9r/wB9JTMO sx5BtsYyifTqrIadPpOuLvZ/Oez/AAv+YtJuWwYrcm8eiHCdpMk/u7P66zuolvqtLmlzPa57AYlx az27/c56u203ZDcZ2z7OWE7myC5jSAGln8va3/rf9hJTUyb325dUtc2i3bU5lrI2je17+fZ79n0k s5t2PZXUyzfbaJc/bDhtfva72bnfT3/2EW/BpZYRTXYJaXuLS3YGyGtZts9t+3b/ADW71LP9Ik/b mOF1jHurJax7anQP7TY9S73e7/B+j/xnqJKbdOXTdYaxursH5lg2uI/fa1UMjLusteGvtxraTDWS CzTjft2/zjvzv0tatjC9PIxzVHpVk7wex2lu9n/G/n7fz1Qy3OOcXei6q0AbxuDw9v0d2yPd7P3E lNjExbBWLhoHEu9JrvTJDgPUDLGn9G3e1vp/vordCbq3en6DSRW+zeST+/ufY2jd/NM2/nqrnveb xRU5xBa0ekZc1wDQG+m1m57Pb9JFrq+z0Bz6X+qWuZY90R73e1j2n1PU+l/g/wBKkpPY4XTa1wYy kgCsu9IkOHu3vG19O/6NX/FqL8Z97CK5rbDtrX2epuLhsn6djavZ6nu3/wDQQsc41kVNY6+pjxZL QG9tm91YaLH7XDb/AKNU2tvxbBXY59IdpDfa939Ww+z/ADLElMxdZQC422NZTLaqmQ0AA6G7d7Nz 3b/Z6b3/AM4tR2UxmO2+8GovEirlxJ/NZ+8s3qEfa/dWbK90+m07dz3QXQ7V9ivXU3ZFmPY5vo7Q 4WiZc0GPaxwj6bW7P+DSU1LL3257GkFtNxYALWatLTOyHe33WJskXY+TVTW8uc4MsfaGS/2mxrZ2 bt3sd/bRrMSqm4mlj2hrfUe4ECsa+xvpO/ntn7rHer/xlii5rMx4tsrsNdrwwhjhDdNrd7Y32bP9 N/Ns+h+kSU3aMunIc5rQ5j281WDa+P3tqzrcu+173MfZj21OLRUSDXI/MdG33v8A+EY/erbMI15V L6z+iY10g9nEbTs/k2uPqf8AB/pFQvcXZr3Gk0Pgi5pcHAgj6cQP6+9n/GJKbWLiWV1NsbJY6T6Q eWEtdsPtslv57N1df57EQe3dkVu2ikR6LrPUJDvph3us9F9kN9HY76f84quc+x+W+isueJ1pMuBg 6els3Or4/kKYpZjY4a6pzHuZ6b7XRtLnOLtrq4s9TZ9NnpJKf//W4LBx/s1L8qSQI9MuEAhw2Psc Ppenu/Sf8WxWrcp2OG+oRey4D09o2STt9pEvbsc1+5r1zqSSndrwrxmNvuaw6kgsc4OYR7m+DHM/ wftV5cokkp6bI2OYKXDd6rg0MkgmDuc/2/6JrfUUaq66bvaXONrYFr3bidpn0v3f+E/z1zaSSnq1 WzsZ1/pbGgvaTDnOIawfS3Qz3ue5c6kkp6CvIspc3Dc0C8tG14MsInZLvoP9jG/2091ZyW24xeHv rG4OA2+5zXsYyzlv529c8kkp2sOj7Hjm98tJO0bwQAHmtpfY36XtexWLcl2OWVWD1zcQKwAGySdr hYPc1c6kkp3qMO5mW264NcfcRYxzpa7n3NdG5j9zvoK6uUSSU9NeGvDKXDd6jhABIIDfc60Ef6NR pbVTaWNJJtaHNe524u27tzG/m/o2u3+399c2kkp6tVM7FfkOrdW0F7ZG97nBrQNdGM9298rn0klP QsyLWvGGQG5ED9J9JpEEusgbNz9rfo/vprq3ZVdtG8PfT9FzRtBc4OZ6dn8tnuXPpJKf/9n/7SR6 UGhvdG9zaG9wIDMuMAA4QklNBAQAAAAAAAccAgAAAgACADhCSU0EJQAAAAAAEEYM8okmuFbasJwB obCnkHc4QklNA+0AAAAAABAAlgAAAAEAAQCWAAAAAQABOEJJTQQmAAAAAAAOAAAAAAAAAAAAAD+A AAA4QklNBA0AAAAAAAQAAAB4OEJJTQQZAAAAAAAEAAAAHjhCSU0D8wAAAAAACQAAAAAAAAAAAQA4 QklNBAoAAAAAAAEAADhCSU0nEAAAAAAACgABAAAAAAAAAAE4QklNA/QAAAAAABIANQAAAAEALQAA AAYAAAAAAAE4QklNA/cAAAAAABwAAP////////////////////////////8D6AAAOEJJTQQIAAAA AAAQAAAAAQAAAkAAAAJAAAAAADhCSU0EHgAAAAAABAAAAAA4QklNBBoAAAAAA28AAAAGAAAAAAAA AAAAAARlAAAF3AAAAB0AYgBsAGEAYwBrACAAdABpAGUAIABiAGEAYwBrAGcAcgBvAHUAbgBkAF8A aQBuAHYAZQByAHQAZQBkAAAAAQAAAAAAAAAAAAAAAAAAAAAAAAABAAAAAAAAAAAAAAXcAAAEZQAA AAAAAAAAAAAAAAAAAAABAAAAAAAAAAAAAAAAAAAAAAAAABAAAAABAAAAAAAAbnVsbAAAAAIAAAAG Ym91bmRzT2JqYwAAAAEAAAAAAABSY3QxAAAABAAAAABUb3AgbG9uZwAAAAAAAAAATGVmdGxvbmcA AAAAAAAAAEJ0b21sb25nAAAEZQAAAABSZ2h0bG9uZwAABdwAAAAGc2xpY2VzVmxMcwAAAAFPYmpj AAAAAQAAAAAABXNsaWNlAAAAEgAAAAdzbGljZUlEbG9uZwAAAAAAAAAHZ3JvdXBJRGxvbmcAAAAA AAAABm9yaWdpbmVudW0AAAAMRVNsaWNlT3JpZ2luAAAADWF1dG9HZW5lcmF0ZWQAAAAAVHlwZWVu dW0AAAAKRVNsaWNlVHlwZQAAAABJbWcgAAAABmJvdW5kc09iamMAAAABAAAAAAAAUmN0MQAAAAQA AAAAVG9wIGxvbmcAAAAAAAAAAExlZnRsb25nAAAAAAAAAABCdG9tbG9uZwAABGUAAAAAUmdodGxv bmcAAAXcAAAAA3VybFRFWFQAAAABAAAAAAAAbnVsbFRFWFQAAAABAAAAAAAATXNnZVRFWFQAAAAB AAAAAAAGYWx0VGFnVEVYVAAAAAEAAAAAAA5jZWxsVGV4dElzSFRNTGJvb2wBAAAACGNlbGxUZXh0 VEVYVAAAAAEAAAAAAAlob3J6QWxpZ25lbnVtAAAAD0VTbGljZUhvcnpBbGlnbgAAAAdkZWZhdWx0 AAAACXZlcnRBbGlnbmVudW0AAAAPRVNsaWNlVmVydEFsaWduAAAAB2RlZmF1bHQAAAALYmdDb2xv clR5cGVlbnVtAAAAEUVTbGljZUJHQ29sb3JUeXBlAAAAAE5vbmUAAAAJdG9wT3V0c2V0bG9uZwAA AAAAAAAKbGVmdE91dHNldGxvbmcAAAAAAAAADGJvdHRvbU91dHNldGxvbmcAAAAAAAAAC3JpZ2h0 T3V0c2V0bG9uZwAAAAAAOEJJTQQoAAAAAAAMAAAAAT/wAAAAAAAAOEJJTQQUAAAAAAAEAAAABjhC SU0EDAAAAAAd5gAAAAEAAACgAAAAeAAAAeAAAOEAAAAdygAYAAH/2P/gABBKRklGAAECAABIAEgA AP/tAAxBZG9iZV9DTQAB/+4ADkFkb2JlAGSAAAAAAf/bAIQADAgICAkIDAkJDBELCgsRFQ8MDA8V GBMTFRMTGBEMDAwMDAwRDAwMDAwMDAwMDAwMDAwMDAwMDAwMDAwMDAwMDAENCwsNDg0QDg4QFA4O DhQUDg4ODhQRDAwMDAwREQwMDAwMDBEMDAwMDAwMDAwMDAwMDAwMDAwMDAwMDAwMDAwM/8AAEQgA eACgAwEiAAIRAQMRAf/dAAQACv/EAT8AAAEFAQEBAQEBAAAAAAAAAAMAAQIEBQYHCAkKCwEAAQUB AQEBAQEAAAAAAAAAAQACAwQFBgcICQoLEAABBAEDAgQCBQcGCAUDDDMBAAIRAwQhEjEFQVFhEyJx gTIGFJGhsUIjJBVSwWIzNHKC0UMHJZJT8OHxY3M1FqKygyZEk1RkRcKjdDYX0lXiZfKzhMPTdePz RieUpIW0lcTU5PSltcXV5fVWZnaGlqa2xtbm9jdHV2d3h5ent8fX5/cRAAICAQIEBAMEBQYHBwYF NQEAAhEDITESBEFRYXEiEwUygZEUobFCI8FS0fAzJGLhcoKSQ1MVY3M08SUGFqKygwcmNcLSRJNU oxdkRVU2dGXi8rOEw9N14/NGlKSFtJXE1OT0pbXF1eX1VmZ2hpamtsbW5vYnN0dXZ3eHl6e3x//a AAwDAQACEQMRAD8A4XJezLtOTvs9MOax1rBLjLvpOe9we3e53+Da/wD0lqn9isqycdzSbAw/pHum WwCHQZ3enb/o/wDSf8YgYFxssL6dLQ0gMJAY5jT7qtG7qn+5r67d9v8Awiu2ZTQAa9pcCBZU87bB P5jK/wA6z/oJKZZFAva1u4sg6uaBvj91jz9D+Uq1jrMR9eOXkY1g/nTAcyXe/wB7fo/19v8A57V4 6FZ2Vj1tyi6rHfkXWDc6XEMaD7Zn+VH57/TSU2jj7nWUua4UbYBeS4byC3dWXuc72sd7/wCWq+LQ 2vEc/H/SWEgTXo7b7Wv2b/8ACPq/S/21XpudTfW0WQ1z2+o0Oa87G+xrBYx1n6Njf8Gj9QeKSzHY 4V1va8WtOoO86fSLfe129+7f+jSUlussotrqx53XRubYS8M1+n+kcf8Aq1OrCFNwsFjn8722AEEn 89mg9N+5URU2wNGRQ+yp7tcllm8g/R3P2Gyv/OWq1ja2itujWiAJJ0HmUlNbLosuux9o9rS/c4/m zt9+0/nbQ70/+EQL8YMuIY+xzmD1tpG9rQHe0uc5/qfm+99X6T/z2rj79lwY4sZWG7nPe7add382 Pztu39Ig5d4dj7zuFBI2R7XPI/SCz3Nf6dNez1P5v1LUlILCzKtF5NlVb3NqBYBoSDDXWbt30vd+ ib6X83+ejNxH15dD2+9jQ7e8nUHbtLdfc5jnfzX7nvQem3F+51QO/bqwloa5rT9Bu1lTarGepub+ Y/1FbdlNJZ6Ra6XbbK3EttEkN2tq/fb+fuSUvkY3r7AXmsNncWAbyPzWts/MagF1tF1eI5x+zvA2 2fRc3X+bLmfR3fQ3K6s3Ixqq8h3o4777LBusc55DGA/yv5X/AAr0lNp1AcLqrA5lAb7H2EuhxD22 WVl7t/ptZ++5BxaQzE30Avc553CuQ4NJaLKq9+x279G1Axb3V5VbDbLXum0S15Mj06wbWOs31sj6 CnnOFT2YrHbKdkPYSDqSXN2+oW/pG/6Rz0lJrbbKclmNjOk2FpeXEv8ATBnj1Hfnt92xzv8Az4iU 4baLNzXueIILbIMHs5joHp/ylRZSy0sbkY7nMsd/SWWb/c4+71Cz1Kve76f561QA0Bo4AgSZ0HmU lNbKxn35NJGlbWuDrBy0yD7J9vqOb7WP/wDSaA/H9K8ua+yw07bXBwljZcXN97neqz/jGb/+FVt2 QGXFjyyutjQXOe6HGfoljfzmfmKvm2l1QfZuZSHTUzQOc4Df61m9r9lTW/zdWzfb/hElP//Q4aqk YrGNA9O6549rAHva2Nm1m72Oe92xjnv/AEfqIjrnVejbcx4taCx7i1o3t2vftbsc9u/c1uxMLLLW 3RSLX3OawVmdBE+/9yquWv8A+MsQKc/Gg+vW4ucC2HOda4gkhzGNf9H3N/4P/oJKTV9VoIYLQWvs 1DGAu2t/N9Q+36X0vY1WMoOOPYGnaYmYnTv7PztzVmZQtoseykv9S52gbIsdIB/Sbfd9B/0P8Jd6 m9aePV9lxWMeSPTbL3OPB5f/AGWpKcuj0yLasipjNrd2rBu5aNrnMDPTd7/7H+FRr76XNsuIZZb7 W+4B47t5buaxu2uy32/pU9+c6zLZTU/dTcGsa5joguc31HOj37tu6vYo5F2ThFrfb6lsFoa47Btd +cx+1vuZ+i/62kpN0ptrRYXgsGns2hok/nhzA1tiPkZtGM9rLd43fnBstE/vH2/9BFrvqu3Gl4sD DBjUArJyKrMbKsqJe2i8ywvJLHFw1bZ+9/W/nWfzqSm0zLGS5ldtc7XOJYz3B5aGur2B0fo9fU9/ sUnl1lhpyS4NvLwwWNaNoI2V+m6tz9z/AH7P0jkN1uLjVNx7Ky62GOAMskxNfpXD6PpfQ/7c/lp6 LHW1WE0zXcxwFr3OdJadvpWO97mfv17fz0lKZUcVjKGmMi4vP6MbnAR7WsD9rdrnV/4T/hER9/ou rtsY9tmxzbNwDd4Y3fuaWuezc1//AELFGt9r6XRULrLntkmQYaP52wt+h6e39Hseg0Z2I4H1a3F1 gDRLnWPcJ+izd9Da/wDlf8IkpPX1SgljLAW2v1LWguDf3Q8/S3f1GI2cH/ZnhpIcO0bp/k7Pztyz clt1Vj8akudbc50hkhzp03W7fzf3a/ofzq1GNbi47WudDaWgOe4/6/2UlOXQai2yu+tlbmQ4O2gO EkN1tbs2PZvrd/o/9IiZN1LmWZAYx9r3NaZaHgS0n6Y3N2sYz/B/9cU7Mx12Z9mrcHVWbBW5riBA 99jX7fd+k/m1C2/JxLqqpbveWPcQ4iuAXsf7Xjaz1PZvSUn6W2xtb94LNY2bQ2D3PtDWv3fvouRn UY9grt3NJ/P2ksB/lcOd/wBbRq7qrgX0vFjAYkeKyLqrca+3Gdu9G0udXuJLXA66/wDC/uWf6VJT cqy/tFlfqVOmve70mw6XtLA1wn/Bt3Od7vz0nh1zjj5JcPWDtm9rWlpJ/R+k6tzmu3N3fTd+Yo23 42O37M5hN7dp71kmA3dTa381jfYz/ttNVa+zFtcaS1trNzbXOc4u2Hbtc/3ubYzb6tKSn//R4DBu ty7y61zmHklntbLf0lW5v0Ht27v5z9xEPT6rXutw8gb5lxkOO4+Flfur3f1USgNdgWEkNLpc559w cGQfoM/wTdvpPYz8z/SIWdmMc+vbcAYDbrmTBB22bK9vudtjd/I3pKRZNTsjIbUwExFbnN1DWjbW 5+xvvd72fT/mlaycQ7cailpdWxzpLzuAMDbZaPztvv8A/PaPVThu2X0MbpJY9umhG33fvf21M2O9 YVNZI27rHlwAaDuDfafp+5n9hJTn34ra7o9UucAbA1zS7a1p9r3Wsb+hbp+b7P8ArafINeVeLd3p M9tYfs3kE/vO/m6fe72f6T+RVsR8nIa6lz2OLagdvqtjc50/zdJdH6Nrm/prf5tAwLd8mr3wJNMA NLWke6r/AIdm5v0/psSUkZi20ZmO7V8zvsHIhvvZaY97N230d/8AxaBnYQqu9asONdmthJgMM6fp Hna7d+5YtB+QAwWVj1a922wggFkkN1Y73b9zv5r6anZTXaWixoeGGQ06ifo/R/OSU0bMM5cZD7Qy hzQ7aRMaD1D7/ZV9FLIZUzFDsex9jGyyGvBaGw663ftb7/o/Rt/fULr8erMayp01CPVobO3c12+W N/m938hXGOrutufvbax7W17WyJBBdtc90NfY7d7dv0ElNPp9t2Q423WPZtlxe0hrdzNvue3b6X82 /wDOb/g1L9m12O9TDvB1g6yZ/d9Znubu/qKdWw9OLh+jg+oS/wB4OxzdXtrbudV7PSf+j/MUM7Lq ORWPV21yG32MJ9wad2xuz3bW/vJKRX0nMy9jJ2Ehrnt1DWj6J9Np/Oj6b/YrOTilz8amsE1tDhuf 72tPt99gPte7bv8AT/lqxXRigsupY1uh2uZoCHfvR9P+0nNp9U17fY1u6y0uADZnb7T9L6P00lNC zH9G+RZ6j64tDXNJ2gO9m/IDf0XH0/5rf+YytPeK8q8WtsNbbCK2P2E6x+jHqfRqc76fp/ufziNl XB1e8EspmBYAJsIBdtbu/wC0zIc6x/8Ahf8ABoXT7tzHOrBsiHOpAGg4344n+dY7+cY7+dSUkqxb Kc6pwBcwsdvs+X0LY27/ANJ9B3/pJVcvDGNd6lYcan67iY2u7M3vdtt/qfzi0jkNit9YFlVhDTY1 w9pcQ1nsPud9L+wpWUVWuabGB5ZO0O1Gv8n6LklNO3BbkuOTZcG47/eBzAdro5/sqUctrK8dtlFj rKx7YDgWbGTZtc1o2v8Af/pd6gcnGrzQKnh2M2HPrElrXNn31tPtdt3ep+jV1my05Dtzb22QzYzT dtBds3n2vtc1+3cxJT//0uE6l/O0111ud6LS7bWDoHe3XZHs2s/eTYzMksmhwdVPvxrqwwOH8mfU a7/PTm3JvZZsaTa7bBDthknljCfd+j9jLXIvT8SzHL32gbnAag8/12/vfyvz0lJr8zFx3hltgYTw IJgeJ2hV3ZFGWW121xsed2nqTA3NbS9rd+22Pds/war5Ruqy302Pc+m+CwWmWOnlv8jb9D1GfzaM x2Jj0tZYXfaNjXACWvAia/Sefbu935v57/8AR/QSkj3Ovf6N0Cu0vbSHMdWW+xzanS8NbZ9LZ6SH TR9jraNGX2ucGmDYQA3XbWz3Wb3Vt/4venqvbc1++t9ge1zWWWOABLT/ADQhrGUuc7a/d++ky42V Oc6s33WOraza4NdoJFns3+g2t36Xf/pLUlM3W1MsryLGRftIuJrLSdrHWb6vUa36Gzb/AFFKvqWK 4N9Rwqc/VrDJgH6LrHBu1m5V6szCtaXZJfxANpBgE/4FtTW+7cz+d9NAyd+K94rJF1riA5o97pj+ 1U3XdtZ/hLP+CSU38qrJNhdQ5lDC39LYGhz3n9zRrnP9oWe13p313Fj9lTw5z3MLBJPu3N32Ma7b 9CxaL8Z7sEY7ybbNonc6CXTu27/3WqrVTlYrbBaN1eyW+4NbMjeGMcWt2OY9+6t386kpfqbi7Kax rHWei2H7ATAf9Lfs2+30/wAzcnxq8otYWOD6JAsx7awwwD9JrTvb7f3t6Tjk3VPZUHepvaJLtjog l3s3fS2NqZ6j0bp+I/GDzYBudGo4IHi38xySkt2bi02+lZYG2HsQYE/R3lo9irjIx8t1YtqgML9z S31CXM2RXW5gc5zP0m9/9RVL/WryLMW57n1vl1fq6ggj80u+jZ+69n+E/RqzvxMdgrcXHJYGkhnt eCRDGVud7Xt2P+h/hElJHl2S40XmDaLPRDmOYWwIZ9Pb63sd7tqHVU7DraxkMvt3uiDYWiG7awyv c5/vZ/O/8YlXeLarHFjybGTXc9wE7HbdtbtrGVPrd+mYxqkLi+pzzWX3WWSCxwDgGj+c9u/0mU+5 rf3/AHpKZG2mu1uS9hFpYfW/Rlplon1KvUa13/B/S/4xSr6jiu2Cx4qseJDCSYB+jvft2Nc5Brys K1k5Dny8ANdZDnCYP6Flbf3/AM70/wAxVL/Wx3vpq0utc4ez6bjO06/TZX7f0daSnQyqsn1HOqc2 iqB6ha0OssI7bWjc/aqVDvTyqrfTsDGugvcwsbL/ANG727rGtf8A2loZGK5+H9nJ9Z7QPc8xJH5z nfutVSqvJxq7GXAuZA2+8AQTtsayufc1zf8ABJKf/9Pz/OqsoFdFT3WOe0m1xALtu9r92nua31t7 /pK9TnV22CtzXVud/Nl8EPj6W1zfZu/kqs5zMxxtNJsDS2KS6HbJjcK2g+p9L9I9/s9/psVg4LWW 0upIYyp0vb+9tB2O/r/mPSU1M/GtZaHh9ltTySWyXbCO5n2bP3foIluHbmlj9zRSWggOkkGGtfsa za76Tfz7FduprvaGWguYDuLZgEjjeqF9lOPkNorfOOR+moBLtsO3Oj+z9OvckpJaw4+IDTe9zGy0 bYgyd9pe5n0trWO/4T/hELp+Rdk2aPNXfawe0lm3a1zP+L/d2fzX6RXWVsfdbt9M1OraC2vkhw+n Y1vtb7C5tX/BoFFY+wWbBs93uNujSGloDXOZ+Z6Q9Cz/AK4kpEemODxdiWMfB5OhBHLWOZvp/wDA 0PJbbdltbUXsMhnqgHa2IrO57Bud7mORcy9lV9bantoLtrch7NAAPdtbtH0m/vbfoPVqrExa3tuo BaYI3NcSHNIj3au3JKU+2vEpY1732uOjN0ue937o5VCy623OY+HMpsNbLAQHBu1zTt3+5v8AOe9X 8nG9eyokwxm4WDuWuDfa0/ytux38hAvxKm2F1dWwBpebQ7aJLtoqrZt9N7v3an+z/q0lNfOrsptr pqfY4bWuseQHOEPe5jt/t/lfnK/Rm13WbC01WGSxjtdzf3mOb7HKtt+1v9a2n1Zc1rmBxG1p9nqN q2/Q/ftsd/xf81vRxhNryKbKiAyud7T3O30w9v5u6z/Df1ElNLNxra7wd9t1bvcCZdsI/f3e13/n z/v5r8K3MsFpc0UOG5hdJcARuJYG7P8AwR6uXY9V+0Wguaw7gyYBPHuj91UbbaKcpuOHh+IADZTJ eGlrtx/sfnvrSUzyWfZ8RvpWufV9ANaQGlvuts3Gv6f0dnt9NR6ffflPLjY6vl8NA2Fzfa/cz/rj H/uf8GrTa2udkTtdU5oBZVqYId73R7fVsYfZsQaWD9nhzS0S/fYbdGOMhrmucz2+m/a1JSIdMe17 bcSxrweHT7v3drHDfT/0WIdzLMjN/QOfXucW+qAQ0NE/nN9z96Nl5DGZTaqrBTWXBuQ9vt1bMtBY Pp7XbXq1Ti41TxbQNstg7XEtc06iZ3f2ElKturxa2tJfa8iK26useQqHq2W9Qafcym5zBJg7XtB9 JrX+9ntsV6/GN19Ty6K2tc2xvdwJDts/uvj9Iq92NVTY59dfp7Q0i3dtlznF22urb6du3/Qfufza Sn//1ONrFFd0sIduHpvsLtzg8GW1v121ep7/AGbWfpEdzmtIDnBpcdrQTEn90Ss3p1Po1Osu9zHb qvTgu3ztftY38/a9tn/TVjYbfTbv34t2tRe2bGmN3ptsd9Hcxrtlnvs/MSU21TyqLfV3YtVTCWzb e8A9/otZD/d+c57at6thzXklpDoMOggwf3dFDJrNlD2CSSNA2AZBn2ud7WpKcZl1Nd1Z3gtZYLHb A4MJB7seGbXbfoOVrqtldd9TJ27Wu3Bukiww4O2g+z85/wDXT0DOqFtdzbHsDCQ0S5sjbuZ7y71G bHO3/wDgKkbMh1djqG2GwljfUYHN0894rfY9tTP+L9//AAiSkeLXa5jTW2nJxgYfXthw7+11rWP3 N/4xaga1o2tADRoABA+QVPp+PdVvdfO9wABLtwPfSfez+XuVxJSxc0ODS4Bzp2tJ1Mc7QhZLq9oq s2kWEFwcYAYD77HOluz92t3+mUbWk212UFhstG1ri0PAa3cXWsfu9u1r/wDrn6NAyG121210FxuY 5znucDusfW3Z7Hf8F6n0GfzaSk9Tsdln6ItLLgALA4vJsH+CdY5z/wAw7qmI5c0ODS4BzvogkAmP 3f3lm4NTacd7sj9JVZurDAC7e1v6Rr2tH/Xnb/zFaDDZZU1z/UpeA+h7mzZpts9P1fzfotfu2epY xJTZVLJotbY52NVVUzbutuc0EmPzWs22f+B1q4HNcJaQ4TEggifkhZdTrcdzGAl2haGkAyP5Tva1 JTlY99VeTTteCxj9xDdwYS72OfteG7HtR+pWVMym1zsDK9jmt0BDju2v2f4NSqGWyu2rJbY+sNkc lkSA9sO3b27Hbv8ASM2fo1KyzLfS80Cz1HvAc9gLZ0Jsdtd6b3O9rGfpP+tpKYYtdrwwhlOTiFwa 4Bm1zf5Y3tY923d/wi0wAAA0AAaADQAKp0+i2lrzdO9xGpO4ED85s+9v9V6tkgAkmANSToAElLbm 7tm4byJDZ1j97ahZBqO2uzbtJDn7jG1omH7pbse5/sqUbGPNzXY7mCy4fTLQ/axo2usrfPmxvp/n vVbLa27HeMcuLq9znbgd1hltLrNx/nPTb6jf+DSU/wD/1eLsAfOx7a6sYt2t3bAZHu/Sj31VbHej Xs+nZ6iiaHXNiqamwSN9ps3OIcwfRfZ6e3e79Lu/62h1/ZXvNTGHIq3tedoAnbFb3Waerc1vuf7X P/nFTc27Es2uL6GE/SGj3CT9B/8ANs9r/wB9JTMOsx5BtsYyifTqrIadPpOuLvZ/Oez/AAv+YtJu WwYrcm8eiHCdpMk/u7P66zuolvqtLmlzPa57AYlxaz27/c56u203ZDcZ2z7OWE7myC5jSAGln8va 3/rf9hJTUyb325dUtc2i3bU5lrI2je17+fZ79n0ks5t2PZXUyzfbaJc/bDhtfva72bnfT3/2EW/B pZYRTXYJaXuLS3YGyGtZts9t+3b/ADW71LP9Ik/bmOF1jHurJax7anQP7TY9S73e7/B+j/xnqJKb dOXTdYaxursH5lg2uI/fa1UMjLusteGvtxraTDWSCzTjft2/zjvzv0tatjC9PIxzVHpVk7wex2lu 9n/G/n7fz1Qy3OOcXei6q0AbxuDw9v0d2yPd7P3ElNjExbBWLhoHEu9JrvTJDgPUDLGn9G3e1vp/ vordCbq3en6DSRW+zeST+/ufY2jd/NM2/nqrnvebxRU5xBa0ekZc1wDQG+m1m57Pb9JFrq+z0Bz6 X+qWuZY90R73e1j2n1PU+l/g/wBKkpPY4XTa1wYykgCsu9IkOHu3vG19O/6NX/FqL8Z97CK5rbDt rX2epuLhsn6djavZ6nu3/wDQQsc41kVNY6+pjxZLQG9tm91YaLH7XDb/AKNU2tvxbBXY59IdpDfa 939Ww+z/ADLElMxdZQC422NZTLaqmQ0AA6G7d7Nz3b/Z6b3/AM4tR2UxmO2+8GovEirlxJ/NZ+8s 3qEfa/dWbK90+m07dz3QXQ7V9ivXU3ZFmPY5vo7Q4WiZc0GPaxwj6bW7P+DSU1LL3257GkFtNxYA LWatLTOyHe33WJskXY+TVTW8uc4MsfaGS/2mxrZ2bt3sd/bRrMSqm4mlj2hrfUe4ECsa+xvpO/nt n7rHer/xlii5rMx4tsrsNdrwwhjhDdNrd7Y32bP9N/Ns+h+kSU3aMunIc5rQ5j281WDa+P3tqzrc u+173MfZj21OLRUSDXI/MdG33v8A+EY/erbMI15VL6z+iY10g9nEbTs/k2uPqf8AB/pFQvcXZr3G k0Pgi5pcHAgj6cQP6+9n/GJKbWLiWV1NsbJY6T6QeWEtdsPtslv57N1df57EQe3dkVu2ikR6LrPU JDvph3us9F9kN9HY76f84quc+x+W+isueJ1pMuBg6els3Or4/kKYpZjY4a6pzHuZ6b7XRtLnOLtr q4s9TZ9NnpJKf//W4LBx/s1L8qSQI9MuEAhw2PscPpenu/Sf8WxWrcp2OG+oRey4D09o2STt9pEv bsc1+5r1zqSSndrwrxmNvuaw6kgsc4OYR7m+DHM/wftV5cokkp6bI2OYKXDd6rg0MkgmDuc/2/6J rfUUaq66bvaXONrYFr3bidpn0v3f+E/z1zaSSnq1WzsZ1/pbGgvaTDnOIawfS3Qz3ue5c6kkp6Cv Ispc3Dc0C8tG14MsInZLvoP9jG/2091ZyW24xeHvrG4OA2+5zXsYyzlv529c8kkp2sOj7Hjm98tJ O0bwQAHmtpfY36XtexWLcl2OWVWD1zcQKwAGySdrhYPc1c6kkp3qMO5mW264NcfcRYxzpa7n3NdG 5j9zvoK6uUSSU9NeGvDKXDd6jhABIIDfc60Ef6NRpbVTaWNJJtaHNe524u27tzG/m/o2u3+399c2 kkp6tVM7FfkOrdW0F7ZG97nBrQNdGM9298rn0klPQsyLWvGGQG5ED9J9JpEEusgbNz9rfo/vprq3 ZVdtG8PfT9FzRtBc4OZ6dn8tnuXPpJKf/9k4QklNBCEAAAAAAFUAAAABAQAAAA8AQQBkAG8AYgBl ACAAUABoAG8AdABvAHMAaABvAHAAAAATAEEAZABvAGIAZQAgAFAAaABvAHQAbwBzAGgAbwBwACAA QwBTADIAAAABADhCSU0PoAAAAAAA+G1hbmlJUkZSAAAA7DhCSU1BbkRzAAAAzAAAABAAAAABAAAA AAAAbnVsbAAAAAMAAAAAQUZTdGxvbmcAAAAAAAAAAEZySW5WbExzAAAAAU9iamMAAAABAAAAAAAA bnVsbAAAAAEAAAAARnJJRGxvbmcbMvu/AAAAAEZTdHNWbExzAAAAAU9iamMAAAABAAAAAAAAbnVs bAAAAAQAAAAARnNJRGxvbmcAAAAAAAAAAEFGcm1sb25nAAAAAAAAAABGc0ZyVmxMcwAAAAFsb25n GzL7vwAAAABMQ250bG9uZwAAAAAAADhCSU1Sb2xsAAAACAAAAAAAAAAAOEJJTQ+hAAAAAAAcbWZy aQAAAAIAAAAQAAAAAQAAAAAAAAABAAAAADhCSU0EBgAAAAAABwAIAAAAAQEA/+E6sWh0dHA6Ly9u cy5hZG9iZS5jb20veGFwLzEuMC8APD94cGFja2V0IGJlZ2luPSLvu78iIGlkPSJXNU0wTXBDZWhp SHpyZVN6TlRjemtjOWQiPz4KPHg6eG1wbWV0YSB4bWxuczp4PSJhZG9iZTpuczptZXRhLyIgeDp4 bXB0az0iMy4xLjEtMTEyIj4KICAgPHJkZjpSREYgeG1sbnM6cmRmPSJodHRwOi8vd3d3LnczLm9y Zy8xOTk5LzAyLzIyLXJkZi1zeW50YXgtbnMjIj4KICAgICAgPHJkZjpEZXNjcmlwdGlvbiByZGY6 YWJvdXQ9IiIKICAgICAgICAgICAgeG1sbnM6ZGM9Imh0dHA6Ly9wdXJsLm9yZy9kYy9lbGVtZW50 cy8xLjEvIj4KICAgICAgICAgPGRjOmZvcm1hdD5pbWFnZS9qcGVnPC9kYzpmb3JtYXQ+CiAgICAg IDwvcmRmOkRlc2NyaXB0aW9uPgogICAgICA8cmRmOkRlc2NyaXB0aW9uIHJkZjphYm91dD0iIgog ICAgICAgICAgICB4bWxuczp4YXA9Imh0dHA6Ly9ucy5hZG9iZS5jb20veGFwLzEuMC8iPgogICAg ICAgICA8eGFwOkNyZWF0b3JUb29sPkFkb2JlIFBob3Rvc2hvcCBDUzIgV2luZG93czwveGFwOkNy ZWF0b3JUb29sPgogICAgICAgICA8eGFwOkNyZWF0ZURhdGU+MjAwOS0wNC0zMFQwNzozOTozMy0w NzowMDwveGFwOkNyZWF0ZURhdGU+CiAgICAgICAgIDx4YXA6TW9kaWZ5RGF0ZT4yMDA5LTA0LTMw VDA3OjM5OjMzLTA3OjAwPC94YXA6TW9kaWZ5RGF0ZT4KICAgICAgICAgPHhhcDpNZXRhZGF0YURh dGU+MjAwOS0wNC0zMFQwNzozOTozMy0wNzowMDwveGFwOk1ldGFkYXRhRGF0ZT4KICAgICAgPC9y ZGY6RGVzY3JpcHRpb24+CiAgICAgIDxyZGY6RGVzY3JpcHRpb24gcmRmOmFib3V0PSIiCiAgICAg ICAgICAgIHhtbG5zOnhhcE1NPSJodHRwOi8vbnMuYWRvYmUuY29tL3hhcC8xLjAvbW0vIgogICAg ICAgICAgICB4bWxuczpzdFJlZj0iaHR0cDovL25zLmFkb2JlLmNvbS94YXAvMS4wL3NUeXBlL1Jl c291cmNlUmVmIyI+CiAgICAgICAgIDx4YXBNTTpEb2N1bWVudElEPnV1aWQ6M0RBNUYxQTE5NDM1 REUxMUEyOTI5NzI1MDZBNUM1MTU8L3hhcE1NOkRvY3VtZW50SUQ+CiAgICAgICAgIDx4YXBNTTpJ bnN0YW5jZUlEPnV1aWQ6M0VBNUYxQTE5NDM1REUxMUEyOTI5NzI1MDZBNUM1MTU8L3hhcE1NOklu c3RhbmNlSUQ+CiAgICAgICAgIDx4YXBNTTpEZXJpdmVkRnJvbSByZGY6cGFyc2VUeXBlPSJSZXNv dXJjZSI+CiAgICAgICAgICAgIDxzdFJlZjppbnN0YW5jZUlEPnV1aWQ6MzQzMTAyRjZFNTM0REUx MUIzN0ZBMzY5M0UyQUVENDg8L3N0UmVmOmluc3RhbmNlSUQ+CiAgICAgICAgICAgIDxzdFJlZjpk b2N1bWVudElEPnV1aWQ6MzMzMTAyRjZFNTM0REUxMUIzN0ZBMzY5M0UyQUVENDg8L3N0UmVmOmRv Y3VtZW50SUQ+CiAgICAgICAgIDwveGFwTU06RGVyaXZlZEZyb20+CiAgICAgIDwvcmRmOkRlc2Ny aXB0aW9uPgogICAgICA8cmRmOkRlc2NyaXB0aW9uIHJkZjphYm91dD0iIgogICAgICAgICAgICB4 bWxuczp0aWZmPSJodHRwOi8vbnMuYWRvYmUuY29tL3RpZmYvMS4wLyI+CiAgICAgICAgIDx0aWZm Ok9yaWVudGF0aW9uPjE8L3RpZmY6T3JpZW50YXRpb24+CiAgICAgICAgIDx0aWZmOlhSZXNvbHV0 aW9uPjE1MDAwMDAvMTAwMDA8L3RpZmY6WFJlc29sdXRpb24+CiAgICAgICAgIDx0aWZmOllSZXNv bHV0aW9uPjE1MDAwMDAvMTAwMDA8L3RpZmY6WVJlc29sdXRpb24+CiAgICAgICAgIDx0aWZmOlJl c29sdXRpb25Vbml0PjI8L3RpZmY6UmVzb2x1dGlvblVuaXQ+CiAgICAgICAgIDx0aWZmOk5hdGl2 ZURpZ2VzdD4yNTYsMjU3LDI1OCwyNTksMjYyLDI3NCwyNzcsMjg0LDUzMCw1MzEsMjgyLDI4Mywy OTYsMzAxLDMxOCwzMTksNTI5LDUzMiwzMDYsMjcwLDI3MSwyNzIsMzA1LDMxNSwzMzQzMjszNjM4 QjNBN0RENTVGMzc5M0VGM0IwNDQwMjkwQUJFNzwvdGlmZjpOYXRpdmVEaWdlc3Q+CiAgICAgIDwv cmRmOkRlc2NyaXB0aW9uPgogICAgICA8cmRmOkRlc2NyaXB0aW9uIHJkZjphYm91dD0iIgogICAg ICAgICAgICB4bWxuczpleGlmPSJodHRwOi8vbnMuYWRvYmUuY29tL2V4aWYvMS4wLyI+CiAgICAg ICAgIDxleGlmOlBpeGVsWERpbWVuc2lvbj4xNTAwPC9leGlmOlBpeGVsWERpbWVuc2lvbj4KICAg ICAgICAgPGV4aWY6UGl4ZWxZRGltZW5zaW9uPjExMjU8L2V4aWY6UGl4ZWxZRGltZW5zaW9uPgog ICAgICAgICA8ZXhpZjpDb2xvclNwYWNlPi0xPC9leGlmOkNvbG9yU3BhY2U+CiAgICAgICAgIDxl eGlmOk5hdGl2ZURpZ2VzdD4zNjg2NCw0MDk2MCw0MDk2MSwzNzEyMSwzNzEyMiw0MDk2Miw0MDk2 MywzNzUxMCw0MDk2NCwzNjg2NywzNjg2OCwzMzQzNCwzMzQzNywzNDg1MCwzNDg1MiwzNDg1NSwz NDg1NiwzNzM3NywzNzM3OCwzNzM3OSwzNzM4MCwzNzM4MSwzNzM4MiwzNzM4MywzNzM4NCwzNzM4 NSwzNzM4NiwzNzM5Niw0MTQ4Myw0MTQ4NCw0MTQ4Niw0MTQ4Nyw0MTQ4OCw0MTQ5Miw0MTQ5Myw0 MTQ5NSw0MTcyOCw0MTcyOSw0MTczMCw0MTk4NSw0MTk4Niw0MTk4Nyw0MTk4OCw0MTk4OSw0MTk5 MCw0MTk5MSw0MTk5Miw0MTk5Myw0MTk5NCw0MTk5NSw0MTk5Niw0MjAxNiwwLDIsNCw1LDYsNyw4 LDksMTAsMTEsMTIsMTMsMTQsMTUsMTYsMTcsMTgsMjAsMjIsMjMsMjQsMjUsMjYsMjcsMjgsMzA7 QTRFMzk1QzREQjI2MEMxMTg3NTBCRjMzMTlBQzlFQkM8L2V4aWY6TmF0aXZlRGlnZXN0PgogICAg ICA8L3JkZjpEZXNjcmlwdGlvbj4KICAgICAgPHJkZjpEZXNjcmlwdGlvbiByZGY6YWJvdXQ9IiIK ICAgICAgICAgICAgeG1sbnM6cGhvdG9zaG9wPSJodHRwOi8vbnMuYWRvYmUuY29tL3Bob3Rvc2hv cC8xLjAvIj4KICAgICAgICAgPHBob3Rvc2hvcDpDb2xvck1vZGU+MTwvcGhvdG9zaG9wOkNvbG9y TW9kZT4KICAgICAgICAgPHBob3Rvc2hvcDpJQ0NQcm9maWxlPkRvdCBHYWluIDIwJTwvcGhvdG9z aG9wOklDQ1Byb2ZpbGU+CiAgICAgICAgIDxwaG90b3Nob3A6SGlzdG9yeS8+CiAgICAgIDwvcmRm OkRlc2NyaXB0aW9uPgogICA8L3JkZjpSREY+CjwveDp4bXBtZXRhPg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CAgICAgICAgICAgICAgICAgICAgICAgICAgICAgICAgICAgICAgICAgICAgICAgICAgICAg ICAgICAgICAgICAgICAgICAgIAogICAgICAgICAgICAgICAgICAgICAgICAgICAgICAgICAgICAg ICAgICAgICAgICAgICAgICAgICAgICAgICAgICAgICAgICAgICAgICAgICAgICAgICAgICAgICAg ICAgICAgCiAgICAgICAgICAgICAgICAgICAgICAgICAgICAgICAgICAgICAgICAgICAgICAgICAg ICAgICAgICAgICAgICAgICAgICAgICAgICAgICAgICAgICAgICAgICAgICAgICAgICAKICAgICAg ICAgICAgICAgICAgICAgICAgICAgICAgICAgICAgICAgICAgICAgICAgICAgICAgICAgICAgICAg ICAgICAgICAgICAgICAgICAgICAgICAgICAgICAgICAgICAgIAogICAgICAgICAgICAgICAgICAg ICAgICAgICAgICAgICAgICAgICAgICAgICAgICAgICAgICAgICAgICAgICAgICAgICAgICAgICAg ICAgICAgICAgICAgICAgICAgICAgICAgCiAgICAgICAgICAgICAgICAgICAgICAgICAgICAgICAg ICAgICAgICAgICAgICAgICAgICAgICAgICAgICAgICAgICAgICAgICAgICAgICAgICAgICAgICAg ICAgICAgICAgICAKICAgICAgICAgICAgICAgICAgICAgICAgICAgICAgICAgICAgICAgICAgICAg ICAgICAgICAgICAgICAgICAgICAgICAgICAgICAgICAgICAgICAgICAgICAgICAgICAgICAgIAog ICAgICAgICAgICAgICAgICAgICAgICAgICAgICAgICAgICAgICAgICAgICAgICAgICAgICAgICAg ICAgICAgICAgICAgICAgICAgICAgICAgICAgICAgICAgICAgICAgICAgCiAgICAgICAgICAgICAg ICAgICAgICAgICAgICAgICAgICAgICAgICAgICAgICAgICAgICAgICAgICAgICAgICAgICAgICAg ICAgICAgICAgICAgICAgICAgICAgICAgICAgICAKICAgICAgICAgICAgICAgICAgICAgICAgICAg ICAgICAgICAgICAgICAgICAgICAgICAgICAgICAgICAgICAgICAgICAgICAgICAgICAgICAgICAg ICAgICAgICAgICAgICAgIAogICAgICAgICAgICAgICAgICAgICAgICAgICAgICAgICAgICAgICAg ICAgICAgICAgICAgICAgICAgICAgICAgICAgICAgICAgICAgICAgICAgICAgICAgICAgICAgICAg ICAgCiAgICAgICAgICAgICAgICAgICAgICAgICAgICAgICAgICAgICAgICAgICAgICAgICAgICAg ICAgICAgICAgICAgICAgICAgICAgICAgICAgICAgICAgICAgICAgICAgICAgICAKICAgICAgICAg ICAgICAgICAgICAgICAgICAgICAgICAgICAgICAgICAgICAgICAgICAgICAgICAgICAgICAgICAg ICAgICAgICAgICAgICAgICAgICAgICAgICAgICAgICAgIAogICAgICAgICAgICAgICAgICAgICAg ICAgICAgICAgICAgICAgICAgICAgICAgICAgICAgICAgICAgICAgICAgICAgICAgICAgICAgICAg ICAgICAgICAgICAgICAgICAgICAgCiAgICAgICAgICAgICAgICAgICAgICAgICAgICAgICAgICAg ICAgICAgICAgICAgICAgICAgICAgICAgICAgICAgICAgICAgICAgICAgICAgICAgICAgICAgICAg ICAgICAgICAKICAgICAgICAgICAgICAgICAgICAgICAgICAgICAgICAgICAgICAgICAgICAgICAg ICAgICAgICAgICAgICAgICAgICAgICAgICAgICAgICAgICAgICAgICAgICAgICAgICAgIAogICAg ICAgICAgICAgICAgICAgICAgICAgICAgICAgICAgICAgICAgICAgICAgICAgICAgICAgICAgICAg ICAgICAgICAgICAgICAgICAgICAgICAgICAgICAgICAgICAgICAgCiAgICAgICAgICAgICAgICAg ICAgICAgICAgICAgICAgICAgICAgICAgICAgICAgICAgICAgICAgICAgICAgICAgICAgICAgICAg ICAgICAgICAgICAgICAgICAgICAgICAgICAKICAgICAgICAgICAgICAgICAgICAgICAgICAgICAg ICAgICAgICAgICAgICAgICAgICAgICAgICAgICAgICAgICAgICAgICAgICAgICAgICAgICAgICAg ICAgICAgICAgICAgIAogICAgICAgICAgICAgICAgICAgICAgICAgICAgICAgICAgICAgICAgICAg ICAgICAgICAgICAgICAgICAgICAgICAgICAgICAgICAgICAgICAgICAgICAgICAgICAgICAgICAg CiAgICAgICAgICAgICAgICAgICAgICAgICAgICAgICAgICAgICAgICAgICAgICAgICAgICAgICAg ICAgICAgICAgICAgICAgICAgICAgICAgICAgICAgICAgICAgICAgICAgICAKICAgICAgICAgICAg ICAgICAgICAgICAgICAgICAgICAgICAgICAgICAgICAgICAgICAgICAgICAgICAgICAgICAgICAg ICAgICAgICAgICAgICAgICAgICAgICAgICAgICAgIAogICAgICAgICAgICAgICAgICAgICAgICAg ICAgICAgICAgICAgICAgICAgICAgICAgICAgICAgICAgICAgICAgICAgICAgICAgICAgICAgICAg ICAgICAgICAgICAgICAgICAgCiAgICAgICAgICAgICAgICAgICAgICAgICAgICAgICAgICAgICAg ICAgICAgICAgICAgICAgICAgICAgICAgICAgICAgICAgICAgICAgICAgICAgICAgICAgICAgICAg ICAgICAKICAgICAgICAgICAgICAgICAgICAgICAgICAgICAgICAgICAgICAgICAgICAgICAgICAg ICAgICAgICAgICAgICAgICAgICAgICAgICAgICAgICAgICAgICAgICAgICAgICAgIAogICAgICAg ICAgICAgICAgICAgICAgICAgICAgICAgICAgICAgICAgICAgICAgICAgICAgICAgICAgICAgICAg ICAgICAgICAgICAgICAgICAgICAgICAgICAgICAgICAgICAgCiAgICAgICAgICAgICAgICAgICAg ICAgICAgICAgICAgICAgICAgICAgICAgICAgICAgICAgICAgICAgICAgICAgICAgICAgICAgICAg ICAgICAgICAgICAgICAgICAgICAgICAKICAgICAgICAgICAgICAgICAgICAgICAgICAgICAgICAg ICAgICAgICAgICAgICAgICAgICAgICAgICAgICAgICAgICAgICAgICAgICAgICAgICAgICAgICAg ICAgICAgICAgIAogICAgICAgICAgICAgICAgICAgICAgICAgICAgICAgICAgICAgICAgICAgICAg ICAgICAgICAgICAgICAgICAgICAgICAgICAgICAgICAgICAgICAgICAgICAgICAgICAgICAgCiAg ICAgICAgICAgICAgICAgICAgICAgICAgICAgICAgICAgICAgICAgICAgICAgICAgICAgICAgICAg ICAgICAgICAgICAgICAgICAgICAgICAgICAgICAgICAgICAgICAgICAKICAgICAgICAgICAgICAg ICAgICAgICAgICAgICAgICAgICAgICAgICAgICAgICAgICAgICAgICAgICAgICAgICAgICAgICAg ICAgICAgICAgICAgICAgICAgICAgICAgICAgIAogICAgICAgICAgICAgICAgICAgICAgICAgICAg ICAgICAgICAgICAgICAgICAgICAgICAgICAgICAgICAgICAgICAgICAgICAgICAgICAgICAgICAg ICAgICAgICAgICAgICAgCiAgICAgICAgICAgICAgICAgICAgICAgICAgICAgICAgICAgICAgICAg ICAgICAgICAgICAgICAgICAgICAgICAgICAgICAgICAgICAgICAgICAgICAgICAgICAgICAgICAg ICAKICAgICAgICAgICAgICAgICAgICAgICAgICAgICAgICAgICAgICAgICAgICAgICAgICAgICAg ICAgICAgICAgICAgICAgICAgICAgICAgICAgICAgICAgICAgICAgICAgICAgIAogICAgICAgICAg ICAgICAgICAgICAgICAgICAgICAgICAgICAgICAgICAgICAgICAgICAgICAgICAgICAgICAgICAg ICAgICAgICAgICAgICAgICAgICAgICAgICAgICAgICAgCiAgICAgICAgICAgICAgICAgICAgICAg ICAgICAgICAgICAgICAgICAgICAgICAgICAgICAgICAgICAgICAgICAgICAgICAgICAgICAgICAg ICAgICAgICAgICAgICAgICAgICAKICAgICAgICAgICAgICAgICAgICAgICAgICAgICAgICAgICAg ICAgICAgICAgICAgICAgICAgICAgICAgICAgICAgICAgICAgICAgICAgICAgICAgICAgICAgICAg ICAgICAgIAogICAgICAgICAgICAgICAgICAgICAgICAgICAgICAgICAgICAgICAgICAgICAgICAg ICAgICAgICAgICAgICAgICAgICAgICAgICAgICAgICAgICAgICAgICAgICAgICAgICAgCiAgICAg ICAgICAgICAgICAgICAgICAgICAgICAgICAgICAgICAgICAgICAgICAgICAgICAgICAgICAgICAg ICAgICAgICAgICAgICAgICAgICAgICAgICAgICAgICAgICAgICAKICAgICAgICAgICAgICAgICAg ICAgICAgICAgICAgICAgICAgICAgICAgICAgICAgICAgICAgICAgICAgICAgICAgICAgICAgICAg ICAgICAgICAgICAgICAgICAgICAgICAgIAogICAgICAgICAgICAgICAgICAgICAgICAgICAgICAg ICAgICAgICAgICAgICAgICAgICAgICAgICAgICAgICAgICAgICAgICAgICAgICAgICAgICAgICAg ICAgICAgICAgICAgCiAgICAgICAgICAgICAgICAgICAgICAgICAgICAgICAgICAgICAgICAgICAg ICAgICAgICAgICAgICAgICAgICAgICAgICAgICAgICAgICAgICAgICAgICAgICAgICAgICAgICAK ICAgICAgICAgICAgICAgICAgICAgICAgICAgICAgICAgICAgICAgICAgICAgICAgICAgICAgICAg ICAgICAgICAgICAgICAgICAgICAgICAgICAgICAgICAgICAgICAgICAgIAogICAgICAgICAgICAg ICAgICAgICAgICAgICAgICAgICAgICAgICAgICAgICAgICAgICAgICAgICAgICAgICAgICAgICAg ICAgICAgICAgICAgICAgICAgICAgICAgICAgICAgCiAgICAgICAgICAgICAgICAgICAgICAgICAg ICAgICAgICAgICAgICAgICAgICAgICAgICAgICAgICAgICAgICAgICAgICAgICAgICAgICAgICAg ICAgICAgICAgICAgICAgICAKICAgICAgICAgICAgICAgICAgICAgICAgICAgICAgICAgICAgICAg ICAgICAgICAgICAgICAgICAgICAgICAgICAgICAgICAgICAgICAgICAgICAgICAgICAgICAgICAg ICAgIAogICAgICAgICAgICAgICAgICAgICAgICAgICAgICAgICAgICAgICAgICAgICAgICAgICAg ICAgICAgICAgICAgICAgICAgICAgICAgICAgICAgICAgICAgICAgICAgICAgICAgCiAgICAgICAg ICAgICAgICAgICAgICAgICAgICAgICAgICAgICAgICAgICAgICAgICAgICAgICAgICAgICAgICAg ICAgICAgICAgICAgICAgICAgICAgICAgICAgICAgICAgICAKICAgICAgICAgICAgICAgICAgICAg ICAgICAgICAgICAgICAgICAgICAgICAgICAgICAgICAgICAgICAgICAgICAgICAgICAgICAgICAg ICAgICAgICAgICAgICAgICAgICAgIAogICAgICAgICAgICAgICAgICAgICAgICAgICAgICAgICAg ICAgICAgICAgICAgICAgICAgICAgICAgICAgICAgICAgICAgICAgICAgICAgICAgICAgICAgICAg ICAgICAgICAgCiAgICAgICAgICAgICAgICAgICAgICAgICAgICAgICAgICAgICAgICAgICAgICAg ICAgICAgICAgICAgICAgICAgICAgICAgICAgICAgICAgICAgICAgICAgICAgICAgICAgICAKICAg ICAgICAgICAgICAgICAgICAgICAgICAgICAgICAgICAgICAgICAgICAgICAgICAgICAgICAgICAg ICAgICAgICAgICAgICAgICAgICAgICAgICAgICAgICAgICAgICAgIAogICAgICAgICAgICAgICAg ICAgICAgICAgICAgICAgICAgICAgICAgICAgICAgICAgICAgICAgICAgICAgICAgICAgICAgICAg ICAgICAgICAgICAgICAgICAgICAgICAgICAgCiAgICAgICAgICAgICAgICAgICAgICAgICAgICAg ICAgICAgICAgICAgICAgICAgICAgICAgICAgICAgICAgICAgICAgICAgICAgICAgICAgICAgICAg ICAgICAgICAgICAgICAKICAgICAgICAgICAgICAgICAgICAgICAgICAgICAgICAgICAgICAgICAg ICAgICAgICAgICAgICAgICAgICAgICAgICAgICAgICAgICAgICAgICAgICAgICAgICAgICAgICAg IAogICAgICAgICAgICAgICAgICAgICAgICAgICAgICAgICAgICAgICAgICAgICAgICAgICAgICAg ICAgICAgICAgICAgICAgICAgICAgICAgICAgICAgICAgICAgICAgICAgICAgCiAgICAgICAgICAg ICAgICAgICAgICAgICAgICAgICAgICAgICAgICAgICAgICAgICAgICAgICAgICAgICAgICAgICAg ICAgICAgICAgICAgICAgICAgICAgICAgICAgICAgICAKICAgICAgICAgICAgICAgICAgICAgICAg ICAgIAo8P3hwYWNrZXQgZW5kPSJ3Ij8+/+IDoElDQ19QUk9GSUxFAAEBAAADkEFEQkUCEAAAcHJ0 ckdSQVlYWVogB88ABgADAAAAAAAAYWNzcEFQUEwAAAAAbm9uZQAAAAAAAAAAAAAAAAAAAAEAAPbW AAEAAAAA0y1BREJFAAAAAAAAAAAAAAAAAAAAAAAAAAAAAAAAAAAAAAAAAAAAAAAAAAAAAAAAAAAA AAAFY3BydAAAAMAAAAAyZGVzYwAAAPQAAABnd3RwdAAAAVwAAAAUYmtwdAAAAXAAAAAUa1RSQwAA AYQAAAIMdGV4dAAAAABDb3B5cmlnaHQgMTk5OSBBZG9iZSBTeXN0ZW1zIEluY29ycG9yYXRlZAAA AGRlc2MAAAAAAAAADURvdCBHYWluIDIwJQAAAAAAAAAAAAAAAAAAAAAAAAAAAAAAAAAAAAAAAAAA AAAAAAAAAAAAAAAAAAAAAAAAAAAAAAAAAAAAAAAAAAAAAAAAAAAAAAAAAAAAAAAAWFlaIAAAAAAA APbWAAEAAAAA0y1YWVogAAAAAAAAAAAAAAAAAAAAAGN1cnYAAAAAAAABAAAAABAAIAAwAEAAUABh AH8AoADFAOwBFwFEAXUBqAHeAhYCUgKQAtADEwNZA6ED7AQ5BIgE2gUuBYUF3gY5BpYG9gdXB7sI IgiKCPQJYQnQCkEKtAspC6AMGgyVDRINkg4TDpYPHA+jECwQuBFFEdQSZRL4E40UJBS9FVcV9BaS FzIX1Bh4GR4ZxhpvGxsbyBx2HScd2h6OH0Qf/CC1IXEiLiLtI60kcCU0JfkmwSeKKFUpIinwKsAr kixlLTouES7qL8QwoDF9MlwzPTQfNQM16TbQN7k4pDmQOn47bTxePVE+RT87QDNBLEImQyJEIEUf RiBHI0gnSS1KNEs8TEdNU05gT29Qf1GRUqVTulTRVelXAlgeWTpaWFt4XJldvF7gYAZhLWJWY4Bk rGXZZwhoOGlpap1r0W0Hbj9veHCyce5zK3Rqdap27HgveXR6unwBfUp+lX/hgS6CfIPNhR6GcYfF iRuKcovLjSWOgY/dkTySm5P9lV+Ww5gomY+a95xgncufN6ClohSjhaT2pmmn3qlUqsusRK2+rzmw trI0s7S1NLa3uDq5v7tFvM2+Vr/gwWzC+cSHxhfHqMk7ys7MY836z5LRK9LF1GHV/tec2Tza3dx/ 3iPfyOFu4xbkv+Zp6BTpwetv7R/u0PCC8jXz6vWg91f5EPrK/IX+Qf///+4ADkFkb2JlAGQAAAAA AP/bAEMAAQEBAQEBAQEBAQEBAQEBAQEBAQEBAQEBAQEBAQIBAQEBAQECAgICAgICAgICAgICAgMD AwMDAwMDAwMDAwMDA//AAAsIBGUF3AEBEQD/xAAfAAABBQEBAQEBAQAAAAAAAAAAAQIDBAUGBwgJ Cgv/xAC1EAACAQMDAgQDBQUEBAAAAX0BAgMABBEFEiExQQYTUWEHInEUMoGRoQgjQrHBFVLR8CQz YnKCCQoWFxgZGiUmJygpKjQ1Njc4OTpDREVGR0hJSlNUVVZXWFlaY2RlZmdoaWpzdHV2d3h5eoOE hYaHiImKkpOUlZaXmJmaoqOkpaanqKmqsrO0tba3uLm6wsPExcbHyMnK0tPU1dbX2Nna4eLj5OXm 5+jp6vHy8/T19vf4+fr/2gAIAQEAAD8A/l3oryH46a9/YXw110R3RtrvWTbaFafufO+0fb5c6jbc qypvskusO23GPlYPtr85asW9vPeXEFraQTXV1cyxwW9tbxST3E80rbI4YIYgWZ2JAVVUkkgAE175 4V/Zy8Z65Ha3muT2fhayuAXaO7V73Wkhe0W4tpjpduVRd7MI3iuLmKaMh98YIUP7xp3wP+FPgyL+ 1dek+3x209nN9t8W6pbW2mW00b/JGbeMW9tIkrFQ0V0JVbheQxB2Yvif8FvCU0+k6frPh/S4xKss 6eHNFu5tOkkaEFZftXh+1ktpW2kKWR2I6MQQRXNz/tM/D+GUpHY+KLpQBiaDTtOETZXOAtzeRvx0 OUHtmt+z/aA+F1zCJZtdutPkJA+zXejau86jGdxawhnj/KTPtXbRXPgP4iWISOXw34utIkt7prd/ sGpyWBvYWNvJcWkm6W2mZN6gOiSAhlIDKQPDvGn7NOj3yyXnge+OiXQC/wDEn1WW5vdJl4hixBfn zLqAhVnmcyC4DuwVfJQZHyDrWhax4c1CbStc0650y/gLB7e7jKblWQx+dBIMpLExVtksTMjAZRiO ayKK+8/gH8S5/F2lT+G9dvJbrxHokfnQ3M0ZMmo6EpiginubreTLcQyt5czsqFkaFiZJDM4+haKK KKwPFPh+HxV4e1Tw/cX1/p0OqwC3nu9LmS3u0iEqySRK8isDHKB5UyEEPG7pwGNfJGqfsu+I4po0 0XxPod/bmMGabVbfUdIlim3kbI4LNb4Mm3ad5dTkkbeNx89b4DfFVWKjwuHAPDprfh7aw7MN92CA e2QK9D8Kfsy63eiK68X6tBo0O63dtM00JqOpOhZvtNvNeZFvA+AnlvH9oX5uQMYb2UfC/wCCngxb E61a6HbTTQm3huvFeu7TqBgRUuJxbajcJbGT5laQwwqqlvlVRgDkdT+Dfwa8WAWHgvxLpmmaykbT J/YniK38TxvD50QmmvdLuLuWV1RQyr5M8IVpAz7gFWuPg8MeIbj4deN/hX4hsrca/wCBWh8XeEiL k/8AEx0uS4nmvp9GtrWNZbyMj7XGksgkxLdpDIsLxoF5T9nbxY2heN/7Dnmii07xZB9jlM0ttbom qWMclzpEnnzruLOTNaxwo48x51yHZUFffNFFFFFFFLyThQSecAcnAGT0/M0n06dqKKK81+MP/JM/ GH/YLH/pVHXxt8BdGfV/ibortaxXVro8OoaxeCVogIEtrVrexu0SQgu0d5LbFQgLA/NjCkj1r9ql WKeBXxlFbxMhYDgMw08qpPqQDj6H0r5Aoooor9K/jFplxq3ww8XWlu8aPFpsWpOZWdUMGiXsOtXc eY1JLNHbusYIxuK7io+YfGXwH/5Kv4V/7jn/AKjd5X6NUUUUfw7jnbu27u27GdmemfbrRRRRRRRR Xgn7RPiwaB4J/sa3nePUvFU/2FPJkuIJRpNrtn1eVZIl2lGBhtZYncb0nbhgrAeD/A20bR7Txp8Q WtPtVxoWkpo3hu3l0m4v01DxNrkqwWVtZS2waVZzJ9ntGWFd2y8+d0Qnd1ukfCDwt4bhPib42eJr cahqAuNR/sSTVnWS7laIy6ib25t2N5f3KvNGzrYsMSdXnWQV6PpfiX9nLUriOytbbwJHJ5ZKtqfh SDS7cCFR/rL/AFmzhjLED+KXc3uSab4o/Zz8E62ZLnRJ7zwtdy7XAs8ajpRd7gyzStpl04cEoWRE huYo0+UhDgq3i4/Zg8efNnWfB64/vX2t8j226cf8a0dM/Ze8Tyzsus+JdBsbURsUm0yLUNWnebeo VGtbuOxUIV3HeJSRgDZzlfoH4dfCPRfhzPPe6dqusahf32nw2V+bqWCPTZHR1le4t9Ot0Uqdyny/ NmlMasyhzlmb1eiiiiuP8eeMLLwL4Y1HxFdqkz26JDYWRmhgl1DUrlvLtLWLzWUtyTLNsDOsSSSB W2YP5laxq+pa9qV5rGsXkt/qWoTNcXV1MRvkcgKqKqgKqIoVI40AREARAFAAzKciM7BVBZmIVVUE szE4CqB1J7CvprwD+zjqusRRal41uLnQLCVEkh0m0EJ1udJoGZHuZZxJHaFWMTGJ4pJD88bpCwDV 9R6T4R+H/wAPbSXUbHTNF8P29shW41u+mQTQxXcyQ+Xca1qjvKI5HKII2mC7ioAGQKwr743/AAus Li5tZfFcE01sZEf7FYavf28kiLkJb31lbyW8oborpKUP97HNcr/w0p8O/tUdv5PiPy3ZQ16dNtvs sIY8tIv2jzzt77YWPpmtY/HP4R6pYNDqGtL5N7FLBeaXqXh/WLpWh37DDdxx200Do4G7bvYYxuwc gJc/Db4LeO/tZ0mDw7Nc29uttJceC9VtoP7P815GgmNlpEhtfNYhykk9u5cLtO5UAHj3ir9mLUrc zXPg7W4NRgVJ5U0zW/8AQ7/EUAeG2g1C3UwTSSuGUGWO3RcrubG5h82674f1rwzqEul69pt3pd/E XPkXcRQSxxzPb/aLWUZSaFnRwk8LtG+CUZhzWLX1z+y5r5EvijwvNNKUkitdfsLUInkRmNhp2rzm QfMHffYrtOQQp6YOfr+iis7WNTg0TR9V1m6SR7XSdNvdUuUgVWlaDT7ZrqZYVkZQX2qQoLKCT1r8 np5prmea4uJXmnuJZJp5pGLyzTSOZJZZHfkszEkk9TUNeu+DPgr458ZxJeQWMei6TJHHNFqeuGez S6icRSRtYWqI00yvFL5kUwjEDBWHnBgAfpLw9+zd4F0mITeIbvUPEk6wTLc+dcNo+lqfN81LmK2s HE6NHGuw+ZeMhyzbQSoXoIvGPwL8Btbf2bfeEbGeSy+yLdeHbNNXvJLWAohiv9R0OK4lJYqjN9pk 3SEbyWOSc7U/2jvhvYTCO1k1vWlI/wBfpmleTCuPVdZltH57YQ+9WdM/aH+Gd+rNdX+p6KQpcR6l pN3KWYMVVAdHF2AxHPLBce/FdtpXjb4e+O4G03T9a0PXEv2ntjol+iR3d8ttELu4B0PV1SaWNUUu X8koQp5+Q44Hxf8As8+CvECPNoiSeFNTeSWYzWCvdaZK80qM8c2jzOERUVXWFbV4FUuSwdQqj4y8 ZeA/E/gS+Sy8RWBgWfzDY31vItxp2oRxStEZLW5QdeN/lShJVVkLooZc8bRX1D+zv8SJNM1JfAmr 3MsmmatMToEs9zAlvpepbZJpbFBcbTsvWwI41c/v8KsRad3H2vRRRRS5GRnB6Z+9ycHIyCDzj/PN fIXij9mS/uZ7q/8AD/i4X093e+e8HiiOYXLLMrS3Vzda5YiU3ExkwebNM7iSwK/P5Zf/ALP/AMUb S6lgg0S01OGJgqX1jrOlJbXA253RJqU1vOAOn7yFT7VueG/2b/HOqz/8T97HwtZK5Dyyz2usX0mY GeN7Sy0yUxMvmbUfzbmIqCWAbG0++WXwN+E/hbTZL3Xo/t0VrKk0+seJNZksra3Wfy7WOCRbV7W0 EfmH5PORmLvtLt8oGLqHw2/Z/wBd8iy07W/D+nahdzW8Nq+geNbKa9mlbEMNrDY3lxcxM0h2qQLf ezfxbjzzvgzwLqHwy8W3vhLxNPHqfgj4kaXd6BFqduq2dncaokcjWVjqUskiy2s8tu11FDFDM3mv KgiaR0byfnfw9qF18N/iJaXN3Jul8LeIp9P1ZrCJLnz7SC5fS9bjsku/KDGSAzLEZNnJByhGR+m1 vcQXUEFzazRXNrcwxz21zC6yQTQTIskU0EkZIZGVgVZSQwII4NS0UUUUUUhx3IyenYnJ4H9KU8Ej GCCQR0IPcH0P4UUUUV+TeiaVLrms6RosEsUE+sanYaXBNNvMEU2oXSWkUkvlKzbVLgttUnHQV+g3 x5yfhT4qPJOdEJJJJIPiOz67uvNfnLRRRRX6L/A+3jn+Efhq1u4ElguYdeint541eK4t7nxBeBkl hYYZHVsYPBB9K+CbWwutK8U2ul30YhvtN8QQ2F5DvSTybqz1EW9xF5kRKttdWG5SQexr9V6KKKOp wOwLH2UDk/8A66Pft60UUUUUUVyXjrxMvg/wjr3iPZHJLptkWs4pI5JYZdQuJFtNOjnjjdHMbXEk Yl2upCbiCMV8HfBjw/c+KfiToefPkj0q6/4SXULgSRmYLpcyXEDyefkuJbtreKQKC2HLDGCw9hf4 ej4lavq/xP8AiBqzeE/B1zcW40O1nkgsLm58Pqn2PSrm4utSlkisFmJgk27X86SSUxpErxM/U6V4 j/Zns47fS7SDwu6rIYoptW8LaneyFppmb/SNX1qzkcqC335ZtqrgAhAMdJrvwY+GPjiwTUtChs9L e6Umy1rwlPbNps5tlktAosrctZSRiYfvvJVJWZNpkU7s+JX/AOy74sS7lTS/EXhu6sAsZhutR/tP Tbpz5Y80S2VrBeKmH3KpFw+5QGO0nYI7b9l/xm11Al7rvhe3szJGLm5tJtWvLiGEnEr29pPaW6yO oyVRpYwTxvHWvYvA/wCz7ofhDVNO1+58Qa1qesaZdSXNu9qU0XT3R7cxJFPawNLO4G5/MH2sJKDs dDGXV/f6KKKKqX9/aaXYX2qX8wgsdOtLi/vJ9juILW0hM88pjjDOcIpICKT6A5Ar80/iP4+1L4g+ IrnUrqWZdKtpZ4NA05wIo9P0xpP3RkhR5F+0yqqPcyb23OAoIjSNF8+or2z4f/A3xT42jXULzd4Z 0J1iaLUNRsrhru/iuLU3VvcaTpzGLz4WBiPnvLHGVfMbSlGQfX/hP4ReAfB8UT2ei2+o6hDJFP8A 2zrqwalqAnt5nuLa4t2lQQ2zRbtqvawxEhULFnUNTtU+MPwz0eeO3uvF+lu8kKzK2lpe65AI2kaL EtxokdxGjgrkxuwfbg42sCePvP2j/hzbFxA2u6jsuZIFaz0tIxJCgyL1RqE0H7p+ihgJf70a1pWX 7QXwvuo2km1u702RJyqQ3mjaq8rqPu3CHT4Z4wvoGcN6qKSHRPgP4/SygsrXwVe3F00t7bWelSw6 BrcxjjZpzcWemPa3xwiu7xzLwBv296828R/su2zxvN4S8RzQyrFGI7DxFHHNFNcG4/fMdV05EaGM RHKJ9jlJYYLgPmP5w8XfDzxd4HnZNf0i4gtTP5Fvq1uGutHu3ZpBCIdQiBQPIsLyJBLsmCDc0aiu Jr2P4D65/YnxJ0VZLmO1tNbivNCvGkjVxMLyEzafbIxBKPJexWyqy4z90nazV+itFFFFfI37Ueu4 j8K+GobpDue+13UbIwgyDYFsNGujOy5AO6+TaknJBLjiM14l8N/hR4g+I1xK9qyaXolowW81u7hk eEyFlBs9PhXH2icKd7IGVVUfPIpeMP8AXGfhV8B9LCny11WaEtkLa6h4x1eC5cZBI2FLVntc4Pk2 weM4/en5vBfFf7Sfi3VWEPhe0tvC9orI5uHWDV9UuNnmKyPJeR/Z0icNGxjW3LqycTFSVPz/AKjq mpaxcm91bUb7VLxkVXu9Ru7i9umWMYRGuLlmYgdhnjPFZ9GDjODjOM9s+maKsW9xPZ3EF1aTzWt1 bSxz29zbyyQXEE0Tb45oJoiGV1IBVlYEEAgg19PfDb9oi+042+jePGl1Kwzb28HiKNd+pWMSqYt2 qRICbtANhaVR54Act57MAPpTxv4I8O/E3w9Fb3Twyb4ftugeILIw3Elk1zEJIrq0lQhZbedQhki3 bZUwQVdY3X85PE3hvUvCWu6j4e1hIkv9NmWOUwSCW3miljWe2ubeQAEpLG6SKGVWAOHVWBUYFes/ BHVJdM+JvhpkecQ3013pdzFBKY1uIr6xkiijuAOHjSbyptjZGUUjkAj9H6KKKKKKK+Zvi58d/wDh Grqfwz4ONpd61B58GrarMn2i10ecoYvslnFnZNdxth5DJuiiK+W6yOZEi+LtQ1LUNWu5r/Vb+81O +uPL8+91C5mvLuYRRCGIS3FwzOdqKqLknAAA4AqtDNLbyxTwSyQTwSJNDNC7RzRTRsHililQgqyk AqwOQeRX2X8FvjFDrlxY+GPGcsL6/DE9j4f8R3exp9SguCjS6NfXTgkXEhiiKyFsXJRA/wDpCo03 zz8SPDNz8PvH2o2WntNp9vBeR614cuLaW5iktrGeU3WntZ3LyNNutZA1uJi+4vEWyDzX338PvGFv 458KaV4gi8lbqeEW+q20JQLZ6vbYS+gEIklaNGbEsCSPvMLxswG6uzoooor55+J3x80zwlPd6F4Z hg1rxJaSwx3VxODLoenPuJuraaS2lSSa5jAEbxRkKjN88nmRPDXydrXxU+IXiCUyah4s1iNGtpLR rbTbk6PZPbyly8U1npIhjkyHZGeVWZlwrMVAA5rSfDXiLX1nfQvD+t60tsY1uDpOlX2pLbmXd5Qn NnG+wsFbbuxnBx0p1rqXiXwpfXkNlf634a1JGNpfxWtzf6Peq0MnzWt5HE0cmUYco44I5Ga+kfAX 7SV/DNb6d4+gjvbR2WP/AISGwtlgvrfzJ3Z59S0+2xFNGgZFzaxRuqITsnkavsS3mguoILq1mhur W6hiuba4t5Emt7m3uIxLBPbzREo8bqQyMpwwII4NS15d8ars2Xww8XTrFHLvs7OzKygsqjUNTt9P aTjHzIJN6E9GAPavMv2afB76bomo+ML2JVn19xY6Vvii8xNIsZT9puEnR2cLc3I2GJ0Q/wCjo43q 6kb37Sen3d58O4bm3jV4dK8R6ZqF+5eGMw2klrc6WkqiQhm/f3MKbIwT827G1SR8D0V6R8QPCtv4 as/AM1nbXCwa74F0nWLq8mVwlzrF7cT3l/Cjn5MwRy28exeQmwt8zEnzeuv8A6OPEHjXwro72Laj b3mu6cL6zQuPO0uG5W41XcYyrBFtkld2DAhQSCMV+ok8EFzBNbXUEN1bXMMkFxbXEUc1vPBMmyWC eGYFHR1JV0cEEEg8V8LeBPC114C+PejaFqW+KGK51r+zLy5AhTUtOvNDvbfTLqF2wjGU4iIQkCYN FnepFfd1FeIfFD42aR4CZtI02KHXfEzRSb7QXBWx0cmP9xLqskWWZ2cq/wBkQq5QEs8QaNn+NPFf xN8beMZbk6vrt6tjdKY20WwmlsdFS2FybqG2bT4GCyiNiAklyZJSFTdIxUEY1t4O8XXunrq1n4V8 R3elNDLcLqdtompz6e0EG5Z5xeRRGMpGVYO27Awc9DVXSvEfiHQlmTRNd1jRluXjkuE0rVL3T1ne EMsLTpayIHKBmCls4yfWvoPwX+0nrlhOLfxvb/27YP5pOo6dbWdnrEBKlkX7LEYLWZMgLtxEwBLF 32hD9k6Rq2na9pdlrGj3kV9puowrPZ3UBJSaMsUZSrgMrowZJI3UPG6sjhWVhWjRRRRX5t/GTxan jHx3qt7bSJPpumBdD0qWJoZI5rPTpH8y5ingZlkjmneaaKTccxsg7V9PDVLb4D/CbSba6i0+XxXc pJNFpreTDJea9qDfaLyS7Nk8hni0+JkgluEk2uI4kV4/MjA+KNf8Ra34o1GXVde1G71O9lLhZLmZ 5EtoXne5FpZxMdsMCPI5jhjARcnaBk1iV638OPi/4i+H9wtuWl1vw8YpIm0C7vZY4LVmke4W50iY iQWr+Y7NIFQpIGbeu/ZJH+gHhnxHpXi3Q7DxBoszzWN/EXjEsflXEEsbmK4tbmI52yRyKyNglSRl WZCCd2iiiiiivkb9qe/OzwXpkd3KAza5fXenq7rEzJ9mt9Ou5ogdpYbrpI2OSoLgEBzn5Aor7++D nwdt/BEEXiDX44bnxddQYRcpNB4et548SWdpICVa6ZSUuLhSQATDEfLLvPT+KHx40zwm97oHhmOL VvE1rLFDc3MyeZoulvlvtcErxSq811HhVMKAIjMd8m+J4D8XeIPFXiHxZeC+8Q6tearcru8r7Q6+ RbhgFdLOziVYoVbapZYkUEjJBPNc9SgE5wM4GT7CkqSOR4nSWJ3jkjdXjkRijo6Hcroy8gg8gjpX snhH47ePfDMypeai/ibTS+Z7PXpJbq5IadJJpLXVmJuUl2K0cfmvJEm4kwsQMfSvh34o/Dj4t2n/ AAjfiPTrWzvrgIseja+1tLb3F5dhtPT+wNT+Um6Am2RMiw3GXzEDtZl8R+KPwEvPCtrdeIfCs1xq +hW586906ZPM1XSbfywZbnfEAtzbowYyMqK8SEFldEkmXj/gXr39hfErQhJdi1tNZ+06DeZhM32n +0IT/Ztp8iO6l75LXDrjGPnYR7zX6M0UV4x8fNc/sX4aatEk13bXOuXNhodrJakof9Jm+130Ny4Z SIpbOC4ifGd27Yw2ucfDHhLwZ4h8a6nHpnh+wlumMsKXd6ySJp2mRzB2FxqV2oKxJtSQqDl32lY1 dyFP2loHw3+HHwd0seIfE95Y6hfwXO1fEOsWhAjmMgurS30XRQ1xsnQQ70aISXGRIQ4iJRfMfFn7 Tl/ceda+DNGTT4WVkTVdb2XN/wDvLcATQabbsYIpIpSShlluEcBSycla+ctf8U+I/FE4ufEOt6jq 7pJPNAt3cSSW1o90V+0Cys8iGBX2JlYUUYVRjCgDnqUAnOBnAyfYUlFe7fDv46+JfCM1rYa3NP4i 8OGaFJ4bp3uNX0+0VGic6ReTSLnblWEE7MhCCNDBuMg+0NO1Lwn8TvCjyQ+RrOgavC1pfWVyrRyw yxkSSWd5ChDw3ELhJFKsCrbJomwUc/A/xV+HU/w58RLp8c8t7o+owNe6NfSxOkjW4mMctjdyhFia 4gO3zPKJBR4pCsZk8tfMat2N5c6beWeo2UzW95Y3UF5aToEZoLm1lWe3mVXBUlXUMAwxxyK/W5lK synGVYhsdCRwSKSiiiiiivKPin8U9N+HWmBI/I1DxPfxsdK0hpCVSPJT+1NTWIhktkIICgq87gpG QFlki+BPEvjDxN4wu1vPEmsXeqyx7vs8c7JHZ2m+KOGT7Fp9uqQQFxFH5phiXzCoZ9zZJ5mvoX4T /GS70K5sfDnjGb+1/CUk2nxWk2oBbubw1PYzpJpd1AbjcWtoHjiYRNkw7FlgwYzHLo/tKeDrjTPF Fv4vgjkfTvEMUVpeSESMltrOnW4t1hdhGEjWa2SNolaQuzRznAVRXtP7PXi9fEPgpdFuJGfUvCbx 6fL5jPIZNLuDJLo8wfYqqFRZLVY1ZiFhDMQJFFe80UUUV5R8R/i74d+HkH2dtms+IXaIQ6DbXKwy xRSKJGudSuhG4t08vGwMhdyybUKb5E+OfEXxu+I3iN3Da9Nolp50NxHZ+HA+krBJDbmDCX8TG8ZH yzvFLcshcg7QFQL5zZ2Gs+Ir94bCz1TXdVumluXis7a71PULhhmWed0hEkrnqzsQfUmp5rXxH4S1 OI3FtrfhrWIEE9uZ4r7RtThjlDRrNF5gjlUMNwDDGeRmvZvBH7Qfi7Qbq0tvEs7+JdBDW8NwbiOE 63aWsYZJJrK+BjM8p3B2F4zmTYF8yLczj7V8K+K9E8Z6Nba9oN2Lmzn3RyI6rHd2V3GFM1jfQZJj mj3DK5IKlXQujo56GjJAHIAzycgAAZ67sDGOtfCH7Ovgu41nxYvim4t2/sfw0s5immt0ltrrWp7c xW9tE0y7S8CSfaSyfNEwhJ2l1NfX3xC0lde8DeLdL+xNqU1xoOotY2UXmmabU7W3a70nyUgO5pFu Y4WRBncQAQQSD+XFFelXHhWOP4Tad4vktZba7l8dX+kwTPBKqajpFxo0ckc6SudrRwXVpcRKUU5d 5VLZQCvNaK/VPwbpU+ieEvDOj3EEVtd6boGk2d9DB5JiS+gsY474q8GVcmXeWkUneSWyc5r4x+OX hF/B3j+DxRbW7vo3iC9TWhg4SLWYbgTaxZGR5JHzI5F0HZEX98Y41IhY1958jjn3z056Ef0NFee+ P/iZ4b+H1jJNqU63Gry27TaZoNvJi+1AmTyY2cqrLbw7g26eUYwr+WskgEZ+MPGHx18eeKLgiz1G Xwtpsc/m21j4fuJrO5AjklNu17rEZW4lkEcoSUI0cLlEcQK4zXmuleGfEmvpNLofh/XNajt3VLmT SdKv9RSF5BuRJns43Ck4JAbGcVXtb3WvDt+8tld6poWq23m27yWtxd6ZqEBcbJ4HaEpKuRwynHoR XsvhL9oXxv4eeODWXj8WaYkccXk6g622posUTqhh1mFGdmZmUyvdRzlguAVLFq+yvBPj3w34/wBN l1HQJ5d1tKYb7T71IrfU7FmZjAbq2ieRQkqqWjkjdkbBUNvjdV7Siiiivi39pbxoL7VbDwPZvm20 cxarq52j59Uu7b/QLfLxgjyLaVpN0UhR/P2su+Ljofgzo2h+Cvhr4i+IXiq0SWHWLeeJ45oLe5aX w9BL9hi02K3uEQh7+7LI6PKYpVFuTtwTXzv8QPiJrvxD1eXUNTle30+JiulaJDM72OmwA4XAO0ST sD++uWUM54ASMJGnAV1/g/xv4k8Dah/aHh7UGtjKYPttnKvn6fqUMEm9IL21bhhy6h0KyKGfy3Us Sf0Q+H3xB0T4haINU0s/Z7y38uHV9Imk8y70m7k3GOOSQKnmRSbGaCdVAkAIIWRZI4+5oooooorx L9oXVk0z4a6jbkzLLrWoaXpELQttw32j+1JhIRg7HhtZEIHB3YPXFfnpRX1H8Dfg5b69Ha+NvFMM NxowklOh6O7RzR6pNa3DW8t7qkYJAt45UZEt3wZXUl18kAT/AEN8SPiroXw3tbdLmFtV1q9XzLLQ radLeZrVX8t728uWWQQQ5Vo438tjI42ohCSNH8IeNPiJ4q8eXXn67ft9kUxPb6PZNNb6NavEjKs0 Nk7uGlxI4M0rPJhtobYFUcLRRRXo3hf4r+PPCJij0vX7qbT4jaj+ytUP9p6e1vaMxS0gjusvbxMG Kv8AZHiYjHzZVSv1F4P/AGg/CfiiH+xfGdnD4fur23FhcPdD7d4a1MXSRWk8M8kik28czSTFo7pW hjhB825YmsDx7+z1pmsW58Q/Da5to3u1k1D+x3vI5NGvraWzWe1/4R68iVhGZWUlFmlMDeaNskEc YU/Jtlc6h4b1yzvPs7W2q6Bq0F19lvYZI3g1DS7tZhBd277XBWSPbIhwRyODX6s2t1b31rbXlpNH cWt5bw3VrcQndHPb3EYlgmicdVZWDA5xg8VYooor5Z1LwV/wtj4ya5daqXuPBXg2Kx0V5bP9xHqN 7aQre3Ph43sZD70uZ7k3bx5kjQCIGJnjkXG+Inx2tNGgn8IfDK3s7OCwaO1HiGzjtV0+BY3Zry10 DThGYmQsVUXZO0/vPLjYNFcV8m3FxPeTz3V1PNdXVzNJcXN1cyyTXFxPM5klnnmkJZnZiWZmJJOS SSagoorf8PeI9U8M3wvdPeGSNx5N/pl7ELvSNYs2G2bT9X09/kngkUkFW5UkOjI4Vh9bL8G/h58T vD9p4v8ACs1z4VutZtUne0sP9M0aw1Q3e/VbWXTLtIZMxN51si20sMACpJGmzh/m7xt8LvF/gJg+ tWKT6a7LHDrWmO93pckrRpIYmlZElhYM+xRcRR7yrmPeq7q87r6Q+BHxV/4Rm/Xwp4j1AxeGb9m/ sye63PDouqyzBlVpyw8m0nJfzcqyJKRIfKRp5D6Z+0r4Piv9As/GdrFi+0KWDT9RkVkVW0a+uDHb tIH+ZjFdSIsYTtM5YEAbfiOvqDwZ8LU1S/8ABfxE8Aan9o0mPxHpE+t6Be3MI1fw6LS+tjqtkL+P Yl2qKZ5MSR27tb+WVSUyV9sUUUUUUV4t8cPiDJ4H8LC106Tbr3iM3On2DbrmGWxtEgK6lq9vNbqA JYPMiSEGVGDyLIA6xOh/PCiirFtc3FncW93aXE1rd2s0Vza3VtLJBcW1xBIJIZ4JoyGR0YBkdSCC AQQRX0z4xmg+LvwvsvGlsq/8Jh4FiSy8U28Zt3uL3TnRftGpGO2hVhEWU3kIOyKIG8Rd5Tcc79nL xuNE8S3HhW/uPL03xMFNiZZlSC2122UmBVM8qRobuPdbnYjSSyi2jAxX2Zqfijw1olxHaa14i0PR 7qaHz4oNU1awsJpIDI0azJFdyIShZWAbBBII6g1so6TxRzROksUyRyxSxsrxTRSoJYpI3XIZWUhg wyCKfRXzp8f/AIm33hOys/DHh+4NrrWu2kt1eX0f2hLrTNHMrW0b2Mu0IJbmRJkWVZC8KxMQqu8U i/J/w/8Ah7rfxD1hdN0xfs9lAY5NX1iWJntNLtXbhmAKiSZ8EQW6sGcg5KRrJIn3V4P+D3gbwfFa Pb6Rbarq1v5Uj63q8a3l411bztcQ3VrDNuhtWQsBGbeNGCqm53cFz6iOwwB6ADA9hxWdqmkaVrds LLWdM0/VrRZVuFttSsra+t1nRGjSdYblGUOAzKGHTcQDg4r5V+J/7PNvb2lxrnw+huN9uFe58LtL LeGWCKJUkl0We5LzNLlTI1vK7tIWbymBVIW86+DHxYk8C6idG1x7mfwvqUkUTFppn/4R66MrE39t asSvkuXP2uNFDn5ZFJZPLk/QDp7EfU9T/PqeBXnfjnwO3jy50XTdVlgi8JaZdrrOoW0Ms/8Aaes6 jDHJbWuns4CrbWyJKzSyo7yS79iLCVEh7+3t4LWCC0tYIra2tYY7e2traNIoIIIEEUMMEMQCqiqA qIoAAxgACsTxZoEPinw1rfh6cRBdW065tYpJ4vOjt7t491jemL5cmCYJKoyPmXIIPNflQQVJBBBB wQeCCOoIrf8AC2gXHijxHonh+285ZNW1G1tHlt7d7uS1tnkBvL826FSyW8Iknk+ZQFUksACR9bft E2dh4l8Kxa/pVwb648D+I59F1gwXEBtbEanbwi/juBIA8k0c/wBgjxExKF5A6kglPimvpb9mXw7H qPivV/EM6QSR+HNNSG3DSXC3EWpa2Xt4rmGOIeWyi2iu4n81uDIpVSfmT7irz7xx8O9O8ZS6RqsV 22ieKPD97a3mieIoLSC9ktmtbpbqO3vbCchLmESL5iRyEFXyVIRpUk7yBp3gge6hht7loY2uIbe4 ku4Ip2QGaKG6kjhaRFbKrI0MZYclFyVHg3x1+KLeDNLXw3o0s8XifXLMzrdRrJENK0iWSS1e+iue P38jRvHbiPJj2vIzKyxh/l/4W/CvVfiNqLTStNYeGrGZRqur7f3kzkCRtO0syAq9wykF2OVhUh3D Fo45fubwp8OPBvguK3Gh6JaJeQDP9sXcaXmsyyvbLaXEp1KcGSMSqhLwweXCCzFI03EHuK53xD4R 8MeKoPs/iLRNO1VRG0cUtxAv2y3SQhpBaX8W2eHcVUsYpFPAHNfH3xU+Atz4bhu/EfhFp9S0RJpZ 7zRjG8uoaJZlQ4lhm3M11Ah3hiVEkSBGYygSypxnwg+J154A1uK2vLlm8KarcxrrNqySSrZO37ld Zs1iBdZIwB5yxg+dEuwqzrE0f6Lcjrxx3yOvPA9getFFYs/ibw3aajFpF14g0S11a4lt4YNKn1Wx i1GaW7fy7aOGxkcSs0pIWNQnOcDJ4rzL44ePT4J8KPa2MrJrviVbrTtOkQ3EclpbrEq6lqkU8BQp JCsqLCQ4YSvG4DKjCvl74D+F7fVvFUvibVnjt9A8CQJ4gvrmaTyo0v4t82k+ZIksciLE0Ul4ZArp +48uQbZeeJ+IvjO58d+K9T16QyrZtIbXRraVBG9no9vI32GKSJZJVSRlJlnCSFTK7lflIA4Wiivb /gh8R5PBfiOLS9QunHhnX54rW8jkmiitdN1CZ0httbZrgqsaoMJdMHUGI7mDmKNa/QmiiiiiivnH 4vfDDWvH3inTr5tQ0zQfCui+HQdQ1u+ffJFKbu5mvRHa70DLDEkLs00kKAOTvYgqvxr4mOgLrF5b +GEnOh2cs1rp97dTTTX2rW8Vw5TVLwyxwBGlUgpEltEEjCK6tKJJX9Z/Z98GDxN40XWLqMnTPCP2 bVHIlCF9YeVjocRVJEkG14pLncqsmYQkgxIAfe/jv8Uj4S03/hGNCu54PE+rQJLLdQKUOk6PKXik uIroEFLmZkMcOwFkTfJmJhCz/Bdb3h7wzrvivUF0zw9pdzql6ytI0UARY4YhwZrq5nKRQpnADyuo JIXOSM/VPhD9mW1t2W88caut4YpUcaVocksNnJHHIJCl5qdyiTMkihkdIYomXOVlzyPA/H/i/T9S vrvRPBtpa6H4Js2jtLS1023ezbxAtgQkGsa7K4We7lYrvgN3lo1PIErSs/mlFFFe9/Df476/4OFp pOuCXxB4at44bWCEtGup6TbpKSTYXTAGYKjFVt7h8BVRI5IUBz6J8UfBWnXNrZ/Gr4aXKzzQ3dpr 95FY2sNxZSfZZfPfX4bZ1yksE0eb+3liOT5jyiN45RJ9X2N5a6lZWeo2MwuLG/tbe9s7hVdUntbq FZreZEkCsAyEMNygjoRmrVFfOfxn0TUviB4o8G/DzSL02qx22o+KNekljlaystOEiadp+pPGmBLK GF3DDEGGWkAZo0cyCp4u8feGvgbotn4J8EWNpfa7H5d1dRXjvcRWzTopl1LxBLatE8t3dKq7IUaP bHtYeVCsEUnxvrniDWvEuoSarr+p3eq38m4efdyl/KjaVp/s9tGMJDErOxSGJVRcnaoFY1FFXdO1 G/0i8g1HS72606/tizW95ZzyW9zCzoYn8uWIhgGRmRhnBUkHgmvq7wR4T8A/Gnws0t1p0fh7xloQ t7PWb/w1Yw6RaTiU3B0u7k02INZSLcAFrgpHHMZYmVTHD5at5b45+BvjHwZBNqUaweINFha5aS+0 pJzc2dpAN63ep6dIu6JSm52aJ5UjCtvdRtLeLV6X8L/iHefDzxFFf/6VPod4Ug13TLd41a7tQGWG 4iWb5TPbs/mxfMm75oy6LIzD7c+I3hu2+Jvw8mj0pjcy3NnZ+JvC8u2SEz3a2jXNgPKuJLcKLqCW S3BuMLGJfMK7kAr82K9n8GfDOw+I3hu7n8Oaoth4y0R2W/0G/YvY6tZv5f2HULG52K1sTidJkZrh TKEJNtHIgr9ANGS7j0jSo76OWO9j02xW8jnuFu5Y7pLVRcRy3cfyysHBBkXhiCRwa0aKKKKK5bxp 4t03wR4dv/EOptG62kRWys2nFvJqmoyKTaabbybHO+RgSWWN/LQPKRtRiPzD1fV9S17U73WdXu5b 7UtQna4urmYjc7kBUVVUbURFwkcagKiBUUBQAMyiivq34ZX6/FP4e+IPhVrDxPrGi6emo+E7+5aa WWKGCfZal7mSC48mO0nkhtZGjPmNaXBhiQBGY+N/DfxVc/Drx1ZX97HPaQRTzaL4jtJopI7iKwmm EV8k0BQyCS2kRZ/LADF4ghIBIr9F7zxDoGn6fbarqGt6VZaXfeR9j1O81GztrC7+0wG5t/s13M6x yeZGrOhVjlQSMgZq1p2qaXrFqLzSNRsNUszI8Iu9Nu7e+tTLGAZEFxbM6ZUFdy7s81eorzr4n+PY Ph94XudWAtp9WuGWy0SwuWmCXd9IctJIsILeVAm6aQZQNgRiRGkU1+eei6F4m8d65JZ6Ta3uu61e /aNQvJZJQzkb99zfahe3TKiKXdQ0ssg3OyqCXdVP2v4E+APhHw3b2t34htYfE+v+UjXRvR5+h2lw VkSWOw0x0VJU2yKpe9WQlo1lRYWOwe6W1tb2lvBaWsENra28UcFvb28Sw28EESCOKKGGMBVVVACq oAAAFLNDDdQzW1zFFPa3MMtvcW88aywz280ZinhmhkBDo6kq6kEEEgivBPH/AOz94Z8SxNe+F0tf CutASsY7aBhouoMtqI7e3nsIWVLUb0QGa2j4DSO8UzkEfKnhbxR4t+Dvi27jktZbeeCVLLxD4fvW 2Qahbxt5iL5i7lDhW820vItww25TJDI6SfotoWt2HiLR9N1vSpluLDVLSK7gcPBIyeYo321x5LOF liYGKaPcSjqyHkEDM8Y6LqXiPw9f6BpuoRaSdagl06+1OW3F7JZ6XcW7peC309gEmecYtjumiMaS PMkm+JUebwr4W0bwZotroOhW5t7O2DM8km17q+uXA86/vp1A8yaTaNxAAAARFWNEVeir8vviN4ej 8KeOPE2hQRww2lnqckthDDLPMlvpt+i6jptt5lzmQtHbyxo5csdwPzMPmPEV94Xfhe3X4RXXwqha 7i8U2Pgaw8Vy6Xi31G9uL2TVZdYurKxitGXzgb+3ks90Qfy1ki5lZhu+D69B+FmgR+JfiB4W0qZY pLVtSS9vIri3F1bT2mlRtqlxaXEL/KUnWEwndkfNyCOD+m9c54q8K6L4z0S60HXbf7TZzgPFIhWO 7sbuNSsF9YTMD5csZY4OGUgsjq8bujR+DtJ1Pw/4fsNA1S9tdRk0aGPTbLUbeN7c32mWkSx2MlzZ tkQzIn7plWWUNsEhfLlUy/iL4803wB4cutWu3SS+nWW20OxMbyvfaoYS1ukqI6FYEID3EhcbUyFz I0aP8F+HvDPjL4v+J7+WOf7Zfz777Wdb1R5YrCzDIVtknlt432btghtreGLhVwqrDEzJ9oeDPgj4 G8IxRyy6dF4i1fykE2p65DBdosoETyNp2muDBAolj3xNtedAzIZ3U4r18dhgD0AGB7DiqOpaTpes 2psdY02x1SzLrL9k1G0t723MqAmOQw3Kum5ckg44zwa+Z/Hv7N+l3Fvcaj4Clk06+gt3dPDt1NJd WeoyoVKRWuo3kvmW7lRIQZmkRn2LmFN0lfLPhvxF4g+H/iRNT08z2Gp6bPLaX9hdJJEs8aTBL7Sd UtX2sUJTDowDI4DLtkRWH6Z+Hde07xPomna9pMjSWGp2q3UHmeX50Rb5Jba5WF5FWWGQNHMgcgOr AM2OdmisjVfEOgaCYf7c1zR9H+1eabYatqVlp32kQlfN8j7XIu/ZvTftzjI9azvEvi3S/DnhTUfF zzQXunWmnJfWbW8zPBqT3QVdKgt7q2SYbbmWSKNZgrKocSN8gJr86PDGh6t8SvG0FlJJLNea9qc+ oa1qCRRr9nglmN3q2otHGFjXALFFwqlysa43AV6L8ePG0Graxb+CNFjW08OeCXk01beBZ7eKbVbS MWMytbMVTy7JVa2t/wB3kEzMrvHIuPAaKK67wP4w1DwN4ksPEWnhpvs7NFfWPnyQRalp0w23djOy ZGGADozI4SRUkKsUAr9QNPvrXVLGx1Sxl+0WOo2VtqFjOIpYftFpeQLcWtx5U6o670ZWw6qwHDAH Iq1RRRRRXj/xp8Fa5488N6PoWhJai4XxLbX1zcXtwLe1tLSHSryB55WQPIw3yxptijdyWBxgMR8U /ETw/wCHfCWrjwvo1/ca1f6SZU17XJGt4rS4vZSrR6fYadbNKIRaJ8lwZLiRzMXQiPy8HL8B+GW8 Y+LtC8Ob3ii1G8UXksbrHLFp1tGbzUZIXdJFEggjk8rchUvtB4r9APiF400j4YeEfOt0sorxbRdN 8LaIQ4juJreJIIo1ggwRbW0e15iGQbQsYdZJIw35x6vq+pa9qd5rGsXkt/qV/Mbi7upyN8jkBVUK oCoiKAkcaAKiAIgCgAQWVje6ldQ2OnWd1f3twxS3s7K3lurqeQLvZYbeBWdjgE4UdK+nPBv7M+rX oS88b6kNGhJI/sfSZLe91V8GWIi41D95awYKwyx+ULgOjFSYnFcv8TdX8NeCmuPh98PbC0tGt4vs 3inxSJEvNe1KeWJI7zRE1XBeGA+WhvYYGRGl3xCOJRMs3gFFFFel+APip4n+H91Cthcte6E11FPq Hh+5dTaXUahlm+yTSK72krBy3mwABnVDKkqoEr6F8VeGvCnx50S48XeBZDaeLNL3QXlheR21neag qIfslnrEaO6JK8cY+x3ayNGVzC7YjP2f174Qalcaj8PPDqXsUVrqOjW0/h3ULFVkjnsZ9AuX0qG3 vradi8VwYYo5JUfacvkKqsBXpVFFFfKfx8+JVvotrefDvw5BHaXmoL9r8RXVnmzSyi1Kf+0prKFb UqXnvS5mvHfKtHIQwkeZzH8Z0UV9K/A7xppV3LD8N/GlhYazo+oXhufDj60lte22m6r5LD+z1g1A MgWfLC38sqyzMyBWM+U9B8a/s06RfCS78D3/APYtzwf7G1SS4vNJcjyo8QX58y5gO1ZpXMn2gO7K i+Sg4+Q9e8Pa34Y1CTSte0y70u+RS/k3Ue0SxCV4RcW0yEpNEzo4WWJmRip2scV9O/su+ImE/iXw lLJMySRQ+IrCNYYPs0TQsum6q8lwMS75A9kI0IZcI5yhzv8Aru4t4Lu3mtLuCK4tbqGW3ura4jjm guIJ0MU0E8MgKujqSrqwII4Ir4J+MfwcuPBFxJr+gRy3PhC6lXepLTT+HriZ9qWl27Fme2djttrh jnOIpf3mx5vA6++vhD4pX4n/AA81bw34gury41Ozs7jw9rV4JS1/daXq9rLBYamLqeJk88xiWIs/ msXiMsufMwfhC+srnTL6806+ha3vbC6uLK8gYqzQXVrKYLiFypKkq6leDjivpH9mjxVJYeI9R8J3 F1ix1yylvtPtX+1y51vTlDyC1WMtDEZbQTPO7qN4giXeCqo325RRRRRRX5x/HDxE3iL4j68yySPa 6I6eHbNJYIIXgXSiyahHmHl1N691JG7ksUZRwAFXyOvSfBfwo8a+Ogk+kab9l0qTfjXNWaSy0pvL 81MQShXlnzJE0LfZopAjkCTYPmHvFj+yxFsRtT8ZStI0EZkisNFWOOG4ZQZVjuri5YyIG3KrGKMn 7xVfu1W1T9lqYRXUmieL4pJs7rGz1XSXgiIMgHl3ep2k8jAqu47kszk8bQDkZHgDRfG/wX8dWn/C QWEo8Ma9NHoWoatp8rXmih7i4SLSdTeZZIlgMdy6KHvI1cQvPsjJNeb/ABY8Cz/Djxht05pYNJ1B zrHhy5tzeo9jGtyf+JcLufkz2jbfmWV22NDIzKzlR6n8Vb1PiF8IPBnjuIz3OpaLe/2drixPbCCy lvYFstYnvLSDeYvMu7aza2DOp8udCyfvF2/N+heI9d8MXqah4f1W90q7V4WZ7SZkjuBBKJo4ry2O Yp49wBaGZXRujKQcV9j/AAl+O6eKLq28NeLhbWOuTLDBpmqw4gs9augPLNrcwn5ILqU4aPYRFK5K IsbeXHJ9K8njn2x046k/1NfmJr1/efEn4h3VxbOBP4p8Q29hpTXsUdr9ntJ7lNM0WO8WyVwPJtxC kroHY7SxLtkn9FvB/hPSvBegWWgaRAkcFtEr3NwE2zajqDxqt3qN2xLEySlc4JIVQsabUVFXpaKK K+Jv2kfAttpGp2HjLS7WG2tdclls9ajgRY0/txQ13FqDAykmS8j8wSCOFVDQNJIzSTEn2P8AZ+8Z N4m8FLpN3Mkmp+EpINKZfLZWbR2gJ0SZikSR5Cxy2wVWZyId8nzSAn3aiivzR+L+lLo3xL8Y2izv cedqzasZHjEbBtdgj114cBmyIzcGMMTlgoYgE4Hqv7Onhy2gm1/4kay0cGleG7O9tbS4kTzRFci0 F3rF8BE5kX7NZnYVMREgnbaS0ZFa/wAF9Yi+IEfxS8Ja+YETxbJe+KI7OCzjkjs7nVZmg1i+tJLt ZDut5XsHthK7FHQOnzB2Py5rGkX+g6pf6NqcDW9/p11LaXMTA8SRNt3xkgbkcYaNxwykMMgg191f s46S+n/DpL6R7d/7e1rU9Sh8tT5scFv5ejCG5ZlHzCS1lkADFQrA53FgPe6Kp6jf2mlaff6pfymG y02zu7+8mCSSiG1tIDcXEoSIMx2oCdqqWPAAPSvzVgj1j4t/EWNJZEj1HxTqpaaRRCY9OsIYS8pj SZ4hItnZwnYhcPIIwoLOwz+k2k6Tpmg6baaPo1nDp+m2EIgtLSAHy4o8ktlpCzOzFi8kjsXZiXcs xYnQooor8/fjz4BtPBviaDUNJitbXRPEyT3NnYWyvGmn3tksS6lAkbMwEbvKs8YXaq72iRFSNc/U PwJ8Rv4i+HGkrNJLJdaBJP4duZJIoYE2aeqyackHkn5kSzltoy7hWZw24MfnbpviD8QtF+HuinU9 UJuL2482LSNIhkVLrU7pEB2IzA7IYywNxcFSIwQMPI0cb/BXjP4r+NfHJki1XUjaaXIFU6HpImst JIAiY/aIi7yXH7yFZl+1SybHLeXsU7Rt/AjQF174k6MZoEuLTRI7rX7hXmaHy2sEEenXCeWyszR3 slq+wEggHcCm4VS+JniS7+JHxEuTpi/bIWvIPDXhmCFoG+02sN21vaPFLsiLfa7iWS4HnZKeb5e8 ogr3PxX4S1vw94G0H4Q+CNMl1XXtej/trxhdWtxGIYhDGsk73F5crbxQwXM8JgtHmaMtHbeSRJK5 JzvD37Lc7NHL4p8UQoizuJrHw9bSzNPbBQEeHVdSWPy3LEkg2TgDHJLfL2f/AAzD4Cx/yGPF2cf8 /wBo2M/T7BnFeaeLP2ZtcsIpbvwjq0OvIJZ2GlX8cWl6ikDTItpFBeM5trh1RnMzyfZh8gKKxcIv zZqGn3+k3c2n6pY3mm30GzzrK/tprO7h82NZojJb3Cq67kZXXKjKkEcEVSr9Qvhv4gbxT4F8Ma1K 88txc6VFDeyzpHHLPqOnO2m6jcbYSV2yTwyuuMDaQSqn5a7aiiiiivA/2iPFT6F4HXSLWfyL/wAU XX9nkI88U/8AZNqguNWeKSLC7STBbSo7fNHMRgjNfAdfdnwqey+GvwXm8V6tDdRfbftniGe3miaK aZrmZdL0O2tj5e4RXaR27wu+V/fGTIj5HxZ4g1y/8S63qmvam4e+1W8mvZwjTtDD5rZjtbb7Q8jr DCm2KFGdtsaqoJArovh/8P8AWfiFrSaXpgNvZweXLq+ryxtJaaXauxCu4XG+aTay28AYF2BJKxpJ In6NeFPCmieC9Gg0PQrUW9pB880r4e7v7tlCz31/OAvmTSYGTgBRtSMLGqIvBfHbxC3h74b60IZG gu9daDw9ausEU6sNRLNqUMgmBVA9jHdIJMblYgrhtrD877e3uLy4gs7OCa7u7uaK2tra2iknuLm4 nkEUFvbwRAs7uxCoigkkgAZr6W8Bfs4anrEEOqeNby40GzmRJYtGs0iOuSJJDIQbyW5Vo7NlbyX8 popXYF0dYXUV6H8Q9Q8KfA7QILTwRomlWnizXIrm0tb6dGvtRsrDCte6lPd3PmSSYkEQgt5JBEZP n8t0iaM/Ec00txLLPPLJPPPI8000ztJNLNIxeWWWVySzMSSzE5J5NRUV7l8E/iePAury6Xqxkk8M 65PbrcsJSF0e/LCJNXWFsqYyvyXartYoqOCxhWN/0Dhgt7SGC1treC0t7eKK3t7W1gjt7e3ggQQx QQwRAIiIAFVFGABgAAcPorx/4u/EGw+HejzXNlHB/wAJfr1t9h0hxapM4hsZS7XmoTOceTai4ka3 jYsGlfiPa0zL+d1xcXF5cT3d3PNdXd1NLcXNzcSvNcXFxM5lmnnmlJZ3diWZmJJJJJzUFFesfCv4 iS+DdU/szUzDe+C9enS08R6ZfxvdWcNvdAWlxq0NsscpLxxE+dEsTfaIx5TKW8p4/qnxj+z74K8S xvdaLH/wiWpsd/n6ZF52lTljGpE+jO6RoFRGEYtZIRucu/mYC18beMfh54s8CXPla/pkkdq8nl22 rWpa50i9LGQRCC+UBQ7rG7rBKElCDc0YB56r4E6+uhfEnRRLcJbWmtpc6BdM8Ty+Yb9N+m26eWrM rSXsVqgfGBk7iELMP0Wr5b+NPwT/ALXN14w8GWZOrkvca1oVrHzq/VpdR0yFAc3fUzQKP9I++g8/ In+K6+uf2bPH3lvc/D/UZsrKbjU/DskjSOVkVPO1PS03syqhAN1EiRqA32hmYllFeHfFrw6nhj4h eJdNhjEdlLe/2pp6x2YsrZLPVkXUUt7OFCU8q3aR7ZWT5SYzgLyqu+EviqTwj470O/8AOihsb25j 0bV2uJY7e3GmalOkU0888owiwOI7knIH7sAkKWNfpdRRRRRRXxt+1D4gnfUvDfhZBIltb2MniC5I lBiuZ7yeTTrJTBjhoFgnw24giY8DHPyhXU+F/BfifxnczWvhrSLjU3to1kupFeC3tbZXO2MT3l20 cSs+G2IX3MAxUHacfROj/stXzxxv4g8V2ltNvkElro9hLexeWFxEy6hePbkHPLL9mPQ4Y5yNO4/Z XtGkU2vja4gi2rvW40CO7kyWIZleO8hGMYwpGeCc9h5vL8MPiR8KNY07xjBZW+s2mgSxandXeg3j yxraJI8V9ZXUM0cdyqPBvWeRLd40jcsX4YDofj54JtZo9M+J/hi2DaJ4gtLO41hra0uIkW41BRca dr9ykhJjW8SSOOTMMYEoUuWmuDnU8E6vP49+BnjjwjeSXb3vg/TUuLS4SOW5kuNPtmfXdFsTJLI7 M6yWUtoFREVIBEqKxU18tWGoX+lXcV/pd9eabfQiQQXmn3U1pdxCaJreYRXNuyuu5GZGweVJB4Nf S/w1/aGv9NeDRvHbzarp7S20Fv4hG06hpkCxGFjqMUSZvEyI2aUnzx+8ZjOSqr9pRSJNHHNBJHLB NEksUsTLJFLG670eORCQwYHKsM5yDkg18FftH+IrnVPHp0Nlkis/DFha28ETMrrLdaraxard3q/K GXfG9vCVLMCIgwI3ED6T+Cvw8t/BPhe2vLy0ki8T69bQ3esvOJhLZxOxmsdIWCeKN4DDGym5jZSf P35d0WMJ7JRRRXzx+0T4HTXvC6+KLG2L6v4YQvcNBbh57rQpXBvElaJTIy2jE3Ks7bI089sfPkeb /szeMDaanqfgi6dRb6qsms6RkxqV1S1gWPUbdFWMu5nto0l+eULGLc7VzITX2fRRXxH+0/o7W3ij w/rgFusOraJLYkRLsuHu9HvGlnnucKAwMV3BGjFi3yFThQtef/BbwS/jPxtYCe2E2iaG8WsawZYF mtZUt5A1np0yzI8T/aZlCNDJjdCsxH3DXs9p8Qg/7R90kk0H9mSwT/D2CS5g8qS1NsRP5Nu1vt3v Lq8TRpJMHykpHACFPBvix4M/4QjxtqmlQosel3hGr6JhkKrpd9I+y3CiSRx9nkSW2BlId/K8zaA6 167+y3pay654r1wzsjafpFhpQthHlJ01m8a7eZpc5BjNgAF2HO8nI2gH7Roor87vjr4vn8T+PNSs szJpvheWfQLK2kMqD7VZzGLV7x4DLIgeS4VkEiBS0McIddymvtD4ZeB7PwH4VsdNit/L1S5gt73X 52lE8s+ry26/aYxMgA8mE5ihRQAFAJy7O7eg0UUV8p/tI+AIZ9Pj+IGnQpHdWTWth4gSOO2hFzZT yi2sdUmkLIzzRStHakBZHaN05SODmD9l/wASK9r4i8IzyQiWCaLxBp0YjuTcywzqmn6sWm5iEcTJ abEwrZldhvXPl/TfiDXdO8M6Jqev6rI0VhpVq9zOUEZlkKkRw28CysqmSaRkiiDMAzsBkZzXwp47 +PPi/wAT3s0eg3t54V0OORDaQadctBq0oiAAuL3VbcrKGY7m8qF1RVIRvNK+Y3kGh6VJrut6PokU 0cEusarp+lRTyq7RwyaheJaJLIsYLFVLgkAZx0r6D/aP8TRSavpPgXSjBBpXhqzt7i6srWBrWCDU riDbZWn2cIkQS3sjG0Pk5VRMycFSq9R4F0DUPhh8Nr/xVb6dd3vxA8bW8Vh4a0y209L7ULNZoZru yFtFDb3L5WBJNVuopcRusEcMixumTy3hz9mXxTqMQuPEerWHhzehZbKGP+29RjdZjH5dyLeWK2UO uHVormQ8gMqsGA9T/wCGYvAXfV/F3oP9P0YHOOf+YfiuT8QfsuR4ml8LeKCh2wC3sPEFuGDPvUXL T6vpoGAFLOirYk8BSeSw+Z/E/g/xN4OuksvEmj3elyS7vs8koSWzu9kUc0osr+2Z4J/LEsYkEUjb C21wGyK5ivu79mrXTqHgi90Wa7WWfw/rM6QWoi2NaaXqcYvbYtKqgOJLo3rAl2YYIOF2A/RVFFFF Fcp468TL4P8ACOveJCiyy6ZYl7OOWOSWCTULiRbPTYrlInRjEbiSIS7XU7CcEHBr8t5ppbiWWeeW SeeeR5pppnaSaWaRi8sssrklmYklmJyTya+tP2XfDreb4l8XTLIsSRReHLJxPb+TK0jR6pq4mt/9 YGQJZbHJCHe4+Yg7PFfiz48n8eeLL66iu5pdA06eex8OW5eUW6WSERyahHBLHCyvesgnfzI/MVSk TMwiTHB6Po+peINTstG0e0lvtT1CcQWtrCBukcgszMzYVERQXkkYhEQFmIUEj9Efhf8ACzSfh1p5 kPl3/iO9hWPVNYMZG1C4k/s7TFf5o7dGClicNKwDyAARpH6BreqQ6Jour61OjywaPpl/qk0cRXzJ IrC0a7kjjDEDcwQgZI5x0r8pby8udQu7q+vZpLq8vbia7urmU7pZ7m5lM080h4yzMxJPqa9n8A/A jxV4zhg1O+dPDOg3EUc1vfX0Dz399BPDJJBcadpasheIkR5knlhDRyCSEzAEV9G3nhL4Z/BXwtde JH0GDWr+xmtfsdzrM1lc6zqGrC7Z9Pi0+a7QRW8ke8uz2duriGJpWSVoufhbWdZ1LxDql7rOr3Ul 7qN/M09zPKScs2Akca9EjRcJHGoCooCqAoAGVRXcfD/xzqXw+8Qxa7p0cNyjxNZalYzgCO/02aVJ prZZgpaGQNGjxTJ911G4PGXjf9IvDV/o+taXD4l0Uo1t4lS11eaRXheSS4+wxWHl3nkvIizwRwR2 s0YY7GjKHkGt6iiuF+JHjW38A+FL3XpEEt4zCw0e3eOWWG61e5heW1juBGUIiUI80vzqSiMqkOVB /My/vbrUr281G9ma4vdQup728uHCh57q6mae4lYIAMs7FjgY5r37wH+zz4i8RpFqPiiaXwtphldf sE9pKPEVytvPGrg2VyEW1SRTMI5ZizhkDG3aN1c/S3h74IfDbw+Ld10CPWruBJo2vPEMjar9oEzs S1xp0oWx3ICEjZLRSAqn7+XN7XPg98N9et/Jn8K6dp8ixXMcF3ocQ0W4gkuY9n2jGneXFM8ZCvEL mORFPVCGZW+RvF/wy1v4YeNfDt3p7TX+jXWv6ZL4d1by1Msd7FepPDpmpIqMq3KYyp2FJ1G9Fysk UX6CVx/jPwL4d8e6cmneILMy/Z2lksL63k8jUNOmmjEUktpOARtb5S0UoeNyqsyMUQj5u+GXgfxD 8NfjENHvvMm07U9D1qOw1eGOCK01jToXiueEn3sksciw/aLaJ/MjfaxZ7dg8n2DVe8tLbULS60+9 iW4sr61uLK7gckJPa3cRt7mGQqQdrozIeQTnivzW+J3gC7+HviW40wi7n0a6zcaFqdzGi/bbQorT Qs8PyGa3dvKlGEJwsvloksdWvg94s/4RHx7o95LNHBp2pv8A2Hq8k0ltBBHYalKircT3Vz8sUcE6 w3Ej7l+SNlJClsu+NOkxaP8AE3xXb28c0cN1ewaqvnEt5k2r2UepXrxPgAp9olmCgfdA25JBqx8C jN/wtXwn5Mccr79YyssjRKsX/CP3XnyhlDEsibnVMfMQFJAOR+jtFFFFFFfmX8SNF1O3+Jni3Sza Sy6he+J764tLS2X7VPcJrt2dR0tIY7fcWeWK4ixGMsGYLjdxX0r8Mv2e7DSVTWPHkVpq+oNFbyWu hAvLpulybluZDqLqQl1Mv+paIhrcfOP3wZHT6hJzycnJ5ycnqTye549M02iori3t7u3mtbqCG6tb iKW3ubeeOOaC5gljKSwzwShlZXUlXVgQQSMEGuO+IXgiy8f+GLvQbp2hm3fbtJulkdFs9Xt4ZIbO 4lCht8WJHjlUqSUdtpV9rr8z6H4d1TTvgN8UtB1a0uNP1LTPFDyXdrLEHkRtPh0jUcgocNG6Rhlm VijRsJFJUjd8q1JHI8TpLE7xyRurxyIxR0dDuV0ZeQQeQR0r9F4fGEuvfBK98XLcy2OoT+CtaZ7t 9mnumuWFnPp089mYXIXfexMbba245T5Vc7F+Zf2btIh1D4hPfzLP/wASLQtQv7Z4yBEt5cyRaUqX GVOQ0FxcFVBU7lDZwpB+96KKKK8W/aB061vvhdrVzcozS6Pd6LqNgQ5UR3Uuqw6S7uo+8PIuphg9 yD1FeC/swXVynjPXLFJpRZ3Hhia7uLYOwhmubLVbWK0nkjzgtGs8yo3UCRgOpr7joor5C+LXw7uv Gnxi0fS9IR7VNT8Oabe69rP2Ga4tdNWO6vrYXV41qgBkaC0SK3WWRRJIEj8xFwV3fjJrGj/Dj4c6 f8NvD8ssN3qdqloFjugl7Do0dyZtTv702+0n7fJvhddqpKHnAG1GQ/L3w88XzeB/FukeIEMzWkM3 2fVraHe7XWkXf7q/hWFZYVkdFImgSWTYJkiZwQtfU3xu+Fj+M7aDx14OFvqGox6dA13ZackM58R6 Zjfaajps9oD9ouUjbABLGaEIkR3Rxxy+q/CLSzpHw18HWjMrGXR49Uyr78DW5X1tRnA5AuAGGOMY ycZPo1FeTfHK4ntvhX4rktp5IHeLS7d5IZXiYwXeuW1rdQkoQdskTvHIvRkZgcgkV8x/s12VpdfE O4nuIRLNpnhvUr2wffKv2a7ku7bTpJwI2AbME80W1gR8+cZAI+9aKKKK8R/aF0uHUPhlqV1K0yya JqWk6parEUCvNLeDR3FwGDEoIruVsKV+YKS2AVbzv9le6u5LPxtYNNI1jbXWgXcFuWzFDd38d3Dd TIn96RLaFWPpGteD/F/xc/jHx3rF8skUmn6dK+haOYZLe4hbTdNmdBcw3VvHGJFuJmmulLFyokEY dkRTXmNfTP7PFlElp8S/EUck8WpaR4bhsbJkZREkepxXV9NIyFSS4ksYNhyABuyDkY7j9nj4af2d ar491mF1vtQglg8P2c9rGPsunThd+spJL+8EtwoaOEqExAWYGRZxs+pxxnHG7GffFFFFcl4x8DeG /HmnJYeIbH7QLfz30+9hka3v9MmuYfJkns504GcIzRyK8bsqGRG2KB8AfEP4W+I/h3chtRRb3RLq 5lt9N1y1GLa6dE81ILqEktbzFMsInyG2yeU0ixsw+4/g9pNxovw18I2V00bTS6a+pHyfMwkWtXsu s28LiZUbfHHcIkoxgOrYZhhj6TRRRRRXyL+1WPk8BNzy3ioe3A00j+dfINfUf7Qms2el2Hg/4ZaV O09r4d0+yu78yNazSqbWy/svRIrmSAgpOIPPlmjaJAVlhcZBGPmrTtPvNV1Cx0rT4vtF9qV5bWNl Bvii866u5hbwRGSVlRQzMBudgo6kgZNfpn8PPBFj4A8M2mhWhaa4Yi91e7Z2f7Zq08Mcd3PGpC7Y gEWOFAowiruLOXdu3r51/aMtNU1jRPCXhzSdPkv7zWPFCG3SIHzPtNvp00MMTO22NVZZ5JHdyAqp uJChjXQfC74MaL4BEOr3sg1bxVJaokl66D7FpbzIftUOjRONwyGMTXLnzHQHaIVkeNvaq+JfjX4e 13xj8YtN8O6dGXurzRNNh09rtFtLSGxSS4ubu7a5UEyQxN9od5ArOSGiRWKqp9s8HfATwP4agt5N UsovFOsRSTStfarExsSJYzCIY9CaSS2Maryv2hZWDkvvA2KnWat8JvhvrQt1vPBuiQrbmRo/7Kt2 0Ev5m3cLh9Ba2Mowo2iQnbyVwSc/P/i/9mOWG3lu/BOsS3skSZ/sfXfIS4uPLikeT7Jq1sscRkdh FHFFLbxpyWedQAK+V9R07UNJvJtP1WxvNNv7fy/Ps762mtLqESxLPEZLedVYb0ZXQkDKkEcEV9r/ ALOvj9td0WXwXqLFtS8N2n2jTZT9pkku9B+0CLbLLIXRWtJJY4EUMg8p4lRD5btX0nVHVNT0/RdO vNV1S6jsdO0+3kury6lDskMEQ3s3lxBndj0VEUuxwqgkgH8xfHPjG/8AHXiW/wDEN+n2f7SUhs7F Z5Z4dOsLdfLtrOFpT6ZklKqqtK0kgRd5UdR4A+D3ivx+sd9bRx6RoJch9b1EOIp1juVhuE0y1j/e XMiguR9yLdGyNMj4FfVPh/8AZ2+HukxIdTgv/Et3sszJNqV5Na2yXMCf6RJaWWmtCFilc5MNxJOV UKu84Zn72/8Ahh8PNRtprS48F+G0iuNgdrDSbTSrkFHEg8i+0tYZo+Rz5cgyODkEivkz4ufA9vBl rceJvDk8t54dScfbLK6Kfa9FjnkjgtylwzZuYWlcoCEDxjZuMnzyD7B8AYHgPwPt/wChO8Lk9SRn Q4MnPpnP0xW3q+kaXr+m3mkazZQahpt/Ebe5tJw22RM71IdCGR1YK8boQ6uodCGCsPjrUfgrqfgL x94I1jT5ZNZ8KSeN/DMT3TR7LzSPP8QQJaw6ssfBjbKxrdoqo0nyskTPEsn2tRXwp8f/AIaQeFtU i8V6LbrBoWu3TQ30AnjK2PiCbzbp0trdgrLb3EaNIipvWORJFzGhhjrwfRNXu9A1jTNcsNn2zSb6 1v7YSiQwvJaTCZYpxEyM0b42SKGBKkjIzXvv7Q0+ma83gLxxpdzJLa+JfD91bRQSLButotLuUugl w1vJIBOsl7JBPGGIjeMruJzj5tr9eOO2SOxxglexb045NFFFFFFfEH7UNncp4w8P6g8JWzufDMdl bz5XEt1YardXF3CRndmNbmAklQCGAGSDg+FnwCu/EMVr4h8Ym403RzPDLaaJ5Zi1DWrTyy7SXM4d WtIGbywvymWRd5XyQY5X+0tO02w0eyg07SrK107T7VWS2s7OGO3tog8jSuY4YgACzszse7EsSSTm 7RRWVqOg6NqmlX2iX+m2lxpWpi5F7YGMRxTPeXBvLmf9xsKTNMxn85SJBJ+9Vg43V8zfCfwLqPw+ +MWvaRc5e0l8I6le6JfCWOT7bpba9Zx28khQLtmTaUnjKgqykqGjZHb41or7y/Zy8YTa94SufD96 0kl34Smt7eC4cyP5uk6j5sunRPNNK5LwNFNCFVERIVgVQSGNfL+n2dt45+MPlW1pJqOl6/47vb+a 2kbyZJtCk1iTUr8ytDIpXbZiRn8uTcADsJOK/Saiiiiud8X2sd74T8UWcrtFDd+HdZt5ZI0WSSNJ 9NlieREYqCRnIBYcjqK/Oj4Wajc6V8RfBl1aGNZZfEGn6c5kRZB9m1iYaRegK38RhncK38Jww5Ff pzRRXzb+0f4V1PxFYeDJdHtZtQv49bvNGtrC2VnuJ31fTzqDSiMLtCRJp7vLIzqEXLN8oLLradpm n/AH4X6nqFxJp954imUSSzLHGI9W8QXK+RpemwCaSCeW1ttxd0V1cxLcTpGhZkHwdFeXlvdx6jBd XEV/DcpexX0c0iXUV3FL58d0k4IYSBwGDhs7hkHNfeWtaLpXx8+HGk6lZXdpaa9bRGa3mQeZFpuu rbKmp6DfhsyxwTPsyQN2BBcBZFASTO/Zs0c6X4X8SteWE9jrQ8VTafqMd1DLb3KRafpVtLa200Mu GUxvcznBA+/3r6MopyAFkXP3mAzgEjJA4z1xwea/LLwHFHN458GQzRxyxS+LPDkcsUqJLHJHJrEK yRyxyfKykHDKwwQcGv1LoooorI1/SV1/Qda0JpjbLrOk6jpbXSRfaDbjULN7XzxBuTeU3hwpcA4A yM5r4L/Z71G5sfidpNtC0Yi1ix1fTb0OiMTbR6e+rII3b7jedaxHcOcAr0Jrtv2mPF7Xutab4MtZ g1ro0UWp6oihsnV72I/Y4ZBIg5htXEitG7K32ghsMmB8uV6t8EbW2vfil4Shu4UniS51C7VH3BRc WGjXF7Zy/KRzHNGkg7ZAyCOK9u0P4bL4y+MfjLxHq8NrceGfD/iOVJrS4tZTDrGqLaqYLHysRoyW 5Mc10X3LJ8ibJY5mdfrTjjPuBxjBwDx37ev8qKKKy9a0PSfEOnXOk63p9tqen3COslvdRh1VjGYx NC4IaORQx2TRFXQ4KMpAr4b+KPwM1TwcZNX8NJfa74ZWBp7lmVZ9U0YQReZcy6glsqCS32hpBcJG AihllChRJL65+zBoU1n4a8QeIJftCDXNTtrK3iktjHC9rokDkX1vOx/eK8t1NC2FwGhIyx3Bfpyi iiiivDf2ibm5g+Gd7HDIqR3mq6TbXamNHMtslybtY1duUImhjfcvOFK9Ca/PmvqWTWl8C/s8aVZW tsLHWvH9xqsVwszFLmbT7ueSG91VLS8WQNHLp0dpbKYwgAnSZW34L/LVff3wL+GR8G6Kdf1iCeLx Nr9snn2l3bpBLounLMZIbAA5k82YCOe5V9pVhHGY1eJmf3qvLvjRqF1pfww8XXFnKIppLK2092KK wNrq+pQ6Vfx7Xz9+CeRM9RnI5ryX4OfA2C0gh8UeOtPWbUJlWXSvDt7GGhsIWUMt3rFrJw9w4P7u 2cbYVyZFaYhIPquvlf8AaefVLm38DaLYpdXMWp6lqzfYLWB55LzVIUtbTS44o4wXaUi5nREXli5w CcVa+H37OmiWenxX/j2KTVdWu4Mto0N5NbadpRkdZESS5090knuEVdsjLL5ILsoWTasp9l1H4Y/D zVbZ7S58F+GoonKMzadpVpo9yNjbgEvdIWCdR6hZAD3BrxzxX+zNoF+JrnwlqdxoNyUdo9OvjJqW kvIkASCCO4c/aoFdxulld7ggElY8ALXyX4o8H+JPB1//AGd4i0q50+YtIttO6GSyvVjVJJHsL2PM UwAkTfsYlC21wr5A9p/Z5+If9ga23g7VJgmj+IbgPpreRGTa+I5RHbwh5wysI7qNBCRtf96IcBFa Vj9z0UV+ePxx8eDxp4te2sriOfQPDpnsNKki8t47qeUp/aeoJPHu3rLJGqRsGKGONHUAu2fbvgr8 FY9GS08X+MLNW1ljFdaLo11G3/ElAG+G/v4X4N4eGiiYf6PwzDz8CH6hHJAAyc4Ax13HgD1rzrVP i18NtHWFrvxjo0onaRYxpUza6ytGAXMyaItw0Y+YbTIFB52k4bDdK+Lvw11gTfZfGGjxeSFLnVJZ dDLZbH7r+21t/MPqI93rXW3Fnofiaz024lWy1ezgvtO17SbyCZZ4or7Tpxd6dqVhd27dQR99G2up ZGBRnU7NFKScYz0KsAememSOB3pKK8w+LXw/h+IHhWa0iGzW9LE2paDMsNq0st3HAwbSnmuNmyG7 +VHIlVVcRyvvEQQ/m9cW9xZ3E9neQTWl3aTS21zbXMUkFxbXEEhint7iCUBkdGBV0YAgggjNeifE bxA/iqLwJrErtLcr4GsdJ1GWS8W9nfU9F1i+s7mW9nwGE86CK8aOQb1SZCSysrtv/s+2N1d/FDRb m3TfFpdnrV/fMHjUw2kuly6WsmHIL5muYUKrlsNnoCR+htFFFFFFYz+HdDk1+LxPLptvLr8Fgul2 2pShpJreyEkknlWwYlI2JmlVpUUOysUJKcVs0UUUUV5h8Z5Eh+GPjB2lihDWNuheVZGVnm1CKBIx 5KlgzkhEz8oJG4hcmvzWor6i8Bhv+GdPiMSDt/tvUAp7ZFhpe4Y/EVufsqqpXx5IUUyA+FkWQhS6 q/8AaTOgbrhiqkgcEqM9BX11RRWfq+raZoOm3esaxew2Gm6fC893dTFtkcYIVQEUMzu7MESNAWdi ERWYgH5nl/al0camkUHhLUn0bz4Fe+l1O1h1NbZgpuZV0lY3iLoSwRDegOACzJuIWn8XvijoXi/4 VxyeG77Z/a3iO00zU9J1AQw6vDbWML6qxa0V3ygljtG8+FnjG8IWDkqMP9lvS1l1zxXrnnsJNO0q w0pbbygyzJrN41487TBsqYzYKoXad3mHkbcH7QoooGOowDjGfYcqMnH5/QV8dftJ+BdR+2W/jy1m vL3T3gt9M1S3lZ5o9FMTbLKW2y7eXbzu7KyKiqsxLFma4IX5e0jSNS1/UrLR9Hs5b/UtQnW3tLWE DfI5BZmZmIVERQXkkchEQF3IUEj9QfBvhqLwf4Y0fw1FeT6gNKtWiN5cgCSeWaZrmdkiBPlx73YQ x7m2IFUs23cemJJzyc+5x+vH48etJRXm/wAX9Lk1j4Z+L7SOaOBodKOql5A7DZoVzHrcsQVM/NIt u0aHoGYE8DNfHHwD13+w/iNZebPaWlhqml6zY6pdXjpFFb2NvYNrfmieUqseJbSLLtn5dwxzmvc/ EH7TvhyxufI8PaFqGvxLJMs17dXa6Jbuq7RDJZo8NxLIr5fd50UJGBw247fU/h18UdB+I9pcHT47 jT9V05LdtS0q88tpIhPHzcWlxFgTQCTdGHwjDaPMjjDpu9JooriPiTFaT/D/AMbJepHJCvhbW5kE 33Rdwac9xp7rj+ITrEU/2gtfLH7NepNpl943uH8x7W28OxalPboUVpm06Z3j2M3RgrSKp/2jXzLR X13+y1DFPb/EKGZElhlHheGaKRVeKSOVNTR45EbhgRkEHggmvr0D6dPcYweOOnSiiiiiql9p+n6p ayWOp2FnqVjOY2ms9QtYL20m8qRZovOtrlWRwrAMu5SMgEc9LdFFFFFFfKP7U2nXUmm+DtWRF+w2 V9rGnXEnmIGW61OCC5s0WEncQy2k5ZgMDC5wSufmDwIsL+N/BqXCQyW7eKvDyzxzqkkDQnV4fOE6 OCpQrkMGGCM54qLxj4in8W+J9b8R3AYHVL+WeGJxEGgsowLfTrRjCqqxht0iiLYy23cxLEmvqL9m /wCH4t7eX4ganEvnXkdzp/h6GWK2k8u1Eoiv9XjY7nikdke2jI2ER+dkOkqmvrCig/QH5s44wDgj PGefQ5HU+9FFZ66PpiavLr4tIDrE+nQaS9+QzTjTbe6kvUs4mbOxDJKzybAu87N+7y49vP6l8QfA 2lG5TUfF/h2CezlMFzaDVrKW+hmWTynhewgdpgytwy7MrznGDXOWPxr+F2o3UNnb+LrSOaZtqPfW WraZaqQMgy3upwQwIPeSQCvQtM1jSdbt2vNG1TTtXsxK1u9zpt7bX1stwiLI8DTWrOodVZGZc7gC DjmuB+Jnwu0T4h6eXmQWviCytbhNH1WJ1gJlaJ2tbLVH8uQvaecQ7KELqNxiKl23fAdtN4g+HPi6 GaS3k03X/DepI8lrceYqsUH7yCVoGUvb3ETFS0b4lhfKsVYGv010DXLDxLo2m69pcglsdUs4ryA7 oWeLev7y2n8hnUSwuGimQMdrqyk5U18uftMeNwq6d4D0+4BLeXrHiHyZVJUAkaRpc5glODw13NDN D0+yyIxya5f4G/B+38UCPxd4nhEugQXE0Om6U4lQavdW7BXuro7QHtImLoER/wB5KjK+ERkk+3be C3tYIba2hhtra3jSC3t4I0gggghURxQwxRAKqouFVQAAABgAVyer/EDwPoIvBqvivQrWewbbd2Q1 K2n1OF+jR/2Xas9wWHdFiJxziud0/wCNXwu1K6jtIPF1nFNLwj39nqelWwPX97e6nbwwIPd3Art7 LVvDnii1u4dP1LRPEdi0T2moQ2d3YavaGO5jKyW17FC0ibZELbo3HzDjGM1o2Fja6ZY2OmWMXk2O nWkFjZQB5JBBa2kKwW8XmSlmbaiqMsxJxkknJq1UcsEFwqxzxRTossEwSaNJEWa3mW4t5Qr5G5HV ZEbGQwDAg4IkorJ17Q9P8S6Lqeg6pF5thqlpLaXAUQNJF5gzFdQfaEdFmhfbLC5U7ZFVuq1+YHi3 w1feD/EereHNQ2tc6XciISqYylzbTRC5sbxVjZwomheOXYWLJu2PhgQOun1mHVPhDa6VcxtJf+Ev G0EOm3DRRRpb6H4o0u9v5rKJ4iGkZ7uzlmlaVcgeWFfaNq8Foulza3rGk6NbvHFcatqVhpkEkxIh SbULpbWKSUrk7QzgtgdK/WXOCMAYGOBwAB6UlFFFFFY+p+H9E1q60i91XTbO+utCvGv9JnuYlkex umi8rzIiRz/C+1sjekcn3442XYoooooqJoIXnjuWgia5ghnt4bho1aeKC5eOS4hikxuCyNFEzqMb tqEglQR+RlFfS/7MF5cx+MtesEnkWyufDMt3PbKcRS3VjqtrDZzyL3aNLidVPbe3rXD/AAGOPiv4 VOSDnWxke/hu8GOPXpX6M0UUV80+K/2lNE0PWbnS9C0M+JrazZoZtWj1eOwsprmNiso04pb3PnQg 8LOCoYglA6FXbXm+M/hPxf4B8bTWFzdaRq1j4V1UyWGpQbZo5buzTTrS5tbi2MsUkbXlzFbRszK+ 8gvHGrLn5Y+C+nQan8T/AAlb3Ku0cV7c6iBHtBWfStNm1Ozdi4YbRNFGW4yRkAg4NfpNRRR169iO 3TtwDx+frXhXx78A33jHwzbahpAu7nVfDLXd3BpduFf+0rO78pL5EhPzNPGsSyQhSWYCSNUd3TH5 +V+ivwR8D33grwci6nNcf2jr08es3VgzXkcWlCe1jjgsWs7htq3KqoN1IIUYsRExkWCNq9kzgj6Y BwR0JJHr3J74pKKXGcDvtPp75P1r8srFpPBPjiyfUolupfCPiq3a/gtZgUuZNB1cG6itrgrjDmJg jlfQ47V9seOvj54X8HahfaJaWd54h1vTzHHPDaSwWulQXYm2XVhc6m5d1mhQEusVtIA+I2ZXEgR3 w6+Omi+PNVh8Pz6VeaHrl2buSxg85dT0+6js7YXToL5EhdJfLWZ9j24jCx8Sl3VK9yooor88/got oPjNoa2Jb7Etx4o+xl3Dv9lXw7f/AGcvIVXJ24ydoz6CuV+K+py6v8R/GV3NHHG8OuXemKsW7aYd EI0WBzu/ieO3V27ZJxxXntevfAcf8XX8KcZ51s4HJ/5Fy8PFfoyqJGCEVVyzMQq4Us7F3YgYByfm JI5Jznmloooop3Tkdf8AOeOB0GOapWGnWGlWcVhpdlZ6dYW/meRZ2NtDaWkXmSGaTyre3VUXc7s5 2qMkknkmrdFFFFFeU/G+3uLr4V+LorWKSaQW+mXEiRozsLax1y1vbqYgdFjjjeRz2VSegr83a9R+ KWtXN3f+G/DskxaLwV4Q8O+HnijvJLi2GrRaVDLrMqW7BRBMkpWznQjfm3UPgrsTqPgT8Nx4y11t b1a1Evhrw/MjzRXFs8ltq+qbfMt9O3NiNkiG2e6Ulvl8uNk2z5H3/RTWRJBtdFcZV8MqsNyMHQ4Y dVIVhxkEZ5606is7UNH03VZNMl1Cziu30jUU1bTvOBZbfUYreW1huwmdrMiyuY9wIVtrqA6oy0dV 8VeGNBmEGt+ItE0e4a2N3HbalqtlZXUltueMTwW9xIrupZHVSqnLKVGWGK4Vvjn8KllMB8Vxl1kM eRpGvPFkHbkTpalCv+0G245ziu50bxX4Y8QP5eheIdF1eb7Mt41tYalaXN3DbMVHmz2cTmSMAuit 5iAqxAYBjim+K/Cmi+M9EudB1228+yuMSRvGVS7sbxFYQahYTsDsmj3EK20ggskitGzo35zfEH4f 6z8PNbfTNSUzWU7SS6NrEcbJa6paRsBuXrsnj3KtxASSjEHLRtHI/wB6/Cnxr/wnXgzTdWncPqtr v0rXMLsDaraRr5tzhIoox9ojaK52Qrsj8zywfkOPRv8APXn8q+Ubf4xs/wADLq9a9k/4S208rwW8 ommF4b27gf7FrP2hJpZg7WMcs4uZSm+6hlCDAFeY/s9+DE8S+Mf7ZvFZtO8I/ZNUAWXYX1mSctoq HYyvhGjluMjK5iVHBD4P2H8QPiBo3w80U6pqjfaLucyQ6Ro8UiJdardIgLKpYHy4YyymecqyxqVA DSPGj/APjj4l+KvH9yH1q9WKwjeN7bRNP8230i2kii8oTrbSO7SSnLsZJnZgWZUKx4QefUV0vhnx f4l8H3jX/hvV7rS5nGJ44mSWzuwIpIkF7Y3AeGbYssnl+bGxRjuTawBH6E/Cz4iW/wAR/Dh1BoYb LWLCYWWs2EU8cipP5Qkiv7aIsZltpwWMPmgEOkkYaTyvMb0qiiiiviX9o7wBHo+qW3jbTYkjsNfu WtNYhjS3hSDXPJM0VyiqwZjeRpK8hWLiSN3kctMor5hr7a/Zt8DzaVpV9401GCSG711Bp+jJMpRk 0ON1nnvRtkwVup1QKJIlYLAJELJMK+nqKKKKKKKKKKKKK8++K2jnXfh14vsN0quNHm1GMRJ5sks2 jSJrEFuiDk+a8Cx8DPORzX5kUV9X/Cs6ff8AwI+KGlzSEz2beI9Vlhj3K6L/AMI1bTaXMzEYKPPZ yAgHopzjIJ5f9mnU4LLx9d2M915R1jw9fW1pAVlIur+1uYb9YwUUgFbeK5cM5VcAjJYqp+8aKK8R /aFvJLb4Y6nCioy6jqOj2krOG3JGl6t/uhKsPm3wKp3AjBPGcMPz1or9FvgX4SuPCXgO1W/jeHUd duZNcureSMJLaJdQRwWVrJn5siGJJHRgGV3dMZFexUUUVFcW9vd289pdQQ3NtdQy21zbTxJNBPBM himgnhlBV1dSVdGBBBwQQa858AeAPAnhKfXrzwmYry6m1K606/uWvoNTn0d7d1lm8NRyx/NAkDFG eKQmdjsM7vtjK+l0UUVFNBBcwTW1zDDcW9zC8FxbXESTW88MqGOWGeCQFHRlJVlYYIJFflr408MX Hg/xRrPh253N/Zt2yW077M3VjKBPp90fLJUGWFkdlB+UkqcEEDlq+g/2a7iSD4hXMaWzTLd+G9Tt 5ZVLBbSNLu2uxcPtBBBeJYuSBlxznAP3rRRXi/7QGqQ6d8MNYgkmkhm1e70rS7IRhyZZ/tyajPE7 p0Vre3n3E8HG3uK8F+A/2WDwt8YdRuImLWXheDE0eRMlo+n6nPdxRlSOX8pDnIIKjBFfNNFfYP7L Fg4h8Z6nJZt5ckmh2FpftH8rPCt1cahZxSkYJAktnlUMCAYyeCK+t6KKKKKKKKKKKKK8/wDif4SP jXwTrOh28cLaiYkvdIaWKKQpqdi/2iGOGSYqImnUPamUMNiytnIyp/M+5t7mxuLi0u4ZrS8tpprW 6tbiJ4Lm2nhcw3FvcQyAMjqwKOjAEEEEV3Hw08EzePvFlloe+SKwjR9Q1i6iaJZrbSrVlWYwiU/f kd44EKq+1nDlGRWr9M4ILe0ggtbWCC1tbWFILa3to44La3ghQRwwW8MO1EjRAFRVXAAAFS0UUVWv 7210yxvdSvpltrLT7W4vby4IZlgtbWIzzykRhidqKWwoJOMckgV+efxL+MOveO765t7K4vNH8LLv gtdHhnaFr2DcD9p1vyDtlkcgEREtHFwq7mDyyeOUVq6Prer+H76PUtF1K80y+iGFuLOZ4XKB1cwy heHjYqu6NwVbGGBHFfaPwn+PEPii5svDPi1ILDXZY4rfT9WjIisdduwdgt5ocBbe5l4KKp8uVyyR iJjFE8H7SHga31PQo/HFphNS0EW9lqAMku270a4uzHCEiAZfMguJt+RtzG8hdm2Io4/4AfEi20PQ vFei67cyGx0DT7nxVpiA75zaxfLq2nWjXUqxAvI0L28Chd0sszM3zcePeHNL1T4u/EhV1B5Q+ual Pqmu3EDXRTTtJibzrqO1mmS6MKpEFtLETBkV2giY4NfojdXWh+ENBa4u5rbR/D+gWEEJkfzDb2Vj bqlrawoi75GJ+SKKNFZ3YqqBmYA/B3xG+N3iTxnc3ljpVzdaF4XZpoIbG2kNtf6jZyRNbOdaubdi XEyO3mWqOYQCFbzSglbxGir2n6jqGlXkV/pd/e6bfQeZ5F7YXU9ndxCaJoJvKuLdlddyMyNgjKkg 8E19yfBT4wz+NRceHvE89hF4itoo5dNmiU20mv2yxMb0/Z1XyhcQbPMkWJlDo2UiVYpGr6Goooor 53/aG8BHxD4cTxTp0CNq3hiOaW9x5Mcl14fKme8DuYy7tauPPiVpVVUNwQGdlFfB9fRf7Ongl9b8 UN4pvbbfpHhrcbdp4Fkt7nXZ4itskfnxsjNbIxuSVYPHJ9nYY3A1920UUUUUUUUUUUUUV+TWsaZc aJq2qaNdtFJc6RqN7ply8BcwNPYXLW0zwtIqsULISpZQcdQDWZX0b+zECfHurnkhfCF+T7A61p4/ ma898Iz3Hgb4q6UstxDYNoni5tE1K5untTBbWbXz6JrDTzOTEoFu8wMobC/fVhgGv0toornPGF/d aT4S8VapYS+Tfab4c1u/s5tiSeVd2emS3NvL5cgKttZFJDDHHIr8qqK+xf2Y/B9xbxax44uhNDHe wvoGkRnzI0urVLiO61W9KSxBZEE0UMMMkUxAdLhHXcqmvrOiiiivLV+HXw6HxDPiXyrMeLBaf2uN D+2Wvkif7T5X/CU/2KAZBL5mE8/PleZ+82/aT5lepUUUUV8A/tB+DT4b8aNrNuiDS/FyzalHsEaC HVoSiazbkea8jFneO6aRkRSZyiA+WxrwWux+Hi7vH/gdcld3jDw0ue43a1AK/Ueiis3WNTg0XSNV 1q6SaS10fTr3U7iO3CPO8FhavdzJCspVd5VDjLAE4BNfnx8Bs/8AC1/CuOONd/I+G7wEfj0rj/iD /wAj743/AOxv8S/+nmauQr2z9n3T7u8+KGjXNtHvh0mz1nUNQcSRIYLOXS5dKSQCRgXzPcwxlUBb DbsbVYj9DKKKKKKKKKKKKKKq6hY2mqWN7pmoQC4sdRtLmxvLcvLEs9pdwtb3MJlgZXXcjMuUYEdQ wNflv4w8NXfg/wATax4bvG8yXSrtoI7jbEn2uzkRbjT73y4ZJQhngeKYxeYxj3bGO5SBj6fY3mr6 hY6XYxG5v9Tvbaws4jJHH593eTiCCMzTMqLudgNzsFGckgZNfqD4K8I6b4I8O6f4f01Y3S1j33l4 IRBJqmoyKou9SnQs5DSkcIZH2RhIw21FFdTRRRRXxv8AGj42akdQvvB3hC6uNMh028e21jXbSWa1 1C5vbNtk+n2EoCPBFFKCk0qHdMVwjCHPnfJ9FTQzS28sVxbzSQTwSJLDNC7RTRSxtvjlilQgqykA hgcg9K+o/hh+0JdaeRo/xBubrUbIraw6dr0cEUt5YeWEtmi1cRhXuItgMpuRvuN4bcJ/MBi+gvid 4Os/iL4JurewW1vdSSBdX8LX8UsbpJdrGJ4o7e6E0URjvIswb5JDGA6zEMY1I+Sf2f8AxgPDXjeH SrqQppnixYtIlyX2JqgkJ0S4KRRyMxMrPaqNyoPPLuwVM12v/C4R/wALz/tH7cn/AAiW/wD4Qzf5 9t9h/s3z9v8Aa/2nzPJ8v7d/pX2ndn7Px04r5Vr9Afg/BZeAfhFBrmtzS6fb3ovfFWpPdTRNGkV3 stdNNnHEoP8ApFrDatFFuZ3kfaOWCL8WeN/F+peOfEd/4h1EyJ9ofyrGyaZp49M02Jj9j0+BiFGE BJdlRA8jPIVDO1fSPwu/Z7tJ7C3174gQXf2i4ZZ7Hw0JXtEitWhYB9eMYEwlZmSRbeORDGFAm3F3 ij+k4vBXg2CJ7eDwl4Ziglx5kMeg6UkchH3WkjEOGP1zXiPxi+E/w+tvC2t+Kra2j8K3+m2gmhfS rd0029uyyW1lp82kQAxJ57ssIlgWLY7+bKWRWB+G697/AGc9cl034iRaYEllg8RaZqFg6LcGKGGa yhOsw3kkG1hIVW2khUfKVErMGxlH+/aKKKK5vxf4btPGHhrWPDl62yHVLNoY5sSP9lu4nFxYXnlx vGz+TOscvllwrYCMdpIPx58NvgFrerazNceONOutG0PSbtoZ7GZvJvNduYHINvZyQtkWnRnu42xI mBbsSxli+44LeC1t4ba2hjt7a2hjgt7eBFhggggQRRQwxRjaiqoAVVAAAGAAKkoooooooooooooo r4v+LvwJvbG4uPEvgeyn1CyvLtpL/wAN2Fp5l1ps15NxJo1lZL+8tt52+RGm6EYKh4txi+V6+kv2 dZ7LULzxx4Jv1KW3i3w0ySXEc8cdysdoJbC4trSKQHfI8N/JKGDfKIjlSCSvhPh/XNQ8La9pmuae zw32kXsdyqM8sPmCNtlxZ3HlFH8uZC8MybvmRmU8E1+o2ga5p/iXRdM17TJBLY6pZxXkGXhd4vMX 95bXHkM6rLDIHimQMdjqydVrWorD8TeHdN8WaFqXh3V1mOnapAkU5tpTb3MbRTpdW88EgyN8Uscc ih1ZCVw6spKn5B1P9l3xRDcbdI8R6Bf2nlqfN1KPUNKufNJO9PstrHeLtAxhvOyTn5R1PY+AP2b4 9I1KDVvG19p2r/Y5jJb6Fp6XE+mXEiBGtp9SurxIWlRW3lrUQbGIXe7oXib6poooqKe4gtIJru6n gtbW3ikuLm5uZo4LaC3hQyzTz3ExCpGgBZ3cgAAkmvgf4m/HPWfGYk0nQRc+H/Dey4gnjSfGpa1F MTEf7SmiOI4Wi+U2kTMp3P5rygoE8d0PxBrXhrUI9V0DU7vSr+PaPPtJSnmxrKs/2e5jOUmiZkUv DKrI2BuUivvn4SfFu3+I0F1Y39rDp3iTTYftVza2hlNleWJlEP22yEzO6BHdI5I5HYruUhm3fL7N RRRXl3xM+FWi/Ei0tzPL/ZOu2IWKx12G3FzILUyb5bC9t98fnwnLNGDIGjclkbDSrJ8y/wDDMXj3 P/IX8I49ft+s/wAvsFfRHwu+Dun/AA2n1DU21WXWtYvoDYrefZW0+C004ulxJbRWazS7nkljVnlk c/dVVVMOZPY6KK+Fv2jPHB1zxLF4T0+536V4Zz9t8mbfBda/OmLgyeTK8bm0jIt13xrJFK1zGeDU fgq4g8M/Av4h68ojj1PxNqaeE7dbxm8i9s3tIrd1sohtzNHDeahIGDHmMZUiNgfnSvSPh/8ADHxL 8QrtRpkH2XRobqO31PXrgKLOxzH50iwxsyvcyhQMQxZwzR+Y0SOJK/Q7wp4V0XwbottoOg2v2ezt 8vJJIRJeXt1IFE9/qFwFXzJpNo3HaqqAERVjVEXoqKKKKKKKKKKKKKK+X/jX8FG117nxh4Pts6y2 Zta0WIBRqwUfPqOnrwBdgDM0I4nGXQCcEXHafAnwHc+C/CL3Wq2k1nr/AIjnjvr+2uFeK4s7K2V0 0nT7iASOquivLcMCiSKZzFKu6MAe2UUUUV4J+0fqc9h8OWtIFiMet69pemXRkVi6QRJLrAe3KMAG MtpGp3AjaW4yQw+Aq9w+BvgXwv448QahbeJLi4l/s2wS+ttEh8+3TVImnFtczz6jAQyJbl4gYkKu 5kUq+2N1b7mt/B3hGziaC18L+HbeF5I5pIoNE0yKOSaHPlSSIkQBdcnaxBIycda868bfAzwT4rs8 abY2fhXV4RGtvqGjWMUFqYo3d3hvNJt2iglD+YxMgCy5VB5uxCjfCnivwrrfgrW7rQtct/s97bES QzRbmtL60diINQ0+dlXfC5U7TgMrBkdUkR0X7g+F3jGP4seA9X0XXZJRq1vYS+H/ABDJaI0E1zY6 tZSWtrqsUsqvEs08ayhlG4CWNn8tY2Ra+BtRsLvSr+90y/i8i+067ubG8g3Rv5F3aTNb3EXmRFkb a6sMqSDjg19Y/suaB8vijxRNbKSzWnh/TrvzvnGANR1m3NuG6HNiwdl9Qh++D5h8b/iPN408RzaV p9058M+H7ia1so4Z4JbTU9QgkeC61xXtSySK/KWrb2Ah+ZNhmkU3PhJ8Frzx0f7a1/7ZpfhSISLD LCFhv9auACoXTmmR1WCNuZpyhDEGKPLb3h+ztN+H/gjR4oodP8J+H4BFCLdZm0u1uLt4VxxPfXKv NKeAWaSQkkAkk81zPjD4SfDjXdOml1DSNO8PC0imuX1rRUs9Dls4UKz3U91Iq/Z5FCREM11E4jUu UKFi1fnNeJbRXd1FZXMl3Zx3EyWl1JB9klubZZSILiS13SeUzqAxj3ttJ27jjJ6PwJqsuieNPC2q RyTxC113TGmNs22aSzku1hvrZOVyJYWkiZSQGDEE4Jr9S6KKKKDjGOCCDkE+xAz/AF9jXw1qn7Pn iG5+IOpaTpFv9g8HtdRX1trk5321lpV+XmFjbwvPLPcT2xSS2CM+9tkc0piSZHP2T4a8O6Z4U0LT vD2kJImn6bC0cPnSGaeV5ZGubi5nlOMvJI7yNtAUFsKqqAo3KKKKKKKKKKKKKKK+cvjJ8E5vGV0/ ijwxJbQa+Lfy9S066k8mDWFs7Ui1ktZ9pCXeEjtwJCsTjYWeLYxf4hv9PvtKu5rHU7K802+tynn2 V/bTWd3AZIxLH5tvcBXXcrKwyBkEEcV6H8GdXj0T4meE7mb7QYru/bSHjt9pZ5NbtpNKtPMVmUGN Z5opH5JAXcFYgA0/izpUmj/EjxlaSTRTNNrVxqoeIMFWPXVXW4ocPzmNbhY2PQlSRxivun4UeOrf x14R0+8a5il17T4IbHxFbBl+0RX0QaFL2WJI4VC3ip9ojEUZjXLRKxaF8el0UjqJFdHAdJEZXjZQ VZGXDKyngjGQexzXyD4t/ZjupdQluvBes2ENhcTSONK1xr1H02MopEEGo2sdw9wu8uE8yJGVAoZ5 W3Oanh39l/VDeb/Fuv6fFp8ZU+T4fa4ubu6DBgyG51GCFIMHadwil3cjCnBr6+07T7LR9Ps9K02B bXT9OtbeztLdWdxDbW0Yihj8yQs7YAwzMxYn5mJJJNyiiivkb4wfHXULPUNV8H+DibNrM3Omazr7 rNFfx6jFP5N3baLkr5PlbZIXuGVmLFjD5flxzSfJ39o6h/aH9rG+vf7V+2HUDqX2qf8AtD7eZvtB vje58zzvMPmGTdu3c5zzX2T8G/jg+v3Fv4U8aXMQ1mZ2TSNck8m2j1WRmXyNLu4olVEuSSwhlUgT fLHt87Bn+oaKKK5zxX4T0XxpotzoWu2wntJx5kUqbVu7C8VSsF9YTkHZMmSFOCGBKOrRs6t8i6h+ y/4tju5U0rxB4dvLEBPIuNQOp6bduTEGm86ytoLtE2vuVds7ZADHaSVHonw5/Z6TwvrGl+JPEesW 2p3+mNLcw6TY2jHToNRSVksrk6heYkmEagTIotomWbb8zKnz/TNFFfNX7SXjK303w1B4NhMUmoeI pILq8QhXa00fT7tblJfldWSSa5ijWIlGVkSYHawUnyX9nKOOx8ReKPFF/EF0bw54SvZ77UGjMosJ ZZ4rlGRIwzl2tre7/wBWpJVWXqwB8Cv7261O9vdSvpmuL3ULu4vby4cKHnu7qVp7iVwuBlnZmOB1 NbHhbwprfjLV4NE0Cya7vJQ0kjMRHbWdtGB513e3LYWONOBk8sxVEDSOit+gPwr+GVn8N9IkiaYX 2vaotvJrWoIX+zboQ3k2Ono+CsERd/nZQ8rEu+0bIo/U6KKKKKKKKKKKKKK8o+Knwq0z4jaarxtD p3ibT4XXStWdW8p0yZP7M1TylZ2t2YsVYBnhYmRAQ0kcvkXwC+FusaLr+r+I/FOj3emXWjmXSdGh vYlUS3c26LUtRtHziSNIv3MU8e6KUSSbGYpkfWlFFFFc94vv7zS/CfinVNPlEF/pnhzXNRspmjim EV1Y6XNdQSmOcMj7GQNtdSGxggjivyorufh34d0fxZ4v0jw/repzaVZalLJCLiA2iPLcJEZYLJZ7 xgkbzlfKibZITIURY23Aj9DNI+HngXQoEt9M8J6FCqLIomnsYr+8ZJJfPaOXUdQ824dd33RJKQBg DAUAUPEHwp8AeI7Oa1vPDGlWksxlddQ0i1t9J1KK6kheFboXViqGUqX8xY5/MiLAF0bGK+FfiH8L PEfw6uQ+oIL3RLq6lttO121GLa5dUMscN1CCzW07R5YRSHDbZPLeRY3Ye7/s7/Eu4unHgDXbyWd4 4C/hWWSMySLb2sTy3ujy3O7JWONRLaqU+VFkTeFWCMeFfGHQG8O/EbxPahJltr6+OtWckkBgjlg1 hRfyi17NFFM8turL3jIPzBhXmNbd1oOpW3iG58LrD9q1e31mbQlt7QmcXOpw3p0/ybU4G7fKNqcD PFfUv7RWt22geHvCnw50aVoLZLW3uru2Et35qaRpMY0/Q7e4lOEmjlkSVyrMxD28bkKdpOJ+zh4A tdVvLvxvqsNtd2uj3H2DRbWZHdo9bRYrt9VxkJm3jdVhDK43yGQbJIUY/adFfP37SljdXXw8t57e B5o9N8S6be3rrtC29m1jdaeJ3BIJBmngTCgkbs9MkfBFfTH7NXhSbUPE974tuIG+waBazWdjMxuI xJrOpReQwhZV8uRYrVpvPRnyplhbadwYfcFFFFFFFFFFFFFFFFFFFFFFRTzw2tvNdXU0NtbW0Mtx c3M8iQ29vBCnnTzTzSYCIiAszMQAMknFeZ33xp+F2m3ktlc+L7J5oRGXksLTVdVtCJYhOoiv9It5 4JOGAYJIdpyrYYEDyHxXY/Az4p3kh0bxZpfhzxMyiY6mNOutItNRaW+BmW/ttWjsoru5dpmw0cy3 DZ3MZI4tg8Tt9H8UfBXx54b1XxFYy20NtqBmW9sRb6hbapo5mbTtW/s2R2VPMe2eTbFMYpUDxs6x 7lNQ/GrQhofxC1qWAvJp/iFo/FGm3L3Ntc/bIdbzc3dxG9tjEQuxcxwh13bFUktkO298GPi0fAN3 JousKZfCmqXguLmWKLfdaRfSRrA2pRiMF5YWSNFuIQCwVQ8XzK0c335b3Fvd28F3aTw3VrdQxXNt c20qTW9xbzIJIZoZoyyujq2VYZBBBBxU9FFFFFFFeDftF+IF0n4fPpsckIuvEepWmnCP7SsN0tla v/aV5cwQA75Yw0MVvMR8qiYBjkqp+GfD+h3/AIl1rTNB0xDJfareQ2kGUleOISH95c3AgV3WKFA0 szqjbUVmxxX0t8dvhZpfh7w54e13wzp0dvbaLDBoWtSRRIk95CdsOn6xqBt0SN5TKGjuJ9gaR5UB 4UBfEvhXryeGviB4W1SZoEthqSWF3Lc3CWdrBZ6tG2l3F3c3EnyqkCzeed+B8nJUc1+m1FFFFFFF FeB/GT4wweCLafw9ockd14tvLbDsDuh8O21zFmO9uQp5uWVhJawE8ArNKPLKRz/AdfQ3xMg1LTtH +H/wc0a2n1K90jSk17WrDT/L1e9k8Sakk95PZrDaRGZPsySXMyKrYaGZGdT5aPWl4d+E/hHwfEms /GXXdPsJPKkkh8GxXxlvZYpXFnbXl0dHka5mCyF28qzUqu1WkmKiWIe/w/HD4Q2lvBa2niaCC1to obW2tLbw/wCJIYLa1t4xFDDDELIKkaIAqKmAowAK9G0PxL4f8TQG50DWdN1eFIrWWb7Ddw3Etqt4 hltVvbdD5sEjBW/dTKrgqysuVIrboooooooooooooooooooooryP44eE7vxb4BvbbTba8vtU0q8s 9a06wsQjSXktuWtbuIxEFpCLaed0ij+dpFRU3Mdj/nHXuv7POm6vdfEawv7CC5bTtLtNSbXLmN/L tYra806a2sobpiQHMlwYzHD8zEoZAu2JmX9A6K8u+Lnw+j+IHhaW1t0Ua9pfnahoEoS1Es10sJV9 KkuLkx7IroBUbMqKriKVyVj2H4n+D/i2Twh480e8aWGLT9Tmj0LWGuZre1t007U50Rrme8uVYRJb zLDdOwKErGULqjMav/HTRP7E+Jev+VZGytNX+y63aAyNILr+0LdTqN4pkZm+e+W6yOAGBCKECivb rbVbj4Zfs8addW8Udhr3iVZFtLm2eTzDceI5Zru11RrqykR47iPS0VoJN+UkjjVlJUrXhXwe8ADx /wCLIrW+jc6DpUQ1HW3U3EYnhWQR2umJcwqQklw/YvGxiSZo2DoK/R2CCG1ghtrWGK2treGOC3to Ikit7eCFFjighij2qqoAAqqAAABgAYqSuP8AiFb6ld+BvF1ppEC3WoXXh3VraG2aOaZ50ns2iuob aG2V2adoi626AHdKUHAJNflvXo/wn8MXfirx3oFnbQQz22n39prWrfaHZIE0jTbyOa8EmwbiZMrA gA5d1yVXcw/TGiiiiiiiiiiiiiiiiiiiiiivP9d+Kvw88N3AtNW8V6bHc+bcQS29kt1q81rPaOI5 4b6LSEuGt3UnG2UKxIYAHawHl3i7xT8APiNHb2GseIIUv5J7S3tNbttJ1fS9TtVWdvLibV9QsPKS 3Jkk3rckxLuMhCuodfm3xt8JvEfgu2TW4prXxD4VmFvNZ+JdHkWW2MN3IwsZLqFWZovMUIwkUvBm RFWZnYCux+NTT+LNC+H/AMUIwpt9a0MaDqccFs1va2WtaddXE88cDXEjSskkzXscYIbakAJkbete bfD74ga18PdaXU9Mcz2Vx5UesaPLIyWmq2kRO1ZMZEc0e5jb3AUtGxPDRvJHJ+jXhXxVovjPRbbX dCuftFncZSWJwqXVldIo86xvocny5o8jIyVKlXRnR0duhooooooorlvG3iFPCnhPxB4haSBJNM0u 4ls/tEU8sMupSr9n0q3mS3xJtluXiibDLgHLMigsv5YV9k6l8CbOP4SwW0GnRf8ACwtMsm8Q3Etu Wkv7y6m/f3mhTQ2pujMFgQ2tpHDtR7iNZEKCWfd8f2t1cWNzb3tlPNa3dpPFc2t1byNDcW1zbyCW CeCaMhldGAZWUgggEV+rHh/Vl1/QdE1xYDaprOk6dqgtml882ov7RLr7P5+1A5j3FS2wZxnAzite iiiiiiiuC+IXxC0j4eaI2p6jtub64LxaRo8cwhutTuF279rBX2Qxhg00zIQmQuGkdFb83Ne1zUfE ur6jrurTGfUNSuWuLh/m2KSNsUEKuWIjjQLHEmTtUKo4FewQSnwT8EpnD/Z9d+KWqyW8LW82oQXS eFdDbyrlZxtWIb5DLE0at++guwSzqCinhb4MOLBfEnxL1WPwL4bWS5hFrfuLHxFfTQRmRYYLS9Qi IuElMaMrzv5Z225V0kP0V4e+KnwM8LaYmk+H9btdLsI3knNvBoXilnlndAjzzzyWjPLIyoimSWRm 2qATgAD0Xw98QfBfisxJoHiTTL65meZIrBpjaanL5K75XXS78RXJULzv8rBGSOhx2NFFFFFFFFFF FFFFFFFFFFFZHiHSzruga5oYuDbHWdG1PShc+UZTb/2jZPZifyQyb9m/JTeu77pIr8rNR0680nUL 7StQh+z3+m3lzY3kHmRSiG6tJmguIxLAzI+GUgOjFTjIJHNaHhfT9Z1TxDotj4eM663PqVp/Zs1u ZlltLmKUTJfeZbhnjW32maSUD92qlzwCR+rVFYnibw7pni3QtQ8PaykslhqcIilMEnk3ELxSrPb3 FvLhgHjlRJE3KVJGHVl3KfzMv7HWfAHi57WdY4da8MavbXETlGkt3nspkvLG7jWUAtFKvlzJuUFk YZAzivcP2ijp+sxfD7xvp/2sL4k0CeMpOYdkFpbmHUrCJ44dwWfdezrN+9YHYAoG0lvDv+EXuP8A hC/+E2+1W/2T/hKf+EW+w7JftP2j+yf7W+178eX5e35Nud2e2K9uv/DVvN+0wml2T/ZYh4m0/wAS O0he433EOkReL9QQEdPPmEqr2TeOwrzv4za7J4h+JHiWYPdNBp16dBs4Lh/MFumjr9huY7VAWCRy XKzzqq9TIWIDMa+2EksPhB8Lbd7i1SdfDGi2ourayuJ/L1DW72ZUuDDc3Su6Jc30zNvMZ8tGJWMK oSvEfAP7Rt7f65Fpnja30m2sNSu9lvrFp5tjBo5lLlI7yOdpg8G8xxiVnQxKC8jyAkj67pwOORkY PGDg9QeD2PPpmvLNQ+Cvww1O5e8ufCVlFNIsYZNPudT0i1AjUIuyx0qaCBSQPmKxgnO45JzXoGka Rpug6ZZ6Ro9nDYaZYQiC1tIFPlxIHMjMWclnd2JeR3JZmLO5LMxOjRRRRRRRRRRRRRRRRRRRRXgX xH+PWh+Drm80TRLVfEHiG1M1tdDzTDpOk3awsu27uIwWnkhl2CW2hK8b0aaKRNtfGPijxz4q8ZTm bxDrN5fIJRLDZb/J0y2cKY0a206HbEjBWK7wm8g/MxOSeSor3H4dfFVNNtp/Bvj9ZvEfgLV4IbCe C9knu5tCSPZHBNZFSZfs0QRD5ELB4WVZ7YrKpSX2Dxp8PtS8R/DSDS7ZZNY1XwAy3Pg/VLMPex+K vAuowq2ni0ktVgtvP+yxxRtGizTlrNCo2Xkbv8XV7N8MPjFrngK5tdPu5LjVfCRd1uNIZlaXT1uJ vNmu9Gkl+46sWkMBYRSFnztd/NX9AtI1fTNf0201fR7yG+03UIfPtLuDJSWPdtYFWAZHRgUkjdQy OCrqHBA0K828a/FfwZ4EJt9V1BrvVPlzoukrDe6rGGWOQNcxs6R2+Y5VkX7RIhdDmMPg150n7Tvg YvKJNG8VogmUQMtnpLl4ig3SzJ9tGxwxI2KX4AO7J2j3Hw54m0Pxbpiax4d1GHU9Peaa3M0SywvF cwEeZDc290qSxOAQwWRQSjK4+RlJ3aKK+QvjB4U+JPxL8RI+i+E75NA8OxyafYtf6hotg19c3DLc 3uq21vfTRSCOVfJiUfPxFltkhkjj6zwP8PNH+Cehaz468YXUeoataWmySTS4Li5h061muxaxWelr MIvNnu5HgR55UjCE+XuSLzZZOV+D/wAR4fGV54q8FeOHN0fGl1qF/p8TtevbH7dasuqaDDdSTvJb RJDHG1iibdmJP3m8xK3F+LP2cvGemai48Kxw+JNIuJpTaM19YWGpWcCojRx6pHftBEWy7oslu7Bg nmOkG5Y6+vfAera/q3h62HirRr7SPEOnpDY6qt3HbrDqFxHAjHVLCSxCwGOfdvZI1Xy5N8QGEVm7 Kign6dPcYweeenSvCte/aH+HuiXsthbvquvtCsitd6Ja2smnC4jd4vIW7vZ4PMUlQfNhWSMqwKs3 IDPD/wC0T8P9ZureyvG1Xw7PNFCDc6vbwf2WLuSZIfsovbGWVlGW3+dcRxRhVYu6HAPudvc293BB d2s0Nza3UUU9vc20qT288EyCSGaCaMlWR1IKspKkEEEg1LXy78ZvjcdEe48JeDblf7ZjZoda1qIp ImkspxLpthuyrXWeJ5DkQcouZsmD4ummluJZZ55ZJ555HmmmmdpJpZpGLyyyyuSWZiSWYnJPJr3P 4G+DpNV1qfxpfWd3d6J4KzqaW9pb3M15quuW0DXWnWOmLC0fmTQuqXBQO2W8mNkKzZrsfEnjyL4a 3Gs/ZbZNU+LXii2F54p127dbiz8HzaiiXFv4a0aN3uPNSxj2Ii+c0ZKQtIZURbaL5jv9QvtVu5r7 U7281K+uCnn3t/czXl3OY4xFH5txcFnbaqqoyTgAAcVSq5Y39/pd1FfaZe3enX1vv8i9sbmazuof MjMUnlXNuyuu5GZTgjIJB4NfTPw8/aM1LT3g0rx0j6nYvLBEniGFVTUNOgKsjyX1pDGRdoCYiWTb Kqh2PnuVUfYekatpuu6bZ6vo95DqGm6hD59neQZMcqbjG+QwBV0ZWSSNlDK4ZXUMpUaFFFFFFFFF FFFFFFFFFFFFeaav8HvhtrupXer6l4Xt5L+/l8+6lttQ1ewSeYgCSdrXT7iKHfIRukcRgu5LMS7F j22jaHo3h6z/ALP0PS7DSbPd5hgsLWG2SWYRLCZ5/KAMkhRFDSPl22jJOK1a8R+MHxeT4dR2mmaX aQ3/AIl1GFLyGO+jnbTrHThcNAbu6ETRtI0jxyRRRRuCCrO5UKqTZ/wS+LV74+OqaP4gWyj13ToY b61lsoJoV1DTS4guZZYvmjSSCVogxV13rKoWP927H5i+N/hs+GviLraqH+y64R4js2kljkdl1aR3 vsiNV2Kt4tykakZEarkkksdz4zXS+IdI+F/jd9QN9d6/4SfS9RItEtYxqfh64U6pMoQIoLXV3PGU SJUURgoWVhje/aPkt9Lu/AngyyhkWy8NeGPMs7mWbfJNbXUq6RDDJHt6xppwLPvO4uRgbct7R8BP D9v4W+HI1zUTHZTa69xr9/c3tqtg9ppFsjQ6eJ7yY5e28iNr2KVtqBZ2IGDvbye2/aa1iLxPcS3O l2l14Ql1KYQ2yWxtddttIyYrWRJvtDwm4ChZpY33K77kR41ZXT7B0nV9L17TLTWNHvIb/TL+Hz7S 8g3eVKm4qQVkCujK6skkbqHRgyuFYMBoVwniP4Y+AvFV0t9rnhqwurxXkkkvLd7rS7q5aRUQte3O lSQPOQI0VTOzFBnZt3NnZ8NeEfDXg+zey8OaRaaVBKV8+SEPLd3RWSSSL7Zf3LPPNsMjiMSyHYrb VwvA6KiiiiiiiiiiiiiiiiiiiivMviH8VfDXw7gjjvml1HWbuGeSz0WwkhNyQsReGfUXcgW1u8m2 PzSrOcsYopPLcL8QeNfix4z8cPLFqOpPZaQ5Ij0LTGe104REoQl3tO+5O6NZAbh3CuWMYjB215nR Xf8Agb4ia94FvVNpK9/oc7yjV/DN3O7aRqcF0iQ3m63cOkc7Rxoq3CxlhtVWDxb4m+n/AA94W8P+ MtB8T6b4enjbwD47Y6xpaxWtsl54A8c2qo95pl7psA3qkirFJFtmWJY4zApCzwyT/GWq6VqGh6je 6RqttLZajp9w9td20u0tFKhxw6EqykYZHQlXUhlYqQT1PgL4ga58PdY/tPSHWW3uFSHVNKnY/YtT tlJKLKF+5LGWZoJ1G5CSMNG8kb/oP4B8faL8QdFTVdKfybmHy4dV0qaRWutLumUny5MAb4nwxgnC gSAEEK6uidvXL+LPGvhvwTYx3/iPUo7FJzMtnbhHnvb6SBQZY7S0iDO+3cgd/uJuXeyAgnxI/tP+ DPtKqNC8T/YzbszXBh0pboXQk2rAtmLoqYinzGUzg5+XYfvV654M+JHhLx4ki+H9RMl9BbxXN1pV 5DJaanaxuQpLQv8AJIEchXkt5JEUlQXyy57miivn744ab448YWlr4R8H6FqF3aRump6/etc2uk2V x5QxYaZBcajcQJcgMTcTRhXVXWEqxdJFXiPhd8CL7QNRtfGHj2e009dDZdUstJiv0Z7S+sJzLFf6 1fwHyEigEaXCJDO4YlfNZAjxPRsvjlZSfGKbVTJKng+/sbbwlHNvltIxBb3zXNn4i1C2uXVTsuJp 8Myo8dtK2V8wOry/Er9nfUptRv8AXPAn2Ka3vbh538MsI9NlsnlMSummXE7i3aNnaaUxu0CxIFSP zMqo9K+CFp408NaVP4M8X+H7/T4tPllvNF1PzdNutP8As17J9pn0t5tPd8SLMZZ1kZ3z5jRsYysa v7vRRXl3jX4weCfAt1/Z2qXd5f6qpgafStGt47u9s4LiN5I5rmS4eG3jOEBMLT+bh438vY28cJp/ 7TXge6ufJv8ATfEOmRPf+RFePa2d3bxWDlQl/fJbT+chGWMkMEUxAHyNITtHu2ia7o/iOwh1XQtS tNVsJghW4tZllCF41mEE8RAeKVVdfMhlCuhOHVWBrWryf4q/FTTfh1pqpEINQ8TX8THSdJZ8pEgY p/aeqiNg6WytkKAVadwUQgLJJF+ems61qniHU7rWNavZtQ1K9kMlxdTsCzN91FREAVI0GFjjQBEU BVAUADoPAHgu+8eeJ7Hw/Zt5MUhNzqV5gsthpduy/arn5Q2WO5YogcAyuisyqSw+mvH2seGvBWq2 Him+tLTUr3SdNg0X4U+D0m32Gn6bp5MLeM9Y8uadCskgb+z2iILwpAcCcPJafKnijxVrnjHV59b1 +7a7vJVWJAqrFa2dtEMRWllbp8scacnA5ZizuWd3Zubor3rwT+0B4x8NPHa67M3izSDJmUanM7a1 ChMryG11htzuWeRSwuhL8saxxtCPmH2l4Q8b+G/HGnDUfD1+lyI1hN7ZSjydR02WaPclvf2pPytu DqroWjcqxjd1UmusoooooooooooooooooooorhvEvw08DeLrqO/8Q+HbO9vl3br2KW8067n3RLEB eXOlyQvOEWNFiE7NsAIQAMQdDw54I8JeEkVPDug6dpkixSQtdxxebqEsMk32h4ptTud9zIpfBCyS kDCgABQB1NcR4/8AHukfD7QX1jUg9zcSsbfS9LhYLPqV8Yy6RCQqRHCoG6adgQi9A7skb+A/DP4+ a94k8a2ui+KItGt9P1sCzsDZQS2iWGqLF/oiLJczSM63LAxFHZj5jpsKKCpy/wBp3wslvfaH4xtY FVL9G0TV5UFtEGvLZDcaXNKq4llllhE0ZkO4LHBGhK/KDxSz3Ov/ALPU1otxZ/8AFDeN4Lma2Eqp cjSNTieK2meHJLM95qMoRsKCqPjJRq7b+wbP/hl77T/Zg+2/bP7f8zZL532z/hKv7K/tPbnr/Z37 rONvlfNjPzV6v4Z8HXWv+K/A/wAVL97fn4baO0yQzXCahdeJr+wZLi9ubeSN0e3NpcuoImD7whwQ CW+Yvg94f1bxr8SdP1q7jv7m107Vn8S65q6FVWO/hlbUrI3NzMCrPPeCMPGuZGQyMuArOnsf7U2o 3EWleD9HXyvsl/qGralcZUmYXOlW8Nta7JM4C7byXcMHJCnIA5+Mq/SD4IaxJrPwz8NvcXBuLnT4 rnR5m8oRCOPTbx4LCAbQFO20EA3gHJ+8S+416xRRRRRRRRRRRRRRRRRRRRRRXxh8Zvje+ovc+EvB N+0emIzQ6x4gs5Cr6oykrJYaTcoci1B4luEOZzkIfIybj5Woooor6R+A/wAV08MXv/CKeJNSeHw5 fyBtLublh9l0XVJZfmE0zkeTa3G5jKxJjjkxIQivPJWz8cfg/NbSX/j/AMLI13p148upeItPjJnk spZ2M9xrVkRkvbSEmSdRnySTIpMBIg+Va+jv2fPiK/h/XI/B2pS/8STxHeotgRAZJLTxFdeXaWmJ IgW8u6CpA4YMFcRsPLXzWb6G+NHxIn+H/h63XSzEfEOuy3FpppmSR0sbeCIG91YIFMbyQmSJYopW Cl5A5WRI5Eb887i4uLy4nvLyea7u7uaW5ubm5lknuLm4nkMs9xcTyks7uxLO7Ekkkk5r1n4L/D61 8feKJodWW9/sLR7QajqH2eJxHezNcJFZ6RPeoR5Hn5kk3Ll2SKRU2k+bH+htjp1hpVrHY6ZY2enW UAcQ2dhbQ2lrCHYyP5dvbqqqCxLNgYJJPJNWqKKK+NP2ofEFy+qeHPCqiSOzt9PfxBMfOzHdXN5c y6dbK0G3g26wTbW3nPnEYG35vlm3uJ7OeC6tZ5ra6tZorm1ubeR4Z7e4hkEkM8EsZDK6sAyspyCA QQRX6reGtUl1zw74f1uaFIZdY0PStUlhiJKRS6hYR3ckUZfJIBbC59s5rbooor5o+Pvww0m+0C+8 a6Np32XXdKP2vVU020wmsWE9zvv72+ggXmaAyNcyXhGfLEglLhUaP4er6P8AgJ8T9R0TWtO8Eapc +f4d1m8NrpomE0sujaveMfssdj5SSHybucrFJCwCLI/n7o/3xk+hPjV8R28B+HUg0ySP/hJNeM1r pm9ZHNjbJGBe6vhRtLxbkWFXYZkcNtkSORD+dld58Pvh9rXxD1pdM0xfs9lb+XLq+ryxs9ppVo7E KzKCPMmkwwt7cMDIQSSsaySJ9cePPGGgfBvwNbeD/Ct6n/CQRWv2TRrSV49TurHz5/td9rWrxswW NnMss0AePY8zgJC0CyBPhO5ubi8uLi7u7ia6u7qaW5urq5lknuLm4nkMk0880hLO7sSzuxJJJJJJ qvRRRXoXw++I+v8Aw+1SO702eS50ySXOp6FNM4sNQicBZW2YYRXAVR5Vyq7lIAYPGXjb9FPCninR fGei2uvaFcefZXQKPG+EurK6jUefYX8OT5c0ZIyMkEbXRnjdHboqKKKKKKKKKKKKKKKKKKKKKK/K 7xj4juPFvijXPEdxu3anfyTQI4iD29igFvp1qxhVVJht0ji3YyxXcxLEk9J8H9VudJ+JPhKe2ikn NzqkelSwxs6g2+ro2nTTSBQdywiX7RtPGY+SMbh9M/tJ+Er/AFrw/o/iDTbae7fw5PqC6jb2tp50 qaVf26Tz6lNKhDeVatbLuUIwAlaQlVRyeJ+HfhB/iT8P/BCPFp5HgPx/eW9zHdTXUMWoeGb14Nd1 y3YQrIXuJJJY448NEoRcEhiXPF/FTRdU8YfGvW9E0VX1C4nuNBskaEXF3a6dG2lWcF1PdtapIYYL eWRjcttxGd+Rnivpv4vSv4U+EWsWOhwS29tBpmmeHIPLFvcJZaRczQ6RMlwdQcuUe2LWwdBJKHdH GAGlT86q+1v2Xtav7vRPE2hTv5lhol7pt3YFnmeaI62lx9ptF3sUWEPa+ciRouJJJGYsWGPqKiii iiiiiiiiiiiiiiiiiiivBPjH8ZLfwTBL4f0CWK58XXMK73ISa38PW8yBo7q6jYbWuXUhre3YbQCJ ZRsKRzfBVzc3N5cXF5eXE11dXM0lxcXNzI89xcTysZJJpppCWZmJyzMST1JNV6KKK9L+FvxCuvh3 4lh1Em7n0W8X7LrunW0qxm6tWVhFcxpICpmtnbzI/ulhvi8xFlZq+ofid8NdF+KmhQ+OvBVzaza2 1ibiCa3ytr4ls7dGQWVyCoaO9jKGKJ5FUqy/Z59oCtb/AA3cW9xZ3E9neQTWl3aTS21zbXMUkFxb XEEhint7iCUBkdGBV0YAgggjNd38NfiBqXw+8RW+o28050e7ltoPEWmxqsyX+nLL+8eK3keNDcwq ztayF1KsSpby3kVvv/xX480bwt4Nl8Zsy6jYyWtpNpMEE8ds+sS6iqvp8NtJMOA6t5jssbMsSvJs bZtP5qa5ruq+JNUutY1u9n1DULyRnlmmYtsUsWSGBPuxxoDiOJAFVeFAFXfCPhu68X+JdG8N2b+X Nqt6kDz7Y3+y2iKZ7+88mR4w/kQJJN5YdS+3ap3MK/S3wn4O8O+C9Mj0vw/p0NrGI4Uu7spG2oal JBuZbjU7xVDTPukkK5+VNxWMJHhB09FFFeFftEa5f6N8O5IdPcwnXdXtNDvJlkmjmjsJrae/uY4H hZCPO+zCGUMGVonkQqdwI/Pyv0S+AniO58Q/DnTku95n0C5m8OmZ1iQXFtYxRzWBjSFVG2K3mhgJ OWYxlmJJyfZqKKK86+Ivw40Tx9ot9BPY2UevLaN/Y+t7Ft7y1vbdJG0+C6v44pZWsjJIwnh2uNrO yKJVR1/M0gqSCCCDgg8EEdQRXf8Aw58f6p8P/EEGp2cssmm3MkEOu6b9+LUNPWT95tjZkUXESszW 0u4FWJBJjeRH/QTxH460Tw94Nfxm9zDNYT6bDf6OkjzWr6xPfWv2nSbO3Vo2kVpwVyTCTGu6R1Co +PzU1/Xb/wAS61qevapJ5t/qt3LdzkNM6R+Y37q2t/PZ2WKFNsUKFjtjVVBwKi0fR9T8QalaaPo1 lNf6lfSiG2tYAC7sRud3diFREUFpJHIREBZyFBI+8tEtPCnwC8DsdWvrBtbuori9unjPl3/iLVLe INBpunja8zwwl0hRiojjLmaQRea5r4a8U+J9W8Y65feINalSW9vnXKwxiG2tYIYxFbWlrCCdscaK qqWJZsFnZ3ZmPPUUUVv+HPE+u+EdTXV/D2oy6bfrFJAZY1iljnt5ceZb3NvOrxSxkqr7ZEIDqrjD qrD9C/hZ8S7L4kaNLcLB9g1nSzBFrdgNzQRyXAb7PeWUzD5oZvLkIQnfGylGyAkknp1FFFFFFFFF FFFFFFFFFFFFFfAX7RevXWpfEKfSJN62nhuwsbO2iMzvE82oWqatdXiwkBUdxNHC+PvCJCTwAPDb W6uLG6tr2znktruzniurW5hby5re5t5BNBNFIpyGR1DKR0IBFfoz8RdFuPHnwrvU/sqa01ifRbDx DZ6Vc2cl1qen6pbRJqUmmRQMqSLdOnm2OQitl2BU5Kn5f+EWgt4k0j4p/DmdptM17VtM0e7tlu4H ijtrrwxqzvJbagjKZI/9Imt4pMIXVS5CllAP1H9kj/4RL/hU32i2/wCEq/4Vb9l370/snb/Zv/CN /as4+07PtXPmfZvu/N9/5aqn48fCjdtHixdpIBf+wvEoAHrzZ5/IVzd7+0p8OrO6lt7eDxLqUMTB UvbHTbOO1nQjJeFNSubecen7yJT7V84fFP4xX/xIis9Mh0yLR9Dsbo3q2zTre3t3fKslvDdT3Zjj 8tVikZRBGuNzMXeT935fi9fVPwH+LWheHbBPBniFI9Nin1KW40/W8Ktq019sjNtqzAZjwygLcsSg UhX2JHuP2fRRRRRRRRRRRRRRRRRRRRRWXrmkw69o+p6JPcXVrb6rY3FhcT2TwJdpb3cRhuFha5SV FLISm4xnAJIwcEfAnj/4IeK/BJlvLWOTxJoEcXmvq2n2bpPZrFbG4um1PTEeZ4I49khM4d4goUu6 O/ljxaiipI43ldIokeSSR1SONFLu7udqoirySTwAOtfQPhP9nLxjrsMN5rlxaeFLOZd6Q3Ub32sl HgSaCZ9MhZFjVi2x457iOaNlYNEOM7mu/sv6/Z2pm0HxHYa5cRpM8lleWUmiySeXHvihs5TLcxtJ I3ygStEg6s4GcYngv4keMvg3f/8ACK+LtIvpNEE4lbTLvKXunQyTvFcXvh+5ZvKlhdw7eWGMMjqx SSNmkdul8ffBvRvEOmXHjv4UXUGp2VyBe3Hh7TgskWHiE10NGiXDxTIGDPpkiB1JdIwjLHbH5Urv viD46ufiBf6Lqt7beRf6f4b0/RL+bfEw1C9tLie4udTWKCOJIhM8xbyUTanQE9a4Gvsn9lm3jTTv GV2C3mTXujWzA/cCW0FxJGVGMgkzNk57Dgd/o3xV4r0TwbotzruvXX2ezgKxxIoD3N9dyAtDY2UG QZJpNrYHAVQzuVRWcfIPiz9pbxPqE1xB4SsrXw/p4O23vbuGLUdakWO4bbOyzb7WISx7Q8Jil2Hd tmb5SPMZ/jD8TLm8a+k8YaosxEY8uD7Na2Y8oAJt061jS3B+UZIiGec5yc/Y/wADvEnjDxZ4VvNa 8W3n2wz6tPBpMraRDpjy2dtBGtxcRz2YihmhMxeJdluCkkUgaSTIWL2evFfjr4Bn8aeE47nS4JLr XfDck9/p9vCs8819aTxKmqadbW8TYMsgjhlj/du7NEI0AMrGvj/4T+A7jx74ssrOW2nk0CwmivPE V2qOLeKyTdKljJOkkRWS8aM28flv5gBeVVYRPj9KhjGOAABgA+wBx/T2FQXYuja3P2J7dLw20wtJ LmN57aO6MZFu9zFE8bMivtLqrqSoxuB5H5x6v8XvirNcS2upeKNVsrq0aazntoLW00aa3ljkKTw3 ENlDCwlRgVYyDepGMjFa2k/tAfE3TJYHn1e01mCGIQiz1bS7IxOFjEayTXOnLb3DOAAdzTEseW3c 5+q/hx8afDnxBuBpRgn0PxD5Mk39mXc0U9verG7mRdJv12GZ44lWWWN4o3ALFFkSN5B3njW2N54N 8W2Ybabnwxr1urkEhGm0uWMMQPQkGvytorvviT45n+IPiifX5LZ7C1W1tbDTtPeaK6ays7VCzRG6 iii8zzJ3mnJdSV8zYCVVa3/hh8JNa+IN9FPNHc6b4WhYPfay0Ww3KpIUax0fzQRLMzKytIAY4cFp Mtsik9c8V/FPw98MdJt/AvwnXT7yaGFpNQ8RCSDUoEurm22/akuLYiK7v2+SSSQ5gi2rB5bBTFBw Xhv4DfEHxdM2q66/9gQ3k4ubq91+Se51q8a5d3ubkacpMrShhucXckLMWBBbJI7u4/ZXuFt5mtPG 8M9ysUht4bjw89rBLMFJijmuY7yZo1ZsBnWJyo+YK33T4f4x+FXjbwQslzq+ktPpaHB1vS2N/pYX fHCHuZUUSWwZ5kij+1RxeY2RGGwcecUUV6p4U+DPj/xdHb3Vpo503TLob4tV1xzpto8TWi3lvcQw FXuZYpldBFNBbvGxb72AxX7Y+GXw0tfhpp2oWdvrV/rE2pzW8149zFHaWEclo0qxSadpytI0LPHI iXBed/MKIRtACV6ZRRRRRRRRRRRRRRRRRRRRRXlHxU+Kem/DnS0jiWG/8S6jC7aRpTOdsaAmL+1N SCEMlsrhlVRgzOpjjKhZZIvzerp/B3ii78GeI9M8S2Fva3dzpjXJS2vfONvKt3ZyWM4b7O6MGCSs UO7AYAkMAVP11YftQeEZLSJ9U8P+IrS+bzPtFvYLpuo2keJCIzFd3Fxau+VwWBgTBO0ZxuPbR/Hr 4VPDFI3iVoGkQM1vJoniDzoCV5SUw2rRk/wnY7D3rK1X9oz4badJEtncazrwdN7S6VpUkMcD7iDF KNcezctgZyiEYPXOQPF/iX+0BB4u0LUvDOheH5LWx1FrVJtU1h7We6NrEwnmii0qJZIopfNVPLnN xIVALKqyFHj+Za9q+C3xNtfh3q9/DqtoZtE18WUeoXVujPfadNp/nfY7qGPOJIv38izx4342uhJT ypP0Itrm3vbeC8s54bq1uoYri2ubeVJoJ4JkEsU8EsRIZGBDKykgg1NRRRRRRRRRRRRRRRRRRRRR XxV8TP2f/ENtdXviDwteXvimG6luL/ULS/e3/wCEhSV4vtV5drIixJeGWUSMI4olmyyRpHKdz18y XFvcWdxPZ3kE1pd2k0ttc21zFJBcW1xBIYp7e4glAZHRgVdGAIIIIzVeiivYfBHwS8beMxbXhtP7 B0OdYZhq2sJJCbm2lEcizaZYECW43wyCSGTCQPggTA16he/ssX8dpM2neMrS6v1CeRbX2iz6faSM ZAria9t7m6dAE3MCIGywCkAEsOGsJPid8Bdaimv7K7k8PPeslzbJcyT+GNcSZzEz290gZLe8ljt/ MgeSNLlFRTJEYt0T+qa74X8KfH7Sf+Er8HXNvovjKy8m21mxvx5fnYXbBFrAtVZshQTaX0aMHRTC 65jC23yNq+kaloOpXmj6xZTafqdhKYLq0nADxvtDBlZcqyOpDxyISjoQ6EqQT0+o+Nr2/wDAGgeB 5GY22i63qupYMEARoJ4UOmKtwCZN8cs+ol1wF2vGPmKjbwtfQf7NenWt98RLi6uEdpdI8N6nqNiV kKiO6lurbSGdwPvDyLuZcHuQeor7wnngtIJ7u6mitrW1hlubm5uJFit7e2t4jLPcTzSEKiIqszsx AAGTxXyL42/aYm86ew8B2EQt1WeD+3tXhkeWSQhoUu9M00MqoB8ssTXQbOQJIFwQfGbr41fFC8aF 5vF16hgYsn2S00uxQliGImjsoI1kHAwJAQOQOCa98/Z/8dePPF2savZ69qkmraHpejo/nXFrYJNb 6lcXiCyje6hRJpPMiS5OZC/+rHKnGfqmuX8a+E7Dxt4b1Lw5fP8AZ476INb3iwiaSxvYX860vI4m KE7HA3IJF3puTcoYmvzVsvCWt33iuHwWtr5Ouyau2izQPumitLqKcwXc1zJYrMfIgCvLNLGHURqz jK1+mXhTw3Y+EfD2k+HNNLNbaXbeUJXLeZcTySG4vLtgzNtaWZ5JCgO0FsLhQBXQV8MfFr4nfErS PG/iDw/F4iGnWOn39vNYW+iQR26pZz6es9gJryWIXLyNDOrXKPIY/PyUUIkW3iNK+OHxN0powniW W/gS6N1JbapZ2V+lxkgyW8t1NH9pWJguNkUybckoVJzX0P8AD79ovSdclj0zxpBaeHr9giwatA8x 0W9nlujEsM0Uod7MqjR/vZpnjOJHeSEbVP0vX5b/ABCOfH3jgknJ8YeJSc8kk6zOcmuPru9f8cah rfhPwd4Uklums/DNvfmczzzOLy8uL6X7ESjOymO0szFb22VDRgyovyEVR8I+CvEXjjUV07w/p810 VkhS8v3SRNN0tLgsUn1K9AZYlKxyMq4LvtZY0d8LX1Je6v8AD/4AaRPpehpb698RpbCCG6mnjdpm e7/f+fqcsbFbW1Xaki2MMgldfJ3k7vtQ8es/AXxX+MF6viXUlYxXUKQw61rzrplh9nhhWS3j0+wt ozJ5DbyyPbWpiZy7Ft+816b/AMMqjPHjw8H/AKFfnGeCcaj/AJ6e9eW+KvgJ8QPDaz3FrYxeJNPi +f7RobPPdiNrgQQCTSJQty0jBg7rbpKqLuLPtRmHilFFdp4V+H3jDxq7/wDCO6Jc3ttESk2oSmOz 02FkaNZYmv7spG0qiVHMEbNLs+YIVBNfX/wp+B8/gTUofEWreIbibWVhmtv7P0WRoNGa3nEiS2+o y3CCW8Q/uJ0XZAI5YwSJNqsPoWiiiiiiiiiiiiiiiiiiiiiuY8W+M/D/AII0uXVdfvkt0VGe3sYp bc6nqTJIkbw6XZzPGZnUyJvCkBAdzsqZYfmx408UT+NfE+reJrm0gsJNUlgZbS3eSSO3gtLSOxtY 2llOXfy4k8x8KGbcVRFIQcrX2dof7UekyQBPEvhrUrW5jtoFM+hz2t/Dd3QQC6k+yX7WxgjLZeNP OmIHyszY3HvdO/aE+GF7befc6rf6PLuKfYtR0fUJLoqORJv0mO6h2k9jLn1FaH/C9/hPjd/wlnf7 v9heJd2M4+99i/r+Ga/OSnKrSMqIrMzEKqqpLMxOAFA6k132k/Cv4i6zKYbLwdriHyBcCXUbN9Ht XiLKAY7zV/IhckOpCK5YrlgCASPpPwh+zPpVra3UnjfUW1K+ubaSCC00WWe1s9LkcyJ9sS8mUPcS hTE8QkhSNGDq8c4II8G+Knwr1L4c6mrRtNqHhrUHYaVqzRgPFJgudL1PYNqXKAMVYYSZB5iBSssU XpnwV+Nh0g2ng/xjeD+yD5dtomuXL/8AIIPCQabqUsh/48+0UzH9xwrn7PtNv9pcEZHTseowcEcg nGM+/XIoooooooooooooooooooooorxzx/8ABLwl43kmv4o/+Ee11/NZtT0u3txDe3E07XEtxq9g Ni3EjPI7NMGjlckb5CqqB8l+KPgb8Q/DRRk0hvENrI8caXXhpbjVGWWUyFYptPWNbpcLHuaQQGIF lXzCxC1yfhX4feLfGN8lnouj3bxi7Nld6lcQzW+ladNHtNyL+/ZdqNErB3hXdKRgJG7EA/c/w3+D vh34fwxXjLHrPib98ZNcnh2G2WZPLNvpdqzSLAoTcjSAmR90mX8thEnrlFYniLw3oXizTW0jxDpk Oqaa08Vx9nmaaFo57cny54Lm1dJYpArMheN1YqzITtZgfkjWfCnjX4AalL4p8JXn9ueFLx2ttRgu 4JHSCIyEWEPiC2t2UEqWxb30JQeZuRliWURy9Jf6D4B+P2nNrXh26g8N+P4NP83UNNkwBJMknlqN XjRFNzEG2pHqFspdUkQSoWVLdPlPxH4Z1zwlqcmkeIdOm02/SOOYRSNFLHNBMCY57a4gZo5UJBUv G5AYMhw6sBg19gfsv6lHb6b47ju5bW0sdOk0bU5ru4aK3WCOW3uxeS3V1KVVYo0tw252wnzHua8I +KHxBufiH4kn1IG7t9FtB9m0LTLqWN/sdqFVZ52jhAQTXLr50vLMuUi8x1iRq82or9Qvhxon/CO+ AvCuk/Z7qzmi0Wzub21vA6XNtqWoL/aWqQyxyKrIyXE0i7GGUGFOSK7aiuR8J+CdC8GHXDolusI1 7WbjWLnMNhGYPtAHlaZZmyii22dud5trdtwj3uAx3EnrqK/Nj4zaPDovxL8V29utwIbq9i1ZGuSr F5das49UvDEyIgMYuJZUjAHyhQpZiCT5dU9vcXFncQXdpPNa3drNFcW1zbyvDcW9xC4lhngmiIZH RgGVlIIIBBzX354f+IqeM/g/4l1ZZ4W8RaL4T1uHXLbMbSLqFto07Rag8EUcarFd7DOoRAinfErM Y2Nfn5RX014I+BtvZ6dP4v8AivctoGgWltbXkWlm7W2upkeRJQNZdAzwrIpEK2kRW5aR9uYZECSa viP4h+I/ihfyfDX4W6dHY+GDHBp8moxwz2Dvo9on2adrh0wtlpZTYggEQmkRVjxmZrU+3fDn4P8A hv4fRx3YC614kDT7tfubcRPBHOhhMGm2m+RbdfLLI7hmkfc4aTy2WNPW6KOvGOuAVPTB65+o+voa +ffGn7O3hPxJdC+0O5bwhdyPGLmKysYbvR5YkVg7w6SHt/KlbKDMUyx4U/uizs44XRv2Wn8yOXxD 4rHlJNIJbPRtPPmTW4TELx6lfPiNyeWU2jjAwGOcr7p4V+EvgPwcsT6dodveX8b28g1fWFj1PUhN bM7Q3NvLOvl27jecm0jiDELu3FFI9Ioooooooooooooooooooooorw34t/GW1+H6JpGjx2uqeKbg RytBcmR7HSbRiHSfUFgdHMsq/wCpgV1IB81yF2LL8I319rPinWZby8lvNY13WLxASEae7vbudhDb wQW8I/3YoYYlAUBURQoAr6u8P/sz2dx4UK+I9TudP8W3rw3Uctn5V1ZaLGImX+zJoNwW6Lbt9w6S Lh1VYn2LI8/jPiH4GfEjw95zjRDrdpEIv9L8OynU/MaQgbI9P2peNtON7fZto652jNeZ6nousaLK kGs6VqWkTuodINTsLqwldCoYOsd2qEjBByB3HrWXRXXaT4C8a64LJ9K8K+ILu31GRI7S9TS7uPTZ DJJ5XmNqkyrbpGCfmkeUIo5ZgATXv3gX9mvUp57XUfHdzDY2kcqSv4dsZRc315HG8qSW9/qVs4it 1JWJ827zM8bsu+CQAjE+K3wHvvDI1HxJ4TDX/hqAG7utN3STapoludzXEg3ZM9pDgEy7jJGh3SBk jknrivhX8VtT+HWoeTIJdQ8MX0yNqmlhxvhkOEOpaUJCqrcKuN6khJlARypEckf6F6Pq+m67ptpr Gj3kN/pl9CJ7S7gJZJU3+WwKsAyOjhlkjcBkcMrhWUgaNFFFFFFFFFFFFFFFFFFFFFefeNPhh4P8 dxN/bWnCDUsIE1rTfLtNXQRlcI1yUdZl2jYEnRwoJKhT8w+R/Fv7O/jXQfOudEaDxVp0SPIWsVFn qqxxW4llMmkzO28lgyxpazTO+AdgZtteS2Xg/wAU6hrDeHrTw7rMmtoIXn0x9PuYLq0hneNI7q+j nVPIhzLFunm2RqHUlgCDX1/8MPgBpugLa6540jttX1p4HI0KaG3vNH0p7hShW5EnmR3c6IcbiPKR yxQSMkU4+lKKguLa3vLee0u4ILq1uYZLe6trmJJoLiGVCk0E8MoKOjKSGUgggkV8reMfgrrnhC+k 8ZfCO/vLGSwt/tEugxXFxPqBWGVZJItLaQSC7idQHksrosW2EKZmdIQad4l8C/HvTpNB8UWVl4Y8 dQ2trHpWrRvCZLuWIbcaXcXGx5IzPJK0mkyOxKPujkeRXmi+fPiB8NPEfw+1CWLUreS70aS5MGme IYIWWw1BXVpYEkAZ/IuCqsXtpG3ZVyhkjAkbzqvev2cdVXTviRFZmJpG17RNV0lHVgvkND5eumVs 9QVsmTH+1XQ/tC/Ee51TWZvA+kXpXQ9J8ka2IHj2alrUbee1tLPBI/mQ2p8tfJZUK3AferGKJl+Z KK+8P2a9COn+BrvWJbWOOfxBrFzLDdLIHludL0tBp9skqqTs8u5F6FDKD827oVr6Ioril8CaMPHk 3j8ojapJokGkRw/ZbYRxTpI63GrtcNlzcPb+VZoy7NkSupLiTEfa0V8XftSaUsWueFNb893bUNJv tKNuUASJdHvFvVmWXJyZDfsCmwBdgOSWIHyxRX3F+zt8Q31zSZvBeqMraj4etFn0u4d7ya4vtENw UkineXcimyZ4YUAkXMTxqkf7p3PyZ8QP+R98b5x/yN3iTowI/wCQzMeGBIIrkK9u+GXwV13x4YNU 1AyaL4XFxGHu5UZL/VIdpkkGhwSIVZfuobiTEakkqJmjeMeoeIvibo3he1tfh/8AAnT0uL6e7uTc 6jptlcaqRch2WWPThdiV7+4cRgtdP5kSwKqxGQEGDrPhz8B7LTmj8S+P9viLxLeC4ubrTL8xalpd pc3p3SPftNv+3XQyxkldjEHdtokZI56+jqKK8k8c/BfwX42+0Xj2h0PXJt7f2zpKJCZpysrK+pWJ /c3G6WQSSvhJnCqnnoAK8ZT9la4M9wsnjaFbZBELaVPD0j3EpZczie3a9VY9p4UrK+4ckL0r17w3 8B/hz4ddJ30uTxBdRyyyRzeI5Uv4lSeD7OYDpsSRWkiKNzoZbd2DncGyqbfYUSNFWONAiIAqIigK igAKqqBgYwMAYA6U6iiiiiiiiiiiiiiiiiiiiiuG+IHxA0X4eaK2qao3n3c/mRaPo8Uird6pdqoY ohYHy4Y8qbi4KkICOHkeOOT85/Fni7XPGusT61r1159xLlLeCMMlnp9qGLRWNhAxPlxJk9yzHLOz uzMfdvhL8CF8SafJ4g8ZreWWl31pNHoenwP9mv7n7RAUi1yV2DeXFGWElrG6nzmAkdTBtWfC8Vfs 6+N9Gmd9BFt4q04I8gmtpLbT9RhWKFXdbjTb2XlixdYltppmYLkhGYJXjuqeF/E2iQpc614d1zSL eZ/Kin1TSL/T4ZZQu7yopbuNFLAclQc4rBor73/4aM8B/wDCS/2V/pf9g/ZN3/CVfZrnyPt23zPs /wDZHlfavJ2/u/P27vN48ryv31eu2XjLwhqMxttO8VeG76fYz+RY63pd1LsX70nlQyM2Bnrjjviu kwAT/P3HTJGefpRWbrGj6Zr2mXmkavZw3+m38LQXVrOpKyKTuVlZcMkiMA8ciFWRlV0ZWUEfnl8U /hXqnw51ESIZr/wzfzMNJ1ZlUvGxBcaZqflgKlyigkMAEmUF4wCJI4uy+Evxxv8AwvLaaB4rupr/ AMKrDHZ2dyYhNe6AFc+U6tGPNmtgG2tEd7xoF8nhPKf7ot7iC7ggu7SeG5tbmFLi2ubd45oLiCaP zIpoZY8q6OpDKykggggkGpaKKKKxPEviLTvCmhal4i1dphYaVbrNN9niMs0rSyrbW1vBGCAXkleO Jd7KgZgWZVyw+Pb/APah8WyXcr6X4f8ADtjYkp5FvqA1PU7uMiJRN5t7bT2iPufcy7YFwCFJOCze h+Ef2ltB1S4gsvFelS+HpXSCP+1bWd9Q0t7nyW+0y3EOxZrWNnVREq/aMB8SOqoXP0rb3EF1BBdW k8N1bXMUdzbXNvIk8E8EqCWGeGaIlWRlIZHU4IIOSDUtFFFFFFFFFFFFFFFcV4k+I3gfwlMbbxB4 k0+yvFlijlsY/O1C/tzNCtzE91p+lpNNEjRFXV5IwCCuDyM+Q3X7T/gpIXa00TxRPcAoI4riDSrW BxuG8vcRXczLgcriI56cdais/wBqDwg6SG/8P+JLWQMPKSzGmXyOuPmMkk1xblTnsFb6iuv0746/ CzxBaJa32qHTv7SZ7CbStf0q4EZinb7Pt1CeFLixWFwx3GSfaFz5m0Zrwrx14T8M+HdVfxx8KviD 4VsrzTjJqZ0K38TaKLqCVSTcDQCJCssbxsytp8qneoeNPMWRYB0vhj4neEPinpcXgv4pWdhZ6j9j dbTxJLJbWVtcXkZMhube6ZU/s67ZEjOFYwTsrx4USJbt5d8TfgprvgVrnVdP36z4Va5lEN5EHl1D S7cqJIV12KONUUZLRi5izGxQMwhaRIq830TxXq+g6V4l0fT7iWG08U6fb6fqKxStCxS3vFnDh0wT uhNxbOhO1o55AwPFczRRX68dh16YB9e9FFFFFfCf7Tp/4r7SuT/yKOnj04/ti/4FfOdFdJonijVt A0/xJpmn3M0Nt4n0pNKvljnkiHlLeR3Bk2xkBi0QntiG48qeQfxYqXwn4P1/xrqsGk6BYyXMjyxr c3jxyDTtMhkzm71O7jV/KjVVYjguxG2NXkKqfqiy8P8Aw9+AelQ65r89v4i8fmzVrWxSaFphcXLu EOj2Mi7re2HltHJqMyF8I+zaZBbN5Pea9rfxt1y6Gv8AjDQPBXheyuYbi307V9ZtbW0s0YPBbGys ZngbULtYzJ5lw+xV3MA0KOkVfS+k+MPg18MtE07RNN8UaMtnJ5zmXTZW8Q3l5dRiNLnUNYl0GOcp LJlcGVUUqNkSiOMKvN3H7TngOMTi30rxTcSIkotz9i0qGCaVQfJ3SPeb0RjjLmIkDnYTxWbaftRe GHlYX3hrXraEI5V7SawvZTLkbUMU0luAp5ywfj+6c8d54f8Ajv8ADfXzHE2ry6DdSyzJHbeIbb+z xthh83zpdRhaWyRGGVQSXKsSNu3LIG9dgnhureG6tZobm2uYYri2uYJEmt7iCZPOgmgmjyHR0IZW UkEYIOKlooooooooooooooorzjxt8VfB3gICLWL5rrU2xjRNKEN5qiriNxJcxF40gUrIrqbiRDIu TGH2mvny7/an1N5bc2Pg+xtoUINzHd6vcXksozk+RLDBbiM4wMuknrivefhn8VdG+JNpcLDD/ZOu WWZL3RJrlbmQWhkEcN/ZXASPzoTlVkIjUxudrrteN5PUaKKKKK8E+MXxjt/A8EmgaA8N14uuoVLv hZYPD8E8YeO7u0bKvcup3W9u3ABEso8vy45/g/8A0/V7/wD5fNT1XU7z/pve3+oX97P/AMCklmlk b3ZmPcmvvH4OfBy38D28ev6/HDc+LrmFlVVaOe38PW88ZWS0tJFJVrllO24uFyoUmKImMu83vVFY mp+JfDmiusWs+IND0mRghSPU9UsLB2DLvQql1IpIxyp9K8m8YfH7wT4Zu7Kz06RfFM0l5Guqvos8 b22nWDQrK1zBfspgupiHUJBDLt3LIsskLKqt32n/ABI+H+pw281n4x8N4u9ohguNWtLC9ZnYqscm n3zRzoxPAR4wc49RnsYpYZ4454JI5oZkV4pYpFkjkjdd6PG6ZDKeoIqWjgjB6dx1GDkHgg4xn364 NfFfxq+Cn9jfa/F/g60P9j/Pc65otugP9j875tR06NB/x595YR/qPvr+4yLfzT4WfFTVPhzqJicS 3/hm/nR9W0gMu9H2iM6lphcgJcKoAZSQkyqEkIKxyRff/hfxPo3jHRbTXtDuftFldKQyuojurO5Q fv7K+hydk0ZOGAJBGGUsjK56CiiiikZhGju7BI0Uu7sQFVEBZmZiQBgZyeOhzxXyB4s/advY9Rkt /Bmj6bNp1tPNGNU1xb2Z9UjUIIri20+2e2e2XcJMCWR2dWRmSFgyU7w5+1FLujh8W+G4irSymXUf D07RmKHyswRx6RqLPvbePnf7aowQQhK4f6o0TXdG8SadDqmh6jaanYTqhS4tJlk8t5Iln8i4TO+K ZVdfMhlVXQnDqGzWtRRRRRRRRRRRRRRRXPeIvFnhrwnbLd+ItasNJjdZnhS5l/0m5WEqJvsVjGGm nK703LDGxXIJHOa8fv8A9pT4eWd1LbW8PiLVYYwCl9Y6Zax2k5aMP+6XVLi2nG1vkYvCvIO3cME4 tn+1D4VkdhqHh3xBaRqv7t7JtOv3J9Gjnmtgvb5gx+ldHpf7Rnw21GSVLuXWtCWOMSJLqmlNNHMx YL5UQ0R7xgw6kuirgdSeK4D4keDfhd44J8SeFvHngzQ/EGoi1u54b/X9NsdK1ATs0k9zqFqM3Nre MHDysyZLIRLCsjvKMLwR8blt1u/B/wAV4rbxFpCPBZR6qbfTtfiR7GdINurCBpIdQtxsE63cXnSs 67v3/mB46/xA+AUsNv8A8JJ8Nph4h0W5We9OlwXUF3cWtn5X2mOXR71X/wBOhOGjSNS0/EYU3DOz L4R4R8T33gzxDp3iTToLW4vdNN0YIL9J3tHN1ZS2EgmS3eNyAsrEbXBzXOO7OxZiWZiWZmJLMxOS zE9Se5ptFfo18Bh/xajwp6k65/6kl4BXr1FFFFfOf7TqIfAOkSlF8xPGGnxh+6pLouoM6A+hKLn/ AHRXwnRXR+E/El94Q8RaR4k08I1zpdz5vlOIitxbSxtbXtoxlRwomhkki3hSy7ty4ZQRmWdjqet3 y2mn2l9q+p3bSyJbWcE99fXTpG1xO6wwhpHIVXkc4PALHgE19W+F/g94R+H+lx+Lvi7f2DHNl9n0 eQTz6fY30k3npBcR2O99QnAXD28cbwBBMSJ48OvH+L/itr3xZ1SLwvo+o6f4K8NzPdmafW9aj0qP UIRGyq+v6gDtEbJwtlCHBdzuM5VGT17wHH8IPhJpV5ff8J14f1rVroiC+1m3ubW8v2tHnDQWNho2 lSXc0cAIR5gm/dIN8jbUjWO9qH7SXw6s7t7e3j8RatAqxt9u07S7eK2k3oHZETVbi2nyhO1t0KjI +ViuDWD/AMNReF/tnl/8I5r32Dzcfat+nfbPJ/56fYvM2bv9j7Rj/arptL/aM+G2oyypdza1oSxo Hjm1XSTMlwxfb5cQ0SS8cMB8x8xVX0JPFez6ZrGkazA91o2qadq9rHM1vJdaXfWuo26TqqsYWmtH dAwVlJXPAI4wa0KKKKKKKKKKKKKKKK5fxb4z8O+CdOk1LxBqMNqPKlks7NXjfUdSaIqjQabZsweV gzoGI+VNwaRkQFq+bdX/AGpVEk0eg+Ei0Sun2e81bUljkki2fvPP02yjYKxPClbpgOpznA7n4cfH 3S/GerxaBq2ljw9qV1FEumzC/N5YanfBT9otMvFGbd3xut0YyB+Y9/mbBL9A0UUUUVwnxB+IOifD 7Rzqeqsbi8uBNFpOjwOiXeqXSID5asQRHAhZDPcEMIwQAHkZI5Pzn8V+K9a8Z61da7rt19ou7j93 FFHuS0sbRGLw6fp8LlvLhj3HauSxYs7s0jMzfQ3wU+Cn9pfY/GPjGzP9mZS50PQ7lP8AkJdGh1PU 4WH/AB69GggYfv8AhmHk4E/2bRWZqWt6PoqRy6zq2maTDKzrFLqV/a2ETmPBkEcl06BioZcgdMjP WvNPGPxr8C+FbAXFrqlj4m1CdZhZ6doF/Y32ZUj3K1/eQNJHbxFyil2y/JKRSbXAof8AC/8A4cf8 I/8A279svfO877N/wj/2WP8At/zs/wDPv5vk+Xs/eed9o8vHybvN/dV8Mf8ACPRf8JL/AMI5/wAJ H4b2fa/sX/CRfa73/hGvN2Z8z+0fs2/yfM/def5Pl5+fd5P7yu08W/Bjx54Rge9u9Ni1XTYYhLPq egSSahbW6CJ55WuYHSO4jjjRC0k7QCJeMvk1weh+JfEHhm5F5oGsahpM5kgkkNlcyRRXP2Z/MhS8 twfLnQHOY5lZCCQVIJFfV3w3/aKW/uLPQ/HkVtZyzMttF4ntyLayaTy444f7asyNsRkcSNJdRMsS llBhijV5R9XVn6vpGma9pl3o2s2kN9pt9C0N1azKSkiE7lZWXDI6MA8ciEOjgMpVlBH54/FT4V6l 8OdSEkZmv/DN/My6TqzKC8bkGT+zNT8sBVuFUEqwASZAXQAiWKLoPg/8Y7nwPMmg640t54SuphtJ Z3n8PTTTAzXtoih2e3OWea2UZ3EyRfP5iTfeGl6tp2t6fa6tpN3BqGnX0Xn2l3btvilTJRs5GQwY FXRgGRgQwDAgXqKKK+cP2npCPA2jRiKRlfxXaM04aMRRNHo96FhdSd5Z9xZMAgBGyQSufhauhj8L 67N4bm8WwWDz+H7XUBpV5qELxOLO/aNJFhuoA3mohWSLExTyt0iR7/MYJXvP7PPxFudM1qLwPq17 nRNWE40UXDRBNO1onz1tobieRNkN2BIghRXL3LRiNVMsrN9vUUUUUUUUUUUUUVh+IvEuheFNMfV/ EOow6bp6SRw+dIskryzzHEUFtb2yvJI5wW2xoxChmOFViPiHx78f/FfiWa7sfDs83hnQDK6QG0/d a9eW6SRSQS32pRszQPujLeXZugCu8Ujzr8x8Boor07SPg38S9ZDNb+EtStI0nEEj6x5GiMh4JkFv qzQzOgB5aONhnI6givTLD9l7xfLdxR6jr/h21syxEs+nnU9Ru0A6GGzuLe0VvX5pkx3q0f2d9B80 wj4r6P5ofyhGdJshN5m7GwxjVCd2eMDJzxX0V8PPBfiXwRbtpeo+NW8T6PFBHBp9jd6O9pd6S0AV IUtNQa7nb7P5fyfZ5EKrtXyzGAwfyr4mfs82GqrJrHgKK00nUFjuZbrQGd4tO1OUu1yradJIxS0l OfKWHCW+NgHkBWZ/jO/06/0q7msNTsrvTr63KiezvraW1uoS8YmTzYJwGG5WVhkDIII4NUqK/VTw dqs+u+EvDOs3U8V1d6noOk3t9PD5PlPfz2CPf/Lb4VSJjIpjUDYwK4GMV0lFFFFfnV8edYOrfEzX VS7W8tdJTT9HsyjKyWq2tkkt/ZgqOsd5Jchwc4YsO1eOUV7p8Nvgdr/jRodT1hbnw94bLWsouJ4G i1HV7aaIXKNo1vOoBjkjK7buQGP5w0azbXVftODwlB4e8OzaD4COneEvNeeSO7l02bXDDLcKRLeM lzcxvNcKNnlyXMsiqqKjI6KEHzlrn7Piy3z33ib4tRSaleqjvda3pqm9ukgQW0bGa+1Teyxqqxry QoUKOBisu7/Ziv5rCC88OeNdI1jz3dQ93YTWFg6ITGxgvrGa+3sGUqy+WMFTzniuK1f9nn4l6Y0Y tbHTNdRoXlkl0nVLdRAVYjypItWFpIzkDcBEjgjjO75a8i1TRtX0OeO11rStS0i5lhW4ittUsbqw nkgaRohOkN2qMULI6hgMbgRng1l0V2/g/wCIXizwLceb4e1SWG1eUSXWlXAN1pF4S8bS+dYynCvI sSRNPCUmCZVZFzX3F8NPjDoHxAihsJmi0jxT5cxm0aR2aO6W3QSPc6XcsFWRSmXMJ/eptfKsiea3 r9FFFFFFFFFFFFFeTfGH4hr4A8MNLZS7fEOseZZ6CphiuEheMqb3UpUlYLtt43BTh8ytGrxtGXI+ AtH0TxJ411mS00q1vNc1m9a4v7p2lEkrlpPMub6/vrtgiBncb5ppAC7AE7mAPO17N8Abq4t/il4f iguHhivYNatbtFdkS5tk0W4vVgmC8MvnQxSAHjcqntX6JUUUUV85fFv4423hU3fhrwsyXfiVF8m8 1ArFPYaI7hlkjRSxEt5FgHy2Qxxk4csytFXxIialrepBVF5qur6reE8mW7v7+/u5cszMd0kkskjE sxJLE5OSa+7/AIPfB238DwR69r0cN34tuoWVVBWW38P28ybZLSzdcq9wy5W4uASNp8qL92Xeb3mv Evil8adK+H7f2Pp9tHrXiaWB3e0M3lWejrLblrO41SRAWdmdkdbVCjvGCzSRBojJ8U+JfiJ4z8Xh k1/xBf3lsyoh0+J0sdMYRTGeJpNNsRHA7qx4ldGfhQWIVcSeE/hx4y8anfoOi3E9mJBHJqdwUstM jO8JIRd3JVZDHnc8cO+QDkIap+MfCM/gvVBpF3rWgavepG7XQ0C9nvo7CaO4e3ezvnmhh8udWQ7o iNyjG4DIrvL74EeNodIj1vRZ/D3jDTZEupVm8Kat/aGYbQMJZIRdxW/nksrRrFbeZIXUrs3YFeVQ XGseHdSaS2n1PQtZ06W6tXeGS60zU7Gfa1peW7NGUlifBeKRTg4yp7ivoLwB+0Trujy22neNQ+v6 MsZiGpxRR/2/aBII4rUPIWjjukXY3mGYeezO0hmcqIz9p6Vquna7p1pq+kXcOoabqEKz2l3Ax2Om SrAqw3KytlZI2AdXBRwGBAvkfTp7nOTzx06V8WfGv4KDRhd+MfB1p/xJvmuNb0S3XJ0cnLy6jp0S D/jz6maED9xyyj7PkQeLeAPiDrfw91ldS0tzPZT7ItW0eaRks9UtVbIV8BvLmTJMFwqlkJIIeN5I 3/Rrwp4q0bxnoltr+hXBns52McscoCXdjeRoHnsL6IMdk0e5dwDFSpDqzRsrN0VFFFed/Fq8u7L4 b+Mp7G1kvJn0WezeFEldks9QddPv7kiLnbBBJLOxxtAQlsKDj8y66zw54K8SeLbbVrjw7px1M6JD Fc39tBNbrei3ljmkWS1tZ3V5z+5ZfLgDOzMiqrFsVu/C74hXPw88SQ6iRdXOi3ii213TLeVEN3bY YQ3MaSgoZrZ28yLO0sN8W9Fldq/Sq3uLe7t4bq1miubW6hiuLa5gkSWGeCdRJFPBNGSrI67WVgSG Ugg4NS0UUUUUUUUUUUVFcXEFpBPd3c8Nta20L3Fzc3DxwwW8EMfmSzTSyYVERQWZmIAAJJAFfHfx G/aNubwz6T4AVrS0KTQ3HiK7tyt/MwnwsmjW0jYijaNf9bPH5pEnyxwvGGb5Zu7u7v7ia8v7q5vb u5cyXF1dzSXNzcSN96SaeZi7t7sTVaiu48PfDfxz4rRZtD8Nald2zwPcxX06R6bp08Ucwt3FtqWp tDbyNvOPLjkLnDELhHI9Qsv2Z/H1xBby3N94Y09pkR5bae/v5bu1Z+DFL9ktZIWcd/LmZfRq6S7/ AGa9KsHMN78T9Ps51EXmxXeiW1s8ZmUtFlZNTBw2GKkgZAJxxXqfw4+Fev8AgWW2udF+I8Wo+HNQ ngvrvSH8ORyadq0Ji8triyulv5DDI0bKVntzhisfmLLGgStT4l/Bjw947hu9Rski0fxWYl+z6pFu S0vpIslItZto8h1dSUNwi+cvyHMqRiI/CXizwlrngvWbnRNdtfIuYWJhuIvMey1C1LERX2n3DhfM icdCQGU5SRUkVlXmaK/QP9nPVG1D4bW9oYFiGh6zqulJIpd/tQmdNbMrgjCkG8Me0Z4UN1JA91oo oor48/am1eN7vwjoUdxMJra11PVry1HmCAxXksVnptwf4GcGC7Ud1BPTdz8lUV6R8Pvhh4k+Id2g 06A2miwXcdtqmv3AX7JYgoZpFghZka5mCYxDEeC0fmNEjhx92eCvhpoHgHS5Lfw/DA2uTWs0MviL UrUXl3PNLiQCZImiItldYz9lhkjBCjcxkJkPlHjn4K6t4mvn1zxd8VYY4ZbqUWMFzof2TR9O+0KP 9C0iC51QpEuyJQQGLvs3yM7hnriov2arbUbe6bQviNpWr3No0SzRRaVGYIRL8wN1c2d9cNGSoYqp iOcdQORy+o/s2/EWytDcWr+HtZk3oq2WnanPFcsjAlpg+rwWsO1cYIM27ngHmvJdf8G+KvCzOPEH h/VNLiS5+yC7uLSUafNcbWcRW2pRhreYlVZl8qRsgEjIBrmaK2tC8Q634Z1CPVNA1O80q+jCDz7S XYJoUnS5+zXcJzHNCzxozwTK0b4AZWHFfZfwm+PEPii4tPDXi4W+n65LHHDYaurRwWOt3a/J9nmg IVLe5kAUxqp8uaTciCNjFC/0nRRRRRRRRRRRRRXP+K/Edj4R8O6t4k1HcbXS7UzeUgYvcTzSLbWV qpRW2mWd44gzDam7cxCgkfmj4j8R+IvH/iF9T1NptS1bUpobOysbOGR44Y2lKWWk6TYx7mCBmxHG u5nclnLyOzNna/oGreGNWu9D1y0+w6pY+R9qtfPtrnyvtNsl3D++tHkjOY5Eb5XOM4PPSpp1/d6V f2GqWEghvdNvLa/spjFFMIruznW5t5DFOrI+11B2upBxggjiv1qHbgg+ncGiiiivKvil8U9K+HGm hF8rUPEt/CzaTpO75UQ5jGp6kYyGS3RgQACHmcFIyAskkX57a94h1nxPqEuq69qN1qd/LlfOuXLL DEZXmFtaxDCRQqzuUijUIuTgDJr6c+EXwGlea08T+O7RFtkVLjTvDFzG/nTTbjsm163lUBUUAMtq clyR5wVVaOT7CrhfiB8QNF+HminVNTb7Rd3Jkh0jSIpUW71S6RAzIhYN5cMZZTPcFSsalQAzvGj/ AAt4o+M3xA8U3LSSa5c6LaAsItN8PzXGlWscckQilSWWB/PmDY3ETzOAWbYFBwON8OeEvEni+7ay 8OaPd6rNHt854EWO1td8byRm9vpykEAcRv5fmyLvI2rlsCum8Z/DLWfAdhYXWu6r4bF9f/ZGPh+z 1SS4120juYZJTPdWfkqhijeJ4XmilePzMBGYHNY//CHn/hE/+Et/4Sbwht/6Fv8Atwf8JX/yEv7N x/Y/l5/6eMeZnyf3ntXHV7D8Mfi9rfgG9t7W6mu9W8KMWiutFebzDZRyStM93onmkLFIru8jxArF NuYPhyksfrnxc+Gui+LNFm+KfgG4tJ0ntJtY1y3tnWO11O1RWmvtXgDY8q8hKub23cBnKuWC3Kuk 3yFX3v8As+ePZvE/hubw9qciPqnhWKytbWRY4IftOhGH7Pp2QjZkkgMTRSv5a/IYSxeVnY/QNZ+r 6RpmvaZd6NrNpDfabfQtDdWsykpIhO5WVlwyOjAPHIhDo4DKVZQR+fvxP+D2t+Arm61CziudV8JC RGt9XVFeWwS4m8qG01hIsbHVisYuAoikLJjY7+UtL4WfFXVPh1qPlv5uoeGr6YNqukBvmjY4Q6lp fmEKlwqgBlJCTKAjlSI5Iv0K0TXtG8S6fHqmganaatp8pVVuLSXeEdolmMFzEwEkMyoyl4ZUSRMg MoJrVoornfFfhTRfGmiXOha7bLPaTkPHMhVLuxu0UiG/sLghvLmj3Ng7SGBKOrRu6N8v3H7LNz9r C2njK3axZgS9xo8i3USl33KIo7kpIVHl/NvQMS3yrtG76P8ABngbR/B/hWDwlDHFqVo0dwNUlvLO 1I1me+yL6S+twpR0dSIVjk3kQqkbM+0sfzt8YaHd+A/G+r6Raz3VpPoerLPpV2t0n2+K0YrqOiXo urPaFn8h4JSUClX7KRgfptpeo2usaXp2r2Rkaz1Sxs9RtGlTypDa31ut1AZI8ttO1xldx5q/RRRR RRRRRRRQT9OnuMYPPPTpX5ufFz4gS+PfFNzcW8rHw/pTzaf4fgR5/JltElKvqrRTpGUlu8CVg0Ss ieXG24x7j5VRXpPhPwNY6ha2viPxlr1n4S8Hm7EX2m4Mz63r0UEohv18L6XBFNJcCF2jhnuBG0cR fdiUxSxr3dt8XvCngqGO1+GXgSzguIzGJfEvi3be61do9usV5HLFYuHjEjxxyYivBCDuxbru44TV fi78SdYMBvPGOsQfZvMMQ0mWLQsmTaT540RLfzcbVK+bu287cbmrzqSSSV3kld5JJGZ5Hdi7u7HL Oztkkk8kmo6t2N/faZdQ32m3l1p97bvvt7yxuJbS6gcgqWhuYGV0OCRlWHFew+FPj14+8OS20d9q B8TaVFlJLHWiJbt43uRPK8WtAG5E23ckbzvKiBv9UwVQPfyPhv8AtC6SCCdI8ZWGlksAD/a2jBp9 oVtwjj1GyWbB4OVWTH+jSzEV8i+MvAviTwHqKaf4hsfIW4+0NYX0LrPYalDby+U81pcJ9VZonCyo roXRd6546vvj9m7XRqXgBtJdrQTeHNVvbNIIXP2r7DqDf2tb3d5GzkjfPNcxxsFVWWLABZXJ+gKK KKrXt7a6dZXWoXsy21nY21xeXdxIW8uC1tojPPM4VScIqljgZ44r8odW1K41jVdT1i88v7XquoXm pXQhUpF9pvrhrqby0OcLuc4BJwOM1Vggnu54LS0gmubq5mjt7a2t43mnnnmcRxQQRRgs7uxCqqjJ OAASa+vfBHwS0Hwbpd34v+LD2DrYQxXS6XLM8+maSI50dZNQa0LLezu+2BLRBLC+4oFneRAmN44/ aU1K4kn0/wACWkenWqO8Y17UIUub+5RGjaOax02YGGBciVD9oWZnjZW2wSKa+dtd8V+JfErmTX9e 1XVsXE1ykN7ezy2lvPcf61rOyJ8mAHgBYkVQAAAAAK52iup0jxt4v8Ppaw6N4m13Tra0n+0QWNvq d2umrL5vmsX00sbd1dgDIjxsrchgQSK9S0z9oDxM8B07xno2geO9Ikmaa4ttV06ztbhwkY+zQxvB E1qFilUS5ksnc5Ybx8pSpf8Ahf4d+OiJPhrqMnhzXncqPBXiu68iPUdsEMFtD4a1eVpUe4nuG2R2 1xdM8jszDyIowG8XuLee0nntLuCa1u7WaS2uba5jeCe3ngcxTQTwygMjowKujAEEEEAiq9WrO8ut Pure+sbia0vbSZLi1urd2imgmibfHLFImCpUjIIr9MPhl44j+IHhOz11o4LbUFlmsNXs7bz2gtdS tsM6Qtc/NsliaKdBvfYJBG0jMrE99RRRRRRRRRRRRXwL+0drsup/EJ9J/wBIS28OaZY2SRNcGS3k ub+EavcXsFvgCNnjnhhfqzeUpJwFVfpb4F+Erfwz4B0y6MUH9p+JYY9dv7pAjvJb3ab9JtvPCK5j jtirGJiQkrzFT81eOeLP2ZdUl1q6n8G6lpFvodw3nW9jrNzqUd1pzyEtJZRzQQXPnQpx5UsjiTaQ r72XzH9Y+F3wV0z4fzf2zf3a614kkg8pLhbYRWOkpPCq3UWmpJudpCfMQ3T7C0R2iOMNIH9vooor 5Z+NHxuTS0ufCXgu+EmqOrw61r9pKSNKDfJJp+mTpwbojIlnUnyM7UPn5MHyBpGkalr+pWmj6PZz 6hqd/MIbW1gCl5X272ZmchURVBeSRyERAWYhQSP0H+GHwi0X4f2UF3dJa6r4rkjMl3rDRF0smkiM cllo3nDdFEFZkaXask2WL7UKxR+vVxnxB8YW3gfwnq/iCUxG5ggMGlW0pRlvdXuf3enweS0sTSIH /ezrE4cQpK65K4r8xLy7udQu7u/vZnuby9uZ7y7uJTulnubmQzTyyHjLMxLN9a9w+C/wj/4T26bX NZJTwrpt4bWaGGbZd6xqEaJcNpyeUfMigVHRp5htYhgkR3F3h6v4s/Gwny/CHw4vDpWkaZ5Nvc65 o7fYTKbH5INN8PTWbDyrSIKoM0RUyEBI8QAtcfLVdh4O8deJPAl+9/4evvs/n+Qt9ZTRrcWGowwS iVYLy2k/4EoljKyqrOI5E3MT9aanpXhH9ofwmNZ0b7Po/jTS41ilEu37RZ3TJuXS9YeJQ09lPtY2 t0q5TBZFDC4t2+JLq1uLG6uLK8hltruznltrq2nQxzQXFvIYZoZY25DKwIYHoRivqL9mvx1cQanc eA9QuZpbPUIJ77w/G7SSrZ31or3eo2UCLGxWOeHzLg75FjV4m2gyTsT9m0EfTp7nOTzx06V8YfGf 4ItpjXfi7wXZ7tLJluda0K3jXOlHmSXUNMhX/l14Jkt1GYDyg8glYPAvCPjPxD4I1JNT0DUJLZjJ E13ZOzvp2pxQ7tsGo2gIEiYdwrcOm4tGyPhh+iPw/wDiBonxD0RdU0x1t7y32Q6tpEsqPeaXdspI EmMGSGQBjBOFCuoYYSRZI4+7ooqG4ggu4JrW7t4bq1uYpILm2uoY57e4gmQxzQT28oZXjdSVdGGC CRXyn4h/Zftp7y8uvDXiRbG1mnElrpGo2M1wlnC4LSRDVUm8x1RsiLfAW24DuzAs3rPwu+E1h8NU 1GZNRfWtV1NYIp797KGzSC0t2Z0trSENI6BmbMxachysZ2rtFfLf7RPhu20Px59vsrZ7e38R6bFq swWOGO1OqrO9pqIt1hRfmcJFcTFssZJWYn5sD6n+COrS6x8MvDElzcx3NzZQXWlSbI44jBFpd9JZ 6dbOkQQFktEgycZYYZmLsxPq1FFFFFFFFFFFFfFv7R/j28uNXXwHp91JDpmnwWt1r0UW6M32o3Ci 8s7S5Ygb4YIjDMqqdhkfLgvEhT5Zorp/C/hi58TXrQC+0vRtOtzH/aOu65dx6fpGniUMYIpbqbAa abY4ggTLvtY4EaSOnrFn4w+Fnw7aI+EfD03jrxDbw7l8WeJA1hp1tqKww3FneaPo0qNIqRXKl8Mk M6bSiXThhIOe8Q/HL4k+IDOh106LaT+Riz0CFdNW3MKqpMGofPfAOylpFN0QSWUAIQg8x1HVNS1i 5N7q+o3+qXjIkbXepXdxe3LRxLsiQ3FyzOVUcKM8DgVn0V6j4b+MfxC8Mz+Zb+IbzVbdvJElh4hm m1izeO2jdIY42um86BQHyRazRbiqh9wVQPo/QfiV4F+MujP4N8b2tvo+sXT2sdnE07LBdak0Rih1 Dw/fyqfIuVkJVLeYksJFiBuVaVa+f/ih8Ita+H99cXVrDd6n4UkbzLPWVjErWUcsojSy1owqFjmV nSMS7VjmJBTaxaKPx+vqb9lzVxDrnijQjAWOo6TZ6qtz5u1YTo94bRoPJ2ncZPtqtu3qF8vGGLAr 9pUUUUV+cvxy8QHxB8SNd2zie10Qw+H7P9ykJhGmqRqEDEKrPtvWuiHfJIICsUCAeQ19IfCv4FXP iOGw8U+Ln/s7wy5N3BpjGS31HWbOJA8c8so2/ZrObqJA3myICUEavFOfQPFv7QHh3wnGfDvw40XT L1dPllhW8EItPC9uVuFlmXTrPTzG90rlpw0iPCm7EiNOjV8x698RPHHiYXCa34n1e7truNIrmwS5 ay0ueOJleNZNKsPLtjhlVifKySASSQDXF0Vt6V4j8QaEk8eia9rOjJdNE9ymlape6elw8QIiadbN 03lAzBSwOMnHWvUNF+PnxC01Ba6leWPifTfsyWUljrthBLvtxtRy95aCGaWRkUqz3Lyg5JdWbmtD U7v4RfEONJLS3/4VZ4slXbtaET+DL25Yi0srWWWxVVtE2pE8t0LW3SMvK8gnIDnx7XNA1bw3eJYa xarbzTWlrf20kdxbXtne2F7EJrS+sL+xeSCeF1PEkMjAEMpIZWAxaK+8/gD8Rr7xdpN7oGvXaXWs 6BHbPBdzTKb7U9JmJhWW4RiXlktnCxzT4+YSReYTIWeT6Foooooooooooor5X/ak1OeHR/COjLHE bbUdT1LU5ZisnnLNo9rHawRxuG2bGW+kMgKk5VMFQGDUf2Y/CemzWmr+NLmKG41GDUW0PTDJES+m rHYJc39zBIWK77hbmOLIQOioyhysriui+K/wIvfGmvz+KPD+r2VrqF+ljDqGn6uLqO1c2dp9j+2W 9/arMyny47dBAYNpwz+aOEql8Pv2dE0HVtO13xXqtrqdzp832u30bTYrgWH22CUPY3M+oz7JJVTH mGD7OgL7QzPGHR/qGiiivHfif8YtE8AQXGn24TVPFj2yPaaYu/7NYm4U+ReavOmAqL/rPs6N5jja P3aSCUfn7quq6p4g1S61XVbqfUtU1GfzLm4l+aWaVsJGiRxgKqqAqRRIoVFVURVUAD7B+CvwT/sY 2vi/xlaA6wCk+i6HcIpXSRjdHqOpRvwbvo0EJ/1Bw7Dz8CD6jqC6urextbi+vJkt7Oyt5ru6uJnE cUFvbxmWeeSRiMKiqST0wOTX5g+PfGF5468U6l4huwYY53WDTrMySOlhptsPLtLaPezAHGZZtmFa V5HCjdir3w5+H+q/EHX4dNs4Zk0u2kt5te1QfJDpunu/zASsrKbiVUdbaLaS7AsQI45HT6I8f/En RvhNbnwB8M9LsbK+hMs2rXkqTXcWm3F7b74ij3LMbq8IaJzJcPJHEiRxFZBlIfkG9v73Urqa91G8 utQvbhg9xeXs811dTuFCBpbidmdjgAZYniqlFFfRH7Pfj5vD3iP/AIRS/kB0jxTPDFbtJJKBY64q GKzaGMMUAu8rby/u9zOITvCoQ3IfGjwYvgvxvfwWqRppOsqdb0pIYxFFawXc7rPp6xxIkaCCZXWO OPIWExZO4kCz8CdcbQ/iVoavdpaWmtJd6FeF4hKLj7dAX060UhHZGkvo7TDpjnhmEZfP6LUVFcW8 F1b3FrdQw3FpdQTW11bTxrNBcW06GK4guIZMq6OrMrqwIZcg8V8LfFf4Gaj4Wlvtf8KwTah4VSOS 8urYP51/4fjBBmR1kJkuLZAd6zqGeOMN5/EZmk8m8G+O/EvgO/e+8PX/ANnFwIVvrG4jW40/UIoZ RKkd1bP36oJY2SVVZwjqHbP3L4A+NvhLxssVpcTReHNeklaJNF1G7V1uM3CQ2o03U5EhiuHlMqqs ACzFg+2NkXzG9ioooor82vjVe2mo/FDxbcWc3nQx3lnYu+x023WmaXBpt/DtkAP7ueKSPd0bbuBI INfoT4Y0ubQ/DPh7RLl4pLjSND0jTJ5Idxhkm0/T47SWSIthtrMpK5FblFFFFFFFFFFFeefFnWH0 H4c+LtRjikldtJk02Py5zbPDJrc6aKl2kqq2DC1wJdoHzFNoZCQw/MqiitHTtL1PWLlbLSdPv9Uu 2R3S0060uL66aONd0jrb2qs5VRyTjgc16voXwD+JWtCF5NJttDtri3NxHc67ew22Om2GaxtfPu4p D/dkt1xj5sV6Rp/7LOoSW0bar4ysrO8JfzbfT9Gn1G2VVbEfl3dzcWjsSOWBgGPU13a/sw+BNqBt Z8Wlgi7yL7RwrOF+ZlQ2JKgnJALHA7nrSj9mLwCD82r+LyM9Bf6MCR7E6ef1Fef6x+y3q0KB9B8U 6dfO0zZg1eyuNMWO3wSu26tGu97g7QR5SAjJyD8p+ePEvhDxL4Pu1svEmj3mlTPnyHmWOW0utsaS yCzv7Zngm2CRPM8qRtjHa+1sisew1G/0q7hv9MvbvTr63LGC8sbmW1uoS8Zhfyp4CGG5WZTgjIJB 4NfZvgjxz4d+Nfh6bwJ49it08RpAZIJ08q1fUnt4yE1nRH27Yb+BSWmgVSjLvdUaBpoYvmH4gfD/ AFn4ea2+l6ovn2lwHl0jVoo2W11S0VgC6A58uaPcq3EBYlGIOWjeOR/Tf2bfEbaX42udAkkmFp4o 06SJIoobd0OqaQj6haT3E8mJURbb7YgEZIZ5EDIQA6fd9FFFeM/HrxIfD3w71OGGSWO88QSxaBbN GkEoEd2rS6n5yzdI3tI5ot6AsrupGOGX89Le3nvJ4LW1gmubq6mitrW2t43mnuLiaQRwwQRRgszs xCqqjJJAAJNfafgfwR4d+Cfh6Xx548mhPiR4DHb28ZjuW017mBtmiaMgO2e+nUFZ51bYi7lDrbrN NL8zeP8A4jeIPiDqkt3qU8lrpkcudM0KGeRrDTokDLG2w7RLcFWPm3DKGbJACR7I14a3t7i8ngtL SCe6urmWOC2tbaJ57i4mmYJFDBDECzMzHCqoyScd6958L/s6eN9citrvVpLLwxZzlWeK+Ml1q620 lus8c40y2+VSSwRobieKRSG3IMDPrunfsveFI7UJq3iLxBe3olYm404adpdqYSPlQWd1DduGBzlz Oc/3RV0fsw+A886v4vPOSBf6NuIz2/0A8n3rn9R/ZZ02a6d9J8Y31lZER+Xb6jpFvqd0jBAJS95b T2aNlslR5C4GBlsZPnGsfs2fEDT45ZtOm0PXQs5jgt7S+ls7+a3JIWeSPVI4IEwMb0+0sQThd4BN eS+IfBHi3woZP+Eh8PappkMc8dqbya2eTTXuZYzMkMGqQb7aRiquQI5W6N3BxyxJPJJJ9+aSivqv 9lzW5I9X8T+HCszxXem22uQt55+z2z6dciwuVW3IxvnF3DmQMOIgpDZXb9m0UUUUUUUUUUUV+d3x /s7q1+KOvTTwyRQ6hbaNeWTuu1bm1TSILBp4vVRPBNHn+8jDtX298OZop/AHgl4JopkXwpoEReKS KVFmttLiguIS6E/NHIrI69VYFTgg12dFFFYfiLxNoXhPTW1bxDqNvplgJY4FllEkkktxNkxwW1tb q8srkZYrEjHarOflViPin4k/H3WPFtte6F4et30Pw/dKkVxO7t/buowAuJreeaB/LggnVkEsMe92 2lWmaOR4z5L4R8F+IvG2oppmgafJcsJIVvL1w6adpkU5bbcajdgFY1wjlV5d9pEaO/yn9CPh/wDD Hw18O7MDTIjdazPaJb6nrtwD9rvtrmZ0iiLOtvCXIxDF1Cx+a0roHPolFfIP7UXiAmTwv4VhnkAS O58QahbmGLynLsdN0iZbg5fcoW+VkBA+ZS247dvy9oGh3/iXW9L0HTFV73VbyCygLJM0UPmviS6u BbJI6wwrulmdUO2NWYjANfWPxu8S2ngHwjo3ws8MoIPtukxR306l7a6g0SGYQl3NikMMk2pTRz/a 3z8wEweM+eGHxrRRXefDjxrdeAvFWn65EXayLrZ63bRxJNJd6NPMjXsUMTvEPNUKJYcyKPMRd5Kb lPsv7SPhSBb/AEn4g6VJDc6d4jhtbG/ubaeO4t5r6GzD6Te284lYSJc2ce1PIjEarBuLFpefnLRt Un0PV9K1u1jhlutH1Kx1S3iuFka3knsLlbuGO4ELo5QsgDBXViMgEHmv1hjkjnjjmhdJYpUSWKWK RJY5I3G+N4pIyVZSpyGUkEGn0V8s/GX4IR6ok3irwPp8UGpRR79W8P2UKww6okY5v9Lt48Kt0FH7 2FABPjcg+0bhP8kafqGu+E9ZS7sZr7RNc0i7kibKvbXdrc28hiubS6t5l7ENHPBKpVhlHUjIr7H+ Hf7Q+i6tDb6X43eLRNX+WJdXSKT+xdQczpDF57JuNpIQxaRpB9nAV5DLGCsQ+k45YpkjmhljlhmR JYpY3WSOSJxvjkjkThlYYKkE9RyQafRRRXxf+1JqyTa34U0MQkPpulahqr3HmZWUazdpZrCIiPlK fYCxbcc7+g25Ps37P1mlr8L9EmV3ZtQu9ZvZFIwI3TVZrAIhHUFYFbJ7nHTFe1UUUUUUUUUUUU2S SOFJJpnjhiijaSSWV0jiiijUvJJJLIQqqoGWLMAAOa/J3WtUm1vWNV1q5jiiudY1K+1SeKASCCKb ULlruWOESs7bFLkKGYnGMknmsuipoYZriWK3t4pZ5p5EigghR5ZZZpWCJHFGgJZmOAABkngV6bon wX+JWvbJIPC95p9u10lpJca20Wj/AGfOwvcvZ37JdPEiuGLwwPnDBAzKVr1PSv2W9enE51zxVpGn MrRC2Gl2V5rAmU7vOa4N4bAxEfJsAD7snJUgBu6sP2XvCEdrGmqeIPEl3egsZbiwbTNOtWUn5Nln cQXTrx1/ft9BVr/hmHwH/wBBjxd7/wCnaMf0+wVy2ufstxE3UvhrxTInyr9i0/XLFJiZAAGW61jT 2TAJ3EFLE44GD96vA/F3wr8ceCo5LrWdGkbTIpZY/wC2dOkTUNN2JNHbpPPNbkvbpK8saxfa44i5 O1QWDAedV9YfC746i58vwj8SHtr7S7y2GnQa9qEaTbt4MJtPE4uCyTQTIwja5dMrjNxvVnmj4v4x fB2fwPO+v6Ckt14QuplBUs09x4fuJ2xFaXcjZZ7ZmIWC4Y5BxFKTJskn83+HviBfCvjXw1rskkcN tZanEl/NLFLMsOmXqtYapKIocuWW3llKbVJ3AfKeh/UT0P0I9MH3ooorE8Ta7b+GfD+s+ILoRPFp GnXV+IJrpLJLqeCIta2CXMoYI88gWCPCMS7KqqzHafyrurq4vrm4vb2ea6u7ueW5urq4kaa4ubm4 kMs8880hLM7sSzMxJJJJr6R+FXwq06107/hZHxI+zWfhiztl1DTdN1BQ0WoRMF8jUtSg2sWt2LKL a2Cl7hyvy+XtWfC+L/xku/G08mheH5biz8JW77XYb4LjxDNG/F1doQGS2HBgtmwScSSjfsjh8Cr2 Dwv8DfiD4ojNwNMi0GyMbvFd+I3n04TurIoijsoo5br5lbesjQCIhWxJnAb3PS/2W9Chab+2/FWr aijBBbf2XY2ejNEQ53tMbs34cEYwqhMHkk5xWv8A8Mw+A/8AoMeLv/A7Rv8A5ArN1b9lzw3LHAND 8Ta5p0oLfaX1WDT9YilXACCCKzWxMZBySWd89hxk8Dqn7MHiuCdxo/iDQNRtFhDpLfrqGlXkkvl7 pIvssMV3GPm+VGNxz1YJzjyTW/hd8QfDwZtU8J6usKWsl7Nc2UKavZW1rCGM0t3e6Q08UWxUZmEr qVUb8BSDXAe1FFes/BLXz4f+JPh12edLbV520C7jt44na4Grj7PYxyCUrtRbz7NLIytkKhIDY2N+ j9FFFFFFFFFFFFfIn7VRYjwHnOAfFJH/AAL+zs8e+Ov+Fdv+zTOsnw8u0W3jiNt4n1KB5EUg3Tmw tLkzzEnl1WQRjHREXvX0JRRRVe6vLWxt5ry9ureztLaNpbi5upo7e2giRdzyTzSkKqjqSxGMntXy j8RP2j44xLpXw9CzMRCX8UXdu6ooaIvNDpulX8atuViq+dcrjKuBC6lJa+VrHT9a8U61FZWMN5rO uazdyMF3tcXd7dTE3FzcT3Exz03yzTSsAq7nkYKGavuH4RfBey8GW8Ou+JILbUPFcyo8cZEdza+H V3b0hs3wyvdZA866XO3/AFcJ2B5JvfqK8T/aA16XQ/hxfwwNcRz+IL2y0FJ7aYwNDBPvv70SkctH Nb281s6A8iQhsjIP5519uWAh+CPwX/tT7Olt4w8RQwgSNA0d4Nb1SGSTTobkXMMu3+zbbfK0EyCM yRyJlXmJPxXcXFxeXE95eTzXd3dzS3Nzc3Msk9xc3E8hlnuLieUlnd2JZ3YkkkknNV6KKKmhmlt5 Ybi3lkgngkSaGaJ2jlimiYPFLFImCrKQCpByDzX2j8c7D/hL/hX4X8drara3NlBpGrywvcSSfZtN 8U2kCXFtGQirKwuHtPnZF+VWIxnB+SPCmow6P4o8N6tcI0lvpevaPqU6I6xs8NjqMdzIiu/CkhSM k4FfqxRRRXyv8T/2e7fUN2s/D23t7O/eWWS98OvOttYXfnMXE2lSXBEdtIrHBgd1g2EbDFs2yfG1 xbz2lxPa3UE1rdW0skFzbXETwz288LlJoZoZAGR0YEMrAEEEHkV7b4F+Pni7wlHDp+pBPFGiwoI4 rXUJmh1K1jRJPLSz1hUkfbvdCy3EcwEcaxxeUtfXHhP4veA/GBghsNZjstSuJI4Y9H1vZp2otcT3 LW1rbQb2MFxLIQGVLWaU4ZQwDHaPTKK8o+KPxU0v4daaETyNR8T3sLPpOkMzFEXcY/7R1QQsGS2V wQq7leZlKRkASSRfJfwb8E3nxB8ajVtXzqGk6PeprPiO5vp47mXUr2eSS5s7S4W7WU3Bup4y115g w0Ql3OHZN36F0UUUUUUUUUUUV87ftNPKnw/01ULKk3i3T4pgpIDr/ZV9MiOO4LIrfVRXwza2t1fX EFnZW095d3Miw21raxSXFzcTSYWOKGCEM7sTwFUEnoBXuXhX9njx1rjRT6ylt4W0+SK3n8zUHS61 J4rmAyr5Wk2j7kkT5BLFdyQOm7oWVlH0V4Y/Z78AaF5NxqVvc+Jr+M2M/m6vKU09Lq0+eXyNKtPL jaKZyDJBdm4Xaqpkgvu9m0/TNN0i2Wy0nT7HTLKNmZLTT7WCztkeQl3K29uoQFicscZOSSau1FcX EFrBNdXM8Nta20TzXNzPIkMEMEamSSeaWRlVUUAszEgKBkkCvIfEnx3+HHh55IV1aXX7qOaCN7bw 5CuoKI57c3AuF1GV4rN1UbVcRXLMrttKZD7PMr79qexjupU0vwZd3dmGAt7i/wBah0+5kXHLTWdv bXKKc9AJ2/pVRf2qlBJbwGWHbb4q2nPrzppH6CsbW/2lm1i2lsJPAGj3GnTxqtxY61qJ1m3uJIrh Z4WkiNtChClQQpUkOFcMNoFfM99NbXF7eXFlaLp9nPdTzWtgk81ytlbSys8NmtxPmSQRqQgeQ7mA y3JNV45HidJYneOSN1eORGKOjodyujLyCDyCOlfWnw+8aWPxY8OXvwy8evBPrDWUx8Pa/eBZrma6 hjK2lwcvE7X9qWDh0kH2mESJLn96ZvnbWNH8R/DjxWlreKtlrehX1pqNhdRhLi1la3mF1p+pWhmU rLExVXCunUFJEV1dB+l/hzXbXxLoOj6/ZNH9n1fT7a9CR3EVx9nlmiBnspJYCV8yCQPDKvVXVlIB BFbVFFfAf7Qvi9vEPjU6JBJG+meE45LCExvDIsmq3Sxy6zKZFRXUoyRWrxM7BWhLDaXYV23gbQdP +C3hef4jeOtM3eJdRAsvC+hSROupWTT27uY5WkDLaz3Cgmd2QtbwqU5lme3Pzr4u8Xa1411q61zX LppriZiLa2BYWmnWgbMNjYwnhIkH4scu5aRnc8vXsPgH4sn4f2Ig0zwh4eudRczi4125+1DVrqK4 lV/s0lyGJWJfLQCKPbHlQ5UyFmb14/tVqAceAmzwefFQZR9QNMH86j/4aqPfwJ/5c+P/AHHV2uif tK+Br9rWHV7PW9AmkjlNzcSW0Wo6ZavGrukYnsWa5k37VVWWzUBm+YBQXr2zQ/E3h7xPb/adA1nT tWiEVrNKtjdxTT2y3kZlt0vrYES28jAEGOdFcFWVlDKwG5R9R+BGRjvXnHiX4S/D/wAVCaTUfD1n bX832xzqekr/AGVf/ar75pr2aSy2JcTBh5ga7jlGc/Kdzg/P3in9mG+gWe68H64l8iqXi0rXEW2u ysVsWMcWqWq+TLLLKuIxJBAgDDfJ8pY/OXiLwj4l8JXItPEejX2kyO0iwPcxZtbsxKrS/Yr6LdBO EDpvMMjBSwBwa9F/Z/vLq2+KWgw280sUWoW2tWl7HG2Bc2sejz6gsMo7qs0EUuPVAe1fohRRRRRR RRRRRRXzH+0h4Em1jSrHxnpdrJcX2hwvZ6ykCSSyPoZZrmK9K+ZgLZzGQyeXCWKTM8jLHBxzf7P/ AMVdOsLKPwJ4jvILCOKW4m8OX9ybe3s9tzI11daRc3OECOZmkmgklJ3l2i3ArCj/AGBRWRrfiHRP Ddi+p69qdlpNkm8efeTLH50qxNcG2toz880xRHKQxKztghVJBFfMHjb9peFBcWHgbTjK+JIl1/Vk KRK2WTzrDSfvNxteN7llweHgI6/K+u+INb8TX76pr+qXmq3zhlE93KZPJiaZ7gW1rGMJDCru7JDE qohJ2qM16V8MPg7rnj66tL+7huNL8I+a7XWsNsjmvo7eXyprTRY5gfMkZw0fnlDDEVfcXdPJf7z8 K+FNF8G6Lb6DoVp9ls7dnleRyJLq9u5UVZr6+mwPMmk2gE4AVQqIqIioOhoor8/f2i9V/tD4lXVo IRF/Yej6VpW8Nk3BmibWzMw7Y+2eXj/ZroP2ZvDkeo+K9V8RzpBJH4b01IbUPLcJcRalrhkt4rmG OPEbottFdxSCVsAyIyoSNyeVfFPW5Ne+IfizUJGt3RdYudNtntXMlvJZaOw0qzmiYs4PmRwrIxU7 SzMVABAHn1FFFfbPgKOf4j/AHVvDJ+2TahpseoaLZ5vIInvL3SXi1/w/bia7HlxwBmtbVlkK4jQ4 dOGX4mr9SPh8yt4C8EbXRwPCPhv5kbcoZdHhR0JBIyrZVh1BBB5FdhRRXivxR+DGj+P/ADdXsXTS PFSWojjvQP8AQdVMKBbWLWYkBYlVXykuI/3iIQGEqxxxr8IeI/DWueE9SfSfEOnXGm36xpMIptjJ NA5ZI7m1uIiySxMysu+Niu5WXO5SB1fgv4r+NfAwjt9I1P7XpUe7Giassl9pY3GWT/Ro9yyW/wC9 meZvs0sfmSYMu8DFfXXgz9oDwV4m2W2ryDwnqhyPJ1S4V9Kl4kfMGthUjG1EUt9qSHLOI4/MPNe3 wTQXMENzbTQ3NvcQxXFtcQOksM9vMgkgnhljJVkdCGVlJBHQ1LXMeLPGPh/wVpUuq6/fxW8aRSPb 2ivG2o6jLGQgtdNs2YNK+XQEjCpu3yMsYZh+fpTxD8Z/iJNJBBKtzrV6JHAxcQaBoULLAsk0gEKG O1hCqWIQzSYAHmygH9GNH0u20TSNL0W0Mr2uk6dZadbNOyNO8FjbJaxNKyKoLlVBYhQCcnArRooo oooooooori/iPPFb/D/xrJNII0bwrrsKsRkGW602W2t0/wCByOqZ96/LuvWfDXwU+IficRyxaK2j 2TyPGb7xAzaWitHCJlYWTq148b7lVJY7dkLZG75W2/R/hv8AZn8JaayzeI9R1HxLMskuLdAdE0xo XgCRJNBaSSXJdHDv5iXagjaDHgHd7pofhjw74ahNvoOiaXpKNDawStY2cNvPdJZoY7c3two8y4dQ zZknZ2JZiSSzE7lFeb+Jvi78P/Cktzaalr9vPqNql0JNL0uObU7z7TZs0cthM1qGhgn3qU8u6ljK t94qASPH9U/al0WKVF0XwlqmoQlD5r6pqNppEiSZwFSK0S+Drj+Iuv8Au96yx+1VyM+A8juB4owT 9D/Zx/lUdx+1VOyL9j8ERW8wlRjJceInuUMQf50EcVlCQxHRt+Aedp6V8z+JNX0/W9Sk1DTfD+ne G4p0Jn0/TJruSza6ed5pbmGK6ZhCCGVFhhCxqFARV5rn6+mfhN8WrL+zz8OfiEy3fhrUrdtJ0/Vr 24eP+zbW4i+y/wBk6jcllKWeCFguA6m16FvJ2tb+c/Fb4bXPw51yO2jmN5oeqpPc6JfOV89ooWX7 RY3oUAefBvQM6DY6sjjazNGn2N8D/GKeLPAenRyuDqvh1E0LUUJQM6WkQXTrwK0ksjCa38vfK4Xd MkwVQqjPr9FFfLP7TPjA2mmaV4KtJgJtYxq+sIFcOum2k+3TYmLpsKzXKPJ8kgZTbjcAsgz5h8Hf h7pF3bXvxC8eotr4N0FfOsxfbUsdXvYZgkjzRMGae3hcCMQohE8zLFlwksTct8VPipqfxG1Py4/O sPDFhMx0rSiyh5XClBqephDte4dchVBKQoSiEkySS+S13fgXxnbeCb6XUz4Z0bxBqH+jmxuNY8+Q aW8MvnmexiU7FlLqhE23zE24RlDPu+gIf2qmWKMXHgXzZxGBNJD4m8iKSQr8zxwvp8jIpPRTI2B3 NH/DVR7+BB15x4n/APvfXQaX+1D4Xlt92s+HNesLsSkCHTZNP1a2MO0bZDdXUlmwbOcp5JHfcc4H tnhv4heCvFzGPw94i0++uPNliWyZpbHUpDDGssksWmaisVw0QVgfNWIoTkbtykDsaK5DxH4A8GeL Sz+IPDunX9xIYt995bWmplYV2xxtqli0VxsXpsMu3tgivAfFX7Men3BuLrwbrklhIzNJFpOto9zZ B5bnd5MWp26+dFHFGSqCSGd22jc/JYfOniv4Y+NvBZuZNZ0S5On2ztnWbBWvtHaL7SLSC5kvIAfI WZ2TykuhFId6gorHFcpomqS6HrOk61bxxS3Gj6nYapBFMC0Ms+n3S3cSShSDsLJhsHpX6yYyRgjB xyOQQfSkooooooooooorzX4s+C38d+DL/SbRQ+qWjpq2ir5ixq+pWiMi25MjxoPOiklgBkcIjOHb 7lfH/wAHPiEnw08TahY6/bXNvpOqtFp2tKYJEvdIvtPmkS3vJrUqZGEJkmjngUBwGLAO8Yjf9BYL iC7gt7u0miuba6giuba4t5UmguLe4j823ngmQkPG6MrK6kgrjBqWq93d2tjbzXl9c29nZ28bTXN1 dTxW9vBEgLPLLPKQqKADkkgYr588cftF+GtCNxYeFYR4n1SMyxfbQ7QaDbSqJYd32r/WXex0jfFu FiljbKXAIxXyR4w+IXi3x1P5niHVZZrZJTLbaVbgWuk2fzyPEYbGHCs8azPGtxN5k5T5XlYCk8E+ AvEfj/UpdO0C3iK20Sy31/eSNBp2nxuSkRuZ1V2LO2RHFGjSNhmVdiOy/ffw9+Fvhv4d2pOnI99r F1bxRajrl2qfapwAHmgtIlyLe3Mg3+UhYnCeY8pRWr0iiivk/wDanv7mPT/BulLLizu7zWtQuIR0 kudPgtrezlb3RLqdf+BGvn34UeG18VeP/DmlzRCWyjvRqmoI9oLy3ex0pDfy213E5C+VcGNbUl+A ZBw2drem/tM68L/xhpmhQ3MctvoGkLJPCsbiS11TWJPtFxHJI4G7dbR2brtyAGxkMWUfNlFFFFFf ffw40iTxP8AbXRCLaa51PRPFGn2jaiBLbRXZ1e9h0uaQsrlRBIsTo6oWjKKyDIWvgSv14oooorx3 4n/B3QvHtveajaRQ6X4v8iH7Lq4aVbe8NqhWK01i3jBV0dcR/aFXzkAj5eOMQv8An7rGj6loGpXm j6xZzWGpWExgurWcKGjYKGVlZSVdHUh45EJV1IdCVIJy67HQfiB418M/ZBonifWLK3sBL9k09rt7 rSYhOXaYf2PeeZasCzu+GhOHO8fPg1uar8YviZrMMcN34v1GFIpPNU6XHZaFKWKldsk+iQ27uuOd jsVzzjNdB4C+DHi7x7dJqmqrd6LoV273c+t6lG0l9qRmjW6STT7O5ZZZ/P8AMVvtTERYLMHkdfLb 7q8LeFNF8HaPBomg2gtLOAmR2YiS5vLqUATX19cHBklfABJ4ChUULGiKvQ0UUUUUUUUUUUV5z8Qf htp/xFGjW2q6hc2Wn6VNe3EiWEFsNQuJrmFIYBFqNyJBFGhUmVPJfednKlAT0nhvwj4a8I2ps/De jWWlwsFE8kCM13d7ZZJovtuoTlp59hkk8vzZG2q2xcLgDoqKK8X+Jfxp0DwF9o0uzUa14nNsXhsY Hjay06VnEcf9uXKPujbaXkFuitIwVQ/lJKkp+JvF/wARPF3jmYv4g1eaa0WbzrbSbb/RNItGR5Wh MVhDhWeNZnjS4m3zFMK0rAVxFFFFFFWLe4uLO4gvLOea0u7SaK5trm2lkguLa4gkEsFxbzxEMjow DI6kEEAg5r6Uv72L42/D6e8li08/E/wREbif7PE6X/iLwzAmZ5IreLYhJeTzDHGsmydNsaQreBD6 H+zH4gmv/DOueH5TM48P6lb3NrI7gxR2etpI62kKYyu2e3nmJzyZeK+maKytf1UaHoWta20D3K6N pOpas1srlGnGm2j3jwiTDbdwQjdtIXIJB6V8FfCnw3Za5qusfEDxzLHN4V8MtNqms3GrCaZNb1m5 DSwWhkkZRcS+a6zyxFnaVzFC0bi4weO+IPxB1r4h602panIYLG3M0ejaQkha10q0lcFlQ8b5pAqm 4nYAuQBhY0jjTgqKKKKKvafqOoaVeRX+l397pt9B5nkXthdT2d3EJomgm8q4t2V13IzI2CMqSDwT X1T4A/aSljMenfEKN7gM5CeI9OtYEdPNuFCjU9KtVjTy40ZyZbVdwVFUQSOzPX15BPBdwQXdrNFc 2t1DFc21zbyLLb3FtcRCWC4gmjJV0dWVkZSQQcjipaKhuLa3vLea0vIIbq1uYZILi2uYknt7mCVD FJDPDKCroykqysCMHGOa8pj+DHhTTvF+m+MvDv2rw/fWN3JdTafYyMdHuVuVlS9VLUFXt/MSYxhI ZRAqAIICpYH1yiiiiiiiiiiiijgjB6dx1GDkHgg4xn364NfHvxW+AE/n3viTwFbxNbGGS71DwxHu FxHcCQF28OxRptaNlLObQkMhUrBvDxwR+I6V8TPiT4PE+kWniHV7EW3k2L6bqsMN+dN/s4NBHZ29 prcUxtRHko0USp0AYHYuL178bvilfWs1pN4tuUinQpI1np+jafcqu4MDDfWFtFNG2R96ORTjjOCR Xm9/qOoardS3+q395qV9MIxNeahczXt1MIYhBEJLm5ZnbYiqi5PCgAcCqNfTnwi+BQ8S2kXibxml 5aaNN9nm0fSYX+zXOrwmVZWvL6XBeK0kQFI0j2SyhvMV4kWNpvta3t7a0ggtbSCG1tbaKOC2treJ Ibe3giQRxQwQxBVREUbVRQFAAAAFTUUUV+cvx4z/AMLW8VZ/6gmPp/wjlnivqP8AZy0mWw+G8V40 qSjXda1TVIkRW3wxwsmhiGUOMFi9o8gKnGGA6g1+f1FFFFfZf7LOo3MumeMdJZgbOxv9I1G3XaAy 3OqW89tdsX6/MtnBx7V8y+P9F/4R3xt4p0dLP7Bb2et332CzDF1i0q4nN3pQR3ZztNtJCy7mLYI3 c5r79+D3/JM/B/8A2Cz/AOlUlelUUUVxXjrwB4e+IGljTtbgdZbZzNp2pWuyPUNOmfAkNtK4YMki qBLC4KNhTgOkbr+fHxA+H+s/D3W30vU1NxZTmSTSNXSIx2uq2iMBvVSW8uZMqtxbli0bEYZ42SR+ Drb0fxH4h8PmU6Frur6N9oaJrgaXqN5YpcNb7vJNwlsyrJtDNjeDjcfU13118cvine289rN4rlji uIzHI9ppOg2FyqkYzBe2NrHNE3o8Tqw7GqnhnwH4/wDinfSX8IvL1ZD5d34n8Q3l21nuggKRRyX8 4lmnZQixbIEkKZXcFTkfcfw9+F/h74dWbrpokvNWvLeCLU9au8faLho1DvFaxD5beAyZkWJCzEBB I8rICPR6KKKKKKKKKKKK5jxr4Xg8a+G77w1dXc1ja6lLpjXFxBGsk4gsdVg1GaOESHaHkWExq7Bg hIYo4G1sfwl8L/BPgp4rjRNGhGpxwJE2sX0j3+pl0ga2mminnJWBpVeQTLapEjBtpTaAB39FFcF4 8+I3hv4f6e11q1yJ9QkRTYaHayRNqd60hZEkWFz8kClX8y4cBV2lRukKI3xD45+NHjLxq8tsbo6F ojpPD/Y+kTTQrc20xkUpqt5nzLktE4ilT5IGChhAhLE+RUUUUUUV9IfDfxJp3jvw3dfCLxtqa2/2 oWo8Da1cWsNzPpl/A5MGmrc3DDkfLHbR5Rniaa1WZQ8CVa/Z61C88L/ETXfBmqt9km1G2vdPuLFV guA2v+G7h5BGbyDeAIoRf/MknluSPvHYR9vUUV8B6zpt58WvjfqmmBpYrCPWJ7G6mimnnjsPD3hw /Y7q5gm8qVIjOIi0IdPL+0zqrH5i1Ufi18RbTXxZ+CPC9vBZ+CfCkqW2nFGE8mq3FhC2nxX5uWZz 5Cxl1t/m3SBjNMxZlSLxGiiiiiivoHwB+0B4m8MvFZeJZLnxRopYKZLmcvrtkrzmSWW3v5sm4wGY iG5c5wiJLEqmvtnw14n0LxfpcWs+H76O/wBPklkgMgWWKWC5hwZra6hmVXjkQMrbXAyjK65R1Zt6 igj6dPc5yeeOnSvHvGPwO8C+LI5podPTw7q7gsmp6KiW8bS+XJs+2aUMW8qmRxJMyokz7QvnKM17 CTycAAE5wowoz2UH0ooooooooooooor5z+K3wJsfFTah4l8LlbDxLKPtFzpxMcWma5OGJmfc+37P dSrkmXPlO6jzQjSST18rw6x8SPhZqTaYl7r3he6hlurkaZOxfS7pplfTJtQjsLnzLK6RxEUjuVSR WMatG+UUjbHx5+K//Q19CD/yAvDXOD3zZ8151q/iLX/EDQtrut6trLW5la3/ALT1G7vhb+ftM/2Z bl2Ee7au4IB91fQVi1638LPhTqnxE1JZZRPp/hiylX+1NWCAPOR8zabpJkBR7hh95yCkKne4JMcc v6B+H/DmieFtNTSNA0230ywjcyNDBuZ5ZmAR7i5nkLSSykKqmSRmbAUE4AA2qKKK+RP2qgNvgMgk tnxSCMcbf+JcVP8AMfhWX+y3pKy614r1zzXV7DSrDSUh2AxzJq9215LKZD0KGxQAAdHJJGBnzb49 qF+K/ikAk5Ggtz6t4ZsmI/DOK8fooq4tjetYyamttOdPiu4bGW9ETfZkvbiGS4gtWmxtEjpFI6rn JCk9qp0V+k/wX0+50v4X+Eba8jEU01jdaioDq2bXV9Sn1Swkyv8AfgmifHUZwea+EfGvh2Lw94/1 3w9NF/Zlhb69IltGJ0uRa6Jezi70yTzQ8mSLSWJ8OxcZw+HDCv0/oooooryv4ofC/TPiLpigtHYe ILCN/wCyNX2bhhvnbT9QVOXt3PQ8vE53pnLpJ8CB/FHw98SyIr3mgeItFuRFIFKh0PEgVx80c8Eq FWwQ8UsbA/Mjc/anw3134d/Fa1nvdS8I+Ex4ygCz6/aXOh6XcTXcpYI2r2k11G8ksErYDeYzNExC SFgY5JfWrHwh4S0q8i1DSvC/hzTb+ASLFe6doemWN1EJYmgl8q4tYkdN6MyttIyCVOQTXQ0UUUUU UUUUUUUUUUUUVXurdby2ubV5J4UubeWB5bSeW1uolmiMTSW11CVeKQA7kdG3K3I5Ar4k8afs4eJN Lne58HzJ4j01mBWyuZ7a01u24dn3mXy7edAFQb0dJGZsCHA3H541DTtQ0m7l0/VLC80y+g8sz2Wo Ws1neQiaITwmS2uFV13IyuuQMgg9CKo0UUUUUVveGfEep+E9c0/xDpEkaX+mytJEJ4xNBNHLE1vc 208ZIJSWN3jfaQwDEqysAw+gf2fL7T5Pij4pOlRyWOj6jo+sz6Zp0pdmgt/7btZ7G1kwzgtDCzru Z8EBvmya+2aK8b+Pl/DZfC/X4nnME+pTaTYWgXIa4mbVYbqeAMvZoIZmI7gEHrXw9qniyS48J6F4 LsIYrbSdNuJdZ1GXyIo7vWPEN35iteXLgsQltA4s4AGy6r5j/eSOHjKKKKKKKK9X8H/Bnx14v8i4 g0p9I0qdY5V1bWhJY20lvNCtxFPZwMpnuEkjcGKSKMxt0Mi9R9u/Db4dWfw50ifTbbVNQ1SW9nS6 vJrpjDZrcpH5RbT9NVmSAMu3zCWd3KjdIQqKvonuTgdSeBgd+tFFFFFFFFFFFFFFFFFFYOteFfDP iNca7oWj6tJ9nktUnv7C2uLqCCZSsiWt26mWI/NuVonUqcMCGANcjcfD74VeGLO71u+8LeG7Wx06 xaS6udRsU1GCK2gjUFza3gmDyfKACqGR2OBuZsN8O/EDx5B4ouZdP8PaPY+GPB8F59qsdF06wsdP N3dRxG3XV9X+wqFe5ZCVVQSsSYRSzb5H9c+CnwU/tf7H4x8Y2Z/sjKXOh6Hcpj+18YeLUtSicf8A Hp/FDC3+v4dx9nwLj7Sooooor85fjx/yVfxV/wBwP/1G7OvvHwRoX/CN+DvDmhNbxWs+naNZQ3sE R8yP+03hWbVZQ5LZ8y5aVyRgZPAAwK/LSSOSCSSKVGjlikaOSN1IZJEba6sD0IIwRUdXLaxu7uK/ nt4Wli0y0S+vnUjFvayX0GmpM+7qpmuIY+O7A9M1Tor7U/Zb0vydA8U635wb+0NYstK+z4O6P+x7 I3fmlvR/t20D/ZNeYftIeH5NL8dR62qym18S6bbXHmuY/LF/pkSaZdW0CjDYSBLWRi45aQ4PUD64 +GEVvF8PPBaW9w11GfDmlStKZFkZbie2Wa6tsr2hlZ4Qv8ITaeld3RRRRXPeKvCui+M9FudC122+ 0Wdxh4pUKpdWV0inyb6xmwfLmjycHBUqWR1dHdG/Ovxv4I8RfDDxHFbzzTJsmF/4e8Q2JltVvEtZ lkiu7WWM7obmBthliD7om2sGZGjkf6H+FXj/AED4kXcXh/4i6F4e1fxPbWflaPreqaVpdxJqdnA+ 5tOf7WhZbhC7zKsI2yLvO1GUmX6BPgDwF8p/4QnwepQ/KV8M6Kp65zkQDn0JNddnPJ+Yk5zn16nJ PU/zpKKKKKKKKKKKKKKKKKKK+Vvid+z/AKl4g1PVPFHhvW5L3Ur+We+u9I12YFpH2yyLb6VqiDai qBBbWttOioij5rhVUKPk/XvC/iLwvcfZfEOjahpMryTxwteW7pb3LWpAnNldgGKdV3Ll4XZfmBzg g1gUUUUUUVJHI8TpLE7xyRurxyIxR0dDuV0ZeQQeQR0r2bRvGdx4k+KXw68Qqpg8RXV74d0jxPdx q1vHql++qNob3kMaysqibS2tYpljSKMyCTEQU5b9DqKzda1OHRNG1XWrhJZrfR9Nv9VuIYCvmyw6 favdyxxF8DcVQhc8etfmXpPiddD8MeINJ06KRNX8TyQWOo6niONrTw7aDzpdOsLmM+bm+lbF6rFY zFEilZDITHxtFFFFFFFdv4Q+Hni3xxOI/D+kTz2qyBLnVbj/AETSbQCWNJfNvpsK7xrKkjQQ75im WWNgDj7O+Evwdf4feZqmpa5eXms3Ubx3Fhpl7dW3hxUHyWzzW+I3u5YwZCj3ChEMh2xeYiyn3Oj3 ByOoPByO3Siiiiiiiiiiiiiiiiis7VNH0nW7dbXWdL07V7VJFnS21Oytr+3WZVMaTLDdK4DBWYBg AQDgHBNcT/wqH4a+b5v/AAh+kb/M37fLn8vdu3Y8nds25/h24xxjFfLHxW+InhqG5vvDXwz0jQtH s3hm07X/ABLoel6fYXGtW8hAudHsLuyjRjYkqvnyBsXBGE/cDdPyfwp+FOp/EPUxcXAlsfC9jKv9 p6nt2tcsvzHTNMLcNMw++/3Yl+ZssY45P0L0rStO0LTrTSNItIdP03T4VgtLSBTsRMlmJZjuZmbL SSMS7OS7ksSTfoooor5C/aq6+BPp4n/np9eh/s56K2l/DxL+XyjL4g1fUNSQrDsnS0ttukxW88jD LfNbyzJjICyZHLNn5g+PRJ+K/ionGcaEBj0HhqzUfyryCrun2N1qt/ZaZYxeffajd21jZQ744/Ou ryZbe3i8yVlRSzsBlmAGck4qlX0f/wAIq3/DNh1b7cdv/CYf8JX9m+znH/Hx/wAIR9i3+Zjn/j58 3b0/d7cfPXzhVm1tbi+urays4JLm7vJ4rW1toV8ya4ubiQQwQxRqMlndgqgdSQBX6uaJpcWh6NpW iW8kk1vpGmWGmQyy7fNli0+1W1jkl2gDcQmWwByeg6V84/tD/DZtUsT470iItqGk26Q67aRW7PJe aXGf3epgwjJe1BImLKcwfMXVYQG+hvDmuWnibQdH1+yMZttWsLa9CxzR3It5JowZ7OSSElfMgk3w yr/DIrKQCCBt0UUUUV5J8Wfhdp/xB0d5oI0t/FOm20p0i/UIv2kKDN/Y9+WxugkbPlsxBhdi6na0 qS/BvhzxF4h8AeIk1PTWl07VtNmns76xvInRJkWTy73SdVsn2sVJXa6NhkcBlKSorL+k/g/xZpXj Xw/Ya/pM8UkdzEiXlsspeXTdRESveabc71Rt8LNjJRQ6lZEzG6Memooooooooooooooooorg/Heh 69e29hrvg+eOHxd4cmmuNMhuZ3i0/WbG68v+1/DupR+YkRiuhDEyvJgpJFGVlgOZF4Hwn+0L4L1q GK3195vCes+bDbS299HNcabJPNO8Ia31SBCI0QKjTteJCqF9oMiozj0G9+J3w8sLWa7n8aeGnhgC s6WWrWmpXTBnEY8my09pZ5DlhkRxsQMscKrGuVk+JnwW8YNFpmo6v4d1JEZp4Y/EukT29lFKqlTK lz4gto4EfaWAO8Mckc5weYPwN+DviwLd+GtQnhtbUm2uf+EW8R22q2zzE+b/AKVNqH28pLtIwqOo xyVPWuRl/ZVjLsYfHLpGWOxJfDaSOifwh5Ev1DH1IQfSkj/ZWQOhl8cs0YdfMSPw2InaPPzBJWv2 Ck4IDFSB1welemaD+z78ONDuDczWeoeIJVnt57Ya9eJcQWzWzl9n2PT47WGZJCV81LmOVGCgAAFw 3pkHhDwnawtb2vhbw7bW7ypO8EOi6ZFC08fEczRRxgF1HRiM+9Y998Mvh5qNpLZ3Hgvw1HDcbFkk sdJtNNu1EcolHk3+mrFPGcqMmORSRlTlSQfHvFn7NHh3UFnufCWoXOgXZTdDp168upaQWitfLSET Sk3cXmSAPJM0k+3LbIsbVX5M8W+C/EfgrUn07xDp01qTLPHZ3ypI+m6okGx3n0y8KqsqhZI2YcOm 5VkVHyo7P4DsV+K3hbBIB/tsHGef+Kdu8Zx71+jVFfOf7Tuf+EB0njj/AITCw5HIB/sW/IGfxP1/ Cvhu3t57ueC0tIJrq7upo7a2traN557iedxFDBBDECzu7EKiKCSSAASa+nPBX7NWqahHFfeNdRbR IJFLjRtMMNzq7A+bHi6vZA1tbsCIpUVFuCyMyv5LjFfQWhfBf4a6EI2h8M2eo3AtEtpbnW3k1n7T gKXuHs75mtUlYruLRQR4yyoFQla66DwZ4PtY3jt/Cvhq3jkzvjg0LS4kfjHzpHCAeOOa5jXPg/8A DjXrcQ3HhXS7B44btILnQoF0O4hkuoxH9oP9meVHM0ZVWiW5SRFIPy4dw3kuq/st6FMYTonirVtP UK/2gapY2WstK5YGIwtaGwEYAyGDB8nnK4wccfsqnv47A/7lgn/3IVuR/s6fD3w/Yw3/AIr8Vaiy W0qG7u7i90vw/o8wMihIHW5SWSMMcqSt2CcjaVPNbun6/wDs8fD+98rS7nw7DfwyG6j1GztNV8Uz wm6txA4tdfijvSgMeVeGK4AXLAoC7Z6kfHX4UFlRfFiEtjBOi+JERTno7y2age5qnqvx/wDhlpkU skGsXWsXETBBZaTpl600gYgForm/SC2IUElj5+eDtycA4XgbVvFfxb1iPxRrFndeH/h/pUlpc6Fo tvfOg1vxDpd4k8V/fXaQxyXltazxtIF/dwidIUAleG4J+hKKKKKKKKKKKKKKKKKKK+Efjp8Vp/FG pXPhXQL6GTwnp80QuLmxd2TX7+ELI7yzMq7re2lJSFEzG7L54eQGEx2PgR8KI/E93/wlfiXT3m8O 2TEaTa3Hy2+t6lFKFaSWFhma0tyGEi8I8uEJkVJoj9zUUUUUUV8r+GvB03xD+LWs/E25t4Y/CWla 95Wjsbp7keI7/wAPWyaTZajpk9r5QNsktvHdmU7oy2LcCcCZk+qK/Nb4yaDcaB8R/FEM3nvFqeoy 6/aXM1s9stxBrbHUJPs+8sJEhmea1Mqn5nifIVgyr5hX0f8AAXwi3iLTPiZLExS7ufCc/hbTzcR5 09p/EEU0rTTuFZ90ElrbkFASocnBbbXzhRX6NfAvQDoHw20QS25t7vW2n1+7HnJP5q6g4GnXCmMs qB7FLUmMHKnIcB9wFz4u/D9fH/hSS0tkRdd0ppdR0OXZbeZLcJCyy6W1zOAUiulKhsSKBIsMjllj xWT8BtVF34AtdGuI7m31fwrqGpaJq1pexrBc2863r3kCG3LeYqpFKsP71EbfHIuDsyfaKKKKKK53 xX4T0Txno1zoWv2zT2dwVkjljKR3ljdIpWG+sJ3VvLmTcQG2lWUsrhkZlb81PEnhzxB4B8RyaZqS y6fqmmzxXVje2kskazxpKXstW0q8Ta20lNyOuHRwUcJKjqv3f8HfiQnj/wAOLHfTBvE2jJFBrqC2 W1iufMdxY6laiMlGEyJ++ChNkwceWkbR7/XqKKKKKKKKKKKKKKKKKwvEmiL4g0W+0wXc+nXUsLtp 2q2klxDeaTqKoRZajay20kMgeJzkqsqh03IxKOwrw3RPjrHoOqXPg74oWk2m61os0ljd+JLG3nuN L1N4FkkTUZNNjgjuYUuIhA8LQwyLKZPM2W8RCr6xB8S/h9c20d5H428MLFJD56xz6zY2tyECl8SW Vy6TJJxxG0YYngDJrk7j40fB7VYX06+8QWV7aXe2KW01Dw/rUtjNuYYFwl5ZGLbnBJfjvkYrEvvh j8D/ABzc3MWiXeiw6q/lXMx8GeILEzRQW6rbN5elQPcWiRMSgkdLUZYg7gzNu5HUv2WdMluWfSfG F/Y2exNsGpaRbanciVV/eu13bT2a7WPKr5Ix0y3Ws7/hlU9/Hf8A5bGf/cjXdaV+zX4AsZrea/n1 /WikZS4tbu/gtbC5laMqZVTTIobhQGO5FF11ADFxkV6xZ+A/BFhGsdp4R8MwDyVtmddE01ppIQAN k1w0e984BYyMSx5bJ5ol8B+BriR5Z/BnhSaWQ5eWTw9pDyOSMbmd4ck++fxryfxH+zd4G1WHOgya h4XvFjVY2hnn1bT3czBnkurTUpGlY7NyL5d1GoOCQcYPy34++EnivwBLJNeWzanoZaQwa/p0Mr2a RC4EEI1NcE2kr748LIxQs2yOSTaxHnmm38+l6jYanakLc6de2t/bMc/LPaTrcQk49GUV+tVFcf8A EN4ovAPjczSxxJ/wiPiFA8jqimaXSJoreMM5AzJIVRF7sQFyTivy3r3PwH8BvFfjK3tdVvpIvDeg 3kC3NrfXcYur+9glWQRTWWlRujbCUU7riSENG6yxeap5+n9C+AXw10QxySaTda7cQXf2uG516+ku sABdlrLY2Yt7OaJShJWW3bcWYMWXao9CtfBng+w837D4U8N2nnp5UptdC0uBpo1cOqS+VGCwDAMA 2eQD1rO1n4beA9fWddU8J6JNJcurz3UFnHp+oSPGwwzalp3lXHQDI83BAwwIJrx/Wv2Y/CN2s76J rWtaNcS3Hmxpci21bT7WBiS1tFbMsFwwGVCM927AA7i5Oa5f/hlU/wDQ9j/wmD/8sK2tN/Zf8NW0 Nw2veKdYvSuGil023sNFhgjUZk+0C9F8W+oZQO4NW7Wy/Zt8DLbSTXvhzWbie2a1NzczzeNZJfLd Hea4sbFbq2t5GKjEi28RwWCEKWU96fjz8KD8x8W5JzuH9h+Jdw3dc5sscfU/0qW4+N/wttkhd/Fl u4uIhNGtvp+sXLhCxXE6W9sxifIyUlAbocYOa81i+IGsfGzWV8I+E7fWfDPg+PbceKvEaNbrrUmn eRvi0xPKYxWhuZ1eABJZpJE/eFfKjnhb6ZtLS1sLW2srOGK2tLO3itbW3hUJFb21vGIoIYkHAVFA AHYDFT0UUUUUUUUUUUUUUUUV8x/tAfFBtEs5fA2iSQPqWrWJGu3aSpLJpem3QKDT0ijPyT3Ued/m 8pAwIUmVJE+cvhX8Obn4jeIGsWmls9G02JLvWr+KMvIkLvshsbRipQXFxhhGZDtVVkkw/l+W/wCj Ok6Tpug6ZZ6Po9pFY6bp8KW9paw52xouSSWYlnZzlpJHJd2JZiWJJ0KKKKKK+Xvirol98UviPoPg vTIcaZ4RtEvPFOsIk8J0r/hIHiuHs2mnQxvM9rbwvZxxhtzSPuwkUrR/S+nafaaVp9jpdhF5Fjpt lbWNnBveQw2lnAtvbReZKxdiqKo3OxJ/iJJJPxf+0/oq2viXw9ryC3RNY0iewlSKLy55LvRrkO91 dSKMOWiuoYkJJIWLb90LXzDXrXwQ0Qa58S/Dqy20txa6XLca3dNESgtTplu02n3Urr0QXn2ZSOhJ C9DVv/hCX/4Xj/wiH9k2/wBi/wCE1+0f2V9og+z/APCL/av7c2eZ5uNv9mfP5XmeZ/yzx5vy19Yi a3j1uL4JmWJdEb4TSQvqHnImtTzNIPDvkQlv3Qf7IJLkqIGJJ3Y8tcH899R0+70m/v8AS9Qj8i+0 y8udPvYBJFKIbuznNtcRiWEsj7XUjcjEHGQSOa9Y+Avh9Nf+JGlPKkEttoFvc+ILiOV5kZnstsGn yW/kjl4rua2lwxClUbOfut+iVFUrHTbHTEuUsIEtYri6lvpYIy62qXE4AuZbe3J2QiRlMkixKivK zyuDJI7v84eO/wBpHStHuLnS/BlhBr15bzNDJrN7I66CskUke/7HDauJbxGXzo/MEsKhlSSNpo25 +V9f+InjfxN9oXWvE+rXdvdxRxXNhHdNZaXMkTCRFk0qxEVscMqvnyslgCSSAa5nT9S1DSbuO/0q /vdMvolkWG80+6nsrqITRmGZY7i2ZXXcjMjYIyCQeDX198Cvi/rGv6mngzxVdLf3Mlk8mhapNHIb +4k06AST6bevboRKTAkk4uZ2VsxuHeV5Ex9WUUV8s/tD/DQ6lat4+0aCR7/T7eKHxDZ21qrG602A MRrbPFiQyWy7Y52YOPICtujSA7vLf2f/AB5N4b8U2/hq8uJDoXii5jtVid53is9dlURaddW8Eav8 1y4jtJcBAQ0byPsgFffFFFFFFFFFFFFFFFFFFecfE/4hH4b6HZaydGbWVvNVh0zyBfjT0h8y0muh MZzDMWP7kgJ5YHUlhgBvnzx/4J8OfE7TpfiF8L54LrV3jS88S+F4mhj1GWSYN5ly2mIWaK+3JJ5k Y+S62tLCzyHNz8qyRvE7xSo8ckbskkbqUdHQ7WR1bkEHgg9KjqaGaW3liuLeaSCeCRJYZoXaKaKW Nt8csUqEFWUgEMDkHpXr3hX46/EHwy3lzaoPEdkQ2bTxEZ7+RC8qO8sOpK63QcKhjRXleJQxPlkg EfS+gftGfD/VLUvrMt/4avEW38yC8srnUbeWSVWM4srvSo5mdIyAGaeKIncpVThtvplh8QvBOq32 laZpfiXS9Sv9b+1HT7OwnN3O32K3a7uDdxW4Y22I1Zx9p8vdg7cngbGq+IvD+htAuua7o2jPco72 y6rqdlp5nWNgsjQC7dN4U8MV7kU/Ste0LXRM+ia3pOsLbmP7Q+lalZ6isHm58vzzaO+wtg7d3oa1 q53xX4V0Txnolzoeu2puLO4+eORCqXdjdorCG/sLgg+XNHuODghgWR1eN3RvgKTS9Q+DnxU0qPUL ubyNG1bTb7+07O3mi/tLw9duEvJLaGbG4yW7T20yKzKJBJGHYLuP6P8AofoR6YPvRXxz+1Hrokvv C3huOW7BtbS91u9i3AWMwvZRYaZIAGy0sXkXYO6MbFk+VjvYL6T8FvhHaeD9PtvEmtwJP4s1C2Sa JJomA8O2t1Dk2UCTqGW6ZG2XUpGRzCnyB3m99rK1TXdD0JIpNa1rStIjnZkgfVdQs9PSZ1GXSJ7t 1DEDqB681jf8LA8BBQ//AAnHg8jOOPE2i7vqU8/d+lLrPjvwjoOi2fiPUdbtP7Ev7tbKz1SwS41e 0uLkiU7I5dJSfI/cygvgqGUqSGwK4DUv2hPhhZWrXFrqt/rEyyIostO0fUYrhlcEmUPq6WsIVDw2 ZQ3Pyg14B40/aN8Ua4s9j4Yt4/C+nuJIjdh1vNduI2EsLYumAjtg8bxv+5jMsci5S5wcV4BqGpah q13Lf6pf3up304QTXmoXU13dSiKMRRiS4uWZ22oqquTwAAOAKo0V6t4D+Gr+I/sWueJtSsfCvgl7 mWGbW9U1Cw06XUWtcCWy0VL5hvdmPlidl8pSH5eSMxH6Y8IfGjQ9Q8WaT8PPB/hiaXw/GP7N0rVx qL2+yx0+waWS6/sy8gMjRqIzgy3AlYDew8xtlfRVFFFFFFFFFFFFFFFFFeI/Hjx3ceDvCKWemXEt trviSWWwsbmBnins7G2VZNWvoJhG6h1V4oFAkjdTMJY23RHHyD8LPh7c/ELxJHYP9og0WwC3eu6h BFuEFtk+TZxyOQiz3LAxR5JKgPKEcRsp/Se3t7e0ghtbW3htbW2ijt7a1tYo7e3t7eFfLigt4Igq IiqFVUVdoAwMVLRXG+PfG+m+APDlz4g1KOS5betnptjEdsl/qk8byW1qZWyI0wjvLKQdqKxVXfYj fnh4u+IXi3xrcTSa7rFzLaSz+fFo9vLLb6JaFHdrdbfTlbaTEsjIk0u+bbw8jHk85pWt6zocss+i 6vqejzzxeTNPpd/dafNLAHWXypJbR0LLuVW2k4yAa938FftGeKtEkt7PxSg8T6UvkxNcERW+uWsK BIvMiukAS5KoHci4XzJHPzTr1r690DxN4X+Ivh+WXSb1L2yv7BoNS09bo2uq6dHfLJavaajDaSCa 2lbZKqOrjdt3wuylXPV20EFrbwWlrDFb2trBFbW1vbxJFBb21vGIreCCJMKiIihUVQAAMY4qWvkb 9qPw/lPC/imGBBta78P6jdGf5zn/AImOj24tmboMXzF0TjIDtygHyBX2z4Auz8NPBXwutSxe++In jO3uL+wM9s7zabr2ntY2dxZExsyJCDpU8yj5ixaMuqyYX5z+L3hZvCfj7XbFIUisb+4fW9KEUENr brp+pyNOLe3t4GZVS3l821UfLkR7gqggDivD+lf29r2iaH5/2Y6xq2naULnyvO+z/wBoXiWgn8nc m/Zv3bd65xjI61+rcEEFpDDbWsENvbW0UdvbW9tFHDbW8EKbIYIIYgEREACoigKAMAVLVBNJ02HU Z9Xgs4YNSuofIvLuBPs8l/GgjWD+0RFgXDQrGFt5JlZoVMixlFkkDeR/Ef43+HPBK3GmaeY9e8S+ TP5dnaTQzadpt3HdfZWi166ifdE6FZG+zRhpMoFk8lZEkr5G8SfGf4ieJbgSy+ILvRrdTuhsPDs0 +jW0RMaRuGlt3+0TBim/FxPIFYts2g4rzHz5/P8AtXnS/afN8/7R5r+f5+/f53m53b93zbs5zzX0 B8Lvjlrfh7VFsPGOq6hrfh/ULhTcX2oT3eqano8rp5Qu4J5meV7fhTNB82AN8K796S/eVFFeTfF/ 4cQ/EHw4fs6yDxFokV3d6C6SLGlxNKiNc6XcLMVjKXAiRUkYqUcI28J5iyfC3gHxdd+A/Fmna9Gk rRW0r2urWQMqG80y5/dX1s8ayRhnUYlhEhKiZI3ZWC4r9OrS6t761tr2ynjuLO8t4rm1uImDxXFt cxiaGaJxwVdSGBGcg8VYoooooooooooooooornfF3iD/AIRXw1rHiL+zrvVf7JsmuvsNkMTT4ZVz JIQ3lxRht88u1vLjV32tt2n5yvLjwX+0Po+2F7Xwr8RtMSaLTLW9uY5XvIESS8W185Vja8s2VXd2 jh821cNJ5ZjYi4+SdX0jU9A1K70jWbGfT9RsZfKubW4UK6NjcjKy5V0dSGjkQlHQhkJUgnMor0Xw x8VfHnhNoV0zxBeT2UJtgdK1RzqWmtbWr7hZxwXRZoI2GVc2rxPt6OpAI+m/Cf7S3hm/jt7bxZYX egXxXZPqFmj6lorNFZiRrgxxZu4vNmDJHAsM2zKb5iNzL6fH8YPhpNpk+rL4w0sWts6xyRS/aodT dmZYwbfRJ41vZV+cZaO3ZcZOQFbHd6jqumaRbNe6tqNjpdmJEia61G7t7C2EsufLjM9y6rubacKT k446Vm6b4r8LazdLY6P4l8P6teukjpZ6drOm310yRrukdLe2ldyoHJIXgV0FQ3Nvb3VvcWl1DDdW t1DLb3NtcRJNBcQTxmKaCaKQFXR1JVkKkEHBFfn38Z/haPAGqw3+kx3b+FtZdjaPKjyrpN9uaR9F luyWLDyx5ls0pV3QOp3tC8rfb/gbXv8AhKPCHhzXjcR3M+o6RaSX0sMRhi/tSOP7PqsSQlVC7LlJ YwAMZHy5Ug11deFftE6zHp3w3u7FozJNr+p6ZpkRWURmBbe4/tiW4KFSXXFr5JVSuC6knAwfKfgJ 8JrXVYV8b+J7Kxv9KlE9v4f0y6VLuO5mgujb3Wp3cAYoEjeOSCKGZWLHc+0BYmf7Lqre31lpltNf 6leWmn2Vuoee8vriG0tYFZxGrSzzlVQEkKCxGSQByRXNj4geAmBI8b+DxtH8XifRFyfQAz5P4A1e j8W+GbjTNT1mz13StR0zRrWa61S60q7g1ZLOCCA3ErzLppmbIjVmCBSxAOFNeez/AB7+FUUU0sfi OW6eOKWRLaDRNdE1w8UZeOCE3NvHGHc/IhkkVcn5mVctXivi/wDaav7oS2ngvSV02Jk2rq2tLDc6 gN8C5e302Fnt4nSTdgyyzqwwSikla+c9f8U+I/FFwLnxDrWo6tIk1zcQpeXMj21pJeMr3IsLMEQ2 6uVQGOCNFAVQFAUAc/RXZ+DPBWo+Mr9ooprfStHstkuueItRZINK0a0ZgPMuJ5mRWlfpDAHBdupV A8ifUMvxT8F/C4aX4E+HehDxmcI11daZq0e291e+WNICt9Z29yL67myolESqqfu4I+VMUP1KQDnP Ix747cgkepPoaSiiiiiiiiiiiiiiiiuW8aeKrXwX4Z1XxJeRmdNOgUwWsbiNru8nkFtZ2wlw20PI 6hnCttXc+1tuD+a9hZ63488VxWqMLvXfFGrySTXDwlIRdX9wbi9v7iOwjby4YgZJpfKiIjjViq4G K/SjwZ4T0zwT4d0/QNMjiUW0SNe3UcXkyanqLRhbzUrkFnYvKQOGdgiBI1IRFA6miql/f2ul2F7q V/N5Fjp1nc319OY5pvs9rZwm5uZjFArO21EY7UQtxgAnAr86fG/xh8Y+M7y4/wCJld6JorrcwQaJ pd3NbQGyuQI3h1OaAo12zIAH835OW2RorFT5lZ3t5p11Dfafd3FjeW0gltruznltrq3lX7ssFxAV dGHZlINeueEfjr498MTKt3qMnifTWkDT2OvzTXc+1pY2me01ZibiN9iNHGHeSFN5byWbBH2R8O/i n4d+I1vOunedYaxYwQzaho16YftEaOipLdWcsRIuLZZW8rzgqsDtMkUZkjDd1p2k6ZpCXqaZZw2q 6hqV9rF8Ywd13qepTm5vby4kbLM7NwNxO1QsagIiqNCvGfj5oP8Abfw21WWOK6nudBuLLXbWO1AI /wBGk+yX81whVi0UVpcXMr7Su3YGLbVKt+dtfS3wksR4Y+HXxJ+I1xIbC5fSLrw/4c1BPty3Vvcy RBDLDGi+WyTX0tjHHMAxWSGQExqH3/QX9j+Hv7a/4Xrz9h/4V59v+wf2ZD/au77J/aH9sef9o2fa vsH+g+TnG3jzdtfJ0nxHiT40P8QFMMunJ4gaJZY7a6US+Hltv+EfF1HbSukonawHmgNj971QLlK9 A/aS8C/YtStPHWmw/wCh6uY7DXBGBtg1SCMLY3rF5SxFzCpjIjiVEMIZmLzjOl+yvYxNL401F7ZD PFHoVlbXrRnekUzXU99bRSnjDGO3aQeye1fX9FfFP7QXxNn1DU5PA+h3dxDpulO6eIJrW5i8jVtQ eNGGnv8AZ8sYrT5kmRnAaYsrx5gRz5N8M/hzf/EfWp9Ot7k6Zp9jam71LVWs5byO2DN5draxIpRG nmbJRHlT5ElcbvLKn7P1Dwf4d+GXgbX9U8I6Db/23o/h7UprTWJLSy1DW1uBZlJNSuLy+RgUTH2i aFVEW1WVYgMLX5z10fhC9/s3xZ4Y1DyzMLHxDol55IkERm+zalHMYxLhgu7bjcVOM9D0r9VaKKiu be3vIJ7S6hiubW5ikt7m3njjmguIJk8qWCaFxtZHUsrKQcqSCCDX5mfE3wcfAnjLU9CiMzaeDFfa RPMgR5tNvV8yFd25t/kv5ls0nG9o2baucD9Bvh74ibxZ4J8N6/IZjc32nJHeyTQw25m1OxkfTtTm jjgLL5b3MMpjwR8hX5UJKr2VFFFFFFFFFFFFFFFFVdQ0/T9VtJbDU7Kz1KxnKedZX9tBe2k5ilWW IS21yrI211VxkcMAc5wR83fETxt8I/A7T2Wi+DfBut+K4POEENp4e0N9N0i+gmEY/ta6hjUq6Nvb 7PDmTdGUcwbkkrw6++JfhjxvdSv8R/BlqlxME8vxN4FZ9K8QWvlRj/j4ttTlmgvy4iht1Ny48iIy GMFyoHP2/gvwrrMlhFoHxI0OG4u45pLi18Z6bqXhM2Ji+dYpNRiF9YszKMj/AEpcnCrljiuy0r9n rxLrlu95o3i74e6raxzNbyXOma5qeoQR3CRiVoHltLB1DhWQlScgMCRgglmpfAHW9Ce2/wCEh8a/ DvRIbp38qTUNevLNp0iIE7Wcd7aReaUDDcoYdQCRmsPVPB/wt0SWdZvipc641lOkdxYeHvB9xJPe BZhFOun6tdXgsWABZlmEzIVGVDHCnLHi5dPmGk/DHTNV0GTUDHpz6x9se+8b68W1Rp7GFLyxSNbJ ZMwIbTTo1ZygEs1wMAem+E/2e4NfjukvvGcNtq2lS/ZNf0jTdJOoRaTqUsBuF05taNwkE00KsguV gV1jk3Rb8jedbV/2W9UhhMmgeLLK9n+07Ra6tp0+mRR2hVjvN7aPdl5FbYu37OgILNuUqFbJ0L4t /Ef4ZaxB4e+IVpqGp2Cyxvcx6sPtGuQ2LzzCW90bWGkC3YMhJUzyyxv5QhjkhAZh9feFfFei+M9G t9d0G6+02dxlHR1Ed1Y3KAGawvoASY5Y8jcMkEbXQvG6u3j/AO0T4NGv+Dx4itklfUvCjPcFIYWm a40q8kji1JXVOQIQqXJkYYREkyMNuHYfBrxXJ4t8AaPeXVx9p1TTfN0TVpCtyZDdadhbeS4luyxl lmtmt5ppQxBd2+6QVHqXJ6c8dsnpzyPcDrXxV4MsY/ix8bdb8WSpHN4f0O/XU4pIoLqKC7i00rpv haN0uG8xJJkgS7lRwA5jlTy1DbR9qk/Tp7jGDzz06V8l/Ej9oW4ivp/D3w7EU0sU8MD+JvLiv0mu VlPm22iWMiPHKhO1PtEgdXy4ijK+XM3KaD8APHXjMjXvGevyaTLqFrHMW1T7brviR3QRxWkWo29z JF5Q8gcb7lpI9qxtEpyE9On/AGX/AAXJBNHaa34oiumhKWss9zpFxBHclcRyTW6WkRkQNyyCVCRw HB5r5w1rS9Z+G32DUvDfiS38QeDvFls0lnqCWiHSNe/s8GC8sNd8L6kZk320kzhEuo227tyFJlkS KCyu/hJq7OdZ0jxZ4RuZYbOCM+HdStNb0GO68oRXmoS2mtR/bo4fMBl8hbq4fBKh/lG7es/hv8O9 WjuV0r4zaJ9rgRJFi13w9d+GrSRWlWN9t7qtyuSA24LHG5PcAbmGlp/7OnizVrWO+0rxL4E1OykL iO80/WdSvbSRom2SIlxb2LKSp4YA8d65GDwP4MtZri28Q/Fbw/ZTxFhGPD+ieI/FEDlZPLYPdxQ2 0S9GxtZ8jB6MDTINd+HHh5I5dE8Maj4t1dYrZhfeOJLe20S1u4ZgZ3i8MaLI32iOVNw2XV8wU7Th gCH9E8OfH8y69BqPj3wzomrxW8lzLp2qaZo9oNe0EsTNaW2lyX0mDAjYQKZVlAO9pZGXY3114Uuf B2rW914h8IR6JLHrM/m6lqGk2ttbXN7ef8fJXVzGiTfaF84uyXAEg8wsQC1dVRRRRRRRRRRRWFqP ijwxo8ph1bxFoWlyq4V4tQ1fT7KVSU3hTHdSK2SGDDjOKs6bruh62ryaNrOlaskYzI2majaXyxrv 2Zka0d8fMdoJrUooor83vjV4mbxP8Q9cmSR3stIkHh7T1kjt0McWlO0d2Ua3J3o921zNHI7Firrn aAEX7R+EXgWPwL4Qsbaa2ji13U0j1DX5doFx9qlUyQ2Ejgv8trG/lBVbZvDyKAZDn1Ciivkr9qqS VIPAsQlkEE0viOV4AzCJ5bZLBYZXTozKsrqpI4BYD7xr48r6X/Zvez1TVfE3hTVtK03VtKvtLttc eLUrOC+iivNIvFs4dsFwjRnet4+SwyNo24y2eq+LfwDtY7W88TeA7W4Fyk73WoeGYFEsMlvKF3P4 et4U3oyPvka1JZWVsQCPy1hk+ZPCfivWfBmt2uu6FcmC7tyUlifLWt/ZuwafT7+EEb4ZNoyMgqQr oVkVXX9NfDHiLTvFug6Z4i0hpjp+pwNLEtxEYp4pIpmtrm3njzjdFKjxsVYoSpKMykMd2vFv2gbC 1vPhfrNxcQ+ZNpN3o99YP5ki+RdS6pFpbTbEIDfuLiaPa2R82cbgCPj/AOE/gS48eeLbCzltJptA 0+aG88RXKo4t47FN0senyzxSQsr3jRm3TypPMALyqrCJ8d3+0h4obVfG9tolvNJ9n8LWMaOGSBQu r6ptv7ye2uIWaRl8n7IjByu2SNwqDln7/wCKOiL8UPhj4b+JGkxW02taXpP2rWEtYntkksVRh4gt YhdIZn+wXkchhV5tvl+eyGRnQt5D+z/plxqHxP0a4iiWWDSbPV9SvS+wiGA6dJpsMyrJ94i4uYAM fMCd38Oa/Q2ivnr48/E6bwjpkfhrQru4tfE2swLcSXUMTK2m6HI8sEtxBeEgJcTSRmKExqxRBI+Y nELH4w8LeF9Z8aa5Z6DosSTX147M8s8jR2lnboN1xf304DbIo15YgFmOERXkZEb748GfBXwP4RtV EunW/iLVG+zPcaprlpa3jJcQxrk6bZyoUtk8wO6AbpBkK80mxcfAfinXLjxL4j1rXruCO1uNU1G5 vJLaOKKJbfzJTtgIiSMMyKAryOu+RgZJCZGYnn6/VDwPPPdeCfB11dzyXNzdeFfDtzc3MztNNPcT 6PDLLNLLIdzSMzEuzEktyea6iiivhf8AaM8D/wBh+JIfFlhbGPS/E2RfeTCEt7XX7dAZ93kRLGhv IgLhd8jySyrcyE4Fezfs5eKW1rwVNoVzOsl54Wvfska7bozf2Pfg3enSXE8zMjESC6hRYiAkcUYK jhn+gqKKKKKKKKKKKKKKKKCPp09znJ546dK8O8dXXwY+H0P/ABOvCnhWXU7uFbuz0Sy8MaVPqF5E JEsxMqtEIoIshzvlkQPslMe+QMp+b9a+NNr4pj/srxL8PvDd54ctIp7fQbHTprnSdW0G3JjW0isd ZjEiII44o0kSK0jjk2KDGsaiOuXutB+GWpR3Vz4e8dajob/aIYbLRvG3h+6M7xiJPPup9d8LC7hC s5cxqbZWGNrYAErdJpfwJ1fXLiSz0bx58MNVu4onuJbbTPE13qNwturIjXDR2VnIdgZ1UtjAJAOC Rm7qX7OvirRrb7Zq3inwBptkrrCbzUNb1KxtVlkJ8qNri6sUUM2CVBPODisO7+HvgLR7aH+2vi9o jak9vLcPZeGdDvPFVrhHdI4YtUs54oxI+37k6xEZBPy4esKXxH4V8N3FvdeAtM1OXVIPsU8XiLxi ul31zp97bHfJLo2gW6PZx7mwRJdm5dBjyhFInmt23g/4S6t8RJ/t3ijxdLpWt6xpo1zTbbUra513 XdV0K1kj01tbvDPcRNBAXeCKzMrlplDtGoiiDN6BqH7LGI530vxl+9ELm2ttQ0bEctwqExpPfW1x lEZsAstu5Uc7Wxg8ImpfF/4FXMdpdCW48OiVI4YrhZtU8J3bSi4kSKwuyFe0ldjNOYYngkcoHljd AM/WPw/+J3hz4h2YfTpja6zb2sdxqmhXDM13ZF3MLtDMyqlxDuAxNF0DR+YsTOEGn8QPB9t458J6 r4fl8lbm4h8/SrqYIFstXtv3lhcGVopmjQtmK4aJN5heVVwWrw/9mvxHILHXvAepLdwanot7Pqdp bXslx5kFnLIlnqenrZTIPswtbpRJIhbLSXLHYCrs31FXxr8Yjc/Ef4teHPh5pcjJHpaJa3E7xWxF tcahEura3fQlpk85ILGOFvKZkdpI3jUFipb7AsbG10uwstLsIRBY6bZ2un2UG+WXybWyt1t7WHzZ yzttjQDLMSccknmvFvix8aLLwARo+jR2mr+KnCSTW85law0e3YCRJNSNu6M0sqkGK3SRWCkSOyqY 1l8G0r4efFX4xSW+u+KdXuLHSt0Mllda4k8SvbXtqjPd+HPD9ukcQjeOOB2kUQxzZVhJIwYr6tZf sv8Ag6O1hTUdf8S3d6qsLm4sm0uwtZX3koYbOe3uXjGzAIM75ILAgHaPDfFngNvAU1/4l8C+MJ9T PhjX20nVVt7W80zXfC9xcqyWRvmUBZbeZCbY3irHDM7eWitudV5628QfD3XXifxp4Y1LSbqKILNq nw8k03Tk1MxW1taQ/bvDepo1nDIfKmmkmsWgRnkObc53jdsfA3wn1m6torH4vHSftyIyWeu+EryG WwLRb2t7/V5Li3st6kEM6yBM8KzcE6Nl8ANZ1qS7Phrxr8P9ftbR1VprHWru4mRJCREbqGxtrhYm fBO0yn2JrA1D4X6X4Z1k6P41+InhfRJI0VrlNKsvEfiPULcywrcQLJZQWcCLuVlYb51OCCARVGJv hR4fndpE8SfEWaC9aNYnEXgjw9d2L2rxmcSRveaizpKUeMFbfP8AGMKUk6WH4537x2Gmar4H8A3/ AIXsXWSLwzFoYtrCCXzpZZLuwFxJcJDO3nSKZPKZcMTs3O5b6+8F+JfA3xDWHxVodjZvq2jL/Ze+ /wBNsYvEWh27rKsFq0kZkeKCaN5TD5EzRMDIgO5ZVX0WiiiiiiiiiiiqGoappWkRrNqupafpkbpP IkuoXkFnGyWwBndHuWUEIGBcg8ZGcZqlpnifw1rMpg0bxBoWr3CAF4dN1awv5AG45jtZHbB7cc1t /l+hzS0UV8ZftN+LDc6lo3gy2kia306Fda1Ty5oJWOo3SvbWFtPEE8yF4IDJKB5nzpcISg2ozdV+ zT4LFjpOoeN7yLF1rPm6XpBLk+XpNrcAX84EchB8+6jEeJI1dPIDK22U5+o6KK8W/aBu1tfhfrcL I7tqF3o1mjKyqImTVItQMkgP3gVgZRt7sK/PCvXvgdqt5pvxF0i2trdry11+G90DV7JY4ZVutLvL czTed50b4jieKO5l24LJEyEhGYH6h8f/AAF8L+KbZ7rw7bWnhbW7e2kW2+wW0Vvo19KB5kMOo2Nu oVMsCn2iAblDkuk21EHwf/xMdE1H/l80rV9KvP8AptZ3+n39nN/wF45Y3X2ZWFfox8JfiHB8QvDS XEwMWuaSLax16BnhPm3P2cGPVYEgC7Ybra7KpRdrh4huVBI/qNZWu6XHrmiaxos0r28Wr6VqGlyz xqkkkEeoWj2ryxo5UFlDlgpbkivy00DQ7/xLrWmaDpcfmX+qXcNnBlZnji8w/vLm5MCOywwoGlmc IdsasxGAa+qvjpe2PgjwB4X+GWiSRLHdJE9+qtZ/aJdN0p1n8+9tgu9Gvb5hcCZAm94ZVBI3CuN/ 4WcP+FA/8I39tf8At7+0/wDhFMf24f7U/sHd/a/277Jjzfsf2f8A4lHk7vL2cbtn7mvm+vvH4La9 ZfEb4eXXhDxHpjXsOgWtpoV49ykYstS02QO2ki2e2WIxz2scSR5GZFKRT+aZJPl9A+GfgJfh3pmt aNFdJfWt34iutU067dVW8OmT6da28FrflVAMsLxSruj+RgQ4CF2jX0eub8Ya8PC/hXX/ABBvtkl0 vSb26tBelxaTX6wFNNtZhGyMRNOY4tqsCS2FIJzX5f2NpqHiDWLOwhdrrU9a1K3tInuZjunv9Ruh Cj3E8mTl5Hy7sc8kk9a/TzwZ4S03wV4dsNA0uKJVt4ka9ukj8p9S1J41W71G4Ds7b5WXgF2CLtRD sRQN3ULCz1WxvtM1CEXFjqNpcWN7bmSWMT2t3Ebe5iMsDB13KzLuRg3cEEZr89vGfwP8ceFbxhZa Zc+JtLlldbO/0K2nvp9hkcQx32n26tLFJsUM5CtCCwVZWPFb3wl+EPivUPFekavrui3+h6JomoQ6 lcyatbNYT3dxp7pdWdjbWF6nmSLJIE81ygj8sSDeJNqn72ooor5T/ai0ISaV4Y8TIlojWl/daFdP 5YF/cDULf+0LBDMq5aGH7NckKz/I0p2qdzmrP7LmrCbw/wCKND8gq2naxZ6qbgy5WZdZsvsggEAU FfLNgWLbzu3gbRty31HWZrWt6R4d0641bW9QtdM0+2DNLc3UmwEhGcQwRjLSSNghIo1Z3Pyqpbiv l7xl+03HBO1n4G0mG8jhmw+s66k6290kTyxsLLSrd45djgQyxzTzI+CyPbqea+ftU+LHxI1eeO5u /GeuRSQxLCi6XdnQ4CFlaVXe20T7PG7gsf3jIWxhc7VUCbwTp3jH4g+JItDste1gPezPqOr6hNf3 862tuJi15ql0plBkfdKQu5gXkcAsu8sP0C8FeELTwXo1tpMGo6vqkkUKJPdarqV9drJKJZJmay0+ eV7e0QtIw2W8a7lVPNaR13nraKKKKKKKKKKyPEFnf6hoGuWGlXP2LVL7R9Ss9OvPOmtvseoXVk9v Z3X2i2DSR+XIyvvjBYYyoJFfDGqfs5fEnT0ha0h0TXWlYq8el6ssLW4ABDzNriWaYPQbGYjHIAwT 5df+CPGWmQ3NzqPhPxHZWtnuNzd3GiajFZwqriPzHvGj8rZuIAfdg5GCciuh8CfD9/Ekd54g127O geBdC/fa94hkGGIRlC6ZpKMGMt1MzLGu1GCFh8ru0cMtjxn8Tb3XrSPw14egbwx4D0+OK103w3Zy YMsUTNI91q10uHuJZpGaWRHdl3YZvMmDTv5bRXtfw1e38G+H/EXxUuoGlvtMnTwv4LRpG+zS+JNV sZTfy3MUGWxbWTF8SlY5FZ0VvN2lfXf2ZfFM963i/wAP6jfvc3k91H4qgWdZp7u7uLs/Ytf1C4vn BDnetjkSPuJcsA37wj6wrlvF/gvQfG+ky6Trtmkysji1vYkhGo6bKzKxuNOupFYxsSibsDDjKurL kH4t8NaprHwH+JF7pOsRyz6LeNHZX8jrcQRX2iSXebDxNYQQM6vJEquQh8zbme33JIS6feI+w6rY An7JqWmalaZGRBeWOoWN3Dkgg7kmhlibvlWU5OQa+SfhA8nw++Lniv4bzwzNbavJPHp8rm3urrZp ME2s6Lc3VxbusapNp0sskoWIsJTGpWMBwPX/AI5+KR4a+HmqxoCbzxF/xTloCiOipqEL/wBoyzKX UhRapMqMu4iUx5UrkiD4D+E4vDfgDTr2W28rVfEwGtX0rtaSyPbTk/2LHFNbrnyfsnlzrFI7FJJZ fulii8F+0R8STptofAWjTOt/qVvFP4gu7e5jBtdMmDBNHdIcust0ArzBiv7gqCJFuCV6r4NfB238 E20HiLXUjuvFt5bEohXfD4dt7mHEllb5HzXLIxS6nHAyYYsp5jze91y/jfxEvhTwj4g8QmaKCbTd MuJLGSaKWeFtUlX7NpMUkUA3YkumijPQAHLMqgsvwx8Mb608Q6Rr/wAKtXuLO3t/Ef8AxM/Cl5eL BGmneNbZES0X7X5EsipeIiwSFSW2BooQHnbPj1zbz2k89pdwy211bTSW9zBPG8U8E8LlJoZoZAGV 1YFWVgCCMGq9aWk6tqWhahbappF7cadqNpIJLe7tXMcsZKlWXI+8rKSrowKupKsCpIPtcUWkfGfT XS3ttO0X4tadDcXLLbpBp2mfEO1XdcXcjRqEii1RctIzcB/mLEw/8eXmi/Dvx+xUDwR4tG8jaW8N 6wiEMdobc8IAGe9d9pP7PXxM1KRkudN07Q4vs/nJc6tqto8UrFkC2yxaR9rmWQqxb95EqgKwLBsK fqf4T/CuX4Zx6u8mv/2xJrUOmGe2j037FBZz2KzM3lzvNK0oPnlVbZFwvzISQF9hooooooooooor 5++LPwR0zxZaXOteF7S103xVF511JDAsdtZ+ImkzPLDdDKxx3TuWeO6OA5JWckESw/CFzbXFncXF pd281rd2s0ttdWtzFJBcW1xBIY5oJ4ZAGR0YFXRgCCCCARXX+HviN448KJHFoXiXU7S1ihe3gsJp Uv8ATYIpZ/tUn2fTNRWW3jZpNzF0jDAs3zfM276m8A/tG6XrU9vpfjO1t9BvZ5Ehi1i2aT+w5ZJp mVReR3DM9mqgxqZHkkj+/I7xKOPpa3ube7ggu7WaG5tbqKKe3ubaVJ7eeCZBJDNBNGSrI6kFWUlS CCCQayfE2pz6J4c8Q61bwpPcaPoerapDBMJDFNLp2nveIkwjKtsLIA2CDg5BzX5y/CnRIfEPxD8K aZctELdtT+3zpNAtzFcRaRbyaxJaSwycFJ1gMLbsgBskEcH9NaKKK8N+Onw41Tx7omlXGgRfadb0 K7nMFlJd21nDdWGpLHHfqj3QVPNR4oJELzIoQSj5nKAfF9t8N/iBdXENrF4L8UpLPLHDG1zoeo2c CvI21TPdXcaRRoCQWeRwqjJJABNfbnwW+Gl18PdDvZdUnD654gNncalaQOr2unR2KSfYrJZFJEkq +dKZpF+TcdiFlTzJPZq+DPj98OLTwjrNpr+h2ZttB18zLPBEJDa6brkbGaaCFVjWOCG4iIktoPNY 5SfYqRIijt/2XNfz/wAJP4VmnOP9H8QafbCHgdNO1edpwO/+gqEYn+IqPvE/Xlch490G98U+D9d8 P6c9pHe6papbQSXkksVshNwju8skKSsAFU4CoSeBwDkcTDo+h/An4caxqGn276leWltBPf3zxItz rGr3Eq2Fg1wN48u1SWYBYUc+XEXYeZKztJ+fF/fXWq317qd9Kbi+1G8ub+9n2Rxme6u5muLmUxxB VXc7E4VQBnAGK+pP2ZPF06X2reCZ4pZLO5hm16xnjhuJhaXcJitbyG5aGJxHFMhQrLNJGiugjBaS dFPt/hz4Wad4R+IWo+LdAaGz0jWNCvrG60VFKJY6lcaja3ivpqoAotZBFJmAkCJwBHmNgkPrNFfl 58Q/EI8V+NvEuuxSpNbXmpzR6fNHFJAJtMsgLDS5DDN84ZreKNnDAHcTwM4r7Z+Cfw3h8FeHIdS1 GzRfFOu28dzfzSxTxXemWM6pNb6Gy3QVo2j4e6TYpM2VYyCGNh7VXxJ8Yfgr4lh8Qar4p8MWV34g 0zWbu41W9tbVftOr6fqF/dh7uMWUeZLiJ5ZC8bwIzIu5ZFCx+ZJ5XoHwk+IWv6hHYReF9W01co89 /rllc6PYWsBmSKSZ579UMhTeHMMAeUqGKo204/R/SNLt9F0jS9Fs3me00jTbLS7V7lo3uJLfT7Zb OF7h41VWcomWKqATyFArQoorx748aTHqvwy19vsv2m50p9P1azO51a2ktr1Iby6XBAO20kuAQ2Rg kgbgCPm39mzWl0/x7Ppctxcxxa/ot5bQW0e57ebUbB11KCW6TIA8u3jugj4JBcqMBzX3nUVxcwWd vNdXc8Vta20Uk9xc3EiQwW8EMZeaaeWXCoirkszMFGCSQBXzv46/aL8O6EZ9P8JQp4m1WJnha/Yt F4ft5EaSFiLhCJLva6Iw8jbC6PuS4JGD81eIfjV8R/ELuJPEVxpFsZ0njtPD+dISFliMXlpeWx+1 vGdzMUmuHUnBx8q7eYtNT8beLNYs7CDWPEOta1qU0NnarPrF7PcTOfljR7m7lAVFGSzu4VFBZiFB I+9fh18Np/B1nBPqviXxBresSQwyXkMut6mvh+3uhA0MiWelK6pMqoyRiW7WQnykeNIDlF9Uoooo ooooooor4v8AGnwB+Imua74l8RLq2h6u15fahfWkVxqOoJqlzaCQjTbEC4txbxusIihjiNyIowAo cRqCPFL/AOF3xF027ksrjwV4jlnQRktp+l3OrWredEJlEV9pQmgc7WAYJIdpyrYYECh4W8E+IPGG pXGm6TaKhsFEurXl9KljY6PaicQTXWoz3BGwJ8zNGoaQhX2I20gdhf8AxAt/C+l3HhH4aS3GnWT3 FvJq/jZfNsfE3ii5sycSwPGQ9hZbyfs9srGQRgF3DS3CyeQ0V6V8LfD2l6z4ibUvEkkcHhPwtaSa /wCIZ5g3kSW9qwWy08jypVka5uDGht8B5YhKsZ8zbXpnwu+Is+sfGy41zVhFEvi+LUdEt1uruJI9 Jt3ZL3RdPgkVIklYG1hs0GxDI8m8gyNhvuKs/VtJ0zXdNutI1ezgv9Nv4vJurS4XckkedytlTuVk YBo5FYMrgOpDAEfCXizwn4n+BXi/T/E3h+VrrRWupRpGpXEPnwPHNGwuPD+uxphRK0W9QylfNUGa AxyI6wfbnhPxNp3i/wAPaX4i0t82+oW4kaI7/MtbqM+VeWUu5VJeGUPGW24bG9MoVJ+WfHMX/Cq/ jZo3jGF/s+geJ5zd6k3lTiCJbtxYeJ42jtneWdk3pqI/dgebIiqjFOfqzxJrtt4a8P6vr915Rg0n Tbm+8qW4jtVupoYmNvZRzy5UPPJshiwCWdlVQWIB+b/2btIutTuvF3xF1O4E9/ql9caTuVvJeWe5 mi1zW7m4too1ixLI9t5Xln5Ssg2qNufUvjF8Q18A+F2ksplHiLWTNZaGjRRzLCyBDe6lKkhClYEf K5VgZWiVkZC5Xwn4MfCGTxRMnj7xtvvrC5uJb7TrC9kN1Nr14bhjNqustKWZ4PNViIpfmuGy8n7n AuPs+joPYDPXHbk/41+eWj/EW1sfipr+t3Uxu/B3izWdX0/Xbe4iZba78M6ncyW9tcXVksMrk20T pN5aRea6q8W4ea+eD8d+Gv8AhD/F2veHVdpbfTr0/YpHlWeWTTrqNb3TZLiVEjUym3lj83aijfnA xiuQpQSpBBIIOQRwQR0INe1aX4p0r4jjTPDPxIuzZanbwJp/h7x/FGj38D4ZLbTvFnmEC6tGZ1YX BZJI3BaSTbLPKOW1f4V/ELSNRvNOk8Ja/fmzmMQvtI0fUtS0y6TAaO4s762iKujKQQDhlztdUcMg 3dI+BXxO1ZbKUeHRptreni61a/sLI2qbivmXunmVryMZH3TbFiMEKQa+hPhb8CdW8Ea/YeJ9T8TW jXVouoQXGj6VbXUtne2t5YPbRLLqc8tu/wAsjLMY2tGXdGuDnlfpWiiiiiiiiiiivOPH3wu8MfEC 1l/tC1jtNbW0a30/xBbKwvbNxIskfnxKyLcxAjaYpt2FZ/KaJ23j88fFPhbWPBut3ega3AsN7asr Bo3Etrd28g3W97Zzcb4pF5GQGU5R1WRWRW6B4r8S+F5hP4f1vU9JYzwXMsVndSpaXMtqxaD7dZEm G4Vct8kyOhBIIIJB+j/A/wC0tewPBYeO7NL23Plx/wBu6ZCsN5ESx3z6hpyERyjkEm3EZVQcRyMc D6z0TXdH8SafDquh6jaapYTBdlxaSLIEdo1m8m4jI3xSKrKXikCyL0ZVIxWrX5h/E/UrjVviF4yu 7qWOZ18QajYxSRLEqGz0qc6Xp4XyRtbbBDGN4JLfeJJJNfpXpGmQ6Lo2k6NbPLJbaRptjpdtJcMr TPb6fbJaQNKyKqliqDJCrk8hQOK0aKK4/wAfeFU8aeD9b8OFxFPe2u+xm3qkcOpWkgu9PeaUxSss PnIiz7ULeWXVcMQR+ed/8MPiHpt3LZXPgzxG80JQF7DS7rVbRt8YkBhv9MWWCThhny5Dg5U4YED6 V+CHwa1rwzrUnivxdaw2V5ZQXFroumi5S5ninuoxDcapNNYTNCF8lpYUiYyZ8xnIjMcbH6nr5d/a M+H1vf6UPHml29vFqOl+XD4g8uKUT6np8zR2lldMUJUvaN8pYx7miYl32QRrXiPwE8SDw/8AEXTI Jnhjs/EEM+gXDzLO5WW623Gm/ZxCQBLJdxQQK0isqrI2dudy/ohRXinwk+D1v8Oje6lfXkWp+Ir5 ZbEXFuZo7Cz0r7Ss0dvAkwQvJMY4pZ5JFG0gRoNoZ5vin4h+MJ/HHi3VvEEhmW0mm+zaTbT7laz0 i1zFYQmEyzLG7L++nWKQoZnkZcBq4ivST8KPGn/Caf8ACDDTGOqkmYXh8waSdKEmwa79t2H/AEX1 bbv3/udn2j91X6EeDvCemeCfD+n6BpMUapaxB7y6WLypdS1BogLzUrrLO2+Vh3chECRoQiIB09Fe RfHcZ+E/i0ggYGhE8Zz/AMVNZLtB7dj+FfJXwBihk+KWgNK+14bfWpbdMD99L/Y08RTn0Rnf/gNf olRUFxc29pBJdXc8NtbQlPOuJ5Y4beHzHEcYkmkKquWIVcnkkDqa5lvH/gRGZH8a+EQykqVbxHoy sGBwQVM2QfY1taZrei60jPo2r6ZqyKhkZ9Mv7S/RUVyjOWtXYABgQT6g9606KK+bP2n723TwVodg 0gF3c+Kba8hiKnL29lpN3Dcvnp8rXEIx71xH7LN2yap4w08RqVudP0m8aX5vMjayuJ4VRR0wwuCT n+6PevpD4j+N7TwB4WvNdnHmXblrDRrfynmiutZuIJJbOK4CMu2IbGlmYyL+7VgpaQorfnb4t8Z+ IfG2pS6lr+oS3OZ55rSwSSVdM0pLgIj2+lWUjMsKbY41Y5LvtDStI+WPJ0V+i3wM8IweFvAWmXRW FtT8TQwa/f3KCNmMN5F5mk2iz+VHJ5cVuUbynZwk0kxRtr5r2KinAFuArN7LyRnnoOnAzz/Sm9M+ oJBHocdD/wDXooooooooor41svjv8StF8U3Hh3xL4XsNS1B9S+wLodvHNpV9He3UgSwt7C8U3CPE 5dDEzRSeYhRlkKtuPt17YfF3xVDLBNqXh34d6ZeWasRpX2rxL4stnlt/s9xp1xfS/ZrRN295VubP 95EyxiOQ4Zz8s/G/xcL/AFSx8D6bqGqX2keClfTru61S6u7m91XxHATbalfahLcnMzxEGFWMahWM 3lfuXXPhNFWLe3uLyeC0tYJbm6upore2t4I2lmnuJ5BFDBDGmSzsxVVUAkkgAZNem/FK8Syu9F8B WckEumfD7TP7JMlvL58N34iv9uoeK79JJUEse+7JhNu8jLGYm2BNxQYPw88XzeBvFuk+IE817WGb 7PqttFvY3ekXX7q/hWFZIlkkVT51usjhBMkbNkLX6eQXFvdQQXVrPDc21zFHPbXNvIk8FxbzL5sN xBNGSro4KsrKSCCCKlryf4wfDofEHwy0VnGG8RaP5t5oTGSKFZpHVRdaZLLPhQtwqAKWdQsixszq gcHzL9nb4jtqNmfAet3TyX+nxNN4euLm5V3udLhQK+jxbwGLWgBeJQ7HySyqqRwDOf8AH+xfw14y 8B/Ea3s3uUtbyzivoYwLeCS50K+XVrGK4vkRsS3UTTRqWUkJDwDtIrkfG/jDT/jl4z8B+HNC0/Vb XT4bueK6lvBZwXxiv5opdVuI4IZZogtva2xlQlyzHcNnA3fWnjTxbpngHwxea9exrJHZrFbWGnJP DaSaheyny7WwtmcNjjLuURykSPJsYIQfmD4DeELnxn4l1P4m+JZjetp2rSG0E0FjLFqXiC4hM91d TRMSYhZLLBLAEgUeY8bROpgZD9nUV8i/tMeNgF03wHp9wuSY9Z8QGGUZAGV0nTJ/ImPffdTQzw/8 +sqNya+Sbe4uLOeC7tZ5ba6tZori2uIJGimguIJBLDPDImCrqwVlYEEEAg5Fel/E+2GoT6D4+t47 aOy8faUmozJZ2y2Vtb+JNMVNM8V2kVuztIQLpftHnOB5hmPzOVZz5ZRV7TtRvNJ1Cx1XT5vs9/pt 5bX1nP5cUohurSZZ7eQxTqyPhlBKOpU4wQRxX3tpdvfeOYbb4lfDzxlLo2q6lYWttrvh3UN+u+HH 1DT4Y5X0S6tpxHLZsjgRyXVugdonMsKr5xaTlviV8Uvib4B0rTrHVNJ8Jw6zrQvzbeIdGvL6+06O K1Xy5orfRdTjSSO5i863kWSeWWFuR5b5ZY/T/hFeeOdQ8KG98f8AnjVrnU7t7NLywt9MvItKSKOG Fbqyt4oQjGVZ3TegZkZWyVK49OoooooooqtdXVrY2817fXNvZ2ttGZri6upY7e3giTlpZppSqqow SSxArmx4/wDAZI/4rjwdgEjJ8T6Iuc88bp+B+lXtO8VeFtZuTZ6R4l0DVLsI0httO1nTr648qNtj yiG1kZioJALgY5rfor4O/aN8IwaD4vttes40itPFkE91NCnlIF1ewaOPU5UiiRAFlWSCZ2ZmZ5nl ckZFfPFFexfCT4o6n4E1q0s7q7aXwnqFzDBq1nctcSwabHNMFl1mwSJZHSWEMXkSKM+cg2MC/lvH 9hfG27nsvhb4sntpWjd7Wxs2dSQTBqGsW9hdxllI4eKV1PYg4PFfHPwGBPxX8KgDP/IcPHXC+G7w k/lzX6NUUUyWSOGNpZXSKKPb5ksjBI03tsTe7cDJ45PXiuVbx94ERmR/G3hFWUlWRvEmkIwI4IKm fIP1rW0vxBoOtsV0XXNI1dlDMw0vUrLUGATbvJFpI/C7gG44yM9a1xyARyCMgj0orxX9oG0s7r4X azNdRo82nX2jXunM8rxtFevqcWnySRqGAkY289wm1gwwxbGVDL83fs4XzWnxGEAi8wanoOqWLvhv 9HVHi1Pzjs9TbiPLcfP64r77oqK4ggu4JrS7t4Lq2uYpbe4trmKO4t7iCZCk0E9vLuR43BKurLtI JGK/O/4kfCDXvBeuwWul2t9reiazdGHQbq2tpLi6aeTMi6Pew26k/alUHYVULMgLoAVlji+s/g98 MbfwBoa3OoW0J8W6rDnV7kSpcmzg83zYNIs5lAVUUBGn2Fg8wJ3yRpDt9ioqjqd7/Zum6hqHlCcW NjdXnkliqzfZYGn8pmGSN23GQOK/LfwjaafqHivwzY6tsOlXviHRbTUxLN9mj/s+41GOG98y4VlM a+WWy4YbRzkYzX6rUUjFUDsx2iONpHdioVI0G6R2Y8BRwSx7ZrmLjxx4KtJPJuvGHha3lChjHP4g 0mGTa33WKySg4PY4q5pnifw1rMpg0bxBoWr3CAF4dN1awv5AG45jtZHbB7cc1uEYyR+ePTsevPtR RXlfxsnS3+F3i2SRPMVrSygC+kl1q1vbRP8A8BZw34V8d/AVd3xY8KjOPl15s/7nhm9fH44xX6HX 99aaXYXup6hL9nsNPs7rUL2fypZfs9nZwNc3MxigVnYJGhbCKWOMKCcCvzi+IPxZ8T/ECZobyb+z dCjllNroVjJItsYzMJIZNSkODdTKFj+ZwEVgWiji3MD5dRX17+zN4KRhqfjm+gVnR5NH0FpIzujI jDatqEPmx45DJbRzRSZx9ojYYNfXdFKBkgYJycAAZJPoOvP0oIIOGVlPXawIIH0NJRRRRRRRRXzN 8Tvi746+HnjRLV9A0mfwpcx2c2mTTw3aT6rbRpE+riDUoZ3SK5jlaSEB4CI1MUjQsHRn7Ow174r+ M9N02/0bRPDHgfS9Stra4/tLWNUk8UapJpupwJNbapo1hp8UUCyQxsXEF8QHZkRggD1438XfEN34 F8LxfDmz8aa14k13WbqbUfFmp3+oPLeWmnT2McA0ONCjmC2vT+++zi6LpGGDh4rkZ+UaKK9d1lf+ EO+G2jaCrBNa+IZtvFmvJtcPB4ZspWj8JWJkBkhkS4k86+3xskqECKVMAFvK7W6uLG6tr2znktru zniurW5hby5re5t5BNBNFIpyGR1DKR0IBFfqL4H8TReMfCmi+JIo/KOpWm65hwyrDfW0jWl/FFuJ JRZ45Ah7oFJ5NdVXO+LPDGleMtAv/D+rxb7S8j+WSPIns7qL5ra9tZMjDxOAyj7rDKurIzK3yJ8H /Emp/DTx/f8Aw78RBY7PVdVXTZGY3/lWmtKrRaXf6fCU+aHUA0Me9oU3I0ErOkcZB9m/aI8NrrPw /l1SKNWvfDV7banGy2guLl7KdvsGo20cow0UQEiXMzDcCIBuA2hl8E8Z/HA+Kvhxp3g8afdtrFxb 6db+JdUv5o5o7g6TNFPHdWLxEO8t1LEk0xlRRH80aiXIlX698D6Lb+C/AmhaZeGDTRpGjJcavJc3 Uf2a0vJI21DW55r2RvLESzPM5ffsVehCgY+Q7RNQ+PvxXF1dQzx+F9O2rJ/o8ULWHheyuJJ7KxuZ IZAftN5I7K7LNIyNI7x7oYQq/dltbwWlvDa2kEVra20MVtbW8ESQwQW8CCOGCGGMBURVAVVAACgA AAVLXiXx78Yp4X8EXOmwsv8AanipbjRrZCM7bB4wNYutp4IELiDIOVaVGGdpr89K9e1lj4y+Guke IcK2t/Dx7Twjre0AGbwrdszeFL9wnlxRi3l82xCpHJLIT5ssnQV5DRRX2P8ADq9u/iroOnr/AMJ7 4g0D4ieDi0SXEOoy3sOr6X9rjntNV1bQbjyobvaGezmZZC7kK948gkjQ914m8WfFD4b+HNT1XXrP wt4vs7aSHT9O1fT5dS0jUIGn8yG11jxHpIhkt2jeUwLLDa3MW13CK5DB0zvgZ4s+JPjCbW9T8VOs /htraFtKuJ9KGnvNem7mhZNGntYY4p7ZBHNHdmR5HSQQhTky5+iKKKKKKKKOB6Ac9cdvU/1rkz49 8CbnRvG3hFGUsGV/E2ixspHDKfMnHI9Kkt/HHgm7ngtLTxh4Wurq4kjit7e28Q6PPcXE0z7IYoYY pizOxwAgGSeAOldQOxyD6EHI9jxRXzR+0v4Uj1Dw1p/iu2tlN7oF3HaX9wgtImOi6nIIkNw8gEs3 lXZhWCNHOzzpn24ZmX4eorrPCXjTxF4J1KPUvD+oz2pE0Mt3YtJKdM1WO3DolvqlkrBZk2ySqpPz R7i0bI+GH6Y+G9etPE2gaT4gsDH9n1awgvViSeO4+zSyIPtFlLPH8vmQSB4ZQOQ6sCAQRX5RkliS SSScknkknqSa/Xf37etFFABJAxkk4AHVj6DHf8K5m68aeDrGVYr3xZ4Zs5WjSZYrrXtKt5GjkGY5 VSaUEqw6NjB7VJZeL/CepSeVp3ijw7qExeOPZZa1pt1IZJmKwx7IJGO5yMKMZPauiOQWBBGDggjB HfB9/qKKw/FFtZX3hnxDZaneHT9Ou9C1a2v74IZPsVlPYSR3V4Il5YxIWfaOTtxX5q/DsZ+IHgVT kZ8Y+GVJHUA61AOM+lfqNRRXxn8dPg9cWlxqfj3w3HNdWN1NPqPiXTQXmuLC4mYz3es2pOS9u7lp LlCS0JJcZgLCDiP+Gf8Axt/whn/CTeS39r7vtH/CI/ZpP7Y/svZu8/72ftf8X2Dy9+zjd5/7iv0D ooorzv4taDq/ib4feIND0S2+2anff2ULe18+3tvO+za5bXcwM128cahY42f5nGSMDJIB8F8L+E/A 3wSvovEnjnxba3vi6xgvTY6Bohe6EJurGaJALUoJneeElYZrpbeBWfDE4WUY3ir9prXb1ri28JaT a6LbFriOLUtR2ajqjxiX/RbmK2wLaCQoPnicXKgnCudu4+K6z8R/HfiB7s6p4s1yaK9iWG6s4b6W w02aJYxEI20qwMVsAwVS+IvmOWbLEk8RRRW7pXijxLoUUlvoviDXNIt5ZRPLBpeq3+nwyyhQglli tJEVm2gLuYE44r2LQv2jviDpkxOrPpfiO2knhklS8sYNPuY4UY+fDY3GkCCNDIDjdNBKFIGFxkN7 /wCEf2hfBHiDybfVzN4U1GQ7SmouLjSWkeRlRIdYiCgAIFaR7qKFQWwC2Ca88/ahu0urP4fzWtzH cafer4hu4JraZJrW6URae1vcwyREq6lJSUcHBVuCQc039laGEy+OLgxqbmOPw7DFPzmOGdr554hj s5ijJ4/hFWf2qLidYPBFos8y20sviKeW3EjCGWe2Syit5pIgdpaNZZVRiMgO4GATn49orZ8PaV/b uvaJogm+zf2xq2m6V9p8oTfZ/wC0LxLUz+VuXfs3ltm4ZxjNfq5JLHFG888qRxRI8s00zqiRxxru klllkIwAASxYjAySQK+bPHn7Rui6JNNpvg61g8Q30Zlik1Sd5Y9Dt545Nm2AR7XvF4b54nSMgqyS yBjXzR4g+L3xF8Ryl7rxPqFjDvujHZ6LKdFtY4rsgtav/Z/lyTxooCR/aZJGUZ+YlmLeaVo6bq2q 6Ncfa9I1PUNKuvLMRudNvLmxuPKc7mj8+1ZG2kgErnB4zXv3gj9o3xJon2ex8WQf8JPpieXH9t3L b69bxL5UIb7QP3V1sjSV9syrLJI+ZLkDgfZfhrxPoXi/S4tZ8P30d/p8kskBkCyxSwXMODNbXUMy q8ciBlba4GUZXXKOrNvUUUUUUVA9pay3FtdyW9vJdWizra3MkKPPaLdRiO5WCdhujEiqFfafmAGc 4r5M+K/x/H/E08LeBZFYYFpc+Lre5Y8nd9uh0ARjB5xGt/5hH+sMC/6q4r5Boor6I8OeE7b4TW2h /Ebx9EkuoTXMJ8PeCkaFNWEkrkT6vqUV2p8trODM8cSoSkzW6yyQSHYOB+L+lR6R8S/GFpHM06za qdVLsNpV9ct49blhxgcRtcGMH0XNea1+ivwH8SSeIfhxpSTtLJdeH5ZvDk8jwwQo0dgiS6csCwcM kdnLbxF2CszKxbJO9ul+JvjiLwB4TvNdEUM+oPLFYaNaXP2jybrU7rLxicwKfkijSW4cM8YdYzGJ Fdlrxj4U/HvUfE3iJPDni230u2fVnlXRtRslexjS9eR549Luku5XVldWW3tGUiQsqI/nSS7x5t8Y dOvfhv8AFa08XaEssCarPH4mtWdL1bRtT88pr+my3Rl3zrO3766jR1AjuvKCqm0n3b41x2Piv4PS 6/bJcyRxR+HvFGk/L5b7L2SOAyXMQzwtpdysy8YPOSFrwf8AZq02C88e3V9Pb+Z/ZHh++ubOctIP st/dXMGnrIFjYBi1vLcIAwYYJONwUjY/aM8S32veLdJ8CaWJ7mPSltWksLSO8ae+8RayoNpAYFbZ OyW7wrbFIy6tPMm47tq+z+J/E2l/An4e6HounxLqOqC2ew0aGUSQQXt+v+k6rrV7G0sjJAJpTM8M cpO6RIVZUJkTC+DvxrvvG+s3nh7xNDpdnqMlv9r0R9Oglt4rwQNJLqFrObu5lZpUjMbwLGnMccpd sgFvo71J7ZJP9a/LLxv4kfxd4t1/xHIZGTU9RmktBNDBbzR6bCBbaXbzRWxKb47ZIo3ILElSzM7E seUr6refwpH4J+Hnwp8YXb6fBrfhlfGFj4pgObbQ9a17Uri60D7bG8kamBYpruC7MilQXQh41zPF 4L4x8DeJPAmoJYeIbLyPPMzWF9A4n0/UYIJfLaazuV/4CxjkVZVVkMka7lzx1Fd98P8A4ha38PNY TUtMdrixmeNdW0WSVo7PVLZTllJwwinQZMNwqkoTgq8bSRv+g3gHxtpnxA8O2+v6dDNbZmks9QsZ /nfT9Tt445Li1WcBUlXbIkiSqBlGXKo+6Ne0ooooooor5i+JP7Q+m6Utxo3gZoNX1JoZ4ZdfyTpu l3CzeSPsUMiFb1wodlkDeRkxsDOpeMfIOu+JvEHii6a98Qaxf6tcb55IjeXDPDbG4fzJksrbiKCM kDEcKIgwAAAAKwqK9M8KfF3x74QaOPT9cmvtPiS3iGk6y0mqacsFpC8NtbWyzt5ttGob7tpLEG2o G3BVFfYvw6+Nvhvx28em3KnQPEXlhv7PvLiBrPUJHuDEI9GvWKmaQDy3aB4kk+YiMSrG8lZn7Ruj /wBo/Dt9QT7Or+H9Y0/UWZ4g80ltdO2jyW9vIASu6S5ilcFgrCPpkLXwDRRX6I+M4L/xP8CruW+3 f2lc+CtI16/3nyH+1ada2+v3oYTZIO6F8p948jOTmvjT4SaodI+JPg27VC5l1mDTCAUB2a2jaKzZ cEfKLgk8Z4OCDgj768WfEfwd4KimOua3bx3sa7l0e1dbzWJpGga4gjWwhO5BIEKpNMY4gxAaRQwN fNfiL9qDVJpTF4U8PWVnbq0y/a9deW9up4yF+zyJZ2Twpbuvz7gZp1OR0wc+Lar8V/iPrMiTXnjH W4mjiMIXS7r+w4ChZnzLb6KLeN2+Yje6lsYXOAAPPSSxJJJJOSTyST1JNJRWtpWu63obzS6JrGq6 PLOgink0rULrT5JolbzBHK9o6FlDAMATjNeraF+0B8SdFCJPqVnr1vHaJaxQa5YRylPLKhblrywN vcyzbVKF5533BmZgzEMPX7v4qfC/4t6NB4Z8bJqnhK4e9trq2uBciaytdQWd7W3e31aOMx4MMjiZ r20SFFd8MGRJRZ+E3wi1Xwb47bXJ7qx1vw2/h67l0PxDpd1Cba7lvbmGO0WW1ZmbMlqZJQYzLEAV xMx4H1JRRRRRRUU0EVzDNb3EaTQTxSQTQuTsmilQxyRORggMCQcV8P6D8GtE8M28OvfGLXbLQLXL S23hq3vo31C/Npcp50dxNY+a8iMmN8Onh5Akit50LqVrsPFH7T8SEQeDNC87btLaj4j3pEWWV1ki h0ywlDshQRukr3SMCSGiGMnwTVvi78StZMBu/F+r2/2bzDENIlj0EZlKk+d/YqwebjaCvm7tvO3G 5s+cszSMzuzMzEszMxLMxOSWJ6k02itPTNY1fRJ3utH1TUdJuJIjBJc6ZfXVhO8LOJDC01qyMV3K rFScZAPavUNB+PHxJ0P7PE2sxa3a20csa2uvWsd75vmMziS41GLyr2RlLHaXuiMYUgqoA998KftL +HNQEFt4s0658P3RTbNqFmsmp6OzR2u+SZ4oV+1xeZKpSKFIp9uV3ykbnXp/jLrWkaz8HvEt9pOq WGpWc76LFFcWV1FcxSTJ4htJJIVkgLAOoyWQ4IAORmvlb4DZ/wCFr+FMHB/4nuT7f8I3eZH4jivr 747jPwn8WH+6uht+fiWyTH61+cdFFfp78LtDbw58PvCmlSLcxzppMV5dw3kflXNveaq7ateWksJV WUxTTPFtK7gFAOW5PJ/ED43+F/A5bT7cjxHro3b9N068gW2sniufs80GraiolEEq7ZCIFjeQEAOq K6vXyd4k+OfxG8RjyxrP9gWpEZ+y+HFk0z95GzN5n27fJd5bdhkFwEOB8vr5VfX99qd1NfaleXWo Xtw++4vL64lu7qdwAoaa5nZnc4AGWY8VFDNLbyxXFvNJBPBIksM0LtFNFLG2+OWKVCCrKQCGByD0 r2Lwh8dvHnhiWNLzUH8T6YHBnsdckkuLko0yPK1trDZuEk2K0cfmNLEm4nyWIGPs3wD8TfDPxBs1 bS7r7Pq0VsJ9R0K5JW/sf3phd1OFWeHdtIlhJADx+YI5G2D0Oiiiiiiobq0tr6F7W9tre7tpTGZb a6hjuIJTFKs8JkilDBirqrrleGAIwRXhPxX+N1r4Enl8PaHZx6l4oWKymla6AbR9NguN0jR3a28y zvceWqMsICLslSQyHb5bfCWp6nf6zf3WqapdTX2oX0zT3V1O26WWVsZJOMAAfKqrgKAAAAAKoUV6 54H8B2D6dL488fPPpngXTXUwQKGj1DxhqAJMei6Om6NzG+1llnRh0ZUZds01vt/G/UI/FB8A+ObK OK20zxB4UawhsxIWlstR0LVJhq1oQUTMcT3KxRShVEm0sFUYFeEV9e/sueIOPFHhaa4Xra+INPtB Cdx3AadrNwbhVxgYsVCM2c8qD85H1dqeoW2k6dqGq3rullpljd6jdyIjyOlpY27XV06xJksRGpOA MnGAK+QfDv7TGqy+JdviPTdMt/DF/erGDbR3TXmg2skgjS4edN5uliTLzqIA0hyYwnEZ0P2lvCcU 9tofj3TUiljdU0nVZ7ctKs8EyG50bUB5KFDH/rYnmeXJ3QIoYYx698Pdai+KHws+z311L9su9J1H wnr8yFmuUvfsZspLkyzIqtLNbyRXZIyoZ9hJKkV8O/DbRW8QePPCmli3t7uOTWrO5vLW5EbW0+na ax1PU4pUm+RwbaGUbCPn+7g5r6z/AGlPFEmk+EtP8O27zR3Pie9kM7oieV/ZOlCOa7geXcGR5Jpb baFQhoxKrEcBk+Elrpnwy+E9z4z1+OSI6qq67emG1jmvTp8ki2Ph+whKNiQzeYssO9kVWuTvKAMw 4vwj+0fqmoeMVtvEVnp1n4Y1i9js7UROsUvh4TzCKzubvUblkSaJcj7Y7iPvLGEC+S/2DXwL+0dr s+p/EF9JZZ47bw3plhZxxvO0kEtzqFuusXF7FblVERdJ4YW+8WEStuwVVfAa+jPhvq+g+EPhdr+t 67os2vab4q8aWfgvWrKO4+ytDpcGhPqa3luxB3yp50xSMNES20iZCoI4fx38M7vw3GPEOgSyeIvA V/HHd6X4jtgJltre4lEMdprSxAeTNHIywl2REdiAAkpaCPyuit3w94j1nwrqkGtaDfy6fqECsqyx hHWWKT/WQXEMgKSI2BlHBHAYYIUj74+FPxdsPiNDLYXFodN8SadYxXN/aqQ9leReYLee80xyzSBA 5j8yKUZTzFVXl+Zq9jooooooorxj4nfGbQ/AHn6Tax/2v4qNoJYLBCDY6fJMFNs+tzhwybkYzJDE C7qFDeSkqSn4m8YfETxb45uGk1/VZZbQSmW20i1za6PabZJHhENjGdrPGsrxrPOZJimFeRgBXD0V 1fhzxx4u8JMp8O+INR02JJprj7HHN52mSXFxALWW4n0m6D20khjCrvkhYjapGCqkfWvgH9o7StZk i0zxpbW/h+/k8uOLV7ZpW0O6lluWVUuIpd72QVDEPMklkjbDu8kKhRXuPjbQB4m8JeJNAMME8+o6 VeQWcd00iQJqawmTS55Gj5HlXKxSZwcbehAxX5XUUV+h37P080/wv0WOWDyo7W81m3t32uv2qBtT lu2nBbg4kkeLK8ZTHUGvz4uIJrWee1uY3huLaaSCeGQbXimhcxyxuvYqwIIr9Rb7x34S0zRtP1/V NastK07VdOXVdNW+njS8u7OS3S5AtbOIvJO6pKm5IVdskAZyK+e/FP7T9pCZ7bwfoL3jBAsOra5I ba2EyXREjLpNoTJLC8I/ds9zC4ZvmjGwq/huvfGr4la/5qS+JbrTLZ7r7XFa6Cseji3IV0S3S+sg t28Sq7DZNcOGwrNuZVI81vb+91O6mvtSvbvUL24YPcXl7cS3V3O4XaHluJ2Z2OABlmJqnRVyyv73 TLqG+029u9Pvbdi9veWVxLa3cDldpeK4gZXU4JGVYGvTfD/xs+JPh5o0j8Qz6vbJO9w9nr6jVxcM 8Qi8uS/n/wBMVFwrLHHcoobJAG593umhftE+GfEthd6B8QNHl0m31KwlsL2/017u80u5hurOWPUf PggxeWyv8scQgM7Zc7nQLvPM6R8F5LfxV4S8WfD/AF7T/F/hO08U6BdXMqXlmmp6XBa6hHfXRvNp SKXyYlRpAmybcwUW/BavtGiiiiiiis7V9X03QNNvdZ1i8isNM0+H7Rd3cxbZFFuEaAKgLMzuVjjS MF3chEVmIB+LPHn7Rmu6z5+n+DY5PDulyI0bajMkL+ILmOSB4ZlDqZIrUHeCrQFplZFdJ0yVrxfQ PC3izx3qN0NF07UNdvnla51G8dwUWe6LzmbUtUvWWJHmKyMpmlDSMDjcc19J+Ff2ZtNngF14l8VG 9bN3bT2nhYwLbWt9Z3z2s0R1a9WUylPLaOaI2kTJKGTd8mW930v4TfDXR0mSz8G6JIs0iyN/alu+ uOpUFVWKXXGuXReeVjYAnkgkAjv44ooI4oIY44obeMRQwxxrHHDGowqRRphVA7ADin0e3b0rI1bQ NA10xHXNE0jWWgBSA6rptnqBhU5JEP2tH2g99pHU15tr3wJ+Guu/aZF0RtEvLmRHN3oV3NY+SUwC ltpz+ZYxqwGGC23qQQxzXzF8RPgL4h8HwzavoskviPw/BDPd3c0cKQ6lpMMUvJu7NZGM0aREM9xC MALI0kcKKGOH8ZIodK13QfCMCCJvBfg7QNDvvJhjtrO51aWA6vf6jawxnn7R9pSSSRlDvJuLZPzn 6N/Zp0T7B4Jv9ZltEhuNe1mdoboS73u9L0yNbO1DRq5CiO6N6FDIrnJJyhSsv9qHRjceHvDWvLI/ /Eq1e7017dYNytFrVqJ/tUtwGGzy3skQDYQ3mj5l2gN8T0V9Ifs6eF/P1++8d6lKLHRfCVpdhL2d zbWkuo3lk8VyZbiaMxGG1tGlkucTI0bPbsQUZqyvjF8YrnxxPJoOgyzWvhG2lG4kSQz+IZ4ZN8d3 dxthktkYBre3YA5AllHmBEh8EoooorrfCHjTxB4I1OPVNAv5Lc+ZC17Yuztp2qRQlgLbUbVSFkXa 8gVuHTcWjZHww/RzwL4y03x54cs/EWnxvbieSS2vLKSSOWXTtRttoubSSSPhgAySRsQpaN42ZELF R19FFFFFeT/GrxfN4O8BajdWbTR6nq8qaBptxDvU2k9/C73N150UkbxPHbxTtDKhYrN5ZKlc4/N+ ivo3wT+zn4j8RWo1HxHdv4Wt5HhNrYy2QvNWuoWAd3ltvNjFtkHYiyFpNwO6JQFL9XoNnoHg74de JPid4G8Pz/2hZahNY+Gtd8VXa6rqM+kzX8Oi3mqW9hYw28FsQZJ41XG8hZPMZoz5b/MGua/rPiW/ k1TXdSutVvpcr591KX8uNpWnFvaxfciiDO5SKJVRdx2qBxXoPxD87xBoXgfx6Fil/tLRE8M+ILpb qbUb9/FHhmRrR7zX7soAs99Z/Z7iFJXMrIrEhlUSP5LX2N+yvdXL2njayeeZrK2n8P3UNsXYwQ3N 5HeQ3U0cY4DypBCrsOSI1B+6Kj/apmkWHwNCs0oill8STSwBmWF5IFsEt5WjHBZRJIqk5KgnGNxz 8i29xcWdxBeWc81pd2k0VzbXNtLJBcW1xBIJYLi3niIZHRgGR1IIIBBzX3/8TfAtn8ZvDWg6x4W1 qzM9obi60a6maZdJvrHUjGl9b3RSN54ZUaBSuU3IyPFJGGYtFuaP4E1e0+EcvgHU7rTtR1htB1/S o7oz3dxpa3F5NcvozLNcRLKEtxJbgHycxlPkUqq5434BfDzxL4Ih8TXPiewg0+fVZNJhs7cXVle3 IisFuHuJnlsWkjVHM6KqiUsShLKMITTsPgZqlz8Sr/x14g1+A2kXixvEOkWVgJ7u8uoYtQkvNPtd Qub1EW3WELbIY4lmDIGjVo9qNXhn7Qmp2mpfEW6Fpqi6kunaZY6ZNGkcSxaXd20kslzpcc0P+tKO 5kkZjuSR3hOPKwOG+Gd1dWfxC8FS2krwyv4m0e1Zozhmtr6+SyvYieflkhkkR/8AZJr9G/Gd9d6Z 4P8AFWpWMrW97p/hvXL6znTBeC6tNMlntpkVwR8rKrDI7V+VdbXh7Qr/AMTa3pmgaVGZL7VbyK0h yk7xwiQ5lurn7MkjiGFA00zhDsjVnIwprp/ifrdprfjPVW0wgaHpAt/Dvh+CK8+22Vvo+hQDTrb+ zZc7RBMySXKKuRmUnLMSx9W+COt+JfFl5feAtVls/EfhFNBurq70jxGbi48iCzWGw0y10m+CySW/ lzta7F5SFFd4VWUKTqaP8GfCvjvTvED6WdU8E+LND1SbSNS8N3eo2eu6Xp13bAGN4jhb17W5GfKu JJiN6y7BKkY3fPXivwlrvgvV59F160NtcxEvDMhZ7PULYttivbC4IHmRPjg4DKQVdUdWUczX0J+z j4ku9L8dHw+iebZeKbK4iuIx5SGG70azn1WzvdzRs7bY1uITGrop83e24xqK+9KKKKKKK+LfjZ8a jqxvPBvhC6xpA322ua1bSDOrH7k2mafKnS06rNKp/fnKKfIyZ/lmiiiilBKkEEgg5BHBBHQg19n/ AAh+JL/EHR9T+Gvi+5mbUbzQdSsLLWVuIY77VtMntGs7u2la4zvvoYnaRJQj+bGrvKN8byS/JHiH Qr/w1rep6Bqkfl32lXctpPhZUjlCHMVzb+eqM0UyFZYXZBuRlbHIrGrT0bS7jW9W0vRrRolu9W1G x0y2e4LrBHPf3KWsTztGrMEDOCxCkgZOD0r9TdY0a31bQNU8P5Fla6no99o262giAtLe9smsd1vb jan7tXyqDaOMcV+WFhe3uh6pZajbZt9S0fULe9t/OhVzBe6fcieHzYJwQdsiDcjjB6EV9D/FP4f6 r4w+JWm3fhC3l1Gy8c6Hpmv2+pvbzW2kW8EcKWN1dS3bp8saRC2uJsr5m6dFCF5I0b0zwt+zT4V0 9YpvFN/e+IrseYZLO3d9K0gK8IRY2Fs32p2jfcyyrcRhvl3RABg3r+n/AA48A6XFbQ2ng7w4otAB BNcaTZXt8pV96vJqF6kk7uCeHeQt2zgCu1JySx+Zj/EeWbjgljRQR2IBHHoc/TrXO6h4R8JavdS3 2q+F/Dup3swAmvNQ0TTLy6k2rsXzLm4idztUALls45BryHX/ANnDwBqcbHRjqnhu5WB0hNpeS6lZ GcnKXF1a6qZJX25AKRXEQIHXPNfNfjj4H+NPBkdzfpAmvaHB50ranpSyNLb2kZZln1HTn/eQ4jXz JWQyRxjIaXvXPeCfif4u8BS40a+W404s7zaJqQlutJld0ZPNECOjxOGYOWt5ELFVD71BU/cPw3+L Xh74iWzxRBNF16GSQT6BdXkdxcSW4JeK70+5KRfaI9g/ebY1eNgwZApjeT1SiiiihmVEZ5GVEjUs 7uwCIoGWZmY4AA5J9iScV8o/EX9owWF1eaL4Ehs7x4RJbS+J7km4sxMYXilbR7NcLKYn8t4rmZmh cowEMsZV2+Vnk8SeNNbQM+q+JNf1BykYdrjUL6cIpk2oDuIjjQE4GERAT8qjj6B8I/s2X17cf8Vj r1rpjRwWV5PoejSQ32spbXpniQ3tzL+5tv3kLLFIiXCSlJVBUpk++6F8EPhroX2d08OxardQRPE9 1rssuqm483IMlxp8x+xlxnAZLZMYBXB5r0rT9L0zR7UWWk6dYaXYiVphZ6fZ29jaCWQASSrb2qqm 8gDJAycVfoqjqOmabrFp9g1fTrDVLLzEl+x6haW99a+bGDsk+z3KuhZQSAxGRk1wWrfB74aaw0b3 XhHTLZ44mijbSfP0RVDsWEkkOjyQRyOCfleVGwODkDbXzr46/Ztv9JtrvVPBmoXGuW9uglOiXsUf 9smGONfO+x3VsFiupN29xEIYm24RBJJtD8F4htZvDvwa8GaTdW9wtz4v8Uav4yBuImtHsbXTLBND tLcQyAtMl1FLHdxT5QbWwFcFZK7X9mDSJLjxT4g1opbvbaXoaWJaQK08V7q96sttLbhgcfurW4V3 BBAYL0Y19J/GLS7jV/hl4vs4JI4pItNTU2MxkCtDod5HrVzF+6DHc8duyxAjbvK7iq/MPzRor0H4 YeE28aeNdE0eSA3GnC5S/wBaDfaFi/sexcTXkU01qVePzhttkkVgQ8iYYEivpP41/GttIN14O8G3 gOrFZLbXdbt2BOk5Bjm0zT5h/wAvYGRLOpPkZ2oRcAmD4roooorR0nVtS0LULXVtIvbjTtRspDLb XlrIY5omZDFIuRwVdCySI2VdSVYFSQf0N+FHxSsPiLpbR3H2ey8T6fEG1XS48qksJfy01PTUlZne 3JKrINxMTsEf5WieT1qiiiiisvXNVi0LRdX1q4jeWDSdLvtTnii2iWWKwtXu3ii8zClmCkLlgMnq K/KjUb+71W/vtTv5ftF9qN3c395Psjj826u5jcXEuyIKg3OxO1QAM4AAxVKvY/hz8GPEfxAhXVPO h0Tw7500I1a7heeW7khRhJ/Zmnq0ZmVZAsbyPJHGDvCs7xvGPXfB/wANfB0HifxXoejaO3jLVfCG gwiXW/Emo2EnhgeNLiBxa6UvhzT1EjW7ESi4M80xhkhaIqHCSP8AOHjHx54m8d30d94iv/tAt/PW xsoY0ttP0+KeYzPFa20fU8qhmkLyuqIryPsXHTxyR+I/hHNbtIX1L4c+IReQLK0UKR+FvFrpbXEN mkXzzyDUkSSZpUGxXULIQdg8nr279nvUbmx+J2k20DRrFrFjq+m3odEctbR6e+rosTN9xvOtYTuH OAR0Jr6m+PrTj4V+IfJSKSNptFW6Z3Mbwwf25bsrwrxvcyCJCv8AdLHtX5119z/D/TI/iX8B4fCZ 1yaC5SV9Jvb+W2n1CTTzpniBNZsrMQzSQ+Yi2gt0jCy7UUqo+5tHTfBj4d+KPh3aa9Ya7qel3tlq NxZXen22lXF7PHa3KRyQajPKt3bwbWlUWwBQtkRgHGBnz74f/BjX/C3xZuNamgFt4W0h9audDvEu bO8OoRX8D2Fhp0yCSOeKSOC5ZpZGt9heFkGVdXrpfij8G9Y+I/jLTtXj1XTdJ0W10SDSrmR/tV5q fnQXN3e+Zb2CpHEVYzRxnddAgbm5wEPD/tJT2ujaD4E8G6bdxx2Vik0x0gG3nuEtdKsotL0W7uZn JuIwqPcxx8bJj5hJLRDHyNX6veGp9TuvDmgXGtRyxaxcaJpU+qxTQC1mi1Oawjkv45bUKvlsJiwM YUbTkYGMV+afxELHx9443kll8XeI05JbAj1iZFUE9gBgfSuNr1P4hMukaR4E8EbQLvw7oUmr61us 5bC8t9c8XyJrM2m30Ug+eS0tvssXmZJOSp2ldiT/AAj8SeKbDxPpPhrRZmu9K8R6lFY6vol1ZSav pU1leKLfU7+fSwy/6m2VppZEkTKRYkYwhgfatS+E3g3xF4+1/wAJy6Jf+CtTXRLjxFod7oWr2upa BqtlPqD2aX93pN5Asto8c7ohsYJEj2o6oyKI5ZfCviL8KvEXw4nge/MOo6PfSyxWOtWKTC3aRZH8 q0vo5VBt7lok83ytzoQSI5JPLk2+YV1vgTxIfCHi7w/4i/eGLTtQje9WGKOeeTTbgG01OK3ildFM jW7yrHudQGIOR1H6mYyRgjBxyOQQfSkooooorwT4x/GKDwTayaBoE0Vx4uuYlLttjmg8PW0ybku7 tGyrXTqQ1vbsCNpEsoCeXHN8DzTS3Ess88sk888jzTTTO0k0s0jF5ZZZXJLMxJLMTknk1FRRRRX0 d8Efi7c+G9QtPCniO/jPhe+lMdpe6hPIB4fumTEASdtyraSuAkiPtjiZvO3Iol38r8cPB0vhPx1q E8Ucn9k+I5Jdc06ZwzKJbqXfqlj5ixRRhobhmKxIWKQvDvcsxJ8bor9NvhPolx4f+HPhTTLpn+0j TTeyxyRPBLbvq9zJrJtZYXO4NF9o8px3ZScDOK+Dfizpc2kfEjxlazyJM82uXWqK8ZkK+VrhGtQR sZACXSO4VJMDG4HBIwT6Z4n0m68e/C34T6vpFrbXviCwuZ/AcunaVbxz3syW0En9n/b7hXMkXk29 j9paOYbFFy0o8uM/N2ng79mW2FvaX/jbVbk3LxxTTaHpHkwx20nmbza3WqnzTMDGAkogjjIYsElY AOfctL+FHw30eGS3tfBuhypI4kZtVtBrk28LsxHca0bh0XsURguecZrvILa3tIIbW1ghtra3jEdv bW8SQwQxqdwjhhjACL7KKmorJ1XQNC15Yl1vRdJ1hYMeSuq6dZ34g6j919rRtmMnGPU+teXa98Av htrZlePSrnQbme6+1SXOhXslsMMG320VjeCe0iiLMDsht027QFKruU/PPjP9nHxToUb3vhq5TxVY pE00tukS2GsQqvmyP5Vm7slyqokaqYZfNkkbalvgZPjmjeIfFfgbVJ5NIv8AUtA1K3me2vrbDRfv 7Zmie11PTbpTG5jYsPLniO1ucAivsn4Z/HzTPF1xa6F4mgg0TxFdzyxWs9sGTQdQdnBtLaF7iSSW G4cEosUjMjsg2yeZIsVfQ9FFFFFU9S1Cz0jT7zVdSnS0sNOtZ7y8uG3MsMEEfmyvtjDM2BnCqpYn gAscH87fip8VdT+IuoiOMTaf4ZsJi2laQZMmWRQyDVdTVCUa5ZWKqoykKExoSTLJL0fwg+DNz44k j17X1nsvCcDuIwhMN3r08RKmCzdh8lujgie47kGKP598kPonx41fVfAmjaJ4F8KWFr4e8I6tps6y 3enyBbq+a1lEd9pTPuMqqUeCW6nf57nzCrSEecr0/wBmbxpHDLqfga9m2tdu2saFvKhXnSIJqtkH dydxjSOeKNI+iTszZIB+w6KKKKKw/E/iLTfCWgal4h1czLp+mQLLMsEZmnleaVba2t4EyPnlldIl LEICwLMqhmH5fXMup+LPEU84hW41jxJrMkq29uBGk2paxfFhBAJWwqtLJtTc+Bxk19OfGrWf+ED8 JeB/htoN89te2FvYarqN3pon0qUrpbbbO92wfLuu75Zr07ZS6Swh2yWVz3/gTxfo/wAbvBOpeE/F Mka64LVIdWt7WQ2lxdQQTRy2PiCwUDaCk2wyIAyLKoDoIpUQ/F3ivwrrPgzW7vQdct/Iurc7opUy 1rfWjswg1CxlIG+KQA4JAKkMjhJEZV6D4b/DjVviRq1xYWFxBYWenQw3Op6lcw3EsVvFPcCGOCFI Bh7hx5kkUUkkassch3rjn2D4zavpfgLQdP8AhH4NVLa2e3j1HxVcBrae+vGkZWtYNQuYzvW4n8tb i5BjjPki3SPFuxjr5aooorc0jw14h1/zToehaxrAgeNJ30zTbu+jt2mBMS3ElsjCPdtbbvIzg+hr 1LTv2evidfXYt7rSrDRoisha+1HWdOmtEKLlUK6O93MSx4BWIj1IHNddpv7LviqW5VdX8ReHrGz2 kvPpw1HVLlTj5VW0uYrNT7nzxj0NexfDj4L6l8O9dOqWnjmW90+4hkg1PR/7D+yQ6lGI2+xtK7Xk wR4XbzEkWMsBvjB2yPn3qiiiiiuL8d+BdJ+IWkW2ia1c6la2trqcGqI+ly20M7T29rNaIjtdRTIU 2zsT8oOccgAg+T/8Mw+AcnGr+L8Y4zf6L971/wCPDt3rrfCnwO8A+Er221K2s73VtTsrlbuzvtZu xdPZzKMRtDa2qQWxaNvnjd4WdGw6sGVSMf49ePtR8HeHYNM0/T1mfxbaa1pkmpyzTIulIlvFDJ5M cAG6aSOeQwsZV2FN22Tla2vhvqGh+PPhPZaRBJeLbJ4cXwVraIq293a3UOipp9/9mkdZIyWjkWaG Ta4wyb1DBkX87r6zudOvLzTr2JoL2xup7O7hYqWhurWUwXETFCQSrqwJBxX0t4H8HXUPwsvF8T6b eS6T468UaBY6YLgxQjwol2radp3j+1hnYs3nXM8Fu8SiB5bcKfMaCQZ8X8d+ANf+H2qrputRI8Nw jS6bqdrvew1KFMCUwyOFIkjJCyxOAy5B5jeN3+jP2V4bhbbxxctBKtpPP4dghuDG4hluLSO+kuII piNpaNJozIoOQHQkfMM+5fE7wHD8QPCtzookgt9ThlivtGvrkTeRa6hCMYnFudxjmjaSFztcKG8w Ru6KK/NrVtJ1LQtQutJ1eyuNO1GykEVzZ3UZjmiZkEsbYPBV0KvG65V1IZSVIJ6bwx8RfGvgy3uL Pw3r0+n2l1Is0ts1vY39uJQpXzYoNRimWNmH32jVS2F3Z2rjsJvj/wDFKWK3jTXra3eFHSSeHRdG aW7LNuElwJ4HQED5R5SIMdQTzTYfj58VI5opZPEkVwkckbvbzaJoKwzqrbjFKbe2jkCsODsdWx0Y HBqvq3xy+J2qpdQN4kawtrtQpg0uw0+weFBg4tb+KI3cZyPvC43dRnHFeRV9f/s8fDG7triP4ga7 bNbK1rIvha2mMsc7peQtDca3LEpUCN4WaO2Em4SK7S7QBBI/0t4xsLvVvCXinS7GHzr3UvDmt6fZ xBkjEt1d6ZLb28XmSkKu52UFmIAzzX5aWlnd6hcw2VhaXN7eXLiK3tLOCS5uZ5W6RxQQgszHH3VB r7E+HHw2TwRq3h/TtQQXPjnxPp+tXmpXVnPbvL4C8MQ6VJZmfTJlkIF/Nez2kP2sRSJtE0UXyK8k 3yt4s8J634K1u50HXrYW93bgSRSxkyWl/aSEiC/sJyB5kUmCASAysGR1SRHRfr/9mXw+bDwnq3iG VJ45vEGqLBBveJrafTNFRoIbiCNBvVjczXcchdudiYVQMvxPh74pzXfxx1CXwpYyaloHjS/0bSL2 E200V3PDpdmLJPEcZCyyRLar51wylFVrbd5yRyfvIvqvxH4U8O+L7L+z/EelWuqWwYPH5wkint23 K5a0vICk0JO0KxjkXI+VsqSp8jvv2cPhxdXi3VuNd0yACL/iXWOqLJZt5YAcs+oxXFz+86vi4HX5 QtdPoXwb8DeGdd0TxFoNnf6dqGixXqArqNzcQ6mb2wbTpZtRivjL8wR3ZRbGFMtypXCj1Siiiiis 7V9ObVtMvNMTUdS0g3sLW51HSJbeHUreNyPNaznuY5ljdlzHvEe5N26NlcKw8Db9mLwFtk26v4vD FCIyb3RmVHI+VnRbAbgDjI3Ln1HWuPn/AGVmCStb+OAz7JGgjm8OMqGTYWhjmuI71iATgM6xkjkh D0PCap+zd8RbC2M9odA1uTzljFlpupSw3QjZSTOTrENrDtXADATFssMKeSPH9f8AC3iPwvcfZvEG iajpMjTXFvE93ayJbXUlo4S4NheAGG4RSy/vIJGUhlIJBBPP0UVYtrm4s7m3vLO4mtrq1mjuba4t 5Gint7iBxJDNDJGQVZWAZWHQgEdK+5dR8NaF8fvAOj+JIHtNN8X29i1r9uiCKttqtoCL7RdTghln kFnJMTPaiRmnjjkjmA/eSRyfEGo6feaTqF/pd/F5F9pl7daffQCSKUQ3dnOba5hEsDMj7XUjcjEH GQSOa+sPgv4C0vwfox+LPja5fTDbW1zNpEF0s1smn6fPE1kdUuI+JJprsO0VpAqEFHVkEsksXlcT d/HTUdS+J+heJw0mneGNKupdLTTn+1Nu8P6jP5ep3moW1rKRJctHsnCKWRZIYQFk8vc/PfHbwjP4 W8fandBZG07xNLPr1lO4mbFzdzltWs5JXjRPMjuS7+WjPthkhLNuYgfRX7O3jaPXfCx8L3lzv1jw zmOBJpmknudClk3WcsZmYsVtmY221BtijEK8blFfQ9FFFFFef/FDxpH4F8G6jrOf+JjNjTdFXYWE mr3kTm3dxtIKwqkk7CTaGCMoO5gD8O/C34h+MPCOs2WleHyNTs9a1ayhn8OXLwx22o3dy4soxbXc /wDx6zOHVfPVgpKxmZZEjC19S/FT4HaX4xS41rw0lno3il7iW5umfzIdO10ztun+3JEGEU+7Mi3E ceZHZ1mDlxJF8OTwaz4W1loZlvNH13R7xSQGa3u7K7t2DxyRyIc5zhkdSQQQykqQa/QT4R/E+w+I Gix208xj8VaXaQrrVpKIYzd7AITrVmIAqtDM2DIiIvkyN5ZXYYnl9cooor4i+O3xctfEh/4Q7wvc vLotnceZrGqwTEW2s3cJxFZ2ixECS0hb5zKxKyyhWjGyJJJfMPh58LfEfxEuGbT41stEtbqO21LX boZtrZmTzngtIQQ1zOI8N5UZwu5PNeJZEY/U/jfTP+FMfDe6n+G1iljdy6jo8Ot63crDf6h9lEbW /wDaVy15lGZp/KiWNYjFGbiRoooyxI+c/g38QLnwt47judWv5n0zxRMNP8QXN7duUFxeT77TXLya 6mjj3wzsTLczlikMlwQCzV+iNFFFFFDMiK0jssaIrO7sQFRACzMzHgADqTjuScV+aHxX8aDx1401 HVoH3aVaAaToeEC50qykcx3BLRQyH7RK8tztmXenm+WSQgr3DR1n+FvwCvdZDR2XiPxxNCdPnWFh cxRazD5enRx3+nvuV49PjuNQtmkkURSyFSvmZV9P4EfF+2mtrDwH4luXh1CFzbeHNWuJ3ePUI5HJ g0a7lnJMc8ZPl2hzskTbCAkiRifxP4u/DC+8A63Pd2tuX8J6reTPot1CJ5IbEylpk0O8edncSwqG ETyOTNGvmAlhKkfn3hnw5qfi7XdO8O6OsLahqUrxw/aZlgt4o4YWurm5nlbJCRQo8jBFZyFwiu5C n641200v9nv4f39toWoS3ni/xVPHaw6nPFHG0j2itvv4tO80iKKzhlk8rDSkTyx+ZvjOF+KKKKK0 dN0nVdZuPsmkaZqGq3XlmU22m2dzfXHlIdrSeRaq7bQSAWxgcZr0ex+CHxQv4Le6i8KXEMM6hx9u 1DSNPnjXcVP2iyvbhJ4zxna8QbHIUgiu7h/Zg8bNNGtxrfhWO38xVmmgutXnlSPd87wwSWUQcgZI VpEyeMjrXoOh/s4ah4b1rTtd0f4hNDfaZcxXMEh8MOgYg4lt5ki1MbopUJilTcNyMykYNfUn19+2 KKKKKKzNb0q117R9U0S+Mi2mr6feadcNCYhOkN7A0EkkDzo6CRAxaMlGwwBwcV4L/wAMxeAR97V/ F/of+Jhoo+vP2A4/X+laelfs4/DnTp3mu01vXEaIxra6rqaxQRP5iuLhDo0VpIXAUph5GQqxyu7a R6D468QH4f8AgXVtb0rTbSQaJZ2Ntp+nAfZLCFbi8h0q1QRW4GIYPNVhDHsyqbAyZ3Dyr9njxhZa 9Z+KrG5EVv4iufEWoeLNRjRkWO/TW3RZbmyhkdpFWF0EUq7SqBoiXLSYHzB8XtBbw78RfE9p87QX d++s2sjW4tkaDWgNSMUKBmDJBJJJbhwfmMZOFPyjuPgZ4e1aZPHHiOPTbnUtItfBuu6PJpcUUh/4 Si8vbdZx4fheOGSQ7ljBk+yOsys0I5WQq3K+PPhbqfhm1TxPoi3GseA9Sg0/UdL1oqourSy1dBNY Qa1aqFaKQbkjM4jETMyD93JJ5K6P7P1hd3nxQ0W4tojJDpVnrOoX77o18i0fSpdNSXa5BbM9xDHt TJ+bdjAJH3zr+iWHiTRtS0HVIhLZarZzWk42QtJH5qkRXMHnq6rNC+2WGQodjqrjla/NLx34I1Xw Fr91omoLJPAkjNpuqi1ntrTVrQokqXFt5uQXVXVJ0R3Ecm5NzYDHO8NeL/Evg+7a+8Naxd6VPIAs 6wmOa0ugInij+2WFyrwTbBK5j82NtjEsm1sEegj4/fFMQGH/AISGAyF9wujoui/aAv8AzzCi38rH 1jz71X/4Xx8V/wDoav8Ayh+G/wD5Dq5eftBfFC5MZg1qz04RxBHWz0bS2E7j/lvKb+Kch/8AcKj0 AryPUNR1DVbua/1W+vNSv5/L+0Xt/dTXl3N5USwReZcXBZ22IqouScKABwBXr/wV+GUnjnXV1HVL a4HhXR5FlvZQFSHU76PElvoySyDDBsh7rYCVi+UtG0sbV+hdfl38RkkT4geNxKrI7+LPEM2CCMpP qss0TAHnDKysPY16Z4S+F2s6HpUXjfxBptrHqY1fR9N8F+D9ec2D65r+oatFY20uqW8rwyCGLc86 W2VaURtJJttk/fUfjp4G13w94t1TxFcLdXmg+I9RkubHVZZRcCO6uIhcS6VcsOYTEQ62qOPmhQbC xjlCb37NGgDUPGeoa7LbiSDw9pLiCczGNrbVNXY2lsRCjKZN1sl6pyrKOCQG2V2Hxz+Jcmg+OfCi +G52/t3wYupy6mtzbl9PkHiK1tJF02VWKmUNbx5lKY2708uQSofL+nbRYPE3h6wfXtDiSPVdN069 1DQNWtkvYrW4miju2sLuC9jAdoJMKfMiXDJkqp4Hk+qfs7fDTUFhFrZ6roRjaRpH0vVp5WuA4UKs w1sXigJg7fLVDydxPy4hH7OPw3FlHaeXrZnjuxctqZ1X/TZYQMGwkQRi28k9SUtxL6SDofeaKKKK KXHOPf0/oa+ftS/Zz8HavqN7quoa74uuL7Ury4v76cXegxefdXc5uLhxHDpyxpuZmICKFXoFAxXH 337LGnyTu2m+M7y1tSzeVBfaLFqFwibyUD3Vvc2yMQu1T+5XJBYYBCjhtV/Zl8bWn2uTTNU8PatD CGa1iM95p+o3qjlUFvNC0Ebt2D3W31cV5R4i+HHjnwnE1xrvhrUbS1jgjnlv4ki1HTreOW4+yx/a dS015oInMhChJJFfLJ8uHXPD0UUV9ofCzVNI+L3gK7+H3i8Ce/8AD0Notlcx/Y4L/wDsyJfs+naj p7YLCe0x9mnk8rDI0XmtIZnB+YvHfgvUfAXiO88P6hIlyI0S5sL6ONo49Q06fP2a7SN8lSdrJIgZ gsiuqu4UM3p/wT+Et14t1C08Ua1CIfCumXkc8MdxbxTDxHd2k242KQXKsj2auuy7kZCrfNCnzGR4 dX43fGCfWtVj8PeENXkj0PR7mGe51HTpPK/tTWrG5E8EtrewNmS2tXRGgdNqvKDKPMVYJAz45C38 W6B4E+KWmhhb6xp39h6nD5weGwv7Z5buOyjWWOKWRkm+3wyTbfLbykZQoYF9L9mjxmtjquoeCLyT FvrXmappBwfl1WztsX9viKIsfPtUEm+SZVQW5VAXmr7Soooooqpf39ppVhe6nqEwt7DTrS5v7y4K SyCC0tYTPPKYoAzttVSdqKT2AJOK/NyT4p+KYvHmpePdMu2sr3Ub7zZLBmWWxm0yKMW1no+oQwLC txHFbqkPmFFclRKGWbDj7M174dab8VvC2hal4psP7B8WyaFbSrf6ekyXGnXN3bC4Nhe2l6qNJFHK 2XtZjvibzEjmUs0jfCHivwlrfgvWLjRNetGt7iJi0NwgdrPULbOIr3T7hgBJE/rgMpBR1SRWQfV/ wO+Mjaz9m8FeK7mSXV1V00TWbmZpG1WMDf8A2dqEkmT9pUA+VKTiZfkbEwBm+oqKKKK+Kf2iPiS2 p6g3gTR7iVNP0mcN4gmguomt9T1EBJYNPKwZJSyfPmo783GQ0atbqzc38Gvg7P42uIvEHiCGa38I 2sp8tCXhl8QzwybHtrVxhltUcFLidSCSDFGd4keH71gggtoIrW1ihtra2hjt7e3t41igggiUJFDD EgCqqqAqqoAUAADoK5H4geCtP8feGrzQL1zBIWF3p16oBfT9ThQraXWwg71IZo5U6tGzBSrFXH5q 39lrXhLXJLO8judI13RL2Jztby7i0u4GFxbXME8ZIP8ABLFKjEMpVlJBBP6DfCv4qaZ8R9OZJEh0 /wAS6fAG1fSY3YRvFuEf9p6X5pZ2t2dlVlZi8LkJIWDRyS+r0UUVnavq+m6Fpt7rGsXkVhpunwm4 u7ycny4k3+Wg2oGZndyI40QMzuwRFLsFP59fFv4qXHxG1G2hsUvtP8NaaCbPTbmaEtdXu5w2rXcU A2rJ5TLEkZkkWIBijDzZM+p/s5/DeSSdfiHqscBto0vLXw3bOZjM90H+yXmstsIjCIBNbRK4csxd 9qGOJ3+gPiF8NdA+IWnG21CNbTVIYiNM1yCBGvbNl3NHG5baZrfc5L27OAedrI5Dj4A1TTPFnwu8 WJDK0uka9o863dhf2rF7e6gYtHFfWMsqhZ7adQ6MrpgjfDMgYSRj7AsP+Ea/aG8AJ/aS2un+JdLZ oppbMiW70DVnUBLuCCVhI1leKgcwuxVwrRiQzQCVNT4Q+Grr4Z+DPEcfilre0Nlrer6tfXcEdxPA NKsdNhVbyGSOPzJYzHE86BELYbYyrMrxr8H+Iddv/E+t6nr+qSGS+1W7lu5sPM8cIc4htbc3Duwh hjCxQoWO1FVQcAVi0Vq6No2qeIdStdI0ayn1DUryQR29tbpl2J+88jnCpGg+aSVyFRQWchQSPt3w D+z34a8OrDf+KGt/FGrlEb7NLAf7CsnaECSNLSbP2oq5cLLcKFYbSII2XdX0HDHFBHFDDFHDDDGs UUUSLHFEkYAWNIl4VQAAAMADgCn14f4v+P3gbwxJLZ6fPJ4p1GONmC6LJBJpaS+Uk0EdxrJbyiHD 4LWqzFCrK4Vl2nzT/hqoYP8AxQR3dj/wlPyj6r/Z2SfoR9K77wV+0L4T8T3MWna1A/hK/lExilv7 23m0aQRgFYm1dhB5cjAEgSwqmVCiRnZVPvtFFFFFFFZWtaFo/iPT5tK13TLPVLCYPvt7uJZAjPE8 Hn20nDRSqjkRzxMsiE5RweRT8MeFPD3g7Tn0vw5p66bYy3cl9JALi8u2kupIkhkmeW+kkkyUjQY3 YAHAGTnmLH4S+CbHxXqfjP8As1rzV7+/XUkW/lF1ZabqLOZri9061YcSyTN55eZpCjgeT5Q4pnxg 0zWtZ+HfiHT9Bt1vb+aG1drD7HFfXF7aQXsU91FZJKyqJ1QebGypJISoWJfNZHTO8Ffb/iP4FNp8 TvCfk30FzNp1zBq+mXGny6j5djH5XiG0triKJ7WV0nePzbZgBIkjRGJWEaUfh78N9S+GXiHVYNMu zrPg/wAQQQvunKR6vomqWLSG2+1KXjhlt5IXaOSa3jMrSmIGGOFJJD7VXA+N/hn4R8fxRnXbKVL6 BFgttZ06VbTVbaATidoBM6SRyITuUJPFIq73aNUZt1fNGrfsu+IoJIl0XxNot/E8RaV9Vtr7R5Uf eQFhjsxfCRcDJYsuDkBe9ZH/AAzF4+/6C3hA/wDb/rP9bCj/AIZi8ff9BXwj/wCDDWP/AJAqVP2Y fHO+Pzta8JJEWAkdLzV5XVCcMVRrJASB/CXH1Fez+DP2ePCfhq6F/rdw/i28haUQw39jBa6PGp2q ry6SWm82VQHH72Zo/myIw6hh9AVy/jK38QX2g3ml+GGht9U1ZH05dTuJ5oIdFtriF/tWq7rVlnMq IClr5IZhO8bOBGshGB8Pvhf4b+Hlo39mRPd6zc2kdvqWuXWftV2qsJpIreHLJbwNIA3lR8kLH5ry tGr15V8MLP4q678Rbzxv4ysp9GsrfStR0ForrTLSzEtt9sW9tNFsbeTbciGKSbz0vSsgkEZjaVyS R9Ba/wCG9B8UWL6dr+lWmqWjb9qXUYLwO8Ziae0nTEkMu1iBJCysM8Ec1LoeiaZ4c0mx0TSLdbPT dPhMFtAu4lVLmWR3ZuWkd2aSRzyzFmPfNDRPB3hTw3PdXWg+H9K0m5vTL9puLOzhjnaO4aNpbVJg NyQFoY3FsjLEpG5UBya6SiiiiiiiuJ8ceP8Aw78P9Mj1DXp5WkuZRDY6dZrFNqd86kec1tbyvGuy IMGlkdlVQQOXdEb5avv2ovFr3ksmmeHPDdpYN5f2e21H+1dSuoiIlExkvbW4s0fc4ZkAgXapC8kb mZZftQ+LkvIpdS8PeGrmxAk86109dV066kJjYRmG9ubi7VCH2k7oGyAQAC24fRngD4veFPH6pa2k 76VrgSMSaHqckKXUzi2FxcPpUqNtuokxINyhZAqF3hjVlz6lVe7tLS/tprO+t7e8tLmNobi1uoYr i3uInXDxTQShldSOCCCCMivkn4nfs8w21rd698P45yLeOGSfwoTPeStFFCVu59HvLh3mkk4V/sr7 mcl/LcHy4D8i0UV9N/szeKXsfEep+FLi4RbLXLJ7+xhlN07HWNNwzpZohMSGW0Mzzs6AsIIgHG0K 3sN38JNL1D4keJ/iD4vNkPDtudPutO0+doI7Oc2GiWy3mr607ERrbxSRy7opP9YwZ5f3YxL82/GX 4oP4+1oWelXFwvhPSXK6fC4aFdSvF3JNrU1uyhwWVilusvzJHk7Y3llWvVfhP8AlCab4p8dRbif9 Ls/Cc9vwg4NpNr/m9SeZDZbMY2CZv9bAPZ/i98Px4+8KS2tsi/25pTPqWhymO1Es9wkDJNpTXFwA UiuhgNiRFEiwu5ZY9p+A/DviHxD4A8RJqWnGbTdX02eeyvrC9hlQSrHKI77SdWspNjFSy7ZEbDoy hlKSojL+iXgD4haH8QtHXUdMkW3voVVNV0aaWN77TbgAZDKuDJA2f3FwqhXGQQkiyRx95RRRWdq2 r6boOmXmsaxdxWGm2EBnu7qckRxxhgiqFQFnZ2wkcaKWZiqIpZlU/nT8VfiPcfEbxAt6kMtjoumx SWmi2MsjPJ5Lyb57+7TcYxcTnb5giG1USOPL+X5j++/s6fDaWxhbx9rVtJBdXtvJbeHLa5ghBSwu FVptcTzA0iNOuYbdwUzEZGw6TI1fVVeN/GL4X2/j7RmvNOt4E8WaXETplzuWFr63VjJLo93M3ylH 3MYDIQEl/jRHlLfCvhzxDr3gHxJDqunh7HVtKuJ7a8sryFwsiq5gvtL1O0l2ttbBR1O10YBkKSKr L+mvh/XtO8T6Lpuv6TI0un6pbLcQeYIhLFklJLa5WFnVZYXVo5UDkB1ZQeMnZorwD49/EdvCWgr4 f0m4aLxB4jgmXz7eWAS6VpCsIrm6ZGzIklzloLdwo6SusiPEufkT4d+ANW+IWuxaZYxtDp9s0M2t 6qwIg02xZzk7iMNPKFZbeHq7Ak4jSR0/SrSNI0zQdMs9H0ezisNLsIvIs7ODeUiQv5jfNJudmZ2Z 3d2Lu5Z3YsSTNf2Vtqlje6Xex+fY6lZ3Vhew75YvOtL2Fra6h8yFlddyMVyrKRnjBwR+afxI8Aan 8PvENxp1zBO2k3M1zN4f1JyJY9R05JB5avOiRr9ohVkS6jCKVYhgDHJEz/R3wN+Mdvfwad4F8UTQ 21/bRW+n+G9TZY4IL+CGMQWej3eNqrcqqrHBJx5/CMfPwbj6oooopkksUKSTTSxxQwo8sssjrHHH Eg3ySSSPwqqMliSOh5AFfGPxr+Naawt14O8HXZ/skl7fXNctnwNXAGybTtMlXn7JnImmGPPxsQ+R kz+c/B74Z3Hj7XkuL62b/hFdImSTWp/NNv8Aa32GSDSbWSP52eQgecUK+XESxdHaIP8Ae3inwrov jHRbnQtetRcWc4DRSJtW6sblUKQ31hMysI5o8nacEEFlYPG7K3wB8UfhVqvw51BJQ0uo+G7+XZpm teWFKTlDK2m6kkeRHcKAxRuFmRS8YBWWOL6E+E3j3SPiV4an+HnjmZb/AFg2sttGL7Hma9pcMfmQ 3EV0SS9/ald7tgS4RLhWdxMybvwx+D1x8PfG3iXVRfG70aTSorHQJJFja6lg1G+N3dQ6gE2YuLUW kKsyR+XMsodSjbok+aPjl4qfxP8AEHVolV0svDjv4ctI3UxuX064kXUp5EEjqWe6abY67cxLFuQM DXjtFSwwy3EsUEEUk888iQwwwo0k0s0jBIoookBLMxICqBkngV9bfDX9nVZIbXWviCr4lS4aPwpH JJCyo6BLWfVdRs5VdXGWk+yw4IIjMkmfMgH1hp+mabpFqljpWn2Wl2SM7JaadZ29lao0j75GS3tQ qgsxJJAGck81drzbxr8VvBngQtbavqDXeqDb/wASXSRDd6mgZI5Fa6iZ0SAeXKki/aJUMicx78Yr xBv2qYhI4TwI7xKxWJn8TLE7KG+V5I109wCRyVDEDoGOMnc0D9p3w5f3LW/iHQb/AMPwPJEsN5bX a67borFvOkvljhtpUVPk2+TFMzZPyrgbvpeCeC7ggu7WaK5tbqGK5trm3kWW3uLa4iEsFxBNGSro 6srIykgg5HFS0UUUUUVFcW8F3BPaXcENza3ML29zbXCRzQXEE0flywzRSZV0dSVZWBBBIIINcl4Y +Hvgzwbc3t54a0K3067vkSG4uPtF5dzGFHMvkQyX8kphjZiDJHEVViqbgdiYpeJvhl4S8XeIdG8S 67YzXd5o0JthbGf/AIl2pWyStPZwanaOGDpBK7yKqFRJuKzebGAg626trm10a4s/D8dhZXdvpktp ocU0Ji0uzuIrUxaXFJBbL8tujeWCka8ICAO1fPPwO/4TWyg1X4deNPCV5D4fsbPUns7zU9KlTT2M t+sWoaG1y0bWt7FcG4kmiZZG+XfgyxMvl7I+E7eBPF1p42+HkdxJaKYbDWfBYukRrrS7uMwahPpm q6pOAzxusF2tpcyBWdG2zoNkVe/n8vasLxH4Z0LxbpTaN4i06LUrB5YbgRO80TRXMGfKuLe4t2SS N1BZC0bqSjMh+V2U/L/iL9l11Ms/hXxMhRnhW2sfEVsybEEIF002s6apDtvyUUWIG1trMSu5uRP7 MXj0Z/4m3hDg9r/Ws/h/xL6T/hmLx9/0FfCP/gw1j/5Apf8AhmLx6ef7X8Iep/0/Wsj6/wDEvr0z wt+zJoVjJFdeK9YuNdIWFv7NsIn0vTxJsdbmO4ukd7iZN23y3iaBvlO4EMVX6Xs7Oz062hstPs7a xs7ddsFnZ28VpbQIGLGOG3gCogJJO1Rim6hLdW9je3FjZ/2jewWtxNZ2Hnw2n267hgL29n9ql+SL zGCp5j5Vc5PAryHwd8G9J0nWbzxj4na017xbqOqSa8JIoLiDRtD1C7LXVzFpVpPK5m8ueVzFcXI3 AJEyRwyKxbmfFNh8TPFHxf0a2sYLuy8FeD9V0HVIr51fT9OuVezS71W4898m8nYNPYokQZEUhXEY klkb6Gu7S1v7Wazvra3vLS5ieG4tbqKO4t54XG1o5oZQUZSOCpBzmud8K+CPDPgqG/t/Dempp0Oo 3cdzcjzZrmZmjt1t44ftl20k7RrteRI5JSEd5CmA+Knm8HeFbnWT4iufD2j3OuMtoP7TubC3uLtJ bB99lcxPMDsmjwoWZQJNqou4qihejooooooorO1fWNM0DTbzWNYvYbDTLGIy3V3cbtkYyFUKiBnd 3YhI40DM7EKoLEA/I2v/ALUWqNdgeFfDmnQ2cbzgy+IGuby4u422/Z2FrpksC27KN+9fPmzkYYYO 7AP7T3jw7caN4PQAYOLDW/m9yW1A/pXtngT9oLw14rvk0rWLQ+FdRneX7HJd38FxpNwI41dIm1KR IPKnkO8LG8QU7QqyNI6x177QR9Onuc5PPHTpXz38RPgBoHiZGv8Awolj4Y1vKboI4ng0C9jSIQhZ rO1Ui2YbVbzbeIgndvjd33r8PavpGpaBqV7pGr2U1hqVhMYLq1nGJI5Bh1IZCVZGUh45EJV1KujF SCcyivR/hN4m/wCEU8feHdSkmENlPeLpWqGS8+w2v9n6p/ocs97M3yGK3Zkuij/KTEMsvDD7V8ff CXSvH/ifwxrGpSLFY6XbX1vrUUUtyl3qsCTxXGjacjKdkUId7wzSoRJhginLLJF4z8ePiilsh+HH hC4tbWwtbaOy1640pkiihjjTyB4Wtkt1EcUUUaqtykJ4/wCPY7Qs0bcL8Hfg5P44uE17X457Xwja ysFUM0Fx4huInKNa2cg+ZbZGGLm4TkkGKIiTfJB9pal4K8Pal4SuPBX2FLHw/PZraJa6eFt/suyc XUVxbkAgSpOFnDSKwZ8s4fLZ/NnxFoGu+BPEk+k6gWsdY0i5guLe7sbhtpxi5sNR0+7jKsAw2yIw 2uh+V1SRWVftr4O/GK28c20Gg65NDbeMLaFtqhRDFr0FtH5kl7aKAEWdUBee3XAwGljXyw6Re7UU UUqrngZ6gAAZ69h79e9fDvx4+LVt4nceEPDN08uh2NyX1bUYJgbTW7uBgYLe28sDzLa3cFhIWKTS bXRdsUcsnO/A74anxpry6zqkL/8ACN+H7iCecSW0c9tq+pxyJNb6M32gGNo8Ykuxtf8Ad7YyF85X X9A64jx54C0P4g6M2l6snk3MBebS9UhRDeaZcsoBeLP3o3wBPCTiQAEYdY3T86fEfh3xF8P/ABE2 maks+m6tp00N5Y31nLLGsyRy77LVtJvU2MULJmORcMjqVYJIjKv398JPiBF8QPCsF1MwTXNKEOm6 7C8tq0s15HbKV1VILYJ5cN38zpmFVV1liTcIi59PoorgPib4yTwL4O1XWlZP7QkQafoyNg+Zq12j JbNtYFWWJVe4dDgMsZXrivgLwL4XvviJ4zsdJmmuphqF3LqGu6m7zS3EVhHJ9o1S9mu3jmxLJny4 pJlKtPJGHOHzX6ZafYWmlWFlpVhCLew060trCzt98j+Ta2kIgt4/MlLO2FUDczFieSSetqivKPin 8KtL+Ium+ahjsPE1hAy6TqpU+VIu4y/2ZqmxSz2zsWKsuXhdjIgIMkUvwBqGl+JfBesrb39tqnh7 W7FzNbyAzWdyvlyvAt7p95CRvjLI4juIHZGwSrEV9C+Dv2mNUshFaeNdN/teAZzq+krb2mpgBXcG fTm2W07FvLQGN7cKoLEO3X2qx/aB+F13aw3E+uXelzS7y9jfaNq0l1b7JTGombTIbiAlgN6+XM4w Rkh8gPufj98LILeaaHxBPeyRRM6WltomtpcXBH/LCFry3iiDeheRF/2hXlviT9qG28tovCPhqd5G hjZb7xHJHFHDOJz50R0rTJHMqGIAo/2xCHY5Qqvz/MfiXxh4l8Y3SXniTV7rVJYQwt0lMcVrahkS OT7JY2ypBFvCIX8uNd5ALZNezfCn4Faj4nfT/EPiuGTT/C0ka3ltZmTytR16LcfJXahD29rJje0z FZHjwYRtkWZPue3t4LSCC0tIIba1toUt7a2t0jhgt4IY/LihhijwqIigKqqAAAAAAKlrhfiB8P8A RPiForaXqaiC8t98ukaxDGj3Wl3UigF1VivmRPgCeBmAcAEFJFjkj+CVPjP4M+NRkGw1bTzyuXl0 vXdJlk5APyefZ3GzAPyujr/yyni+T75stS8N/FTwbdHT768fRddsrnTbz7LcNYarp8ksIF1YXIQu I503DejeZE6kH99byAv+dPjPwnqXgnxFqHh/U45N1rMzWV28Ihj1PTmkZbPU7dVZxslVSSodtjBo 2O9GA5Sr2nadeatqFjpWnw/aL/Ury2sbODzIohNdXcywW8ZlnZUTLMAXdgozkkDmv0h+Fvw8tPh3 4dTT91vda1fMl1rmowx7RcXO0iO0gkYeYbeAErEGwWYvJtQyMg4T4mfHrSfCM95oXhuGLW/EtpLF DcyzjdoWmuC32m3nlgkWSa4j2qjQxlVQud0qvE8J8IsP2jPiFBraalfS6df6UZw8/h6OxtrO0+zM w8yGzv1R7qNwAfLklllwSC6yAbaPH3x/8QeMtMm0TTdOh8M6VewCHUxBePf6jfR72M1r9vMcIit5 F8tZIki3thlaRo5GjPgVFFfaX7OvxIbUbZvAes3Est9YQS3Ph+7urqDE2mQqkb6HCkm2RntxulhA aT9zvXEcduu76moooooooooorh/G3xE8LeALNbnXrxmuZGhFvo9ibe41q7SVynnwWUskeIl2OWlk dU+Xbu8xlVt3w3qGo6roWl6rqllFpt7qVpHfyadDJPL9hhvM3FpaXDXMcLmeKJkS4HlACTeFG0DP K+PPij4X+HYsY9ce7ubzUCZIdM0mK1udQWzUsjahPFczQqkO9fLjLSBpG3BA4jlaOl8Pfixofj+x 1u8htbrRF8PR202rS6rNZpYw292LiSOdb1X+4kds7zPIkYTjkjLV+f2rTz+LvF2p3Wm2khuvE/iS 8nsLEujSmfW9TaS2tDIxCl90qpu4Geciv0j18Hwn4A1oaETanw34P1BdHd8XT2v9j6K4sHc3CsJC nlJu8wEMRkjkg+M/s3+Ltf8AEOneKdP1zUbnVv7KvNLu7W+1G6vL7UMarFPHPbSXN1K+YUNqrxrt GGeTJYFQvi/7RmjNpvxGnv8AzJJU8QaTpupZaAxRW8trEdGktY5txEhC2qSk/KR5gXGAGb3b4S+P 9F0r4NjVdTuZCng4XljqkUMKNdbpr9pNIgtoVwG89Z4YY5HKqXDb2AVmE3hj9o3wXrd1HY6rb33h maefyobq9MFzpWGkSO3+0X8JDwsxYl2kiEUYXc0wHT6Cryrw38VtGv8AXbzwb4hH/CP+L9Nu20+W 3vVNtpusXJumt7abQLm5bey3CGCeGGZUcrKqxGcKZD6rRRRRRRRRRRWP4g1ux8N6Lqevam/l2OlW ct3OQ8SSSiNf3VrAZnRGlmfbFAhYbpGVM5avzF8XeK9W8aa9e6/rNw01xcuVt4NxMGn2SuzW2n2a YAWKIMccAsxaR9zu7HmaKnt7iezuILu0nmtrq2miuLa5tpZILi3nhkEsM8E0RDI6sAyspBBAIIIr 2i//AGgviTfaKNHN/YWcrIYrjW7Gw+za1cRPE8ciGYMYYmIcHzba3ikVkUo6ncWxfDfxo+Ivhu4E ieILrWrdmLzWHiOWfWLeU+U0SDz7hxcxBSwfbBcRgsBu3DIP2z8Ofij4f+I9nObBZtP1exjifUNH vGiaaISIu+5s5U4ntxITEJMK2QPMjj3oG8W+Pvwnt2t7rx74asZlu1kM3ifTrOBGgktijS3PiMRq wZXRgv2zy0YMGNw3lmOZ5Pjqivs/9n/4VJYwWHxD1oyi/uoZ28O6ftngFnZ3Mb2j6pdBwpke4iZv s64MYicS5d3TyeJ+PHxatvEsn/CHeGrqSTRLG4Z9Y1GGUfZdbvYWBhtrYIMyW1uwLeYWKSybWRdk UcknafA74NQ2kOneOfFEUVxeXEUGo+HNLYpLDYwyqJ7TWL3GVadlKvbxciEESN++wIfquivnX4vf BAeMri68U+HLhLbxGLIfa9NuABa67JaRpFaiO5ZgLecxKYlLAxuRGG8r95KfieOXW/DWqF4ZdU0D WtPeWJmie70vVLGR4zDNESvlyxsyMUYcZBIPBIr6P8JftM6vZJHaeMNIj1mINEh1TTGi0/UUiG4z yT2JH2edzlNgjNsF2nJYtx7Vpv7QPww1C2imuNZvNInldkNjqWkai1zEQ+1ZJJdMjuLcK3BGJjgf eA5ran+M/wAL7aETSeLrBlYnAgttSupeJDFkwWsDyDlT1TphvukE8H4k/aV8G6YQnh+y1HxPN+6c yBX0TT9rk+bGbq/ia481MA4FptOeH4OPlHxv8SfFfj+4EmuXojso2t3ttD083EGjWs0EDQi6jtJZ JC0x3yEzSu7/ADsqsI8Ivs3wX+CR1c2njDxjalNIDLPo2g3MZD6tjDxajqULgAWZ6wxH/X/ecCDA n+1GbPJz1JJJz17n36dqSivkj9pLwDvWH4g6bCoaNbbTvEar5ahlLLbaVqZXaCzZItZSXJx5AVQF dqxP2aPGZs9WvvA125NvrPm6ro3y7hHqlna7tRt9scRJ861jEu6SUIht9qqWmNfaVVtQvrXS7C91 O+lMFhp1pdX99OI5JRBZ2ULXN1OYoVZ22RqzYRCxxgAnAr8wfEGsar8RPGl3qKW5bUvEurwW2nWP mW4MQmdNP0fTvtJWCMmOMQwmZ1TcRvfBJNfoj8PfBdn4E8LafoNvh7hVF3q10GMi3mr3Eai+njYo h8sFVigVlB8pED7mBY9tRXH+PPBOm+PvDtx4f1KSSANKl5YXkB3SWGpwRvHb3fkkhZFCyOjxnG5G YKUba4/PT4gfD3XPh7rDadqa/aLGbc+lazDFIllqduOflDZ8uZOBPbsco3ILxskj9/4L/aE8YeG4 xaa2P+EusF8wodTvJo9YjZyXAXWWWV5F3tki4jkbACqyKAB9FaX+0R8M9QSdru91XQzE6pHFqmkX EstwjDJli/sX7YgC4AYOytnGAeSNT/hfHwo/6GvHIGf7C8Scepz9j6fh+FcFrX7UHhq1ymg6Bq2r yrcPG0t/La6PaPAu4C4t3jFzK27ghJIIzg5OCNtfNfjT4reNPHW+DV9SFppbhB/YelCSy0psCJyb iEu8tx+9hWdftUsuxyTFsBxV74cfCTxD8Q53li3aPoMKFpteu7SaSGZ/MMP2XTIcoLmUMG3hZFSM A73DmNH/AEA8L+F9F8HaLbaDoNsLaztgWd2Ie6vbpwBNfX0wAMk0hAycYA2qqrGqqOhrN1jR9M17 TLzSNXs4b/Tb+FoLq1nUlZFJ3KysuGSRGAeORCrIyq6MrKCPz5+JXw11n4Wa7a3+n3F1Nokt6tz4 e12Mlbm0uoJDcW9jfywqgju4tm9XUBZVHmRhSJI4vsD4U/FGw+Imk7JvLs/EumwRDWNPyAkozsXU 9OGfmglb7yn5onOxsgxyS/Ifxi+GuqeCNeu9RVJrzw3rV/cz6bqha4uPs8907XTaRqNxctJJ9oQb tkkkjGdFMgO8SrH43RX3Z8B/hUfDFgPFfiKwEfiXUIyNOguVP2jQdMljKNuibAiublWPm5BkSMiL 5C1xGe9+I/xU8P8Aw5toUvUk1LWb2OSWx0WzkiSdokRgt5fTPuEFuzjyxIVZ2bPlxuI5Nnyfd/tG fEm5vrS8gn0fT7e2MRl0u00uOSxvxFOZXW8lv3muh5ikRP8AZ7iLCAFdr5c9Drn7TPiPUdDGn6To lpoOsSLbpda5Fe/b1ASL/Szp+nXMAELSuBsMs0xRNy/M5WVfm24uLi8uJ7y8nmu7u7mlubm5uZZJ 7i5uJ5DLPcXE8pLO7sSzuxJJJJOar0V778CfiYfB2tDw9qs0UfhrX7pPMuJ5HRNI1No/KhvgeUEU 2I4bnftCgJIXVY2D/fdFFFFFFFFFFY+ueINE8NWEmqa9qlppdjFvHnXUwTzpViab7NaxDLyysiOV hiVpHwQqnFc74A8Zt480+98QW+nXWl6I189ho0eoWxjvr9LRFN5qpnjkaFonlc2yxRBhG0EpM0hc xw3/ABf428PeBdMGqeIr1oI5Gljs7WCJri8v7mOBpxa2sCD7xC7fMlZIlZl3yKCDXnXgz47+G/Gv ia38NWWk61ZT30c7WFzdiy8uV7S2mvblLmOCVjFiKIFCpfJJUhcAt8zftBa/ba58Rr2G1EbR6Bp9 poDzxTiZLi5tpJb68JVQAjRTXD2zpk4aMkkElR9b/BbTJtK+GPhSC4jjSa4s7jUzsYMJIdXv5dSs ZJGHG428sWRjg/L2JrynwL488UXPxz8X+G73WJr7RbjVfEtjFYXjAwWUXh+6lj0xtKgUAQusUeyU IFEoLSS75VV1T9qTS55tG8J60JIRbafqeo6XNETJ57z6xaR3VvJEAu0oq2Mgcs4OWTCn5sVf2XfE Sm28S+EZXiVo5ovEdlGsM7TzJOiaXq7yTjMQSMx2IRG2sS7Eb1zs6pf2lvA39sXNjJY62NLS6htr XXI7eGSC4jMhS41Cexd0uIoRxJGFR5mQnMSONh950jV9M17TLTWNHu4b/TL6AXFpdQElJUyVYMrg MjqwKyRuA6OGVwGBA881r4p6T4U8ap4S8UeXp9vqltp17oeuRSF7CO3vDLZzReIDOE+zOtzA4SWP zIjG6tK0IRzXqMcscyRzwyRTQSxrLFLE6vHLFIoeORHTIYMDlWGc5GCQadRRRRRRRRRRX54fGj4k 3XjfxFc6fZXhfwrol28OlQxBEhvbmJPIutYmeJ3ExkYOLVyQFhI2ojyS7/FqKK9l8PfHXx74b8Pp 4es7jT7yC3ikg0+/1O1mvNT0yBowkENrKZVjdIDzAtxFKFGI+YlVFwbX4ufEm01G41SLxjrD3Ny8 7yRXMyXmnKZ5fNcQaReq9pEA33BFCoQfKgVeK+vfhN8abPx8ZNI1qOy0jxUnmyQW1sZo9P1e0XdK X00XLyMssCA+dBJIzFR5sZK+YsGl8YfhhbePtDku9PtY18XaXBnSLnzI7dr2FJDLLpF3LJhWRwXM HmEeXKc70jeXf+dRBUkEEEHBB4II6gikr334I/ClvG2oJ4j1cRL4W0a/WOW3Jill1nUbZEuhpxhb dtt1V4zcO6/OG8qPJLvD7h8dvisPDGnt4W8N6iIvFF8EGozWwLTaHpc0JfIuQR5V3cbk8nAZ0i3S fuy0EjeHfB74OXPjeeLXtfintPCFvKdgBeGfxDPBIUktLKRSGW3VwUuLhCDkGKI+YHeD71t7e3tL eC0tIIbW1tYYra2traJIbe3t4UEcMMMMYVURFXCqMAAAAYqevKvin8LNM+IumKyNHYeJNPiddJ1Y odjpkyNpmqLH8z27Nkqwy8LkugIMkcv5/eJvC2ueDtWl0bxBYyWN/Ekc6AuksFzbTDMN1Z3ERKSR tgjcrZVgyMFdGVfX/CX7RPjPw/FBZazFb+K7CHdmS+llttaMf2cRQQjV4w6sEcB2e4t5ZGyymTlS v0Bo/wC0V8ONRjla/udU8PyxCICPUtMnuRcNKG8z7O+jfa+IyoDGURk7gVU/Nt6f/hdPwv8AJ+0/ 8JfY+Xt3bfsmp+ft6f8AHr9n8zPtsz7Vy2u/tF/DzTLfdpU+oeI7qSO48uCy0+5sIopYkVoEvbnV 1g2JKTt3wxzMu1iyfdDfM3xB+NninxyHsYS3h7QHVVbSLC6d5bsGExzDVNRCxtOjFn/dBEixt3Ru yh6r/C74S6z8Qb+K4njudL8LQNuvtZaLYbpUco1joxmG2WZmUq0mGjhGWk3Nsik/QjR9H0zQdMs9 I0izhsNNsIVgtbWBSFjUHczMzZZ5HYl5JHLM7MzuzMxJ0qK8c+Nvw/Txt4TnurWGSXxF4chudQ0Y QtOxuo22Sanpv2aFJDK88cS+QoQN5yxqHVGk3fHHwm8dSeA/F1pfTSsui6iU07XY90pjWxmkAF/5 USyFntWPnKFjZyoeNceYTX6VUUV8NftKeLZdT8VWnhOFXjs/DNvHNc58xPtWqatbR3e8qshR0itz CsTGNXVnmGWVlr1P9m3whBpnha48XTJDJqHiSea3tZBsdrbR9NuWtTCC0SvG81ykrzKsrI6pAcBl Ir6SooornPEvhHw14vtBZeJNHtNUhQHyHmUpeWu6WOWQ2V/AUngLmKPzPKlXco2vlTivmLxJ+y7c ea0nhHxLC0Lywotl4kjeF4YRCRPK2raZG4lbzRlIxZRgK2CxZAX8pf4CfFVZGjXwykoDMqyprnh5 Y5ApwHUy3SsAeo3qD6gUw/AX4rg7T4VGfbXfDRH/AH0LzH6122ifsyeL7w28mt6vo2iW80JkljgN xq2pWspU7beS2RYbdjnhmS8KjqN1fRPgj4LeCfBLQXiWZ1vW4WSQaxrCx3D206GGVZNMsgPJtzHL F5sEoUzpuZfPZTgetUUUV5l8VPhza/Ebw+LJZYrPWtOkkutE1CVN8aTPHiayu2VTILefCiQplldU k2vs8t/jL4c+ONT+Eni+/tdUtHeykuH0bxPpayhpoJLK5aI3lo8L+U89q/mbMlkkRpEDKXWVPrH4 t+DLP4m+B7fVNF33uqafZf234WnikniS+tNQjhubq0NsyMXN1bxqYVKIwmWIF0QyBvzwr6x/Zi8K R3F5rfjO7tw40/bomjSu1pIkV5cRfaNWmSIgzRyxwtbxrMNqlJpU+b5tnpHx3+Jkng/R18PaLcy2 /iTXbfeLu3YRyaTpJkMM14kvLLNMVeKAxjK4kkV0dE3fA1FWrOzu9QuYbKxtbi9vLqQRW1raQy3N zPK3SOGCEMzMccAAmtfVPC2v6FaxXOt6dLpHnymKGy1OW3sdXcFGYXI0O5dL37OSrKLnyPKLgoHL grXPUV7J8KvAfxD1XWNL8UeFbSOwi0q7W7t9Y1eW8sNIuzBI8VxYiS0Hn3EUwWW2uUtwV2l45GTd X6KUUUUUUUUUV4Z8WvjNZeAduj6RFban4qmjjmktpjI1jpFs4Dxy6kIWRmlkXBigVw20+Y7KpjEv xXp0t3458c6QPEV9dXlx4l8SaTZ6peholuWj1C/is5Ps42mOMRxtsgjVBGihVVAgCj9R+g9gMdMd uB/hX52/H63uIfin4hlmhliiu4dFuLR5EdUuYE0O2tXngdgA6+bFLGWXIDKy5ypx55pXirXND0fX tE0u8ays/EyWUOrmEBbm5tLFZlFmLgcpFKJ3EwXBkX5GPls6v638APAdx4j8WW/iO7tpf7C8MSre C4KMsF1rsQWTTrGOZZEO6FmW7cqHACIkihZlJ+vPinqVtpXw58ZXN2ZBFL4f1DTU8oBmNzrEJ0iy DD+7506bj2XJr57/AGV7iBZ/G9q0sa3M0Ph24igJ/eyQWz3sdxMq91Rpogxz/Etem/HvwHeeMfC9 tfaPavea14bmnu4LWIu893pt0gXU7W2hU7Xm/dwzIuC7eWyRAu4VvhrRvEutaDb6zaaXetBZ6/p0 2lavaOkM9teWkyMg3wXCsolj3MYZ0Akj3NsYbmBwa/VvwtBqdp4Z8O2mstI2r2uhaRbaq09wl3M2 pw6fHHftLdoziV/ND7pBIwcknJzmviL9pDTbaw+IouoPM83WtB0zU7ze4ZBcxSzaOohUAFVMVrFl SSd245wQB2Xwi+PN1BdQ+G/H2oNPaXBjh03xLeOvnWMuAiWut3B+/A55+1yZeNyTMzRMXg+yKKKK KKKKKK86+KPgnUPH3haTQNP1n+x5hdx3zCSOaS11M2lvL9m0y/MLqVhacwzNJsk2FFcRuyjH5++M fAnibwJfx2HiOx+z/aVuH0+9gmjubDUYLafyXltLiM9vlcxSqkqK6NJGgdc8dUkah3RGkSJWZVaS QOUjUnBdxErNgdTtUn0BNehN8L/Etzaz3/huTSfGlha21nc3M/hPUU1C6txfOY7eCfQrlYNTSXIO 5GshgBj0R9vBXNrc2VxPZ3ltPZ3drNJb3VrcxSW9xbTwuY5YbiCUB0dGBVkYAgjBGarV0vhTxXrP gvWrbXtCufIvLcNHJG6mS0vbWQjz7G+hyN8UmASMhlYK6FJFR1/TDw/rekeOPDFlrNvCl3pGv2Mq y2d9bhkaNmey1HT7yCddkgSVZYJODG2GKlkIJ/NLxpoB8LeK/EPh/wAu6ig0vVbuCy+3FGupdO80 yaZczNGqKxmt2ilDKighgQoBxXb/AAX8ADx14tjW/t2l8P6IqX+tHf5azbtw07TdxRwTcSr86HYT Cku11cKa+iPjx8VpfDFqPCfhm+ii8QX8LNq93buTd6Hp8sY8qKFl4iublWLI27fFH+8VVaSGVfMf gP8ACW38SSJ4y8S27S6JZXRTSNMmiPkaxe27Ylu7rzBh7WBxtEYBWWUMjnZHJHJ9v0UUVxfi/wCH 3hPxzbmPxBpMFxdLC0Ntqlufs2rWY2SLD5F9FhikbSySpBLvgL4Z42Ir5m8Q/svatFKZPC/iPT72 3eS6f7LrcU9hc20KlTZQJd2STpcOQWWR2it1BCkDDEJ5dcfA34p20M1xJ4TmeOBdzrb6rod1OwHH 7i1tbl5ZD6LGjH2qjB8HPiZcXK2qeENTWRndA07WdtbbkBLbry4lSEDjhjIAeMHkV2Gifs5fETUp nGpw6V4chilgVnv9RgvZZ4pGYTyWcWjm5VjGF5WaWIMWUKSNxX6Q8A/Avwp4Kng1O6Z/EevW8kc1 vqF9CkFpp88MzyQ3Gm6YrOI5BmM+bNJKyugeIxkkV7ZRRRVPUbG21WwvtLvozNZalY3On3sIlkiM 1newNbXMQlhZXXdGzKSjAjqDmvy61Cz1jwL4sntWY22teGNZR4Lgwt5f2jTrkT2N/DFdIN8Um2Oa Ism10KnBVq/TrQNbsPEuiaXrumyb7HVbKC8gBeKSSHzFHmWs5t2kQTRPuhmQMdrqykkgmvA/2l/E w07wpp3hq3lkW58R34nulWKB4X0vSNtxJFLJId8btcvavGY0+YJICwHyv5l+zT4Tk1HxLfeLLiBv sPh+1ktbKVvPjV9Y1GIwN5LBfLk8m1MvmoXyplhbacgj7goooqpf6dp+q2kun6pZ2eo6fcBBcWd9 bQ3drP5UqzRiW3uFaM7XVWXI+UgEcgY+aPFv7M2jXrSXPg/VZdElKysNL1PzdQ01pfLQW0UF7n7T AmQxkaT7Sx3DaFC7T4tqX7PnxPsbkwW2k2GsRBI3F5pur6fHbMzruaJY9Ve1m3L91v3IH90kc1Sb 4C/FhQM+FV5PbXvDLc/8BvDiuj0b9m34gagkUupS6HoCtc+TLb3t895fJbjaWuoo9KjngYYJCo1y jEghtoIY+5+Ev2c/BugzW97rlxdeK763beIbyJLLRjJHcLPbyNpUTSNJtC7HjuLiSKRS26LBAHvl vb29pbwWlrBDbWtvDFb29tbxpBbwwQIIoYIIYwFRFUAKoACgYAAqaiiud8V+FdG8Z6Jd6DrluZ7K 5+eOVCEubG6jB+z31jNg7JYyTg4IIJR1eNnRvz81G18T/BH4gFbO7Rr3Tdk1peG2nTTtc0e9TOya 2nxuikG6GZUdvLmR/KlLxLJX2jDJ4b+Nvw7YtDbrHqVtKhSRheXPhrxDBEVSU+S0T+ZbuwkjyU86 FgGXypip/PXxBoWoeGdb1TQNUjCXuk3ktpOVSZIZhGf3V3a/aEjdoZk2ywuyLvRlbHNd/wDBXwjB 4x8e6da3yxS6bpEMmv6jbTBGW8gsJo44LMwyxyxyJJcSwrPHIAGhMgDBiufuj4i+NrLwD4WvNeuV aS5Ymw0i3EMkyXetXFvJNZQT7WQLF+7eSZy4IjRtm59qN+aGr6vqWvaneaxrF5Lf6lfzG4u7qcjf I5AVVCqAqIigJHGgCogCIAoAGbRXWS+B/FttYXOp6hoN9pFhbRec15riJoUFxujaZLfT5NZaAXU7 orNHb23mSsASqHBrk6K67wh4H8SeOb9rDw7p7XJhaA317I3k2GmxTyeWs17dNwBwzCNA0jhW8tHI Ir9MPDdvrFr4f0e11+S2uNas9PtrTUbq1uJbqG7ubaMQPerPPFA5MwAlcGIbWYrlgAx2qKKKKKKK K4X4gfEHRfh7op1PVD9ou598Wj6PDIqXeq3aKCUVmDeXDGSrTzlSqKQMPI6Rv+ePjHxz4l8daguo eIb9rjyWuBY2MQ8jT9MhuJA7wWNqOBkKiNI5aR1RBI7lQa/Q/wCGWmQ6N8P/AAfZQQyQD/hH9PvJ opd/mR3upwjVL/cJORmeaQ7e2cDgV8/ftUW9yV8E3ON1nGdfgLLbNtgupVs5FWa7DFT5qIfKjKqQ I3ILZIX5d8OeIdU8K6vba7o00cGp2cV7HazSRJOsLX1hLp0kyxSZQsiTMybgRuALKwyDteAfBt94 +8UWOgWrNDFKz3OqX5jkdLHTYDvurlzGrfO3EUAfCtK8asyg7h+nsMEFrDDbW0EFrbW0MUNvb28S QW9tbwoI4YIYIQFREUAKqAKAAoGK+BvhJrkus/HK21ry1tD4h1PxbqE9qjFo4hqGnXupfZ1Y43BH 2gEjnA4r7Q8e+F18ZeD9d8N+YYZtQsx9klL+VHHqNnMt9pzXDiOU+T58cYn2oWKFgmCQR+bccniX 4f8AibcoutC8SaDdlSrhPOt5duGBB3RyxSxt/tRyxtkbkYE847b2ZzgFmLEKoVQWOThV4A9AK/QX 9ni31GL4Zae99cLNbXGp6tNpES53WmnC7MElvINq8m7S5m4LcOOf4V439qPS1m8PeFtaad1bTtZu 9LW2EYKSLrNibt5zJu+VkNgqhQpDBySw2jPjPwr+M+q+ATFo2oR/2r4Vlulke3Yv9t0cSsftU2ku WC7WLea9u4Ks6koYmkld/vnStV07XdOtNX0i7h1DTdQhWe0u4GOx0yVYFWG5WVsrJGwDq4KOAwIF +iiiiiiiisvXNNbWdE1nSEunsJNV0nUdOjvokLvZSX1m9rHdJGrIWMbOH2h1JxgMM5r88fiD8IvF Hw/ke4uIv7Y0E+ZImu6db3BtreI3YtbdNYQj/RJn3wkKztGWcRxTSMrhfKaK9A0X4c6v4mtbOXwx qfhzXr+6aRJtBt9Zh03XNPMUKTSPc2XiAWYkjAcAy2jzR5DDf8prktU0bVtEuFtNZ0vUdJu2iFwl tqdjc2E8kDO0azpFdIjFCysAwGCQcHg1mVPBPPaTwXdpPNbXVtNHcW1zbyPDPBPC4kingljIZHRg GVlOQcEEEV+jHwe+Icfj/wAMJJdyZ8Q6P5NlryeXHEs0jq32TU4UiO3ZcIpLAKgEqyKqBFQt8o/t BeHbfQviHdXNqFSDxFYW2utDHAsEcF3NLJY3yAqTveSWA3LthTulIKnG4+Z+EPDV54w8S6P4bsWE c+q3YiedhERa2kSNc397sleIP5MCSS+WJAzldi/MwB+7/GnizR/gp4G0rT9JtIbi7jt10nw7YTiG Jbma2iBvNW1RbQQlwGYTXbRKrSyyBSYzIZF+S/hv4C1b4s+KdQvtRuyunQXial4o1RmhF3PLqM0k 4tbOAYzNcskn7wL5cShmbJ8uOT9ELKztNNsrTTrGFbWysbeG0tLeP/Vw21vEIYYU3c/KqhRz2yfe xRRWRrmgaL4l0+TSte0201SwkZn8i7iD+VK0L24ubaQYeGZUkcRywssi5O1hnNfMvin9mG1lM1z4 O19rNiA0ela6jT2/mvcsZBFq1oPMjiWEhY43tpnLL80hD5TyG+/Z/wDihaXU1vBolrqcURPl31jr Gkx2tyAu8tCmpS28/HTDwqc9AeM8z/wqb4kf9Cbrf/gMP8a6nT/2fPiheXUcFzo9jpETqztfahrG mSWsREZkRXTSpLqfLHCgLCeSN20ZI958Ffs3+H9FmtdR8VXzeJLyL7NP/ZscAttEiuVQSSxzo5aS 7RJAdnmeWkijEkJBKj6Ot7a3tIILS1hhtrW1iigt7a2iSC3gghQRwwwQxgKqIoAVVAUAAAACpaKK K/OL41eD7bwd48v7ay8lNM1iGPX9OtoQqixhvp5Yp7Hyoo4o40juIplgjjDBYPLBYuGA+xPgj4pk 8V/D3S5bhXF5ojnw5eSlWVbh9Kt4mtJkd5HZ2a2ltzM7YzJ5hChStes1xHw+8Tr4k8B+HfEd3M6v PpSjU7y8S3tFa+00vYavdusTeSkTTwyyI3yjZglUOVX84bubUPGniu5nt7eP+1PFWvzSW9lHKqRC +1vUSYbWOe4YBUDyhFaRgAOpA5r9RNH0y20PR9L0WzaZrXSdPstMtnnZWneCwt0tYXnZFUF9qAsV VQSSQAOK0aKKKKwpvEWmW/iK28M3Mk1tqV9px1HSzcReVZ6qsMkkd/aafdE4kuLZFjlng4YRyI67 lDlN2udtPF/he+1i78PWev6Tc63YyvFc6XFewNdrNEpaeGOMkeY8W1hMseTGQVk2tXRUUUUUUV8x /tC/DeHVdJk8c6RbQR6ro8WdeWGG4a41bSh5cMd0whDKZLJQWeR1UmDeXkxDElcZ+zt8SV0+7PgL WbhVsdQmefw7c3Nw4FtqcpBl0eMSAoqXJzJCoKjz9ygO9wMcf+0F4M/4Rrxo+tWygaX4v+06rGd2 TFrCOv8AbkJEs0krb5JEut5VEBnMca4iNe5fAm803wz8ItQ1/UJPKs49S1vV79xNBO3+iQRWgjih Ugo7rAipC53OxBU4dBXxx4u8S3njDxLrHiS+UJPqt0ZUhBiYWtpEi29hZCSKOIP5ECRxeYUDPt3N lmJPN19LeAP2fbzUbV9f+IFzN4X0a1H2t9OmMFtf3FhDaNcXN1qN1cOF0+KP5C3mxmTaJQ4gwkjZ PiT4t6Zo1vdeG/hDo8HhTSWeW3u/EcKn+3Nct1RkgkSe6U3EKo0s7RSzSvOqlChtyGQ+D3NzcXlz cXl5cT3d3dTSXFzdXMsk9zcXEzmSaaeeUlndmJZmYkkkkkmq9e8/BX4UDx5eSa3rW0eFdJuzbT26 SlbjV9QWFJ/7PQxMHiijSSOSeXIYgrHHyzvF99W9vBaQQ2trBDa21tFHb21tBEkNvb28SCOGCGGI BURFAVFUAAADGBUtFFFFFFFFedfE74g2nw98Mz6nm0uNZuj9n0HS7qSUC9u9yCeWRbf5zDbo3my4 KA/LF5iPKhr82L++u9TvbzUr+drm9v7qe8u532h57m5kM00rKoAyzEngADPFdX8NpI4/iD4JaWIT KfE+iRqhO3bLNqKRQS59Y3ZZB9K/UGuU8XeCfDXjmygsfEmnJepaSTS2Nwkkttd2Ms0XkyvbXUDK wDYUvExaN2RC6sUTHhF18M/gB4MfUh4k1tL24tvJM2m6n4kZtSsfN2SxrBpPh4W905ZGB+aOT5Tu 4BDV9D+GZ9CutC0268NW0FnoN1C8+mwW2lyaNb+RLK7+dDp00MBjSRiZEbylDhhIpIYE/PH7SvjS 2tNFtPBFpcP/AGjqk9tqWrwpEjRJo9s7yWsM0sgO15bpI5EER3BYfm2q6h/APgx4sh8I+PtKu72Z bfTNTWXQ9UuJPs6JDbagym3uJp7p40iiiukt5Z5S4KxK5w33T+kNfNeuWP7PnjrU9WjvtQsNA8QQ tLFqF1K194MvYrxL1jdma31uK3tZrsyl1nMsEk3Xd90Fe68K/BP4e+Fbmz1C006fVdTsrg3NrqWs 3jXssMqkGGRLWBYrXdERuif7PuU/MGyAa9ar4g/ahuEbxhoFsExJF4aSdpOPnjuNVuY40z1+UxMf xr5mr7X/AGefiYNUsovAOrsBf6VaSy6FezXWWvtNibc+mGO4bc0tqhzEIsg26kbEEBaT6hoooooo ooornPFfhTRfGejXOha9befZ3OJIpYyqXdhdoCIL6wnYN5cyZbDbSrAsjq0bOh/M/wAXeGrzwf4l 1jw3fMJJ9KuzEk6iIC5tJUW5sL0JC8oTzoHjl8syFk3bG+ZSBzVaOm6pqWi3sOpaTfXWnX1uS0N3 ZTPbzJuG10EiEfKwyrKeGBKsCCRX1H4W8beCfjD9i8J/ErRbODxVJaLY6V4rtXisbjU7799FbQxz QpH9nn/eiSG1kMtrNPu/dKzRQN5V8Sfg94i8ATS3kaS6x4Z/dvFrtvblRaec6wi31aFC3kMJGWNJ CfLk3JtYOWjTyCvpH9nPxwdF8RzeE7+4CaX4ky1j5rBYrfX4UAg2tJIip9qiBhbajPJKtugwM54z 48Y/4Wt4q/7gf6+HLMmvpe3lj+AvwfgeSGGXxJcypNJaTtcPBc+KtXjDSW8rWcs8eyztogjtHLHH OttlWSSYGvl74eeDdT+KvjR/7QkvJLOW7n1fxVrMUURMS3DyXLIzMyIst3KDFGEBKgvKInSJxX6P wW1vawQ2tpBBa2tvFFb29tbRR29tbwRJsiggt4gqIiKAqooAAAxipaKKKKKzdY1nSvD+nXOq6zfW +m6faoZJ7m4k2qo/hRAPmeRvupGgLOSFVS2Aa3h7xLoXi3TI9X8PajDqenyTSQefCssTxTwkCSC4 t7hUlicAhgkiKSpVgCrKxb4n8TaR4S0mbWNZnaK3R0gt7eJfOvdRvZQfs+nabbZBluJSCFQYAALM VRGZd7g+px09/wA+/f69aSiiiivh79pnw7Hp3irSfEUKwxp4j014bpFed55dS0Qx28l1MkmUVGtp bSKMRtyY2YqD8zesfs1a+NQ8E3mhyzo9z4d1eZY7ZYmR4dK1Vft1rJJLgK5kuftuMOWULhgo2k/O vx518a98SdXWGaGe10OG10C3eJJEKtYqZ9Qhm8wAs0V5NcxlgoGFGMgbj9ffBTw6nhz4b+H0Cwi6 1mD/AISK9lt5biRJ5NZQTWTMtyBseOzFtDIqKE3IxXeSXf1WiiiisfXNf0vw5bW97q9ybKxnvrex a+eGVrOzmuyUt5NRuIgyW8LOBGZ5isYZlVnG4VsVz+qeKvDeialZ6Tq+u6XpupahC9zZ2t9e29rL NCknkCTMpAXe+5Id7AyMriPcUfb0FFFFFFFeY/Ff4fQfELwu9lCY4ta0xpb/AEO6MVuXa5SFlfTZ Z5AGSC6G1X2uoDrHIwfywh+M/hV46vfhn4vkg1SF7bS764i0fxRZ3sV5DPpogu/La/NrEplFxZMZ MxNC7FDJGFDsrp7d+0v4MWfT9O8c2aOZ7F4NH1cIjOj6fcM72F5LJuATypmMOQhL+co3AIAcf9le xtJLvxrqbxbr20ttCsLebcRstdRku7i7i29Dve1gOSuRt4xk58u+Nvjo+M/GV1HaXCz6D4febStH MTRvBcMjBdS1KKSGWWORZ5lzFKjAPAsJKq26vHK9k+HHwY8ReP1i1J3XRfDTSzRHV7iMTTXUkAxJ Hpen7kabD4RpiyxghwGeSNo67/xH458BfC+NNC+FOl6TqmvrbyLfeNroJq09jcSwC1YWV9ICs0zB RM6wFbRGIAikLSInztrviHWvE1/Jqmv6pd6rfSbx513M0nkxSTvdG1tIv9XDCskjskEKrGm47VXk Vi133w28D3XxA8U2ehwkxWUa/b9ZuVliiltdHt544ruS3MwbdKxkSKJQjYdgzL5auw/SPQtB0fwz ptvpGh2MGnafbD5IIFPzMwAaWeRyXkkbHzSSFmY8k1r0UUUUUUUVk69rdj4b0XVNe1OXyrHSrOa8 uD5kCSS+UmYrS2+0PHG0sz7YYYyw3uyqOSM/mb468YX/AI68SX/iK/VoftLCKxsRPJcRaZp0Hy2t jC7hQdoy8jKiB5GeTYpciuPr9adJvbLUdK0zUNNjWLTr7TrK9sYkSONIbK5tlmtYljj+VQEZQFXj jiota0PRvEenzaXrmm2mp2E6sGt7uISCN3ieAT28v34plRyI54iroTuRg3NeBa78G/gp4bvF1TXr 99Gs3jmmh0a88RiCzu0s2Wa5SzSXN/MwUhGjhuGchlCjeytXpfw0u/h5Po9za/DeKNdJsrrZdyx6 drNsst7MvnFZr/WYkkuZVQjdmR2jTywdqmMVX+L3jS18G+CdXn+1GLWNXs7jSdChhuZbW8a+u4/s 8l9bSxI5X7Gjm5LMFXKrH5iPJGa/OnRtUn0PWNK1q1SGW60jUrHU7eK4DtBJPp90l1FHMI2RihZQ G2sCRnBHWv1P0PWtN8R6Pp+uaXcLc2Gp2yXVtIrIxVW4khl2FgskTBo5Yyco6sp5BryX4gXXwV1n X4vD/jyazi8QWcUMMM9zDrOltDBdx/arYNrtukUBgHms4WWdokdn4D7gc/w38B/hPL/xObKW78Va fcmQ2fm63DeaVG8Vz8zW02irD5uwo0JWWWReWDKWGR71b28FpBBaWkENta20KW9tbW6RwwW8EMfl xQwxR4VERQFVVAAAAAAFfO/7T2P+EC0gZ/5m+wOMHJH9jX/NfClfQvwF+Jj+FdZTwtqs1vH4b1+8 ZxczKyvpesyQCC3nEkSMTFclIreRZMIhKS741WXzPvOiiiiiiiiioLi3t7u3ntLuCG6tbqGW2uba 5iSa3uLeZDHNDNDIGV0dWwynIIJBGK/Oz4y/DtfAHibZp8br4d1lZLzRN8zTvb+Vt+36a8knzt9n d12M+4+W8e53k3mvIacjsjBlJVlIZWUkMrA5DKR0I7Gvo7wd8Z7DU7BvCfxes18T6FKLeOy1eezi ur/THW3OnGa98sLM5WF3db6Em7Rt5zK0gMbfiZ8DZNFs7jxd4IuBrXhaWP8AtFrKGQXNzpemzQi5 W7tLsMwvLMDJEgPmLGUZvNUSTD5xr0f4U+ND4F8Z6dq0r7NLus6Vro2bh/ZF7IhmnysUsn+jyJFc 7YVDv5fl52uwPuv7VRBPgMjByvibJ4JOf7PIO7+XYdR1q/8AAHRtL8IeDta+JXiG4trK3v0ligu5 grG10bTrloJ/LKgyGS5ux5fkKCzmOLYGZ1B+e9Y1TXvi/wCP4mjjK32vX1tp2l2bSXV1a6Pp6tti jd4o3dYLePfcXUscIGfNm8sZIr9CPBnhPTPBPh6w0DTIolS2iR726SIxPqeosipealcBmdt0rLwG dti7Y0wiKK6miiiiiori4gtIJrq6nhtba2ikuLm5nlSG3t7eJDJNPNNKQqIigs7MQAATnArnfDvj Xwv4sudWtfDurw6tLok8cOotax3P2eN5nkjha3u5EEU6P5Um2SCR0OAQxDKT0Nxc29nbz3d3PDbW trDLcXNzcSRwW9vbwoZJpp5pSFREUEsxIGASTiqGg61beIdLtdZsYruOyv8AzpLNr62ks5rq0S4e G21CO2lwwhuUUT25cBnidGKruIGrRRRRXzv+0p4bXVPBVt4hj8oXPhjUI2kaSSVGOm6zLHp9zFDE oKvIbj7I3z42qrkNk4by79l/Wja+JfEWhH7OItV0eHUBJJJsuGutGuxFFb2ylgGDx3c0ki7WbEYI woavrn/hJdO/4Sr/AIQ7bdf2v/wj/wDwkufLT7F/Zv8AaP8AZe37Rv3eb5nOzy9u35s54r5o+HGu N/wzz46TUpybXS4/FWiacqogMSappMU0EJ6ZDXl85JJzhvYCvLP2fdEGs/EnTp5VtJYNBsdQ1yaG 7iWbzTHGNOtHt1dWUSxXFzDOjtjZ5e5WDhc9d8fPHeu2Pj7+zPDviTxBpMWk6NpttqFrp+qX9haN qUzy6k0qxWsoRyYJ7dWcrk42n7or2H4EfEnW/HenazZeImt7jU9ClsXXUo1t7aa/tdTM5VJrGBEQ NAYihljAVldAyBwzy+91FczwWtvPd3U0Vva2sEtzc3FxKkUFvbW8ZluJ55XwqIiKWdmIAAznivmH xp+0tpFj5ln4HsP7buAqY1nVI7mz0pCRFKfI08iO6n4MsTGQwbHUMvmoefnXXPi/8R9fmWS58Van ZJG1w0Vvos39iQxJcEZhc6X5TzKoUKhuHdgM4OWYn6V+MV0Na+EfhLxpLeQ6R4gtn8L+IdLuIUEd +1/q1istzp+lXsRSSEjf9t3R/wDPqvygqpRfg98cR4klh8L+MJbe31t/Jg0nVseTb6y4VYxaXgJ2 peOw3IV2pMTsASQKsvFeN/hXq1h8YvDd34e1iOGbxnr+peI7G6u4EuJ9F1LR5V17WZJLcqIp403e dbIxG/8A1Mg+XzZPsyuTXx34RbxFbeE4desbjxBdPexLptoZLx4p7BHlvLe8mtVeOCSNYpCYp5Eb K425IFdZRRRRTJYo545IZo0lhljeKWKVQ0UscilHjkjfhgwJDKc8ZB4Nfmf8RPC918OvHN7p1jNd W0Vrc2+reH75Hkguls5ZPtFjNBcRtv328itCZQQTJGWGOMfWfihX+MPwRj1e2sd2sfZE1y1tY1uk Ca1oc0tnq8Nha2zzNIJkW7hs45C5bzIy+1+V+VB47e3+FI8CW7gTX/iu7v8AUikUaFdGtrW0ubK3 mYw/vWmvd8glEwkQW4QgxuoHmVfZvwe+Dlt4atV8fePIo7e8s7d9U07TL5QINAtraM3Laxq6vwLl UUyRxMP9GA3uPP2i38Q+K3xW1P4h6mbe3Mtj4XsZW/szTN21rll+UanqYXhpmH3E+7EvyrljJJJ5 DRRX6k+AfDp8JeDPDnh6RSlxp2nJ9tQzCcJqV2zX+qJHIvDJ9ollKY424HbNdfRRRRRRRRRX55/H vxVJ4i8f6hYx3Qn0vwyBo1jHH9qSJbuNQ+tSPDcHaJvtW+3eSNQHSGMAsFDnxOrunX93pV/ZanYS +Rfadd219Zz7Y38i7tJluLeXy5QyNtdVOGBBxyK/U/SvEmkax4ds/FNtdRQ6LdaaNUNzdzW0a2Vs sPnXK38kcjxxvblWS4HmEI6sCflJr4V+JHxv8Q+M5bjTdIln0Dw0JbmOK3tZprfUtUtJIfs2NbuI X2lHQyE2seIwHKyGYokleY+EfDd14u8S6N4bs2Mcuq3qQyTYjb7NaIpnvrzy5XQP5MCSTeXuBbbt XLECv0S8feNdE+GnhZropawTrbNp/hrRra3RY572G222dvHaQNGI7SDCeeylVSPCpl2iR/zc1fV9 S17Ur3WNYvJb/U9QmM93dTld8jkbVVQoCoiqAkcaAIiAIgCgAZlfZn7PfxRF7DafD3W2uZb+BLhv Dl85e4Sewtbf7S+jzEKWjNtFHJJA7MUMQ8r935cYk81/aL8JjQvGkWt21ukNh4qtmuz5YtIo/wC2 LHbb6sqW8ADgsrW9zJJIuZJJnbczb9vm3g34i+LPAtx5mg6nItm0jyXGjXZkudGunk8sSSS2JYBZ GEUameFkmCjaHCkg/ob4D8Z6b4+8N2viDTo3tyzva39jK4kk07UYFU3Fo0qYDjDLJG4CkxuhKoxK L8IfGnxQnir4g61cW8zT6fpJj0HTWeO2TEGmllu2SS2LebHJePcywysxYxuudowi+UVs+H9cv/DW t6Xr+lyeXfaVeQ3cALzpFMI2xNaXBtnjkaGdN8M6K43xsyE4Y1+qmn39rqthY6pZSGay1Kztr6zm 2MnnWl3Cs9vJskCsAyFThgGHoKt0UUUUUUUUV8hftR+Hm3+GfFkUbsuyfw5fTNPHsQqz6npEUVuT vy269Z3VSBtUNgld3yJRRX2X8Gfi/b+ILdPAXjqWK6u7qJ7DS9S1PFzDrsFwDG2i6wbncGuHB2RN JkTjEbfvdvn+X/GT4OzeBp21/QlkuPCN7ciMRs7S3Og3U5LR2VwzktJbtgi3uDkg/upTv8uSfw+y vbnTb201GxlNveWF1b3lpOoUtBdWsqzwSoH3AlXUMMjBxX0X4IK/Fv43N4tFk+l2GnjTvElzaSXk lxLDPollbadp8EN7FAiuzXaRTbXWMGFZACWUA89+0B4xHibxvLpVrKX0zwmsukQ/f2yaoXDa3OFl jjZSsqrakZZT5AdGKvX1N8FfBA8F+CrI3UAi1vXlj1jWS8ey4tzPGTp2mSeZDDMn2eErvhlLeXcP cFWKtXrtFFFFYPiXxRoPhHTv7X8RajFpun/aIrUTyRXFy8lzMGaOGGC0SSR2KozYRTgKzHABIu6X rOka7bteaLqmnavapK1u9zpl7b30KTogleB5bVmUOFZSUJyAQcYNfPP7SWg6vrdl4GXTZI2SbxFL oaWD3Rg+2atrqRpo77ZcQYj8i4RpJHUoJOPlLkd9pln4U+BXgMi9vZXt4Znury4bBvdf125hVDHY WLPtVnSJUiiVgscaB5X+WWY/OfhHxrqPxP8Ajd4Wv9chQafaz6vNouiZM9lpCWej3N/asm4L5k4l himluSoLOikKkaRxx3P2hPEusaN8QrX/AIR/XtU0qX/hE9Lt9R/snUbzT3Miape3UUFybR034SRJ FByAG471keHP2kvG2luqa/Bp3ie082WSRpYY9I1PY1v5cUNvd6cggVVkw532kjMCy7hlSn1p4J+J XhPx/BI2g3kiXkKtLc6Rfxpa6rbRLN5Qne3jeRHjbKfPDLIq71VirnZXeVnazqsGiaPqutXSSyWu k6be6ncR26o07wWNs11KkCSMqs7KnybmAzjJr85vEPxh+IfiK7NzL4l1HSolaQ29joF1caPaW6SE Hyv9DdZJduPla4kkYZOG5NfTvxmex8c/Bqz8W2LLHFbSaJ4ighiMd66fbG/si80ua5jICtbtct5x UcPCVZRyV82/Zc1R4fEfifRRFG0eoaJb6o8xL+bHJo98LSOFF+6Q4vmZiRn5RjvXh+0eOvH5VWew Xxh4vP7wQ/aHsY9f1nl/JMi7zEJs7TKM4xvHWvrP9o7xnc6BpGgaHouq6hpetXuotqkk2k6lLY3M Ol2VrLZmG5Nq6S+XPLMpiyCjGF+cpXJfAn4t+JNV8RWvgzxJe3OtQaha3Y0q9uFWbUbW6srZ9QdL u+LK8sTxRzZeUSSBwg3BN2PsCivCPHH7QHhHwtLJY6SD4r1SMp5iaddRRaTAWVGZZtYVZVdtrE4t 0lAYNHIY3Bx8v+IPjr8SNfWeIa0uiWk6xK1roFumnmMxMHDw6ixkvULEDftuQCMrjaxU/Qfgy9bx R+z74hXW3+2TW+l+MxcX+qyy6hJPeRtPrVvqd084kffDLIjqwDODGrg7sY4H4KfGtdGW28HeMbpv 7JzHBoeuXD7hpAJCR6ZqcjnH2PHEMx/1H3GzbkG36T9o34ei6tj8RLGdEawtrDT9Zs3GBcQS3gtb K/tnAOZA8yRup4K7SMFCH+kvDGnXuj+HNB0fUriC7v8ATNH07T7y5gaV4bie0tEt5JYpLhVdwWBI ZwGbqVUkqM3xP488IeDTAviXXbPTZbjY0NoVnu7+SKRpFS5FhZJLMIS0ciecY/L3Lt3bsA9dRRRR RXwt+0Z4IOieJYfFlhbeXpXiYt9uMMJWC11+BM3HmeTEkSfa4wJ13yNJLKt05wBmvWvgtq1l8Qvh jqfgrWpXlm0q2m0C6CktcrouoQv/AGNeQy3ERhV4cSwwAbyht0ZgNy5+e/C/i2/+FsfxT8MNJDHq 93aHR7S+tZL5JI9a0nU30h5dOuoVRo9sF1d3cUkiod0MYyGYA+NV9AfBn4Oz+NLiHxHr8UkHhO0n PlwkPHN4huIHKvbW7ZBW2R1KzzqfmYGKMhxI8PSfGf4vxzR3Hw/8ENHY6JZRHS9Xv7FUt4ryK3Xy G0TSlhCrHZRqPLlZMeaB5aYgB8/5boor72/Zw8N22meBG10bHvfFF/cTSyjzFaOy0m4l0yztGDMy nbIlzKHVASJdrZ2qa+gqKKKKKKKKK+S/2nvFs0MWi+CrWV41u4/7d1gDzkM8EczWulWxdHCPGZUn lkjdDhkhYEbefjuiv0d+CHiQeJfhzorOircaCP8AhGbkRxOkOdIgjFm0ZdmLE2kls0jdDIXwFAAH jnxl+OGqWmqX3hHwZcSad/Z8l1Ya7raRqL2S9CNa3Wn6YZBmBYSSr3KgSmUfumRU3zfJ1zdXN7cT 3l5cz3l3dTSXF1dXMslxcXM8zmSWa4nlJd3diWZ2JJJyTmv0k8IaVo/ws+HdlHq01tpkOmaeNS8R Xsphbfqt4FkvcyWyKZz5rLa2oCtI6rFENzYz8H/EH4ga18QtabU9SdoLK3aSPR9IikZrTS7WQjKp 0DzSbUNxOQGkIAwsaRxpwVe//A74qP4O1OLwzqzQHwxreoxk3M8kdu2h6jcBbYag11KVT7M+Ixcr IwCBRMjKVdZvVf2mvCa3mjaT4ztY2a40mddI1IpBu36XfMZLK4nuNw2JBcZiVQh3Nc/eG3DfImh+ INb8NXyanoWp3mlX0ZX99azNH5qRyrP9nuojlJoi6oXhlVkbGGUivvf4P/FZfiLZXtrqdvaWHiLS tktzb20gS1v7KeRkjvrC2uJHnAiYCO5BLKrNGd/70Rp45+094oS41HQvCNrdMy6dDLrGrQRTwyQC 8vFFvpkVzFGSyTwwrNIFcA+XcIwyHr5Sor9LPhD4p/4S3wDoV/NO0+o2UJ0bVWknlubhr7TFEAnu Z5RuaSeLyrl855kxkkZr0yiiiiiiiiivE/j/AOHota+HOpXi29xPf+H57XWLL7LGryJF9oWz1L7R lGbyFtpJZpQhXBjR2bahB/POiivfPg58Yp/BFxHoGvSy3PhG7lO1sPNN4fuJm3SXlpGmWa3djuuL deckyxDzN6TekfHH4U6df6dc/EbwgIMmBNR1yzsA1zaatazsJH8Q6e1tuUOFYS3RXEUkYafIkV2m +O69ZbW9Z+KA+GHgJYXNzoaT6Il/HbLNIbe7uo4/tL2tsE/c2On20BdidxEckjtklq9f/aM8QRaJ pfhr4baIj2WmxWFrqF3AklyV/s2xzp2haaLiSVjKitDLJMk6uS6QOG3A1a/Zo8FRLDqHjq/tiZnk k0nQDNAyiOKNR/amoWrSLg7yRarLG2RtnjJ+Yivraiiiiqmo39rpVhfanfy+RY6bZ3V/eT7Xl8mz tIWuLmXy4gzttVS2EUk4wATgVh+HPGnhTxbEkvh3XdO1Nmiad7WKcJqUMEc5t2ludLuNlxCu/gGW IbgVYZVlJ5T4z6Re6z8NfEttZXaWjWtoNXuhKP3d5ZaPINTurRn8t2UlYS8ezBMiqrMEL54v4M+E tK+HHgm58ba9qtqj+INJ03Wry5aL/RdJ0Y25u7C0gkePznnk89TOqZEknlxRo5jEkvgHxK+MmqfE C7k0O2mbRPBjahDiFIy13fQQygQ3msGM5kCkGdLWPCK2wN5jxpIPbP2jdal8OeHvBumaFM+iz/2p PdafLpEs2mSWNrpGlNphtrI2XlrHEI70R7VIwuFUbc14T4Z+PXxD8PCKG41GLxHYxRPEttr8Zup1 826FzJONViaO7eQDfHGZ5pEVW27CFQL9U/D743eFvHLpYXH/ABTmvMqBNO1G7gNtfPJci2ig0jUG 8vz5Tuj/AHBjjkJJ2K6ozj2aivgv4sfGDxreeKdc0HS9Uu/Duk6Fq95pcUGj3TWt3dTaVcy2U17d anbBJj5zbm8lXESqIxtZ0Mr+5/DSaX4jfBW/0e+vJtS1OWHxH4futQ1zfqLDVJWk1DTbl5rrzJJP s6XNq6Py0ZUbMFAa+WvgtqFvpnxP8I3NyWEcl9daeu3GTPq2mTaVaA57ebMm726c19C/8JHqX/DT 39nb0+yf2H/wjmzyxv8A7M/4R3/hKvL39d32z593Xb8uK1W/ae8BknOkeLjlmJzY6Nkluuc3+ay9 U/ak8OxxwNo3hrXNSuCWE6atc2OkRxqANhimtWvjJk5yrImOxOePmH4ieNn+IHiSbxFJpFlo7SWl vaC3tGM00q2wKx3GoXjKhnm2sIxJ5a4jSNAvyZP1v+zl4Pu/D/hS71+9Mkc3i6SzuLezYSJ5Omaa Zo9PnljlRDvnM0sqlWdGhaJlOSwH0PXxZ+0h48vLnWE8CWN3JFpunQWt1rkUYaM3uo3Ki7tLa4bH zxQwmKZFVthkfLgvEm35aor6d+Pcs+jeGPhb4JnvEN3pHh+KXWLG3cvbtPZafa6RYXiyEDcN8d8k TADjcSOePmMEqQQSCDkEcEEdCDX194J8Z6r8VbPwR4eLeX4n8EeLdA8R6pfSzXAh1LwpotpLaXmo y3TGSR7uSSWK2miP+sedHyIjN5HnHxX+Mus+LNU1LSfD+rXdl4NVhawRW0ZsJtYRbd7e8uL+ZT5z wzmWQLbMyxmIRmSESgkedfDu+fTfHfg68S5NmqeJNHjnuPNMSrZ3N8lrfJLIOkbwu6SZ6qSDwa/R D4jxeI5vA3iRfCc09vr/ANg32T2m/wC2PHFOkmoRWXlqzieS2EscHljeHZdjK2GX5H+D/wAXPFlp 4u0fQtd1rUNb0bXtRXT5U1OSTVL22vtRCW1jPbX10/nIomESyRtI0axtKwj8whh920UUV8y/tMeF VvvDmm+LLeBWutBuxZahOi20btpGqOI4muJWxJIIrrykijRiF8+V9vLMMT9l3xGhh8SeEpmhEiSw +IrBRHP50qyKmm6q8k3MYWPZZ7EIVsu5G4Z2fPPxN8Ljwd431/RIovJsEvDeaUqi48oaXqCi8soo pLklpBCj+Q0hZsvGwzkGva/2evhl/aN1B8QdZVTY6ddXMGg2E1r5gvb+CPyn1aRrlChit3YrbtES wuELbozABLl/H34oPr+pSeDdCvJhoOlSmLWmRDCmq61azlXg37iZba1Kr5YKqrTbnxIqW8g+a6KK 6Dwnp1vq/irwzpF2HNpqniDRtPuljOJDb3uox202wnodrHBr9WKKKKKKKKKKK/Lj4iAL4/8AHKrw q+MfE4AyTgDWpgMk1x1Fet6d8S7my+E+teAN0v2i71i1+xXHnzr5Oh3RN7qtpCkShVH2iBAyu581 bqUbQEOfJK+oP2YNChu/EPiLxBN5LvoumWthaxyW0crJca3M7tfW9y5zE6RWssJ2DLJMw3Bcq1v9 qLTdXGseGtYdpZNCbTJtMgRTctBZ6tHdSXdy8ilRDG9zC8IQhy8ggbIxEK8O8AeAtY+IWuJpOmBb e3iVZ9U1WVC9vpdnv2eayAqZJXPywwqQXbklUWSRPQfiR8CdR8BaEPEFrrcev6fDOkOqD+zjpk9g lxIsNncqhnuBJG0hET/MrKzRkK6szR+aeALW/vPHHhGHTEMl9/wkWkTwEW7XKRfZb9LqS6lhQEmK FEaWUngIrE4UE19pftEaBFrHw8n1NVQXfhrULPUYmWzW4uJba6mGmXtolxuDxR4mS5lI3A+QoZej p+ftes/DT4jz/D+y8aJbqv2nWtCij0qULmaHXbe5+zWE4MiyxbIYrq4uXSWMiQxJHuXdz5NRRX6g /DVriT4feCmurdbaQeF9FRYw24NbxWCR2dxu55liEch9CSOOldvRRRRRRRRRXhP7RelHUfhtc3gn WL+wtY0vVWQoWNyJpG0TyEYH5SDeiQscjCberZH5+0UUoJUggkEHII4II6EGvv74XeONN+LnhLUP Dfi5LC91mC3NprNg+Yjq+mnYLfW4YUCeW/mFVka3Y+VMqyJ5QkhQfHvxH8EXfw/8UXeiT/vLKVTf 6LdNPFPJd6PPPJHaSXBiChZlKNFMpjX50JUGNkZvpP4MW0Xgb4SeKPH8xs/tepwalf2puLpooZYd CSaw0nT7kS7FWSa9+0Iqx7jIJI1BL4QfO/ww8NS+OfH+kafei4vLV7uTV9dmkhmvhJZWWby6F/IG BVbqTZbGZ34eZfvMQrfphRRRXk/xl8cal4C8Hf2lo8UTapqGpQaNaXU2yWPTpLi2mu3v/ssisszo kDKkbgJvYO+9VMT+Ofs5X/jbW9e1zV9Y1TxDqvh+LSJdP+06rql/eWTa691aTQRwpdyMrzpaxuGZ VJjRlDFfMTdp/tSapLFo/hLRhFEYL/U9S1OSU+YZ45dItUtIIoznbsdb6QvlScou0jnd8kaH4h1v wzfJqeg6peaVfJtUz2czRedCkyXP2a7j5SaFnjRnhlVkfADKRX2ha+OLbx34U8MfEHXLO3sdF8B+ IL/UfFenLIAbrXtL0Bv+EfudAMjBmDXd3bmK3mnQB38pzMEEjfKPxA8f6z8QtbfVdTPkWcG+LSNI jlZ7XSrRiMojMB5ksmFa4nKgyMBgJGscac1oWqyaFrej65DEk82j6pYarFBIWWOeTT7tLtIpDHgh W27SRzjOK9x/aYt7eH4gWE0Mex7zwtp1zcuHd/PnXUby1EmHJCYiijTaoA+XOMkk/PFauia1qPh3 VbDWtJuXtNQ024S5tpkZhh14kilUEb45EJjljPyuhZWypIP6k+HNdtfE2gaRr1m0f2fVtOtb0Rxz xXIt5Jog1xZySwkgywyb4Zl/hdWVgGGKs6xpcGtaTqui3jTJaavp17pd01uyLcLb39s9rM0DSKwD hGJUlCN2Mgjivy28TeHNT8Ja5qPh7V440v8ATZljlMMgmgmjliWe3uYJAASksbJIgYBgDh1VwVH0 d4W/aUt9H07StHvvBFpb2dnGltLLoF+ba3htVkO1rPSLyNzvEZwwe9/ePuYsN2B6C37T/gMk/wDE q8XtwAGaw0YMR1+Yf2geOvAP86p3v7UPhGO0Y6doHiW7u1YeVb3w0zT7Qg53s1zBPcsrD2hbOeSM 14N8UfjBJ8SrTTrE+GdO0eLT7k3SXbXLanqokaN4ZbeC/MUAjt5AyNNEIiXeONi3yAV1/wCzd4Mu NS8Sz+Mp1eLTfDsVzaWMivtF1rN/aG2khKtGweOG1lkeXEiMrvCRuUsK+4a+ff2h/G114Z8K22ha czxX3i17yznuRErJFo1rCq6pGkhcFJZjPDEv7t18sy8pIEavgmivqE3w8Pfsy2qxPOZvF+uXFgsk MhhNpjWJnuEcqMvHJb6e8bqDz5uDkZWvl6voPwD8SbvVPC2r/CrXrdNXTWNG1DS/Bt1dNE0lrrMl oRoej3Ml2wTyvtKxfYpWOYJdq58rYbfsvi/8VvFXh2LSfAenassWvWWg6WfGev2Pmi8m1e505TPa WE80MXlKylLo3MADnzEVWhKSI3yY7s7FmJZmJZmYkszE5LMT1J7mv1X8J6jd6z4V8NavflWvtV8P aNqd26RiNWur/Torqd44RwAXYlVHQECvg3TPiV8Svh34ukj8QalrmpzadP8AYtZ8P6/qt5ewXNsz LK6QS3RmWJ2ULJbXkAIwVYeZC7I/6HRypNHHKhfZLGki+ZFLDJsdQ6b4Z1WRTg8oyqV6EZp9FFeb /FrwuPFvgLXtNjheW+tbVtX0pYbL7dcnUdLU3UVtZwIwYy3KCS0DKdwEpO1yNjfH37P/AIkbQviF YWUk8cVh4kguNGuhPNIkXnshutLdEVgjTNcRpbxFwTiZguC2a6D9pbwwNK8X2PiOJwYfFNlmZGkL SR6jokUVjOVjCBViaBrXZ8zEv5hOBtzxfwg+G8/xB8RAziH/AIR3RJ7G68QNJMyNcwSyu8GlW8cD xzb7oQyoZUZREgZ92/y0k+iPjh8TY/Bml2/gnwfPbWGrzWscF4dPURP4c0VYBHa29mIQI4J5kwIg p3QxAsqoXglHw5RRRX6leALP7D4G8HWb2v2OWLwxoYuLbyvJeK6bTY3u/MjOCJDIWMmed5JPNddR RRRRRRRRXwH+0fdzXPxHeGUrssNB0q0ttqhcQSNLftuI6kyTuc++O1eB0V6p8L/iPdfD6bxGItxg 1vQryGAiKGUW+vWVrLL4fvZFdSzosrvDJGHUbZS7bvLVa8rr074O6G2vfEjwrbfvlistQXWriWGL zBEmiIdTiEx6KkksccJYnjeO+K+sP2j7fUp/hwZbAyi0tNd0yfWlSdYVOmsJbWITRll85PtklqRG Ax3bZMAIWX4W0bRtS8Q6rY6Lo9pLe6jqE629tbwqSWYgvJJIeiJGgaSWRiFRFZmIVSR9E65+zLrW m6FcalYeIrbV9Us7JrubR4tJuYftBhgM09rpt1HLLJNKSpSBGtk8w4zsJxXzDX6Yr4Rk1r4T6f4M 1KGO3vZ/BOk6VLHdFpEsdZs9JiWCafyCd32a7RZPkyCVwM4GfzOrvfhr4vXwN4x0vxBN9sexg+02 +p21k37y7sLq2aJ4TEzxpJtfZMiSMF3orZBUEc74j1288Ta7quv37MbrVb2e8dWkeVYEkc+RaQvK S3lwxhYoh2RVUcAViUV92/sxY/4QDVjn5v8AhMNQyM9FGi6ftOPz59q+i6KKKKKKKKK5/wAW6fda t4U8TaRZBTear4e1rTrRXcRI1zfabLawLJI2Aql3GWJxjmvynooor6+/Z8+KZYp4D8S6gSQIY/CN xcJnoG83Qprvd6bDZK68YaEP/qIq4P48fDOPwhq6+JNGtra38Na7crELO1DImk6sbfzpbVIpCwEV xskniCEKnzxhERI9+z+zN4Yi1DxJq3ie4Usvh6zitbEFZgBqGsLJDJcRyqQhMdvHNG0bhh++Vhgq teTeN9Tn8ffEfWbrShBevrmvR6Xootw9rHe28ckejaLJ/wATAqUaaKOFnMm0BmJKoPlX9G/Deh2/ hnw/o2gWnlmHSdNtbHzYreO0FzLDFtuLxoIsqJJ5N80pySzszMSxJO3RRWH4m1r/AIR3w5rmu+T9 pOkaVqGox2+JiLiW1tXligcwK7IrMoVpNpCDLMQqsa+G/h54k+I3jv4leH2fxJrdyYtRh1PVEW9v LbS4NGs5objVIGsdPAgjinWGOAx+UsckjRq5BbdX1f8AGnUbnTfhf4tubSRYppLK109mOx82mran Bpd9GquDy8E0i8crncORkfnBb3E9ncQXVpPNa3VtLHPb3NvLJBcQTRNvjmgmiIZXUgFWVgQQCCDX 1h4K8ceLPil4B8W/D8X0TeMItJgfTNSnlmgl1nQzfRW2r2l/PHGyCXym+zeYxHnCYbwCssreYfGD 4lw+Nb+10fw+r2fg3QVW30y0jj+yW1/PCpgGoCwjVBFGqfurSJlykeTiNpHjTxavpX4mSp4j+C3w q8Uv5sdxp0j+GmillNw85jtJLC6vXmIXmR9KEoBUkeZgsduW+aqUEqQQSCDkEcEEdCDX6RfBjxhc eNPAdhe3vnSalpM0mg6ncyq7C8urCCOSK8E8ksskjy28sDzyOVzMZSECFc+q1+dvx08HXPhbx3qN 4fNm03xRPc6/Y3Mm9z595OZdVs5JvLjTfFOzMI0LlYZIS7F2Nbfw5+O0ngDw5H4d/wCETstSiivL m6F5bagdJuLh7l98kmo/6PcCeUDbGsuVxEkcZBCAn2aL9qDwS8EBudF8Vx3HlgzwxW2kzwQzFcuk E73kZdc5AYxISP4RnAf/AMNO+A/+gR4u9cfYdF+mf+P/AP8Ar/hXjMn7NPxCS6t7dbrwzNDMkjSX 0epXy2loU+7HcpLarOS/8PlQuP7xWtaw/Zf8WyXcSap4g8OWdiWcT3GnnU9TvEwh8sw2VzBaI+5s A7rhMDJ5IwfWfCH7OfhHQJ1vPEFzN4tvIpd9vDcwjT9IjCSRTQPJpsUkjTOrI6ss87wujlXgJAY/ QtFfl78Sbie6+IHjWW4mlnkXxTrlurzOzutvaalJaWkALknbFEiRovRVUKOAK4mvR/hV4P8A+E38 a6TpE8Rk0yBzqmtYBZf7KsXDzQP5ckTqLhzHah423IZQ4B216N+07n/hPtJz/wBCjYc5zn/ic3/9 a+cq6zwN4ifwl4u8P+IVeWOLTdThe9MEFvczSaXPm11aCGG5wheS2eWNSWUgsCrowDDR+J+hJ4a8 f+KdHh8hLeHU3u7SK2Vkgt7PVYk1aztEQgY8qKZIzjjKnHHNcFX6a+JviFp2hfD4+OEKot/o1ne6 DZXpiSe7vtXtVm0uzkgWRSzKXElwkLkrEkjjISuU+Dfwu0zwj4f0vWNT0qFvF+oQLqF1c3sDveaO t1C4t9NtI7yKOS0kSCTy7tVXe0pkRneNY9vQ+N/i54N8BTRWmq3c9/qbSosuk6Klte6haQvCJxcX sc80UcS7WTaskiu4ZWVWTcy+KSftUxCRhF4HkeIMQkkniNI5GTPDNEtg4U47Bz9a7nR/2kPh7qEq Ragut6Dm3Estzf6el3ZJOqjdbRnSXuZ3JYsEcwICBltn3a9e8M+LNB8Y6dJqvh2+/tCwju57F5hB cWxW4gCuyNBcpG65R43XcoJVgcckUeLNBTxN4Z17QHS2LarpV7ZwPdxCaC3u5YT9hvHQgnMEwSZS o3BkBUhgDXwV8Cda/sX4l6EHu47S01hb3RbsyIGFwLy1Z9PtAxVmUvex2wVlxluCdhavoj4w/DOf xt458ATW8WoG0vUvNL8R30ORbabo+lTrqcZScQSiG4mWe7jheUFHkES7QAxOh8ZPG9n8OfBln4W8 Ozraaxe2FtpGk28F5ObzRdAtYDaPqMcp8yQFVjFtbvJKrlyZEZmgevgWiiivoL9nPwxNrHjhtfIC 2HhW0kuJmPlOJL/VbeXT9PtfLZg4yv2icSqrBWiCttLrn72oooooooooor83vjT4cl8OfEbxAjLJ 9m1m4bxFZSyvC7zQ6vI890QITlVS6FxCgdQ2EBIIIZvKKKKK+8f2Z7WS38AX88sQQX3ia/mgl2ru nto9PtbXcHAyVEkcqgHoQ3rXvt9YWOqWs1jqdlZ6jY3Bj+0WN/aw3llOIZVuIvPtbhWR9rqrqGXA KgjkZrL0Dwr4d8LQS2/h3R7DSIp2DT/ZYFWW5ZZHkj+03LZklCGRxH5jkKCVXC/LWzcW8F1BPa3c EN1bXMUltc21xGk8E8EqGKaCaGUFWRlJV0YYIJGCDWFo3hHwr4dlluNC8PaNpVzL5yy3Vjp9tBdt FcSrNLbm5RfMEW5VIiDbBgFVwOH+LNNutZ8LeJdHsAr3uraBrOmWatIsSNc3+nSWsEckjcKC7gEn tnNflNRRRVm0tLm/u7Wxs4pLi7vbiC0tIIxuknubiQQwQxj+8zMFAz1NfqzoGlDQtB0XQxObpdG0 jTtKW5aLyTcjT7NLMTGEO+zfs3bQ5CnoSOa1qKKKKKKKKKxvEWiw+ItB1jQbhljj1fTLzTjK0KT/ AGdru3aGK7WF8BmicrKnI+ZRgg8j8rdRsLvSr++0y/i+z32nXdzYXkG+OTyrq0mNvcRb4iyHa6kb lJBxkEjFUqKK6nwZ4r1HwV4i03xDprOXsp1+1WqyLGmoWEhC3mnzM6yALKmQHMbGNtsijeqkfcnx B8O2Hxi+HNnqegeTNqH2aPXfDkhaxNx5zxbb3Qri5UusTPhoZ4hMqrcRR+Y2IjXK/G5D4P8Ag5o3 hW1lguY5J/D3hyeeWLyJZ7bSrRtQe+gto5GCO89pEXyXUByMkkNXN/st6B8ninxRNbL8zWmg6dee e25di/2hrNsbdXxhs2D73QnjCEYcH65rwzWP2gvAuiahrGlXlt4ia/0XUr3SrmCDT7J/OuLG9ayn e2kkuVQoGQupdlJUjjdlRwV9+1PYR3Msel+Dbu7swU8i4vtbh0+6kygMnnWdvbXSKQ+QuJ2yADxn aNTw/wDtPeG72fyfEWg6loKPLAkV1Z3MeuWqI5YTz3qiO2mjWPCYWCGYsCeBtAb6Elg8O+LdJ2Sr pHiTQ77O0hrPVtMuTBKUMkMqb42MbqQHQkqwOMMOPB/At3ZfDH4i+I/hpdyix0DxBPbeIfBj3bqI zc3sS282mLOweR/MMZtoWuJRua2wAZJxu8q/ab1Z7rxlpGkJdpNa6ToEczWqPE/2PUtSu5HuxKE+ ZXkgitG2Mfu7GAw2T82V7Z4wz4c+E3w88MLFawXfiS51Lx1rSrcvPdssv+heG7jEUrRJFPZSDdHs zviGdjrIG8Tor7w/aT8I3Ou+GbPX9Phubm68LXV3LdQQAOq6LfxKdQvHhVC7GB4IXZgQqRea8nCk r8H0V+hv7Pt6l18MNGhWJ4zp15rNm7OyMs7PqUmoebGF5VQJ1j+bnKk4wRn2uuC8b/DXwn8QIEXX bORb63hENprGnuLbVLWLzhO0KyOHjkQneBHPG6pvdkCO2+vnbU/2Wr1Ipn0bxfa3U+8eRbanpUtj D5ZbpNfWk1w25VzytvyR0UHjkLz9mr4h2sAmgn8N6i+7BtbLUrtJ8FWbfu1C2gixkBcCTOWHGNxF 4fsweO9wU6z4Q2ZG50vdbYgE8lQ+nrkjrjI+vevRtC/Zf0KzvI5/EHiO91u2jeKQafZ2C6PHMY5A 8sN3cefcytE6gowhMTgHKyKcEfSml6Zp+jWFtpWlWcFhp1nH5VtaWsaxwxJks+1V7sxLO5yzMSWJ Ykm7Xwt+0+CPHmjZOQfB9gw9v+J3qC8/lXzhV7TtPvNV1Cx0rT4vtF9qV5bWNlBvii866u5hbwRG SVlRQzMBudgo6kgZNfYXx30K28NfCLwdoFs0TR6RrujWPmRWsdml3LDoF8t1fNBEWVHnl3TSDcSz uzMxbJPxfRXs/wAXhHrK+B/HsLW8p8Y+FbVdWuIRcxtceJ/DwXTddd7a4AEaITBbp5eEby2Zd2d7 +MV+hnwR1zT4/hFpV7dX8fleH01yLWZZC4GnraajPfiKckchLOSGQbRwhAHOQOa+HXhzQviVrvi3 4o+IdBgvYdU1w2Phiy1XT5RappOlaeNLTUJ7Saea2uZJkKRyhldIp4ZDEwOFT2Txh448NeBbBdR8 R6h9mFwLpbC0hja4v9TntYfOkgsreMcnlEMkjJErOnmSIHGfn/Uv2ptLiuiukeD7++sgkZWbUtXt 9LujJtBlQ2trBeKAp+63nEt1wvStzRf2nPB94LSPWtI1vRrmacRXMsK22q6bZxPIFW5kuo3iuXVR lnWO0LAZChyQK9c8LfETwf41ur6z8NauupS2FtbXU+ba8sW2XMkkOIYdRSGV/LKL5rrGUTeg3ZbF drX5neLbGT4d/E7Uo7C3tYx4d8Swavo9o0lxc20dmLhNa0W2md3ErhYHhWTMm7II35+avtD45+FN Q8W+BfsWkRXF1qVlrmj39lY20aSG/mmmbRjE8jOFjREvHneYnaqoSxCbmWSP+wvgZ8MkLol82nIp cI9nYXfiLX9QlBdFkKgnk4VisssVrFkiUQ4r899X1fUde1K91jV7uW+1LUJmnurmUgu7nCqoVQFV EUKkaIAqKAigKABmUUV2HgPwxJ4x8W6H4fVJmt72+i/tF7d1img0qA+fqU8czpIquIVfyyyMC+1c HIB/UjoPYDHTHbgf4UUUUUUUUUUV8Z/tRaDcpq3hrxQvnSWdxp0nh+bFuxt7O4srqXUbYSXYJXfc LcTGOMqDiF2BbkL8p0UUV9R/suaVLN4g8Ua4Jo1h07RbXSZICG82SXWr77ZFKh6bUFg4YHnLqR0N fackUcySQTRxTQSxtFLFKivHLFIpSSN0fIYMDhlOc5OQQawNH8I+F/D15c3+ieHtH0i8vIRb3Fxp 9ha2bvbr5Z+zp5CKFjYxozogAZgHIZvmroa5ePwN4Nj1eXXV8MaENXmuIrx9QbTLSS4F7DO10l/C zoRHP5jGR50CuzbSzEqprqK/Lbx9arZeOfGNslulrDD4o15be2SFLeKK3Opym2EMCAKsezaUVQF2 4xxXIUUUV+i/wJ8Ot4d+HGkNNHLHda/JP4iuUknhnQJqCrHprwfZwdiPZRWshRmZg7MG2n5F9hoo oooooooor80viz4OPgrxxq2mRRhNNvGGsaLtVEQaZqEjOlvHGskrAW0qy2oMhDOIvM2qHUV5pRRV i2ubizuLe7tLia1u7WaK5tbq2lkguLa4gkEkM8E0ZDI6MAyOpBBAIIIr9CPBuu6L8afhzcaZrbs1 5Jaw6X4ntbWeKK7gvYGWa01e3AjVUEzxLdQZiaNXDRnzBE4OX4Y0C++Efwe8Tm9u4rHXYIvE+rG5 8+2urOPV2iOl6BJYEoQyTrBZyRxzKW3ybZFU5jX5v/Z/0Ma18SdNmkW0lt9Asr/XJ4bpDJ5hhjFh ZvbJsZfNiubmCdWYrtCFlbeqg/oZXlXjD4x+EPBGsyaHrX9qNfR2EV+RY2kVxERMkrRWu5pUIlby 1xuUKPMQl8bynmGq/tSaBELf+w/Cur6gW803R1W9stGMJXb5PkfZBfiUMN2/f5e3AxuydtTT/wBq bTpLpE1Xwde2VkwkMlxp2sW+p3SsqExhLO5t7RWBbAYmcYBJAJG0/RPhrxP4c8c6Kup6Ncw6hYXM bQXdtMiedbO6lZ9P1KzfOxgDgo3ysp3KWRlY+JeJLbw/8HviL4d8YWWmppnhfxRp+oeGvESafpkz WWkXIkhvbPUbfyJVijaZo498CRf6mCd40llb5af7TOt2Mng3wxYW9x551nW11eymtmSaxutO0/TJ I5pUuom2srNe27R7chhlgRtyfiavZ/CIXw98K/iF4q82CK/8QXNj8P8ASHWF57lEuVXUvEltIJEM SRXFkw2SBiwaM42HYW8Yor7b8K+E38afs5WWiW0cMmotDrF7pPmw28rrqWn+KLq6hit5bhkWF7hV a1M+9dqSuSSm5T8TOjIxVgVZSVZWBDKwOCrA9CO4ptfX37KgOPHjZ+UHwsCMnJLf2j0/LmvrqsPx H4a0LxZpraR4i0yDVNOaaK4FvM80LxzwtujmgubV45YnwWQtFICVZlJKsQfmrVv2WbJ5Z5ND8XXV vB5QNrZ6rpUV7N5yxgEXGo2k1uoR3ycra5QHGHIyeDf9mTx8ocrqnhKQqpYIuoauGkIP3EL2Krk/ 7RAqD/hmj4hfY/tP2vwx5/l7/wCzv7Svvtm7dt8rzPsn2fd3/wBfjHfPFe6+A/FnjXUfg54o8X67 qP2nV1svFd/4fv8A7JpkPl2ul6T5VrL9ltIkiYx3kNx8s0ZJwA2VIz8xS/HT4qSpJG3ipwksckTG LR/D8MgWRSjGKWK0V0b+66EMp5BBxX2Z8IvGtn4y8F6XIL03GtaRY2ema/DcXL3F+t5bRGBL+7eU B3F2sf2hZfmBYum4vG+PUKhuLi2tIJ7q7nhtbW2iknubm4lSG3t4IkMks080pVURFG5nYhQASSBX 5YeL9QtdX8V+J9VsXMllqfiHWtQs5HRo3e1vNSlubdykgDKSjDKsMjpVvwp4H8T+NLyC10HSrq4i luRbTam8M0ekWDBBLK1/qIUpGET5tmS7DARGZlU/oB8LvhzZ/DjQnsFmW91XUpIrrWr8IEjmuIoy kNpakqG+zwBn8vzMks7vhd21fnj9qPS1i17wtrnnln1DSb7SzbFNoiXR7xbtZ9+efM+3FduOPL75 4+WKK9v+M3na94i8E6lbWTS6t4s+H/hHU7iCzg8y61DVtSeeBAsNsg8yVgsUKLGgyAqqvGK6Gw+B uleHtKi1z4seLIvCsLyXKf2JYtZ3OpTRxRqITb30bXCyS7yWaG2tZ8R7TvBZgljxb8YfAN3F4esN I8Bya7D4P00Wfhm88T6hcW9pYzRrHaL52h2jyLewmK2t2JuJkdmBG1SCz8zrv7QvxG1u1+yQ3Ome H0eO4inl0GzlhuriO4jEeDd6hNcyQsgyY5Ldo3UkndkLt8Pd2dizEszEszMSWZiclmJ6k9zTaK/S T4L+EZvB/gLTLO8jeLU9Ukl13U4HM4e3udQjjWC1kguUjeOSK2jgjnjKnbKHGSME+qV+c/ieKLwX 8brq51FkNppvjqw8Ry/YVcmPTbvUYvESQxJIqnzI4JVRlC43qQpZcE/ohd3VvY2tze3s8dvZ2dvL c3VxKwSK3traMzTTSueAqKCxJxgDmvzC8feMbvx34o1HxDdK0Mc7Jb6dZebLJHYaZar5dpbIJXYK xGZZtmEaZ5HVVDYrjKKK09I0jUte1Ky0fR7OW/1PUJhBaWsAXfI5G5mYsQqIqgvJI5CIgLuQoJH6 XfDvwTZ+AfC9noVqzvcFhqGr3DTtKl3rdxbxxX08AZUCxDy0jhQIpEarv3SFnbt6KKKKKKztU1bS dEtxd6zqenaTZmZLcXWp31vYQNPIrPHAJ7p0Uuyo5CZyQrHHFecS/HL4VwzyQSeLYd0UjxvJFpOv XUG6M4JjntrR0dTjAaNipHIJ61JafG74W3t3DZweLbVJLiRY4pLrTtZ060DN0Mt7qFvFDEo7tK6q PWvSbDUbDVbaK90u/s9Rsp93k3lhcwXlrNskMT+Vc27FHAZSrYPDDBxivHvjd8OF8b+G21DTbeD/ AISXw+k13aSCG4lutT0+KF5bnQo1tSSzyth7YNG580BF8tZpHr886KKK/R34E/8AJJ/CP+5rv/qU X1et0UUUfPkbM7v4On38/L19/wAK/Ieiiivqn9nb4bf2hdf8J5rFsrWNjLLB4dt7mBiLnUoyFl1e MvhSlsd0cRCuPO3MCjwDd9oA/dGDk8AAZJ7Y4/x5rzPVPjD8M9Inigu/GGlyvLH5qtpYu9ciVC5j /eXGixXEcbAgkxswbbg4wQazm+O/woGMeLVfnoNC8TAgdcndZDj6Gu18P+NPCfilYzoHiHStTleB rr7HBdRrqMdusgiaW50yUpcRDcyg+ZEvLD1Brp6KKKKKKK+Zfjv8IrnxHv8AGfhmEz61bWyprGlR Ipl1e1tV2xXlkEG97qJAIzE2TLGqqmJIwk3xDRRRX1b+zb49lgv5vAWozSSW18txqHh4yPM/2e9g Q3OoafEoVgkcsQkuRl0RXSTG55+bv7VF1EX8E2KXSGZF1+7ubJZh5iRymzhsrmeAHgMUnWNyOdrg dDXsPwM0T+xfhp4f82z+x3erC61u7yzM119vuWOnXjfMVG+yW02quBtxkbs167X5u/Gjw1eeG/iJ 4gFyxmh128n8S2NyyxRma21m5e5mTyoncr5Nx51vltrP5fmbFV1FeU0V2Xhfx/4w8GCZPDeu3en2 9wztNZssN7pzyy+X5tx/Z9+ksImYRRoZ1jEm1dofaSD32tfGubxg9lF458EeFdf06wlmmhhspNc0 TUonliMZW21eG7lZEYhGljMbLJtXI3Kjr6Dcw/Cb44X5vk1XUPBHj3UlsYpbfUHjuLLUbxI7SwjS 2SdliuT/AMu1tHBPbTyEGV4D0rwrx98PNe+HmqnT9WjE1pPvfTNXt0f7DqMK9fLLj5JUyBNA3zIc EFo2R37/APaD0iPQPEXg/RIZzdQ6R8O9C0uG4dFjaaLTtSvrFJmRSQC4QMQDwTjtXglWLW2uL25t 7O1hkuLq7nhtraCFS8s9xO4ihhjReSzMQqgdSa/Wy4gguoJrW6iiuba5ilguYLiNJobmGZDHNFNF ICrowJVlbIYEggivhn4n/AXW9BvrjVfBdhd614duD5o062D3eraO8kqx/ZFtgWmuocuDDJGHkVAw mH7vzpPneaGW3llt7iGSCeCR4poZkaKaKWNtkkUsTgFWUggqRkHrX3L+zX4h0y88H3HhwXMSavpO oXlzJZNI/wBok067dJIr2JJDtMYkZ4n8sfKdpZQZFZ/o2o7ie3tYJrm5mhtra3jee4uJ5EgggghU ySzTSykKqouWZiQAATkAV8HePPjn4mufGl5qHgrXruw0Kzih07TY/s8b2t9HbrIZtSudM1ITRM8s sspjkaJW8oQ71V4+PWfgH428c+N9T8RT+JPECajpmkafZQpYnTdMtJWvtSuWe3u0n0+3jJWOO2nQ qz4JdTtJGR4/4p+MvxQ0XxP4i0e38WvLbaRr2r6ZbySaH4b8x4LDUJLWJ5ALTqVQFhnrXtnwE+Js niaDVdC8S61cXviuXU7zVbT7YsSR3WmTQRM9tpvlbUUwSiV2t0RAsbgxAoJPL+kKK+AP2i9c0/Wf iGbewkMx8P6NaaFfShoXiOoQ3txqFzDC8LvnyftKwyhwrLKkiMvy5Pjek6HrOv3LWeh6TqOr3SRe fJb6bZXF7LFB5qxG4mS3VtkYZ0UyNhQSASM19y/Bz4NxeCEj8ReIBDc+Kri1KxwKsc9v4fiuFxNB bzAkPcsp8ueaPhVLRRsyFpJD9pLTbq++HS3duiGLRvEGl6leszqpS0lhm0dGjU8sxnuoQVHYk9jX wLRXuviG3sr34C/D/UgJRfaF4p13QlxIDA8OszXWsXRdCgO4eTbBSGwBvzkthTwR8FLzW9Lg8V+M NYtPB3hF0huI7u+khivr22kuY4onj+1skVtFOGYQXE5YlvLZIJI5FY72peOvg/4f8OJ4G0Pw3rnj jRk1j+2b681LWr7w7HqF89ssa3KTWaJM3lptt/Ka0hjHliTbI/7xsuf9o3x2dO/szS7DwroEMcMM FnLpOkTrJp1vbuvlw2dre3E1qq+WvlBTbkKhO0KQrL4hqWp6jrN5NqOq313qN9cFPPvL24lubiXY gjQPLMSSFUBVGcAYAwABWfRX2h+zJ4VurLS9a8W3cKJFrJg0/RpPPl817WwnmGpytApEex5vLjRm y4aJwNqNl/qivhj9pnRTY+MtL1qK0SC31zRUSW5V1JvNU0qdoLoyRliwMdtJZJnaFIwBkhq+tPh1 PHceAfBUkUqTKvhXQYndc48630yK3uIiTzuR0ZG91718cftA+O5/Eni248OWlzKdC8LTPZGANIkN 1rsO5NUvJoZEjbfC5a0TcXUBHeJtszZ8Booor77+BHw0k8HaM+v6xA8PiLxBbxhraeJEl0jSg/mw 2bKw8xZZm2y3KMwK7Y42RXjYt77RRRRRRUNxc29pby3V3PDa2ttDJcXFzczJDb28MSGSaeaWQhFV UBLMxAABPSvONS+Mvwx0q4+zXXi/TpZTGkgfTYdQ1q2COcDN3o8M8QYY5TfuA6gZFZ7fHf4TjGPF obOSduheJRjHY7rLv7V6No/iLQPEMc0mha1pWspbiBrk6ZqFretbC4DNAt0tuzNEZAj7Q+0kqwxl TWV458H2Hjrw3feHdQfyBcrFLZ3620N1Npt/BJ5lte28c2DnIZJArozxNJGHUOTX5jaxo+peH9Tv dG1i0lsdT0+cwXVrMBujcAMrKy5V0dSHjkUlHQhlJUgnMoor67/ZV6+O/p4Y/nqFfXtFFFFfm78b /sf/AAtLxZ9g8vyPtOneZ5edv23+xrf+0fvc7vtHm7+27OOMV5TRRXrfwg+HE3xB8RD7QsQ8OaJJ aXevNJLJG1zFJIxg0q3EDLJvufLdTIrKI0Dtu8zy0f8AR0YxjgAAYAPsAcf09hXE6/8AEfwL4WMi a34n0q2uIrhLaaxgmbUNSgmlhadPtGmaYs1wilVz5jRhRuXJBZQ3M/8AC9/hPtz/AMJYueu3+wvE +76f8eWP1rotB+J3gDxK8UWkeKdKmuJrqOygs7uV9Lvrm6mIEUVnY6osE0pYsFUxRkEnA5BFd1RR RRRRRXlPxd+HFv8AEPw6EhMsWvaLHe3fh+RZAsUs88afadNuY5WWPy7nyo08zKtGyo2doeOT857y zutPurixvrea0vbSZ7e6tbhGimgmibZJFLG+CpUjBBqrRRXsHwU8cHwX40tRdXCxaHr/AJej6v50 3lWtuJpQNP1SUyyxQJ9mlwJJ5dwjt3n2jc2R9WftCalbWXwx1W2n8zzdXvtG02z2DK/aYtQTV28w 9l8m1l5/vbRXn37LWlzx6Z4u1phB9nvb/TNLgbINys2mQSXd4rArkIy3cG3DfMQcj5K+ra+Lv2mv Cdzb6xpXjKCNDp+oWtvot8yufMTVbfzri2eSN3J2zW42p5a7QYW3YZhu+WKK2tC8Qa34Z1CPVNA1 O80q/i2DzrSUxiWNJkufs93CcxzQs6IXglVo22gMpHFet3X7QHi7VdEl0DxBpHhXxBp93b/ZtROo abfRXF/H5vmiSRtOuoY4pVYK0UkESeW6q6gOoaurtfFfwd+I2maF4U8S6fq/w+XQJriHw7cWusNq WnxW1/LDG9nc6tfQvs82QiR3urYRxrFuNygZkPn/AI/+D2teCbCDX7O/s/E/hW68hoNc0xCoijuo o3tp762VpFSGZn2wTRzSRt8u5kaREbV8QGysPgJ4CtILZUudd8Wa1rd5ceex8240uS70bd5DZ+9C bdCVIA8voS5NeFUV+lPwZ0650r4Y+Eba7VBLLYXGoqIpFkBttX1KbVrJiy5G4wzoWHUHg8g15l8Y vga3iKdvE/gm1hTXbmfOr6N51tZ22rPM/wA2qWs10yRRXIJ3XCu6pMMyZWcN9o+NNS0rVdGufses aZqGlXnlrL9l1KyuLG48pjtSTyLpVbaSpAbGDg4r6V/Zh8QaZp+seJtCvJRBfa5b6Tc6Z5jwxwXB 0hrhLmzXe6s87LdLJEkaMSiSsSNvzfaVFfH/AMdfitc2PiDRtJ8FeI7+0v8Aw7NfSa7Jp05GnvfS NCLbTrlQTFcvb+XL9oikjaNWfyzlxIiZXwo+LHxB8VfEHw/omt+Imu9MvW1N7q2TSdDt/NFpo1xe xRmW1tY3Vd8a7tjA4z9D7h/anjX/AIXb/wAI9/b0P/CJf8It/wAJR/Y/2HTvM+zbf7B+zfbfK+0e Z9u/0r/XY2fL93iux+Hfh8+FvA/hrQZYpYri00uJ7+GeaGcw6nfE6jqkIlg+RkW5llCbSRtAAZ+p +EvCKaV4M+LUOma99nv9H07xBrXhjUZL6K2jsri1uhceH/tl/DdsYlgBkE8oZyAgPJwM/SHiH4Ar ZXEmrfC/xFqPg3VHi8iSxOo6kthNC3kZhi1S2ZryFC0bzSLIbgO5UKIlUY5ueD9qiyd7GC7iv7e1 Btob6AeBHS7hiHlpcJLqUcV028DdunRZD1Ybs1PovwX8feLlhn+KvjHWF00utx/wjltqr6jcieOK a1ikldzJYWzL+7dWgjnLo7qxickj6O0Xwn4Y8Ox20eiaDpWmm1QLBNbWMKXYxB9mMkl6R50krJ8k ksjs75O5iSa3/wAv0GKWvnL9pfw//aPg3T9ehg82bw7qqC4mM6Ri20vV1FncMInZfML3K2SgKrMA S2Agcj4Uor7O8VeMtJ+HHhf4Z6nHoGnah8Rk8EaPp1i2rrLv0PSV06Fb6W8s43jmDvJ5lvBgowzc ASACWOT5K1zxBrfia/k1PX9UvNWvnDKJ7yZpfJiaZ7j7Nax8JDCryOyQxKqJk7VANY1FFFfTnwa+ C+t3mu2fiPxho8um6JpbC6tdO1WKW3u9V1CNmW2V9PYrJHDBIomczKFkxGoSSN5Cv25RXwN+0lpt rY/EVLmBZBLrPh7S9SvS8m9DdRTT6QrRLj5V8m1iBX+8GPevpX413kV38HvEN9atIYby18PTwucx SeRd69ZuhlXJ5ZGIZfc+lfnXRRXaeDvAPijx3eNa+HtOaaKEx/bNRuHW10ywSSRYy1zdv1YBt/kx B5WVWZI2CnH3r8OPhVoHw4tp2tHfVNavFEd7rlzBHDM0CkMtlZwIziCAsodkDszvgu7BI1T0+iii iiiq95bG7tLu1Fxc2huraa3F3ZOsV3amaJoxcWkjh1WRM7kJUgEDg4xXwf8AGT4U614Umk8TT+JZ PEunXsqwtd67qCL4iidX8m0s5Bdylr7y4BEvm2/PDEwRRoGr5/orT0rWtY0KeS60XVtS0i6lhNvL caXfXNhPJbtIspgkltWRmQuiMUJwSAcZFfRHhP8AaX8SafJb23i2wtNesRlJ7+yiTTtZAluA7XBS Eray+XHuVIVhh3fKWlB3M03jvwp4R+J9tdeNvhdew3HiERG98R+DRH9n1i8+SOS91K00s/ObmJpk W4MAeC4fcYpWuAwuPl6iivu79mW4aXwDqUTyBzbeKr9I49ylooZdMs5lG3qFMjOQT1O70r6Kooor m/GWoXGkeD/FOqWc4t7vTvD2tXlnOzKvl3dtp8k1q4LcFvMCYHc4FflXRRXsnw4+Hmn6nEvjDx7d poPgG0a4K3F3cCzm8S3lorSPpekjImlX93J5ptlaSQo8EH73c8XrXif9pOz03ZpPw80C0axsAlpb ahq0Mltp5trXfbRxabolm0LpD5axNA8ssZVSUa3UgGvm3xH448XeLSx8ReINS1OJpYbgWUk/k6bH cW8BtoriDSrYJbRuEZhvjiUncxJJZieToru/h/4D1H4ga1HpGn32m2ATbLd3F7dwLPHbctNLZabv E906orHbEuxTt8ySIMGr9FvCPh258M6QunXniHXfE10ZPtF1qevXbXly9w8KRzrbB8vFAWUvHE8j su4gyPnNdPRRRRRRRXzr8T/gLp/iue88QeF5YdI8Q3DrNdWk37vRtVm3/wCkXDiJWeC4cHc8iBkd ly6LI8k1fFWueH9a8NX8mma9pl3pV8gZvIu4mj86JZmtxc20g+SaFnRwk0TMjFTtY1jUV33wusLn UviJ4Mt7Vd0sXiLTb91ycfZdLuBql63ygniGGQ+nHJA5r0/9p7P/AAn2kZHXwhp+33A1nUBn88iv tHw3pbaF4c0DRJZY7iTR9F0rSpJ4gwhmk0+xS0knhDYO1iu5cjODzW1XmfxU+HVv8RvDy2CzQ2Ws 6fM95o2oTRq8azmIpNY3ciq0q21wNvmGL5ldY5Csnl+W356eIPCviHwneCx8Q6TeaVctu8r7Qi+R cBQGd7O8iZoplXcoZonYAnBIPFc9RRRXtXgj4l2htLfwV8SrdvEngSX7LDb+eZjf+GZreT/Rr2yu 7UrcmFEJieJJN6xcQ/KGgm2f2lLFLT4iRTLIztqXhzTb6VCP9RJHdXGmeUgJOBtt1fHHLHjvXz5X qHwb0OXX/iR4Xhi89ItN1CPXrmeKAzCCLRD/AGjF55BGxJZkitvMJ4Mi4BbCn9KKKUEg5VmU9Nyk ggfUV4t44+Cug+IpIdX8NuPBniiwBex1HRIY7C1luRci6jnv7eyWNjKCXC3MTLKNwLmVY0QeMzeD f2lNFlubGw1vUtatpBA5v4PFNncxMRGH2Wz+I5YrqPYTscCNVJH8S4Nben/Br4oeKmiX4h+O72HR rgW1xeaLb6re6ncu8UyObN7ZgunxSBdxW5QzhJArbJOTVb4zaT4b+GngCy8IeF7RrOfxbqNs2r3U yi7vNXsPDsSTyy319Lkq32p7WZY4lSMEy+WiKzA9p+zVoX9neCLvWpYIkuPEWr3DxXKSs0lxpmmD 7BaxSx5whjuRelRgMdwJJBUDwL45aZN4V+Klxqdi1tA2pJpfiiwFum4wXKubeeS4jlTYZXvLWads b1YOCxyWUfROs/Bzwd42tdG8X+EZrrwNql9BpuvWOo6Vb+Sm25ggvLKeTSIZYkgnjRd6PaTRHzGa R2lOCOHbRP2nfDSQ6dpWuQ+IbYRNN9tS68Pak8ck0rhrae78YQxXbOoUP/FGqsArZ3KsNn8Ovjv4 zurg+M/GF/4a066hltL2GPU45lu7Wa1eMxw6B4amisnjckRTrLLEdrE4fG1voDwv8NPBPhC1ig0n QbJ7hE2y6rfwRX2rXLmNIpnkvp1JQPsDNFCEiBJKxjJB7vk5Y5OTkknOT6n3/GkrhPidoEnibwD4 o0eFLmW4m0uS7s4bVN9xc3+mOuqWNpGmDuMs0KREKMkNgHOCPzCor678H3PhXTPgNaax4w0cavaa T4mudS0XSbm+nto9X1pLlrWxjhiuykcsQ3zC4ijWePyo5pGjd1kjHz940+Ivirx7difXdQItI2je 20eyMtvo9m8SuqzQ2TO26X95IDNKzy7Tt37AqjhaKKK9Y+HHwn8Q+O7+xuH0+9s/ChuYm1DW32Wi SWazSJcR6PJcgieUtDJDuiikSKTb5oUEA/orp9ja6VYWWl2UXkWWm2drp9nB5kkphtLKBbW1h8yU s7bUUKGZix785zbr5Y/ak0x5tE8Ka0JYwmn6pf6W0B3ebI+r2i3aSocY2oLFgwJ6uuM849E+B8cz /CDw3HDcC0nlg8Qrb3giW4+yu3iG9SO4Nu+A+xvm2HhsAHivzqoorZ0Tw/rXiW+TTNA0y81W9cK5 gs4WkEMTzpbG5upfuQwq8kavNKyxpuG5gDX218LvgPpvhJrPXfEzRat4ngmea2t4m83RtKYFfsk1 vHNGrTXSYLec5CIzDYgeNZm+haKKKKKKK+TvjX8Jdf1Az+J7DxVcajp8E11eTaN4r1+G2tdHl1O+ RZF0K+1F4rOC3w0aeVM8ZCxL+9mZlRfjiirNrdXVjcQXllcz2d3bSLNbXVrLJb3NvNHho5YZ4Sro wPIZSCOoNe4eE/2hfHHh/wAq31d4PFWnosMfl6kfI1OKKGN1xBq9uu5mcspke6jnYhQF2ksT6L4t 1f4f/HXSwmiSHR/iFp0Mo0Sw1gW2mz6vEskUkul/bwZILhX3yfZImnSRZdzlUiaZm+UtU0vUdF1C 60rVrOew1GylMV1aXMZSaJ9odODnKspDo6kq6kMpKkGs6ivqL9l3VLiHxJ4m0RY4zbahoVvq00pV jKk2j362duqFTgKy38u7I6hRxzX2tRRRRX5ZeOr6LUvGni6/t7lby2u/EutTWtykpmjntG1KU2jx SHqhj2+WR0XArlKK7XwP4H1PxxqclrayQ6fpenQG91/X70hNN0LTI1Mkt3dyuyqWKq5jiLru2sSy RJJJH9JXfxi8A/DDRW8I/DnTW125sWljk1KSRY9KudQaOSC51S81CL95fy+ZHFnyESGSLAgnjjSN K8E8V/Fzx74vMseoa5PZafIlxE2laMX0zT2gu4lhube5WA+bcxuq/cupZQu5gu0MRXmdFa+iaRPr 2q2Wk2txp9pLezpCtzql9babYQhiN0k9zcsowBzsQM7fdRGchT+hvwu+HV/8PtLa01HxNqOtyzRw qNPMk66Do7YM9zBpNnMzMCZ5JS0+I/NG0mJGBz6pRRRRRRRXlnxJ+E+hfEW2iknf+x9dtWjW11+3 tVuZjbbh5tlfWpki+0REZMYaRWjfBVgrSJJ8IeMPh54s8DXBi1/S5YrZpTFbatb5udIvCWkEfkXy DarusTyLBNsmCYZo1BFcTRRX2x+0TbJpPwz8I6HJe3F/cWOt6TapeXCyPLfx6b4furSe9uJvmUSO zIxDPlixI3bWI7L9nvTbaw+GOlXUJlMutahrGp3YcqUS6iv30ZRAFxhTDaREhs/NuPQgV7dWJ4l8 O6Z4s0HUfDurrM2napCsU3kSeRcRtFKtxb3EEpBUSRSxpIm9WUsuHVlJVvzk8ffDfxD4A1O4ttQt prrSTOI9N8QRW0iadqEcu97ZWfLLDcFI3Mlqzll2kqXj2yN57RRRXongj4la/wCCWks4PI1bw3fy f8TnwxqaRXGm6nbSwtbXUS+ajmBpI3IZoxhyE85JlQJXqvxos/D8vw++GOqeDYJLbwoj66lnbtJP ctaT6y0WoTWt1cSyz4nSaC5WSMzNhgyqdq8fM1W7GzudSvLPTrKFri8vrqCztIEKK09zdSrBbwqz kKCzsFBY455Nfq/pem22j6Xp2kWXmLZ6XYWmm2gkbzJRbWNutrbiWTChm2KAzY6g1eoHGD3HII7f TFeeeO/hh4V8e2l0uo2MFrrMyRmDxFaW8SatBPBGI4GnmG03EQUCNoZiV2fcKOEdPn7U/h5+0D4c uV/sDxfqXiW0f7VbQGPxLIj21nFsS2kutO8RypDE8it8gt5JShVvnHylrGn/AA3+PPiYn/hKPG19 4dspZLi3u7f+3Jrm5ltpItxlj07QJBaSo7Ns2S3KHAbjbtDdbe/Drwl8HvAniLxPZpeaj4mstHlg s/EUyo15YapqiR6TZ3Wl2u4R2qJcyrIHG6ZEZ182QYB80/Zg0UXXiXxDrzi3ZNI0mCwiSSISXCXe tXJkjuraRhhCsVpNE5BBKy7c7S1fYX9haZ/b/wDwk32cf21/Y/8AYP2zzbjP9l/bf7R+y+Tu8vHm /Nu2bu27HFbFfC/7SnhdtM8X2niaNy1v4pswsys5Z4dR0W3hspVChFVImtzblMuzFxKThQtfS3wi 8fR+PvCkF1O4GuaX5Ona7E81qZpruOBSmqpb24TZFd/M6ZiRQ6yxLuWIsfUqKKjSeGVp44popHtZ Ft7mON0dredoI7tYZ1U5RjFLHIFYA7WVvukEyVh+JdCtvE3h/WvD9yYUi1fTbuw86e1S9S0nniK2 1+ttKyqzwSbZ4zvUh0BVlbDD8pXRkYqwKspKsrAhlYHBVgehHcV6p8JvBlp4n1u61XXVZfB/hGzl 13xNPliGtrW3kuoLMRxRyu4kaJmmRUBMKShXWQpnnfH/AIwuvHPinU/EFx5iQTOLfS7SR5CLDSrb MdlbJG7yKjEZlmWM7GmeVwBvxXF0UVYtra4vLm3s7O3mubq6mjtra3t42lnuLidxHDDDHGCWZmIV VHUkAda/QX4Z/BXQPA8VrqWpRwaz4q8pHmvplEtlps+8SMmjW8yjaUwq/aXUynBZfKWRo67Xxz4/ 8P8Aw90y31LXpLhzd3H2aysLFbebUbx1XfO8FtPJEvlxAgzSFgq5Vcl5EDWPB3jnw147099Q8O3/ ANoNv5AvrKdDb6jps08XmpFeWzZ54ZRKhaJyjiOR9rY66vjP9qbS4YdW8Ia0Hf7RqGn6ppcseB5a waRcw3Vu6n+8xvpA30Fetazpp1b9niK2AQmL4baFqW2RmUY0bSLbV2cMvOcQZUdCcA8E1+fNdH4b 8J+IvF98dP8ADekXOqXKoXl8ry4ra3URPKGu725aOGEMEYJ5si7mG1dzEA/TOhfAvwT4SSC++K3i nSWuZlne20ZdWXRtMlWBHScG7naC8umVZIJVFuICjjawmRhXp9v8bPg5o1h9k0nV7e2tbVZDbaVp HhrVrKHdJMZJEtYFtIYFLMzOcsoJOc56vs/2g/hhdbvO1i80/CRMPtejak4dpVy8a/YY58NHgK5Y gf3Cw5r1fS9b0bW45JtF1fS9Ygik8qWbSr+1v4opAofy5JLR5AGwQ2CfTitOiiiivHPiD8a/CvgR pLCLPiDX15bSrC4jSGzPmbGTVNQxIsEmA37oI8o+Xcioyufk/wAU/HX4g+JiYotTXw5ZYXFr4d86 wldo5XdJZtSZ2ui21xG6pMkTBQfLB3FvIJppbiWW4uJpJ555HlmmmdpZpZZG3ySyyuSWZiSSxOSe tQ0UUVYt7i4s54Lu0nntbq2ljntrq2leC4t5oWDxTQTREMrKwyrKcgjParmsate65qN3q+pPBJf3 8gnvJrezs7FLicqEkna2sY4og7kb5HVAXcs7kuzMcuivqH9l7Vmg8R+JNC2ReXqejW+pec7ETLNo 94LaOCFScEOt7I7cZGwdt1fa9FFFeEftG6s2n/DeezESyf25rGl6W7F9pt0hd9aMyrzuJazWPHH3 ieoGfz+oorX1fXNV124juNVvJLp4IY7W0i2xw2lhaRDENlp1lbBIbaBBwkMEaIvZRWRRRRRXe+Fv iX428Hy2p0fXr77FaqI10e+lkv8ARmt2uBcy266fcEpEJCCGkg8uQBm2SLuJr6h8A/tG6VrU9vpf jO1t/D97PJFDFrFq7/2HLLLMyKLtLgtJZqoMa+bJLJGTveR4UXFfStvcQXcEN1azw3VtcxR3Ftcw SpNb3FvKgkhnhmiJV0dSGRlJBBBzg1LRRRVHUtU0rRrY3usalYaVZ70iN1qV5b2Nr5j/AHI/PuXV dxwcDdzzgc15Fr37QPw30Oc28V/f6/LHcywTjQLHz4oTC21pUvL+S3t5o25CPbzSK3BBwd1ed2f7 U2nPcRrqHg69trUyoJJbPWYL+dIS37ySO2ntrZWcDohlAPQsOtb1x8cfhB4zt59F8T6bqcWmPFLK r+INFiurYTshs0e0Ojy3k8FyIppDHPGqGMbisisVB8v174I6P4iin1v4ReJNM8QWnlw3c/h6XUrd r7T1v909pbpcuVMRKgqtvqCxSrsYPI8gYD521DTtQ0m8l0/VLC802/txGbiy1C2ms7qESxLPCZbe 4VXXejK65HIII4Ir1H4DZHxX8KEcc64M9Bg+G7wEH8M1qfHeS41X4t6hppfH2ePQNJtS7u0caXWn w3nA52qJLlyQo65OMk1+gtRXFxBaW893dzw2trbQy3Fzc3EiRW9tbwoZJZ55pMKqqoLMzEAKDkgD NeN6d8fPAOq+J7Hw3p7axOdSvbbT7HV/7N8vS57y7ULbRBZZFu13SssAZ7UAMQSRGPMr1PWtC0Xx JYS6ZrunWeq2MokBt7uFJRFI8T2/2i3kPzwzKjsEniKuhOVcHBr8+Pit8LNR+HOpq8Rnv/DGoSka VqropeKUgyHS9SMYCrcKoLI2AsyAugBWVI/JKKKK+hLISfFf4Zf2RFEbnxx8NIYpNJhgSM3Wt+Ep FW2lsbW1ikRpJbYJGCwgdj5cEalpLlzXz3X2F+y74eVYfE3iuWKMtJLb+HrCcSy+dEkSLqerRPAP 3ZWTdZFWILZQgbQW3fW1FRw3Fvcq0lvPFOiTXVq7wukqrPZXDWl3bsyE4eKWN4pFPKupVsMCKkoq G4uILS3nurueG2traGS4ubqd0hgt7eBDJNcTTSEKiIoLMzYCqCSQBX5xfEbxJd/FD4iSHSFW6huL 218M+FoQyW4ubQXht7CQyXaW5T7VPK9x/pIBj80Rs22MY/Qjw3oVt4Z0DRtAtPLMWk6ba2Jlit0t VuZoIQtxePDFkK80m+aTklnZiSxJJ8H/AGmPDJ1Lwpp3iWCKR5/DmoeTdMstvHFHpOsbbeSWZJAH kZbpLVIxG/AkclCMsmT+zb49gn0ybwHqVzDFeWEs154dR2SOS7sblnu9SsYFWNQzwS77gl5WkZJG 2qEgYj6poopokjaRolkjMqRxSSRhl8yOOYusTvGOQrmOQKSMHa2M4OHUV+YHxK8PJ4X8d+JtEhW3 S2t9TkuLKK1Mhgt9P1KNdU0+1BlAO6KCaON+oDAgMwwxyvCfhjUvGPiDTvD2koDdX8pDSyELDaW0 amW7vbhmIGyKMM+AdzkBEDOyqe8+LviHTrjUtN8GeGpQ3hTwLYpoti0XkiLUdURQdZ1eXyYIA0sk v7uRwGSR0eeM4nOfH6KKK+wvgz8D9MuNNtPFvjWzi1BtQitrzQ9ElaT7JbWvmLcwalqaIVWdplC7 LZy0Qib96rvJtg+nNf1vS/Cuh6hreosINM0m0M8ixLGGZUxFb2lsjlF8yRykUKFlBdgMjNcR4J+M Xgvx5dnTNMuLzT9XP2h7fS9Ygjtbq8gt4lkkmtJLd5YH+VifKEvm7Ud9nlqWr1Gvn39pS1M/w8t5 t8cf2HxLpt0VYMXmD2dzZeVGVBwwM28lsDCkdcAt/ZouHm+Ht5E+wLaeJ9Sto9ucsjWFpdkyZJ53 SsOMDAHfk/CVxBJazz20wCy280kEqghgskTmNwCvBwQeRUtjYX2q3UVjplleajfXBfyLKwtpru6n McZlkEVtbqzttVWY4BwASeK+jvDn7PT2lsNZ+J3iCw8J6VGwEllFqGn/AGrLySW6Jd6xcM1nbkv5 LxiPz/MVih8pxx7XpHxA+BfgFJdC0TWNL06OKUm4fTbLWtYS4lYmUSy61aQ3AutocqrG4k2j5BhR gOt/2h/hpNPDDJqGqWqSpI73M+j3Rht2QErFMtqJJGL4ATy42HI3Fecel+H/ABl4V8UqreH9f0zV JGtzdm0guoxqEFssywGa602XbcQjeyKfNiXlh6jPTUUUUVw3jb4jeFvAFmLnXL0PduYPs+i2D21x rV2k7somisZJI9sK+XJvmkZY/l2hjIURvkHxX+0V421xprfQ1t/CmnyRvFttCt9qjJNbiGcSarcx rsO7c8T20ELpkAMSu4+Hajqmpaxcm91fUb/VLxkSN7rUbu4vrlkjGI0a4uWZyqjgDPA6Vn0UUUVu ar4j1nXbbSrbWL1tRGjWsljp1xcxwvfQ2Lztcizm1Hb580UbuxhSaRxECVi2KSDh0V6Z8HtXGi/E vwhdGJ51uNUXRzFHJ5RJ1yJ9GilY4YMInnWYpj5tuAQcEfpZRRRXNeM9dHhnwp4g14SW6S6XpN7c 2n2wt9mk1AQldOt5NrKxEtw0ceFYFt20EHBr8rKKK1ZtY1GfTLbR2upE0m1k+0RabD+5s3vDuDah cwx4EtyQ7J9ol3SCPbEGESIi5VFFFFdN4d8ZeKvCkok8O67qWlgStO1tBcM1hNM0flGS506bdbzH bgDzY26DHIFfSPgv9pm4WSGy8dabHJCEt4BrejRNHOroFikudS06RyjeYS0kjW2wL0jgIIUfV+ja 1pXiDTbbV9FvrfUdOvIxJb3Ns25SG5aORGw8cin5ZI5AHQgqyhuK0qKKKZLLFDHJNNIkMEKNLLLK wjjiijTc8ju/CqoBLEkADrXlfiH42fDjw4kofxBBrN0IIp4rLw8o1dp1kn8gpHewEWauuC7pLdIw QZAO5A3llx+1LpK3zx2vhHUZtMAHlXlxqlrbXznywzCTTY4pY1w+5Ri6OVw3B+QbMf7R3w51eKPT dZ0bXY7S/SK21EahpumahpUMc4VLr7THFcSSSwJls7bZmZRxFuOyvPtU+F/ww8dg3Hwr8YaXY6tc TvHB4a1W8uIYro28Sy3RtLO/QajEFj3zeYIpo2IKKI1Ulfn7xL4R8S+D7tbHxJo93pU8gJgeUJLa 3QESTP8AY7+3LwTbBKgk8qRtjHY+GyBzVfXn7VXTwGO3/FUf+46ve/hRpS6P8OPBtoj+Ys2h2eqZ xjD64DrTx4yfutcMAe5HGK9BrxnxX8d/AvhHWJtEuG1TV72zYw6h/YdvZ3VvZXCgb7SWe6uIUMqZ xIkZfYwKOVdWUetJJp+sacjobTUtL1ayBGViubK/0+/txkMj5SSKWJ8FWG1lODkV8afG34MQ6BHc eMPCNuItDDI2s6OjE/2TJI4iF/p+8ktbO5AlhGTCx3J+4JWD5eooor3b4SXGl+KNN134T+IbxbG0 8RSRav4Z1J4IJ5NM8UWQCMLVZIiS9zAoU7rmIFI5II2ElzmvGdU0y+0XUb/SdSga1v8ATrqazu4H Kt5c8DlJFWRCVYZGVZSQwwykgg16/wDs+aDFrXxIsJ5xA8Ggafe660E8CXCyzRbLC0KbuEkimuI7 hJMEqYxjDYI/Qmiq8d3bTT3VtDc20tzZmIXlvHNG89obiLzoRcxKcoXU703D5hyMjmrFFFfEn7Rv j+LWdUt/BOmOkll4fuzd6tcxS2lxFd6y1t5MNvE8Ss6/YkkmilHmjMkjo8atCCfffgX4bbw38OdI Mvm/adfeXxJcxtLHLEg1OKOOw+zhFUqGs4bZ3VizBy/OMKvr1FcB8S/BMHj/AMJ3uiF0hvkddQ0a 6leWOG21W3jdYTP5Wf3bo8kMhKthXLqhdVx+ePhzxH4i8AeIl1PTHm07VdNmls72xu45UjnRJdl5 pWrWTFGKFl2yRnayOAyFJERl+4PB3x78C+JYII9UvI/CuryvOklhqsz/AGELBEZxNHrrRx22xlG1 fPMLmQFFU5Qv7HaXtpqNrDe6fdW19ZXKeZb3dnPFc2s8e4rvhuIGZGXII3KTyDXJeNviF4Z8CWM9 xrGo2o1D7LLcafoqyltR1GURyG2jSGBZJIopJIjF9pdBErcMQeD8W/DP4m6ppfxLm1a5Fv8AY/HG t/Z9etDcz22n2p1jVA8eoW4mdwps2kJjM279yZI9y7zIv6E0V+bHirw3qWvfFzxH4e0tBPqGr+Mt XEBkSdY4hd6hJeS3FwUVnEUEbNJLIEOEUuARXc/E3XtI8HeFbL4PeEr2C/S1lkm8damtjaI+oatH dR3cVqLqMtiRJk/fjDPEkdvbGdtk0dfOtFFKAWIABJJwAOSSegAr6v8Ah34T0f4UWNp48+Imq2/h 7X9XgvLTwnpt9p99qMmltNaFZtQ1LStO23MknluElhV4xDHJslkSeZVh6fwd4a1b4k299e+JfjNf ax59oLdtG8B6uNJgisZTtWXWdOmtYNplPmoYZdOQkBSZXHyDp9T/AGcvh7d6Othp8WpaXqcUJEWu LqNxd3E1wsMkcT6hZXJa2eMuyvKkEcDNsCpJGCxOT8HPg74l+HviW/1nWr/Qrm1u9CutMij0u61C adbiXUbW7SWRLu0hXZsgcEhy2SOOePpCvkL9qrr4E+nif+en16vp98mo/ACS4RGiWP4U6pY7XyWL aX4Xm0uSQcDh2hLr7GvirwT4QtNdkm1bxHqsXhzwZpVxBHrOtzhmmmlmBkh0fRrZFkee8lRWbEcT iKMNKythI5Oy174y3MOnnw38NtKj8BeG1Zg0llIDr+pMrGJL271FPmikkhWDftd5QykG5kQgDxi4 uZ7uea7u55rm6uZZJ57m4keaeeeVzJNNNM5LM7MSzMxJJOTVeirNrdXVjcQXllcz2d3bSLNbXVrL Jb3NvNHho5YZ4SrowPIZSCOoNeu+Hfjz8R/D6JA+qQeILaOCSKKHxFA17Ijy3P2hrk6lbvDdyOvz Rr51w6qh2hcKmz6N8I/tG+EdeuPsmv2s3hK5llCW0tzcnU9Kl8yWKKGOXUoYomhcl2Zmmt1hRELN MCQtfQEE8F3BDd2s0NzbXMMdxbXFvIk1vcW86CSKaCaIlXR1IZSpIIIwSCDUtfMXxy+Mc/h83fgn wxJLBrckMQ1nWV3xPpMF1AJ47PTGwCbqWJkZrgHEKMBHmc7rf4koqe3t57yeC1tYJrq6uZo7e2tb aKSa4uJ5nEcUEEMYLM7MQqqoJJwACTX0V4P/AGb/ABPq/k3nii8g8NWLKJDZoFvtakXejbGhRhBb h0ZvneVnjYAPAece76V+zx8M7CF47vT9S1t3k3CfU9XvIZolC7fLiXRjZx7c85dC3vjitx/gn8Lm gW2bwlaCMYwy32rxz/Lz810k4lPvl6yr39n74XXdrNBBod3pksgQJfWWs6tJdQYYMTCuozXEB3Dg +ZC3B4wea8/1f9lzR5SjaD4q1KxCxOJYtXsbXVWmuNxKMtxZtZeUmMKymJz/ABf7NeJ+I/gV8R/D 6yTDR49ctYo4nkufD05v23SS+V5UenyLFeOykhmKWzKF+bOFYjx50ZGKsCrKSrKwIZWBwVYHoR3F Nr0X4T6rJo3xH8HXcccczS63baWRISFWLXFOiTy5GPmjS4Z17FlGeK/TOiiiviz9qTVfN17wronk FPsGj3mqi48zImGr3v2MQiMrx5f2EnduIO/GF2nPy1RXoPhX4X+OPGIgl0fQrkafO8Q/te/xp+li KSYwtcRXNzt89YyrGRbZZHGPukkA+8aB+y5OzQS+KfFEUYEri4sNAtmlMkIXEZh1bUAuxjnJzZOA AQM5yPTdL/Z3+GenJMt3ZarrjSMhSTVNXuIntwOqxDRBaKQep3qxz0I6V0Ft8FfhbagrD4SspA7Z P2i91W9YFRjCtd3Dke4BA9s1UuvgT8LLoTN/wjC28syyKJbbVtbhEDOm1ZYYBc+UCv3gChXPVSuR Xj/ib9l7GJPB/iLP+rVrHxKuGHDGWZdT0uLk/dCxG09SZOgr5n8SeE/EXhC+Gn+JNIudLuWQPF5v ly21wpiSUtaXts0kMwUOofypG2sdrbWBA5yivefg38XpfA16uj6/LdXPhK9KpkPPcSeHpmkaX7ZY 2u4gwSO5a6hRdx/1sYZ1Mcv35FIk0UU0MiTQyxpJFLE4eKSORd8ckcicMrDBDAnqOSDT64D4h/EP SvhzpVvqWpWOp6g17cSWtlDY25MJukt2nRby/lIihVtuBuZpTy0cTiOQr8jeKf2ivHGumaDRRaeF rCRXjC2apfao8ctuIpVm1S7XCncWeOS3ghdMj5iV3Hw3UNS1DVruW/1S/vdTvpwgmvNQupru6lEU YijElxcszttRVVcngAAcAVRooq5Y399pV1FfaZe3mnX1uX8i9sLma0uoDJGYpDFc27K67lZlOCMg kHivc9O8f6T8SYE8LfFT7Ba3s0Yj0L4i29hb22o6TfpJLLbQa2IRHHJZOZfKZVEcajDSbWP2qGr8 JNF1Dw58btF0PVoGg1DTbnX7adNkiq+PDV2YbiDzFVmilQrLDJtAdGVxwQa2vG8Yb9pWwilVHWTx f8PQ6MFdGSW00zKurgg5B5B4r7prj/H/AIf1LxT4P17w/pGojTNQ1O0S3humkuIovLFzHLc2lxJb ZfyriIPby7VYFHYFXBKHwTwT+zRZ2U0l148vbfVzHK62+k6Lc3sWnzQ+SU8+9vnS3uS25iyxxKgU opMjh2jXs9S+CXw/0N5fEOna9r/w+SztDDLqGl+Jjp1rB9ocwCa6v9WEsqeY0iRlFuEVhhdoZsnh tK1vwfqmm694C+JvxT0rxfFPfW9l4dvIbK8iOlpZrKIdabxXNbeSbmQum5pLqaJQpRppkmlWvnX4 gfD7Wvh5rR0vVALi0uQ82k6vDGy2eqWgIDMm4nZNHlVngYkoSCC8bxyPwVFFdb4J8X6j4H8R2HiD Tmkb7O4ivrJZ3t4tU02Rl+16dcMocbXChkZkcJIqSBSyCvTvi54JsHtrD4meCbWSXwf4lt473Uki kinGhaxeTETRTw25YW8TyMImQO6RXIkh3IGgjr6Y+ANrb2/ws8PSwQRQy30+tXN5Ii7XurhNauLJ Z5W7sIYYos/3VUV7LXg3x+8f6j4O8OafpuizS2er+Jpby3GoRxozWel2kCDUmtrguGiuXeeBIZVj bapkZWjlSNh5x8AvizpGlaYvgjxPew6ZHbTXl1oWrXstra6YtvcE3dzpV3OVQROJmmnjmnkYP5hi 3JsiST67gmguoYLi1miube5hiuLaaCRZop4J0EkM0MsZKurqysrKSGByDiuJ1v4nfD7w27R6t4r0 mK4S6azmtrOV9WvLe5jJEkd3Y6Ss80WwqQxkjUA8feIB+Oviv8a77x5H/YujQ3OkeFlKPPBOY/7Q 1edHEiPqBhZ1SKNgDHbo7DcPMd2OxYuy/Zw8ATXWoz+O9Us5VsrGN7Xw200TJHe302+3v9Rt38xS y2yK0AJieNpJW2usluwH2dVW+sbXVLG90y/hM9jqNnc6fewebJCJ7S8gNtdQ+bAyuu9GZd0bKwBy GBwa/MTxX4c1r4eeKrjS55Lu1vNLvFvNH1SNWs5Ly0juGbTdasXid9m7YG+SUmORWjJ3xtj6p8Af tGaFe6dFZeO5X0nWLaIiTV4LGe40zVAjokLtb6eskkFw4ZjIvk+T8rMrpuSEfROl65outxST6Lq+ l6xbxSCGWbS7+0v4o5tnmeVJJaO4VgMHBOehxUeua9ovhrT5dU17UrTStPiJBuLuURiSVYXuBb20 X35pmSNykMKs77SEVsYr4F8TfGPWr/4jf8Jz4fL6bHYwRaTplnc4kW60S3maZ7XV4oSBItxI7yvG GJiLKI5N8SS19/6NqkGt6RpOtWyTxW2r6ZY6rbRXCok8cF/apdwJOsZZQ4Vhu2uR1wT1rSr4U/ac QDx/pRVVDP4S09mIVVZyNYv0BcqPmIUAZPYAdAK054YvgZ4Dnt3OnN8UfGsDwS+VcXA1Dwz4fuYG jd4Li1JAeKRPldJIg9wwZTcJZ8/L9FFFe+/C/wCG0CFfH3xDji0XwTowh1CKLW7WRU8RPJB9pshb 2knzTWxzE4xHItzkQxrJufb7DY3k/wAT/FVzJD8aV0/w5Hf3CaB4c8Iz3fhfxLdQCy86aOePUUhn Yw7I5POZbuNv3xjFv8yr1MP7PXw7Fvfx30Wuaxf3z3Uh1rU9ZuDqkEt1Hs86I2iw27ukmZVM9vLl yfM3p8leZ6J+zr4n8OeM9D1mw8RaJeaRpGt6TqLSyHUtP1a4tLS4inv4PsMMM0QZh5sSA3e115Yp uKj69ryT47f8kn8Xf7mhf+pRY1x37MSkeAdWfP3vGGoKB/uaLp5Lfrivku28M3/irxjq2l6WY0RL /Vry91K9ItbDSdJtbtmu9W1a4yywQxLguzORuIRSzMoPfP8AEnRPAmnroXwrsoxf7Hj1X4g6tp1q 2tapMbhWmXSrOcSeRZuIYjFFODhScwrMGmk8a1LVtU1m4+16xqeoard+WsX2rUry4vrgRISyxia6 Zm2jJwucAk461nUUV6f4e+MPxE8Nyo1r4kvdRthLbvJYa47axaTR2+QLZXvC00MbA4cW0sTHjkEK R794S/absLl7e08Z6M2mO7KkusaO0tzp6u8xAln0uXdPFFGhBYxyzuxBwnO0fTmk6tpuu6bZaxpF 5Df6ZqEIuLO7tyTFLHkowKsAyurqUljdQ0bqyOFdWWr9eTfFf4o6f8O9IMcJivPE+owv/Y+mkkrC hzG2raiB92CJhhEOGmYbEwqyyRfnjq2ralruoXWrave3Go6jeyCW5vLqQyTSsqCKNcngKiBUjRcK igKoCgAZ1Fe2+DPgN428WQ2+o3McHhzSbjyZI7rVhJ9uubWR2SWey0qIGQ7AoZftDQK6sjRsynI+ jNC/Zv8AAGmKrasdW8RTm1jimF3eyafZfahtaW7tINK8mZNxVgkctzKFViCWYB67G1+DXwxs4JYI vCGntHKyO7XU+oXswK4x5dzfSySIOOVRwD3FZ3/Ch/hQc/8AFLD7p6a54k7jAP8Ax99RnI7Vw2q/ sweE54JBo2v69pt28wdHvhY6tYxwkkvAlrFHayE9ArtcEjHIY1474i/Zy8faTJI+kDT/ABLaCWYR NZ3SWN8LaPmKe6stTMaKzj/llBPMQcjJ614fqGm6hpN3LYapYXumX0AQzWeoWs1pdRCWMSxmS3uV V13IysuRyCCOCKo05WaNldGKsrKyspIZWByGBHQiv1h0PVY9c0PRtbiieCLWNK0/VY4XbzHgS/tV ukhdlAyyhwpIAyRWrRRXgH7SOtf2f8Pk0uOS183xBrFhZSQTSAXJsbInVprq0hDBjsnhtkkcqyqJ ArYZkr4GorqfDfgrxX4um8nw5oV/qg3yRPcxRiLT4ZYoDcNFc6nclLaJioyqyyqWJVVBZlB930L9 mDxDdw+d4g8RaZorvDbSR2thaza3cI0sZe5t75ne1iR4jhMwyzIx3YbaFLetaZ+zb8ObG5We7fxB rEaoymy1HU4YbZmddokLaRBazBlPzIBLj+8CK6a3+B/wqtpPMj8KQMwBGLjVNaukIPX91dXTpn0+ XI9aku/gn8LrzyvO8J2imJDGhtL3VrLKli5aQWVwnmNk8M4YgcdABXmniX9mPQbtbi48K6zfaPcu 91PDYako1LTMspe0sYZ02XMMSvhDLI1y4Xna7A5+YvGvw28WeApwuu6fmykdY7fV7FnutJuJHQuI kuSqlHwGxHMiOQpZVKYY8HRXe/D/AOIGtfDzWk1PTG+0WlwYotX0iSRktdVtEYsI2YBvLmjyxt7h VJQk5DxtJG/6QeGvEWneLNB03xFpLTNp+qwNNAJ4zDPG0UrW1xBMmcb4pUkjfYSpKkqzLhjt1k+I Nas/Dmi6pr19Fdy2Wk2Ut7cx2NtJd3bxRYJEMEffuzsVRFy8jxxqzj468V/tMeIr6S4tvCOn2mhW RJS31G/jTUdZKpc747lYXJtIWkiCrJC0U4UltspO1h4FrvinxF4nnWfxBrepau6TXE8Md7dyy29p JdlWuRY2hIigVtiApCiLhVAGAMc/RRRXsmifFy9ubRPDnxGtD478KyzwvImoOzeINOdZpJGvtM1k Mk7zASuNs8xJQCFJYYy2eY8R6Np/hHxRp1zpl5/bnha6fT9e0HUzHbStqOkG4BkhuLcnaJ4JY5rS eKZI23xktFGGCj3b9qi8gkvPBdgM/ara2128mGf+Xe+mtYbY/i1vLX0t8PTnwD4IwT/yKHhwHv00 eE8f1+tdeemPu5GPUjI4PoSK+MvD/wCzDrB1RD4q13TE0dFd3XQZrubUrmQMBHCG1C2ijhDDLNJi Q8Bdnzbl9gvP2fvhxcfZn0y11fw7d21zHPFe6Lrd6b3zEP7pA2rtdKpVsMrRorAgYauAsvE+k+Df Ek+m678Z7Hxh4D1Gx1G4uNK1S2vPGWp3BvhJYx6Ze6np8N3EEVEVpMzoHO7Nmiy+ZXi/xL+Ftx4Z e48R+Gmh1zwBdSRy2OtabeQajb2AuZ2txZXc1u7krHKvlJc8xsWjVn81tleN0UVYtrmezuLe7tJp ba6tZo7m2uIJGjmt7iBxLDPDIhBVlYBlYEEEAg5FfS3i3Tbf4y+DoviJ4ettKt/Geg280fjrRLJ5 EuLq1toyba+gS4YbikMTSW6kM0kZaATyy2qxnf8A2VcY8dkj/oV+eB31HPPavruuN+IXiefwX4N1 3xNbWsV5caXb25t7ednW3Nze30Wm27z+Wys0aPMjyIjKWUFQyk7h8U/B/wCKg8F+JdSuPET3F5pv iqSD+29TYy3V/bXkMskkGqS53PMgaeX7Qgy5Db13Mgjk++NO1bSdZtje6Rqem6tZiV4DdabfWt9b +fGod4ftFqzLuG5SRuyMjPWsXXvHHg/wz5413xHpGnT20STy2Ut7DJqXlSgGN00uAtcybgQwCREk cjIya+ZfiT+0ULy1vdD8BLdW63CiCXxTLvtbkQnetwmj2bKJImYbAl1KyyIC4WJXCSr478JPAUvj 7xXb2s8bHQtLaLUNemZLjy5LRZRs0wTwlNst2QY0/eKwQSSLkx4P6TAfTp7jGDxx06UV4t4g+Pfg HQtZ07So79dYinumi1XU9JJu7DRoGgEkF150Ksl3uZ1Ei2rsUUPnLoIn9b03VtL1q2a+0bUrDVrJ JZIXu9Mvbe/tVljAZ4jPaM6blDKSuQQGXPWvG/it8FrH4gMus6TcWukeKERIpbmVZPsGrQRoI4o9 T8hXdZIlAEdyiM2weWyuoiMXwpr3h3W/C+oyaV4g0250u/jXf5Nyq7ZYmZo1ntp0JjljLKyiSN2U kEA5BrEor2b4L/DzUvGXiey1Py44tA8OajY6hql3cx+ZDdyW063MOj28RGJJJtoEufljjyzEs0cc n6JVzXiHxj4W8JRNL4i17TtKbyxMlvPNvvpovMEZe102EPPL83Uxxtt74AyPhXV/ibZ6VqHi248B QXFrqHi6/wBWuNT8W6nFHHrcFrqGptexad4bigdhYwojbJJWkklmYLKPs7RxJH5PpularrNz9j0j TNQ1a78tpTa6bZ3N9c+UhAeTybVXbaCRk4wCea9MX4E/FZlVh4UI3KrANrPh1Ww67wGRrsMDg8gj I6HBrobb9m74jT3EkE39gWMaIzLeXWqSvbSsG2rHGtlDNLkj5huiUY6nPFag/Zg8dBhu1vwftyoY pe62zBD95lV9PQEj0LD696t6nfeDPgXcTaV4es5PE3xNtUjW58R6vbSwaVo9tqlqsk0VlYrMP3hg 2bNgLbZ5A9yVDW9fO2sazqmv6jdatrV9PqOo3shluLq4fLM38KIqgKkaD5Y44wqIuFUBQAMuvXfD Hxv+InhgNGusHXbR3lkNp4kE2q4lkRE3pfGRLpQqoAsS3AjBLNs3MSfpz4e/HvT/ABxr1v4cn8OX ukX9+ZzYyRX8Gq2TLaWMt9cNeSvHavEdsWE2RybmIBK17/XyJ+1Upx4CbsT4pUfVf7NJ/mK2tMu5 9E/ZgkmmW5hln0TVrRV2qsjW/iDxLNp9uwEwOY5IrlWyB/q2JUgkGvjFrq4a1hsmmkNpbzXF1BbF iYY7m7SKK5nWPOA0iwxKxxkhFB4FVqKKKKK+ufhP8AZ/PsvEvj61jWBI47qw8Lzh/PefefLbxDBI gCqgCOLTJLFglxtCSQv9f1k6/qv9haFret/Zzdro2kalq7Wiy+QbhdOsnvGgE+2TZu2bd+xtuc4N flTf311qt9e6nfSm4vtRvLm/vZ9kcZnuruZri5lMcQVV3OxOFUAZwBiqddP4S8Kax401u00HRLdp bi4YPcTMD9m0+zVwtxqF7KPuRRgjPUsxVEDSOin9DfA/w98LfDXSS1slqb+Oyl/tnxPerHBdXUYK 3Ny0k0rFba1XYpWBX2Ksas5kkDSt5N47/aR0zSJ7jTPBdlDrl5bTNDLrF8zjQg0TxlvsEVpIJrtW /exeZ5kKgqsiGaNq+ZdW+KvxF1uRZb3xjraEQG2MWm3X9iW0kRZmbzrTRRbxSMd7KXdCxXC52gAc A7s7FmJZmJZmYkszE5LMT1J7mnRySQSJLFJJFLGyvHJGzJIjA5DK64II7EV3+l/Ff4j6RNJcWnjL XZpJYmicapeNrcIVpFlLR22tC4jVyVH7xUD4yudrMD7R4b/af1WCRIvFmgWd9bn7NGb7RGksryKN EK3M8tldtLFPI52sFSS3UEN2I2+xqPhH8brFlAsLvVfsoZ2CLpXi/Sdlv5YZmwJZI7droA8z2bTY z5hUV82fEf4D6/4PW81fQzJ4g8M20c93PN+5TVNJtUnAUX1qpBnVI2Be4t0wAskkkcMagnwSv1h8 Paodd0DQ9bNv9lOs6PpmrfZjJ5vkDULFLwQeaVXeF343bFz1wK16KK/NH4v6qNZ+JfjC6EMluINW fSfKeTzCW0KBNFklBCrgSNbmXbjK7sEkgkxeBPhj4p+IErPo9rHBpdvcLbX2s3sggsLWRoWnEaLz LPJtABjgjfbvj80xq4evr/Rfhr8L/hNYRa7r01lc3tqFY674jaGQi9hijvCmg6Vgokwkt3mtViSW 7ALIssgrhfFn7TllbPcWng3RBqLRsY4dZ1ppbeykaK6KtLDpMBWeSKSIbo2lnhdSwLRjaVPhevfG r4k6/wCYkviW50y2e7N3Fa6Ckeji2wrqlvFfWYW7aFVcjZNcPuwrOWZVYedalq2qazctfaxqV/qt 66JG13qV5cX9yyRrtjQ3F0zuQBwAW4rOrqNG8aeLvDywR6J4k1vTLe2uRdRWVtqN0mnefuVneXTi xgkDFVEiyRsrjhgRxXvHg79pXXbF4LTxnYxa3ZBXEmp6dBDZ6yrM7SK72ymO1lCgrGqIsOFAYux3 bvqRW8EfFHw8WUab4n0KeR1O9WMlrdrDtYgPsns7pUkOD+7lAcEEKwJ+Jfiv8Hb74dNHqlndnVPD d5ePa291Iqx32nzuGmtrO/jU7X3RqQtxGArFW3RxZRW8Vor9Df2f/EN1r/w6s0vFbzPD9/c+HUnZ 1YXFtZW0F5ZnbGqhBFDcR24B3HEYYtliB7XWdq+j6b4g0y80bWLOG/0y/hMV1aThirpkOrB1wyuj AOkiEMjBWQqyqR+fXxP+EOteAb2a7tIbzVfCj/vbbWUgMn9nxvcLAlnrbQjZFIHkSNJWCxzFgUwx aJPHaKKKKK9d+B9yifFXwnLd3KxqW1K1SW4k/jfw7c2djbKzHqzGOGJfUqo7Ctf4h3t7ovx6udUv 5ba4n03xR4X1NHP7i3FlbQWd7psM7AJt8u2EUcrdyrNuP3j+glct418UW/gvwvq/ie5tZb2PTIYS lnFIkT3U13eR2FrF5r5CL5kyGSTaxVQSEdgFPyD4l/aW8W6mI4/DVhZeF4wkZlmfydev3mSRmfy5 r2FIFiZSgMbWrMCpIkw20fP+pavqus3H2zV9T1DVbzy1i+1aleXF9ceUh3LF510zttBJIGcA5x1r Or13wh8U59OsR4Y8a6enjbwbM0Mf9n6mxudR0SGOzOnCXw5d3DZhMcDYiiV1CFR5LwFndvQ779nh 9ftrDX/h/rUY0PWbdL62svFltf6Zf2dvLEjRBZobdzOrku6MYY18vYUedWEhzV/Zh8enOdZ8Hrj+ 9f63z9NunmsnU/2c/iRYti1t9H1kbUbdpuqxwruYkFP+JwtpyMc8Y5GCeccHr/wx8feGYjPrHhbV IbZbd7qa7tUi1SytoYyVeS7vdKeeKHGCcSupx82MYql4W8Z6r4VN9BB5d/o2sWlxYa54fvXuP7M1 Wzu4TDJ5q27xyRTIDuhuYXWRCANxQujfXHwh+Jvw107w5p/hmPXb7RZbeS6eOz8WyWSJbm4H2+6S 312zhgtGg86SURPcGOZmz8igoo+kEYSBZEKMjqHVlYMro65DKy8EEcjHBrwj4+fD+/8AGXh2z1LR 4p7rV/DL3c8Wmw4ZtQsL1Y/7Qjgh27pLiPyY5IlVssBIio8jIB+f9FFfSvw0/Z/1fW7iz1nxnDLo 2hLLI50SUXNrrupCDYYknhKqbW3kJfe7OJyEIREDpOPt60tYLS3t7Kyt4ra1tYI4La0tolit7a3g URRRQwxgBUQYVQowBxivMvHXxg8H+BfKiubtNY1Nr9LS40bSLi1uNQsIopU/tCe+TeFgaONsxQzM rSvhFKr5kkfX+GfGHhrxhbm68N6zZaqqrvmggdo762TzTArXenThbiEMynYZI13AAruXBrI+IHw/ 0X4h6I+l6oPs95b75dK1eGKN7vS7tlwSgON8MmFFxbllWQAcpIkckf59+M/hz4s8B3DRa7psi2bS rDbazaCS40e7Z/MMaRXoUBZGETsIJQsu1S2zbgnhaK6Xwr4U1rxnrdroGhWpuLyfLyyuWW1sbWNg s9/fTAHy4YwRuOCSxVEDSMiH9QtH0yHRNH0rRraSaa10jTLDS7eW4KvcPBp9strA87xhVLFUG4qo HXAA4pdS1bStFtlvNZ1TTtItGlS3S61S9t7C2ad1Z0hWa6ZE3MFYhA2SASPu18W/Ej4p+ErzxnF4 p8MWj6/q+m6Fa6Touo6pbPb6Lo99BfS3/wDbttpt0DLeXCLcPHAtxHDHBLGJgtyShj8AvLzWfE+r vdXct9rWt6vdxR5Ilu76+upmW3tbeGKMFmY/LFDFGuAAqIoAAruNM+DXxN1a2+1WvhDUIovNeHbq U1ho1xvRAzN9j1eaCbZhhh9m0nIUkgiumtf2dviXcRRyTWWk2Lu7K1vdatbvPEqgkSSNZedGVOAB tcnkZAGSNv8A4Zf8ef8AQb8G/wDgdrv/AMrq09V8AeBfgzpelaz40in8c+JdRmb+y9BiL6f4fWWx W1uL57iRldpUt5GMe+4BWdZVU2WA7p4b4y8d+JPHl/HfeIb0Ti1E6afY28SW1hpsE8xmaG1t4xz/ AAqZZWeVlVFd2CLjjq73wr8S/Gvg57VdF128FjbDYmj30jX2jGFrr7ZcQJp9wWWHzH3b5Lfy5cM2 11LEn6S8I/tKrquoaVpGveF5Y7m/nhsmv9CunuVkvbqUQW3k6Ncr5gQuyhgLqR8ZKq5wtfVNeKft B6hDY/DDWLaVSz6ve6Pp9uQwGyWLUo9WLEEc/u7Vxx657VxP7LtvMnhzxPeNGVtp9atraKYsCrTW lgJbhAo5yizRkkjHzDHfHxu2pXp/tD/SHX+1SDqPlhYvti/aBeeVN5e3MZmVJfK+5vRG25RStCii iiivevg/8G7rxxNHr2trJZ+E7W4ACsJY7jxDLDLia0smQqUt1IKT3IYHdmOLLiR4fu/StK07QtOt NI0i0h0/TdPhWC0tIFOxEyWYlmO5mZstJIxLs5LuSxJN+vzO+LHiKfxL4/8AEt7LMstvZ6jcaPpo jnae3TTtJmazt2tiSQEmKtcsEO0vIzDqTXnFXdOsLvVb+y0ywhNxfajd21jZwBo0M11dSiCCLfMV VcsQMswAzkkCvvv4Z/BDQPBSQ6nq6W/iDxK8Vu7XFzBFPp2kzxTLc7tFgnTcJEkVALt/3p2gxiEO 6lvxA+O3hfwa97pemZ8Q+JLZpbZ7S2YrpmnXcbIrpqeoEYLLuf8AdW4kYPG0chhbkfKXiP41/Efx G779fm0a2MsU0dl4eB0iOFo4fIIS9hY3bo+Wd45bl1LEELhUC+ZXt/e6ndTX2pXt3qF7cMHuLy9u Jbq7ncLtDy3E7M7HAAyzE1TrtNN+IvjzSJbWSw8X+IolsiptrabVbu7sFCEsI3027aS3dMkny3jK nPINet+Hv2lvGWnCKLX7DS/EcCiUyTbf7G1KVnOY/wDSLNWtlC9MCzyR1Ofmr3rSviJ8J/izCdA1 OK2FzO8kNrpHim1t7W8llnVLOOXR76OSSMXMjTmOFba4W5yGZVCrmvIviF+zjdWf2nVfAUj31qqy zzeHryUnUIczAiHSLphtmREYkRXDrKFTh55HC18t3FvPaTz2l3BNa3drNJbXNtcxvBPbzwOYpoJ4 ZQGR0YFXRgCCCCARX6C/s/a0ur/DXTIC1zJPoV7qGjXL3BDB2jnOo2iwEFiY47e5hjXdtxtKgbVB b2uiivif9qDWftPiTw5oSC3ZNJ0i41B5Ek3zrcazdeTJbXCKSE2x2cUijAYiTP3dtfP/AIb8L6/4 u1FdJ8O6ZPqd8YpJmSNoYoYYYlLvLc3VyyRRLwFUySLuYhFy7Kp+wvC3wD8F+D7Vdd8d6na6xNaL b3Fx9ulXTfC+ny5ibbKJ2U3IWYPGHuXSOVHAa2DHBn8Q/tGeCPDsVpp/hPTJvESW0VtAsdqp0DR7 OzhjeAWtrLcQNJuiCRrHHHaeVsYFZflKHwDXvj78SNcVo4dTtdAtntTbSQaDZrbtIS7M1yt9etPc xykME3QToAFUqobJPmGqeJPEWuxxRa3r+taxHbszwJquqX2opC78O8S3cj7Se5Uc1iVraXrmtaFJ LLousapo8s6CKeTS9Qu9PkmjVxIscjWjoWAYA7WOMivaPCf7RHjjQnjg1poPFempFBB5V8I7LU44 raB4ozDq9qhZ3dijzyXcU7vt4ZWd3P174R8feDviRpdyumTxT+fHeWuo+HdXSzGprZ8W85vtK3yr JbSpKg8xWeJg/ls29XRfmf4x/AyPQbefxV4KtnGi28CyatoYe6u59MSJVWTUrKWcySSW5GZLhXYt EdzgmElYPlyivrT9l/xJcC78Q+D5MvaPbf8ACS2fywhbe4hlh0zUQzhfMYzK9ttBYqoiYhQXJP2J RwRg9O46jByDwQcYz79cGvi341fBNtJa88YeDrTOkMZLnWtCtY8f2Qcl5tR0yCPj7H1MsKD9xyyD 7PkQfLNFFFFFSGRzGsRdjGjvIse47FeRVWR1XoCwRQT3wPQV9PftRZ/4SPwxngnRJ+PpfsO/0719 TfDx4pfAPggwyxyp/wAIj4eQvG6uomi0iGK4jLISMxyBkdezAhsEYrqbuf7LaXN0Ibi5+z28s/2a ziNxd3IijMnkWsCcvK3CIg5YkDBzXxrrv7UOsXdlLb+H/DVno13I0iLqN9qDauYoWidBJBZLDbos ysUdTI0sfBVo3BGPn7xJ4v8AE3i65F14j1q+1R0O6GKeQR2dsTEkLG00+3CQQ7lRd/lRLvILNliT XM16H4H+I+u+B5JLWDytU8NX827XfC+oJDPpur28sBtbqPE6SeQ8kR2mSNSGKoJUljQRn2SL4ReG fipoH/CY/Dm4fw1eT3U1vqHhjVllm0iy1SMQPdWlnfwx+bHEEdp43SOdH3ogS22vHHjL+zD4+Jx/ a/hBfc3+tEZ/4Dp5qvd/sz/EG3EZhvfC9+XlVHS01G/RoEPWaT7daQAqvcIWb/ZriNU+DfxN0i3W 5u/CGozRtKkAXS5bHW5w7xtIrPa6NNcShMId0hQIp2gsCyg8doXiHXvCepDU9B1G70nUYw0DSwHB kjEiu9rd28oMcse9EZoZUZCVUkZAr6Y+D/xN+HOk6nrkt5azeDNQ8TyaUbqEEXHhKO8sgYS2lSxq JrCO4nup5jBch4LeNABchcIPrXT9T03V7ZL7StQsdTsXLLHd6fd295ayFHKuFnt2ZSVIIYA8Y5FY Hjzwz/wmXhDXfDfnNbPqdmPssokWONL+znTUNO+0N5chEJuIYxMEQsU3BSGwa/MbV9I1Pw/qd5o+ sWc1hqVhM0F1azqN8b4DKyspKsjKVeORGKOhDKWVgTmUV698Pvg14q8eiG+jjXRvDzs4bW79CROY pEjePTbEMsk7fOSHykJ2Ovmh12H748KeFNF8F6La6DoNt5FpAS8kkm17vULyRQs1/fTKB5k0m1ck AAAKiBI1RBS8W+PfCvgm1nn17VbaC4jtluodJjlhk1i9R2ZYVstO3CRhI6lFkYLGCCXdFDMPMv8A honwP/win9u5n/tvydv/AAif737b/aOdn2f7f5Xk/Z/+Wn2rH+r/AOWfnfuK+L/FHg/UPCmujw7f 3ui3d/tti8mm6rbXFnby3B8tra+uJjELaWJwVmW4CbcB/wDVsrt1mvfBb4haGn2iPRjr+nOYfs+p eGZhrNvdpPD5yTQWsIF35YGQZXtlXPQ4KluJ0LxX4l8NOJNA17VdJzcQ3Lw2V7PFaXE9v/qmvLIH yZwOQVlRlIJBBBIr6K8I/GzSvGCxeEfi5pej3um3gWG31yS2SGGC+aFrVLnUY87bZ2WSQLf2hi8g n7qIzSx9R4o/Zj0a78268I61c6VK/wBolXTtUX+0dPZpCDbW9veRbZ4Y0+ZWaQXDtlTwVO7xnVP2 e/ibp07R2+lWOtRLB5xu9K1ayWDIUs8Ii1VrWdnAHRYSDkBSTxVvQdd+P/hnSbLQdD0jxbZ6ZYiZ bO0/4QKK6Mf2m7e8nAmvNPklbdLI7ZZz1wOMAZt3cfH67mkknT4rJI3LRwWniiyiUk5yLWzRI1zn jCD9Kk0z9n/4n6jcRQz6PZ6RBLG7m91TV9PNvFsQuqzQabJc3IZiNoAgOCfm2jket6d+zfZ6Hp82 p6qLrx3q0MNnJbeFtMvbfwvp11cSHyr23uNbvXZ2iTcJEmUwNhDlGLiMefeJbP456SsC23h3UfB+ lO81zDpfw4hW102CaK3ht7q6v28LzTzM7iJH3387HO/yyEBVfLP+Fi/EH/oe/GX/AIU+t/8Ax+j/ AIWL8Qf+h78Zf+FPrf8A8fpD8Q/H7YLeOPGDEdC3iXWjx6Ameuvg+OHxAMIs9ZvNK8UaS0K29xon iPQ9LvdOvUiUeQ179mjhnkaN1SVWabJkUM+45y8ar8KPF2U1nRrz4b6tIDIdZ8OtPrXhu4u5ojJd SXvhyX99awI6BbS3sC3+tIkfbGGrL8S/CnxRobLd6TEvjLw9cLez2XiPwokmsWElrYytHO96bESC 3dAMyBmaMEOqSyeW5F7wj8EvH3i1BdR6amh6cQSl/wCIDNp6TnEbgWtmI3uJA6SBo5RCIW2svm7g Vr7O+G/wr8P/AA5tZjZs+pazexpHf63dxRxztEgUmzsYlyLe3Lr5hj3sztt8x3CRbPTa+Gf2n3kP jnRYiW8pfCdnLGpPyB5dYvUkdBnHzbFBI9B6V6F48urDR/2cPD1gscyf25o/gu1tQp3qNQnWHxHe STM5JCOLe4ZQOjFQBjp8V17B4T+B/j7xXEt2mnxaFp0kXmQ3viB5rIXALJtW2s4o5LhtyN5kbtCs bAHEmdoPUa54L+EXw6LW/iPxFrPjbxJazmb+wNC+zaXp7RhG8mx1qdfPe3BkjKTtFeCdVkRkgAG9 vHvEGt6PqUjJofhXTfDNju3LHDeapq9/KuxQqXOo6tNIMKwcj7PDDkNhw+FI5ipYYZbiWKCCKSee eRIYYYUaSaWaRgkUUUSAlmYkBVAyTwK+1fg58Dv7Clt/FXjS2jfWon8zR9Edo7iHSJEY7NRvWjLJ JdcboEDFYeHOZtvkfT1FcD8UrxrD4deNJ1RZDJ4e1GyKsWAVNRh/s93GO6iUsPcDNfnjceDtYsfD sXiXVVh0iyvZYI9FtdSNxBqXiFZEWaa60ezWNi1vDG6SSXUxjhIdVjd3YKeTr9IPg94Hh8B+DbcX SeXrGrpFrGuTXEEME9tJJbKYtMeUAN5dmm4bZHYCRppF2iQqPlv4x/GK48b3UugaFJNb+EbSfl8N FP4hngfKXd0hwVtlYbre3IByBNKPM2JD4HW1oPh7W/E+oR6XoGmXeq38m0+RaxF1ijeVYPtF1KcJ DEHdQ80rKi5BZlHNeu6r8IbDwJoMOv8AxF14QXV0JE0/wl4f8qXVdRuGsVkS3bWLoPDAbeZ8Xki2 s8Soo8uSR5YgfD5pElmllSCK2jkkd0t4WmaKBGOVija4eSQqvQF3Y+pJqCipYZpbeWKeCWSCeCRJ oZoXaOaKaNg8UsUqEFWUgFWByDyK+kvh/wDtFazo7Q6d41W41/S0jEcWp26QDXbNYbZYoFl3GKO8 Usg3vMwmy7yNLKQqHqvif8JtJ8Y6TH8Q/hgltdfa7UXl3pOlQLHbavbxAxy3ulWcSqY7yMoyXNoU VpXVvlF0rrP6L+ztqg1D4a2doIXiOhatq2ktIzl1uXknGt+cihRtAF4sRTk/ITnDAD3KisrXNVj0 PQ9Z1uWJ54tH0rUNVkhRvLedLC1a6eFGYHDMEKgkHBNfDfwg+EF148uh4j8SfaIPCsVw7MzO6XXi S6jlInggmyHWBXBFzcg7icxxHzN7w+k+Ovj7o3h22l8MfDOwsA1o1za/2rBZ20GgWO4bjJoFjbfu 52ErSESPGINy7lW4jfNfKGueINa8S6hLqmvand6rfTF8z3chbyo3me4+z20QwkMQd3KQxKsaZIVQ OKxqKK9e8F+CvDfxHgOlabqp8MeNra3d4tOv913oXiOO3tlUTafPn7RbTjY815ETOMFpbdFiDxQc 34v+HPjDwRPKmu6PPHZpKY4tYtA13o1wrTNFC6X0Qwhk2b0hnEc20gtGuRXC13ngDx/rXw81pdU0 tvtFpceXFq+kSyFLTVLRCWCOVDeXLHuYwThSUJPDRtJG/wCg+n6j4U+KfhCWWHZqeha1byWl7Z3K It1Z3Aw0trdRKWMNzbuVkRlY4bZLE7KY3P5v+LfDl34Q8Sax4cvW8ybSrt4Em2xp9qtZFE9jeiON 5AgngeOXy95KbtrfMCKd4X8K6r4wvp9L0T7HNqkdm97badc31vY3GpiGaOOe201rspHJMkbtctG0 inyo5GBJXafrT9maS6tNP8ZeHr+3v7O70rV7C7uLK8ja2NtLqNm9uym1mAkSU/ZcSb8ZAQAAg19P 0VFcQwXUE9rdQw3VrdQy21zb3EaTW9zb3EZinguIZQUeN1JV1YYYEg8Gvgv4wfBq68FTza/4fjmu vCM8mZF3NNc+H5ZpQiWly7nc9sxZVguCSwyI5Tu2STeAVNDNLbyxXFvNJBPBIksM0LtFNFLG2+OW KVCCrKQCGByD0r0zQfiJYW1q+m+KvA/hTxVYTgpPef2VZ6L4n2bEVPK8Q6ZEshYMhkeV1aaQlg02 DXrunfC34SfE+OS6+H/iLUvDWoJ5U13oF/GmpSafaQxrb3Ei6bdTLctukeJmuFv5YVdigwWVU8Z8 afCnxp4FD3Grab9q0tcZ1vSS97pa7jHH/pMoRJLfMkyxJ9pijDvkR7wM1z/gi7gsfGnhG9up0trW 08T6Dc3VzK+yKC2g1SKSeaV+yKgYsfSu2+POf+Fr+K8nJxoWD7f8I3Z4H4Div0StLu2v7O2vrKVb izvbeC7tblNyxz21zCs8E6BwDhlZSMjPPQdKh1PS7DWdPvNK1W2jvNOv4JLW7tpc7JYZF2su9SGU 90dSGVgGBDAEfI3jb9mi+Sa61DwNfQT2rtPOuganK0N1b4AaO007UnLJMCSVT7SYiq7Q8shy9eE/ 8Kv+Iv24af8A8IV4kE5uzZCY6VdjT/OE3kF/7VK/ZfJ3c+f53lbfn37ea6t/CHgTwMHbx5rp8R+I IJFK+C/B9wGhiliL7rXxJ4idQkA82Fra7gtz9ojDLJHvByrG+MV5pGYvAHhfw14EhEcMKX1nYxax 4kmtVQPcWeoa7qqP9oiknAm+eAOuyMbztJblr74nfEO/u5b2fxp4linmbey2OrXel2qMFCfubHTW ihj6ciONR3xzXMf25rX/AEGNU/8ABhd//F0f25rX/QY1T/wYXf8A8XXa+E1+K2rsR4OuPGs0VzdR 2s11pd9q1tpv2qFN6RX+oiRLaPYsuf38gCh+wbn6B0D4W654yub+H4q+B7TS7y4tmmi8b+HdR0XT NWmvzqhvpxqekaTPLYzyzLI8ZujYBgiYk3yMkqcZ4h/Zk8VWCvL4d1jTPEEcdssht7lH0XUZbkyl Tb2sMrTW5XZsYSS3UfO5dowC3Df8IB8Z/BbFtP0fxbpragqiY+Frye8adIWLIt4fDMspUA5KiXHX Kjmrttf/ALQNspSJfik4JyfP0/xHdtx6PdROR+BqkfhR8W/FU1zr1x4XvnudQupprubUZNJ0O6nu nIeaeTT7+W3kG8tuL+UAzbuS2a9P0H9l3VWnL+J/E2nWtvHPBtg0KG5v5bu2DE3Q+16glsLd8BRE 3kzdSWUbdrehainwn+AdpHcQacb/AMVz2Uk2mC4cX2v3ZjWS1WY3kieVp0MvmvFNLBFH5iBwsczR bK+a/Enxs+I3iSZ2GvXGh2nnxTwWXh5n0pbZoofJCi/gP2t1bJkZJbhlLnIVdqBeJ0Hwv4m8YXsk Gg6VqGtXPmBruaJCYYJJw8iyahqE5WKLzNjlWmkXcQQCTWt4w+Hmv+BrfS5PEMukQXupLK50e31W 2utXsI0YrBNfWkJI8qYq4jlgeRMoyuyNtB24fgz45v8Aw5pvijRrSw1/TtQsZ78x6PqVvdX1lHbg l4Lm1k2GSckMot7UyyB1MbqsvyVwUU2v+FtTkEUuseHNZtQ0Uoje90jU7fzUDGKTaY5U3KQcHGQR 2Ne4+D/2hdd06D+xvG1nF4v0Ge2GnzvNHAmrLZPFHZzRzl18m+j8gS747pRJM75kuNuQfXdW+Bfw 58d2MfiTwbqMmix6vCt1Zz6WEvdBkeW8aW6lfSLjZJE4Be3NrDPAsDKFMKmNkPi2tfs4/EPTWB0x dJ8RRSTyIgsL+OyuY4VP7ue6i1j7PGpYfwxTS4OecYJy9As/jb8ObjVLLw/4f8RafLdSwLqD2nha 316C4ezDrAYdQa1u4nRRK+DDLtJOcnAq1qur/tC6tIs15B8S4X2LtXTND1jQ4XXAUHyNGt7dG+pU 889TWTb/AAk+LXiuRtWutB1aWa8uGW5vvEd/b2eoPJGAjTXMOszJdsuMAOYznGFJxXrvhr9l19wl 8XeI0CiSVfsPhyNnLxbV8mb+1NUiXad2/fH9jbgDD/Nxz+t+H/jHoNpfDwp4Bj8E6JtFoYfCEul6 z4mnt5dRN7CbrxBZz3WrzurkK7wyJGsYCFFjyD49c+OviVY3E1ld+MvHFndWsjQXFpc+Idft7i2k jba8M0EsysjKeCrAEdKr/wDCxfiD/wBD34y/8KfW/wD4/SH4h+Pz97x14xIznnxNrR5HQ4M9dJpf xr+JulQRWsPiq6ureKR3K6rbafqs0wdtzpPf6hDLcsp6Aed8o4XFWz42+H/iICLxh8O7TSJ2zEut /DqUaHLa2kR8+GNPDl6ZLOeZ5S8ctzNJu8pgFAaJCa2o/Cq9ns5NY8B6tafEPRIVU3Mmiwy2+vWB eYW0a6j4WuCbyPzJPMMOxXLRo0rBI+ay/Dnws8d+Jr4WVl4c1G0VZvKuL7V7afS9PshHcC3uDcXN 0qlmiJy8MKvNgNtjYqRX1p8OPgFovg+6std1y7/t7xDabZ7aNYli0TTboxxss1tDMDJPNBIJDDcS lF+ZXECSIrj6Br5u/aeljHgfRYDLGJX8V2kqwlv3skUOkXqySop5KoZEDH/aWsr4DarJofwf8a61 HEk7aNqviXVo4JciOeSw8MWV0sUu0g7XMYU4Pevi2vQfCXwu8b+NUjuNE0WX+zXmiiOr3zpYaYFe ZreSaGa4Ia4WJkcTC1SVkIwV3EA+qah8HvAXgSy+0/Ejx5Mb+SzSWDQPDMMCalJclJHUW/21biSW GQxSRRzzWtvEHwHkQnbXk/iPxB4Qmee18JeCbTSrQQ/ZoNV1bUtY1XXJfLmwb9rdrr7BC88IAeH7 NKI2ZzFJuCMnBUV9J/Cf4EXXidLDxJ4tElj4cn23Nnpau8Go63bjDQyyFcNBaS8kOGEsifNHsR45 j9wW9vBaQQWlpBDbWttClvbW1ukcMFvBDH5cUMMUeFREUBVVQAAAAABUtFfl7YeEfEfiay1zxWLa 3sdDsVvdQ1LWdQmWw0sT7JLhbCxknO6eeaULbwwwhz5skSyFA4auJr7Q/Zt8BQQabN491K2ikvNQ luLLw68ixyPZ2Nqz2mo30DJI217iXzLbEkSSKkTbSY5zl/xu+NC6SLrwb4Qu5BrIcw65rlrMU/sk KcSabp00Z3faycrPIDiAZRczEm3+LKs2lpd39xDZ2Frc3t3cuI7e1tIZLm5uJG+7HDBCpd29lBr3 PRPgTq0elz+JfH+q2vgnw7ZQrdXQnAvNZkgYwvGotISUiMwkaKNXdpxMAn2Ziyg+NazLo0t/MNAt L210mIvFZnU7iO51O4iEhZbrUXt1SFZXBA8uBAiKFXMjhpZMiiivaPAHxv8AFnglobS7ll8SeH4o TEuj6heMk1ssdstvaLpuqSJNJBHFsjCwbWh2BgiI7CRff9b8N/D/AOPeiXuveFLiGw8X2qQCS5mi a1vI7kW/+j6f4ktI93mRSKPLS7i37dmIpJFheA89+zlLqPh/XPG3gTXY7+x1O2Wy1SPSbgE21s9o 7WeqXSYYpumE1iVljDLLGqsGKKufrKiivgjVvCms/F/4weLY9LhS00+01j7FqurEmezsLDSFGjQ3 ORtMk1ytqXgt1OWYnLLGjyJ7Z4j8e+Cvgdoi+CvC1p/aGuxWjXSWu6OaKLULkRoNS8V3sbRv50qD zhDEm4xpHGBbwNC4+RfGPj7xR47vFu/EOomeOFpfsOnW0a22maeksryiK1tY+pUP5YmlLzFAqvI+ 0VxlFFdt4PsPCet3I0LxJf3Hhy4vJFj0vxNFtudPtrmWWMC21/T5iuYGUMsVxDND5Ttun8yLmLpv GXwU8d+DIGvrixh1nS4o2ln1LQmmvYrNUWWWQ39rJHHcRLHHF5ksxiMChlBl3nbXkdaekavqeg6l Zaxo95PYalYzCa0uoGAeN8bGVlfKujKSkkbgo6Eo4Kkg/op8KviVafEjRJZ2gWz1zS/s0Gu2KK5t RJOreRe2Mj7v3M/lybY3YvGysjFgFlk+NvjT4FTwT4yuFsYGi0LW0bVdHwjCK38yTbf6YjrHHEDb zZ2RIW2QPBvYs3PmmkafHq2pWemyalpuki8l8kajq0lxBptvIyHyftdxaxTNGjvtTzGTYhO6RkQM 6/R3wG0fVfB3xS1DRPE2mXel6nd+FdRgtoZ41KyEala3X2iC4QmOSIpbzKssTMpYFQeuPteiivlX 4xfAu1u7aTxL4C02O2v7dGbVPDlhEEg1CBQW+16PaRgLHcIOHtowFlUAxqJgRcfGNFegeHPiDeaL JAmqaF4X8XWEECWq2vibQNN1C6ithKr7bXWHj+1IUQNFCJJZIo1biI7V2+waJ4e+BPxJghs9Lm1L 4feJjBLHFptzqZntbzULlIYbbyJ9XaaO7RLiQJFbwTW1xMPMJjRcMnLeMP2fvHHhoPdaVEvi3TVb AfSIZf7WjUvFFGZ9DO6Ri7u21bV59qIzyFFxXhFfR/xzzd+F/g5rd3vm1fVfCAOoXkjFpLsLp2nX sTP2z5lzO5Pfec9q+jvgU7y/Crwq0khdlTWI8s+9gkXiC7jjTnoFQKqjsoGOMV63XzL4/wD2cdL1 mefVPBV1BoV7M8k02j3iSHRJZZZkZjaSwK0lmqgyt5aRSRk7I0WFATXzDqXws+Iml3UlnceDdfuJ IlVzLpmm3Or2ZWQfIUvdLEsRJ7rv3DuAeK7CD4WaN4Xs01T4reJF8P8AmRGW08IaI1tqPi+/WSG6 ELMv7yG1VpIU2SuskTZMUslvJg1XT4oaJ4ajSD4e+BNF0ua3a7EPifxGo8QeJ2keBbS21O1lcJFZ TFVaSS3j82DexCoF3+ZzeqfFf4j6xLHNd+MtbieKIQqul3X9hwlA5fMttoot0duT87qWxgZwABzF 74n8SalI02o+Idcv5nQRvLe6tf3Uroo2hGknkYlccYzVb+3Na/6DGqf+DC7/APi62tD1Lxzd33l+ G7/xbc6iIZG2aHdavNffZ+ElbbYMXCchWOMcjNfQWj+Bfihr11penfEnwVbeJdGmksbVte1DWNFt vFOg2J81Wu4dcsLn7XcJF9oa4ktLxZw7IFVUckmfxF+y7c+f5nhHxHbvbySRj7H4kSSKW3iEIWaU 6npUUglJlBKr9kj2qdpZiuX8oPwn+L/hSQazZaFrFncWjOsN74d1S1udTjE6G3c2seiXD3QDq5Vt qfdJDcZqe2u/j/as5iX4qkuuGFzZ+J7sAdRtW7Rwv1AFQXPgj4yePLyO51XQPEeoXlpZrZxXGvRR 6PItrbOu2FZtYNuHO6UsBks5Lt8xEhHYaD+zP4yv/ss2ualpHh+2lSZriASSatqtmyF1hRrW22Wr mQhT8l98qsCfnBSvX/8AhWHwk+FOg/8ACQ+KYDrdxYn/AI+9YxdnUL+4tBCNN03QAy2zl2WSWCOZ JHiyzyT7IvMTxHxt+0J4v1+5urbw3MfDOiFrmKA2yRnW7q1lVFSW91Bi/kygqzp9j8sx7ypklKLJ XjI/4SHxZqwH/E58S65eLgD/AE7WNWu0tLboP9ZNIIoY/cKi9gK7TXPhH4y8MeHr7xF4kg03RLaz uLO1gs7zVbOXUdUmvZCnl6ZDYNMjtGoaSRJJEbywzKrBGxwn9lt/Yn9tfbtL2/2p/Zf9m/bo/wC2 t32T7X9u/s37/wBlx+78/p5ny9ay69P+HvxW8S/D2cx2Ui6joc00T3mh3zyG2cLJmWWwlGTbTuhZ TIgKMdrSxy7EA9+8deBfCfxW8JS/EP4eRLHrkaXN3fWNpahbjV7hMXGoaXqen25bZqUe4yRyRhjO WAJlSWGZPjKvtT9nH4hXOq2lx4G1ae5uLrSbY32iXdxMsgGjRGK1bScsA/8AozMrQAl/3TNGPLSF AfqSiiiiivN/HHwr8H+O4riTUdPSz1mRMQ6/YKsGqJIqpHG92Vwl0oSJIgtwrbY9wjaNiGHxV49+ DXi7wKZruSBda0FS7LrWlpI8cEXnOkX9q2jDfbOUVXc/PCC6osztkDySiivQvAPxI8RfD3UYrjTb iW50l5mfUvD89xINN1BJVRJnCfMIrjaieXcopYbVDB490bfXMfibx5qfhzU/HPw+8Q6V43sLi5E1 v4R1jw3HZ6toUEW+S+0mG50W6hae6gDx5hnRmmjCyRSOWT7RgfCj476x4z8UxeGfEWladDLqUE50 u60WG7hWO4sLSS8uo7+G9nnLLJDG7LJGy7GXaVZX3R/Tlfm/8btQh1L4oeKpLW4N1Bbz2OnKyiUL FPp2lwWV/bIsoBHl3KTI2BgsCQSDk+9fHrS706T8Nfhn4Wsmv1ubmVbC13iXUgPDumRabp/my7lR YvJuZnnmkAUeXuLIiNW/4W+GngH4P6XD4o8aX9hc6ui20cuo6jGLjT7DUhO15HH4a0/yTM0wCDbM EeciJnRYUaSMeIfEP4/+IvFBk07wybrwvoZWSGVop0Os6mouvNhmmvYVDWoKJGGgtpDyZFeWWNgq /PtFaOl6XqOtaha6VpNnPf6jeyiK1tLaMvNK+0u/AxhVUF3diFRQWYhQTX3f8H/g3b+BYo9f1wQX ni24hdU2FZLbQLeePy5bSzk6NcOrFLi4GflJjj/dmR5veKKKjmgguFVLiGG4jSa2uESdEkRLmznW 7tJ0VwQJI5Y0kjcfMrAMpDAEfmt8WPGreOvGeoanDJu0qzI0rQ17HTbN2CXQ3RRP/pMhkudsq70E giLMI1NS/B7wsnizx/odjcW4uNOsZH1nVY3SCWFrPTQJY4bqG4BV4p5zBbyrtJKyHpyR9C/tF/EU 6dYR+BtGvXj1HUU8/wAQy2twFe30mSIiPSpwikg3m4SSASIwiQK6tFcV8VV9AfB34NXHjWa38Q+I I5Lbwlb3HyQ5lgufEEsMgD21tIuClqGDJPcK4bIaOIh98kP3DoegaL4asE0zQdMstJsosHybOJY/ OdYVg8+5k5eaUoih5pWZ22gszHmvgP45eL7jxR491S0825XS/DNxPoWn2s5MaxXFnIIdYuvISR03 TXKOBKNrPEkIcApgeRW9vcXk8FpaQT3V1cyxwW1rbRPPcXE0zBIoYIYgWZmY4VVGSTjvX0T4M/Zw 8S6u0N54suU8N6cWjdrOMx3mt3Ee5HK7FJgtw6M4Dyu8iOuHgINePeN7Twrp3iC+0zwfPfXuk6dK 9oNVv76zv21S4ibbcXVrJYRQxC3DArCVD71HmbyHCLx9FetfCz4p6n8OdSMbiW/8M38yNq+khl3o +3yl1LTDJgJcIuNy5VZlASQgrFLF90eF9I0aPU9S8W+HGt/7I8b6fpWqTrAJ4In1KAzSjVo7WQYE l5DcL9oG2NleEFw8krlO2orD8R6IPEej3Oiy3M9ra38lnHqDW7zxS3OmRXsdxqemmS3eORUvLdZL SQo4+SQnkfKfkj42fFsP9s+HXg9E03R9NLaVrV1awiyE5sgbSXw/pkEYQRWcW3ypiFHm4MaYgB8/ 5aoq3ZyWsV3ay3tvJeWcdxDJd2kVwLSW5tlkBnt47rZJ5TOoKrJsbaTnaelfUEv7PGk+JNDsPEXw 98VSPa6jp9pdWlj4iW2uGM0smbqK61XRRtgkhXMUkAtZCkyMjOMkp87+JPCfiLwhfDT/ABJpFzpd yyB4vN8uW2uFMSSlrS9tmkhmCh1D+VI21jtbawIGZpmpXmjajY6rp0xt77Tru3vbOfYj+VcW0omi cpICrAEDKsMEcEEEiv1S029s/Eeg6dqIti2na/pNpfLaX8Ub77HVrJJ1gvLfLpzG4WRdzKeRlhzX zf8AFT9n+31Bf7a+H1lBZairN9u8OpIltY34lkL/AGrTGuXEVvKu7a0GVhMYGzY64m+LiCpIIIIO CDwQR1BFe4fA/wCJDeCvEQ0zVLib/hGtfkitrmNrmCKz0vU5pY4rfXZPtOFVEUGK5KyR/um8xzIY I0Pov7UHhnZP4d8XwxyYnSXw/qUjTW6wpJDuv9ICW2BMXkU3nmPllAjjUhCRv+V9O1G70jULDVNP m+z3+m3ltf2U/lxTCG6tJhPBIYpgyOA6glXUqehBHFfqD4P1vTfFmg6X4vsbaCKTW9NthdvHGTPH LZSyxz6ZJdzRxPKlpcvcxoxXaSXeP5ZMt1NFFHBGD07jqMHIPBBxjPv1wa+Nfi/8CLm2uJvEngPT 5LmzuJN2oeGrCB5rmzuJHAFxolpCCXgckl7dBmI8xgxErD8o0VYtrm4s54bu0uJrW6tpY57e5tpH guLeaNg8c0E0RDKykAqykEEAgg19ZfDf9oyQuukfEV4vJMc5i8TwWj+YJAWmjg1XTdPQhgwPlJNb xLtwgkjYNJMs3xS+Bem3unP4v+G0KzNKralc6Fp8kdzYahYXEYnW88NLCDhgMyC2RmSRGAtwhRIp fOPjzO+s6p4M8Xpp4s7PxT4H0m8DowlibUFllnvbQ3W1fNlto57eN2Kg4KcDgV9ffCjU4dX+HHg6 7gSSOOHQ7TS2WQqWM2iq2jXEg2/wvJbsy/7JGcmpfiT44g+H/ha6154ku7wz22n6VZSmdEvdRucs I3mhR9qxxJLO24ruEZQOGZc+M/Djx/8AF34mTaoluPDmg6JGssU3iP8AsO9uzpl59hVLez0a1nvV S4nD7bmQTs6xBy0h2tDC/A/ET40a5bWkfg7w34rudWmsZJF1zxza29ppF1ql0s5lFpoaaWFEFtDn YbhGLzEfI/kjdN8z0UV0Ph/wr4h8WXhsfD2k3mq3K7fN+zovkW4YFke8vJWWKFW2sFaV1BIwCTxX 2B8P/wBnPSNEZNS8bSWviHUF2NDpcAuBollLFdeak0jP5b3hZEQNHPEkQ3SI0cvyPX0lbwQWtvBa 2sEVtbW0MdvbW0Eaw29vBAgjhgt4YsBERQFVVUAAYAqWiiiisvW9Ys/D2j6nrmoMyWWlWVxfXPll PNdLaMyiGASsitI5wkalhuYgZzX5heL/ABXq3jXXrzxBrM7SXFy+yCAf8e+n2KMTa6faRgALHECe 2XYtI+6R3Zun+Ffw6uPiN4i/s95p7LRtPiW81q/ihZpEt/NEcVjayMpiW5nORH5pwFWSTbJ5Zjb3 f4i/FXSPhxD/AMIL8LbPTNOvbKSOPV9RtrS2mttPuLeJLc26rMHW7vysaLd3Fz5m3Gx98+8wfIt7 fXupXU19qN5dX97cMHuLy9uJbq6nkC7Faa4nZnY4AGWPSuh8I+NPEXgnUotS8P6hNbETQTXli8kr aZqsduHRLbVbJGVZk2ySKp4ePcWiZHww+sbWbwV+0P4duUuLSDSPH2k6c8UTiV0ubU7hJBdQyLn7 VpzTHZJHIhaEu4Gx5I5ZPjjW9F1Hw7q1/omr20lpqOnXDW9zDIrLzgPHNGWA3RyKVkikHDoysuQw J9o+APjyfw34sg8O3tzL/YPiiVLMW7O7QWmuzbYtNvo4VSRt0zBbSQAopEiSStthXH31RRRRRXPe JPCXhrxdaJZeJNGs9VgiLGAzrJHc23mSJLN9jv7Zo54DIYoxKYZV3qArZXivi34gfs++I/DRe/8A DBufFWjnLNbwWuddsRJclIopLK3LG6VUMe6e3UEneWgjjXcfnsgqSCCCDgg8EEdQRSUVv+HPEuue E9STVvD2o3Gm36xvCZYdjJNA5V5La6t5QySxMyq2yRSu5VbG5QR9neCvH3iT4mFdR8O+KtI0HXNH 0h49W8CatoK3+k6tqGyZIdat9WinivorSR3hRkiZ2t3QCRZlZfP4uD9oTxno3iuLQvHfh3Q9KtrT UEstbW0ttWgv9PilKqb6KRri7WZERhOgiiYTJjy3wyuPr+vjH9qTU4ZtY8J6MqSfaLDTNS1OSRtv lNDq91HawRxj725WspC2ezL71swSzeFf2ZgE36XqviOOW2ijmQm41SPxBrjRNHbwT7x/pGk7mTYq /u/3q/N81O+FvwM03T9NPiz4lQQB0hW/tdE1CQ21jpFnbYu31DxDvKKz7Vy9tKfKjj3CcO7FIaPj /wDaK8lf7F+G0cVvbwLbIviGezjChISG+zaTot9EVWMKETzLiPkb1WFcJLXyjd3d3f3E15f3Vze3 dy5kuLq7mkubm4kb70k08zF3b3Ymq1FfXfwn+ARzYeJ/HkKhdq3dj4VnhO4nIa1m14N9NxsSvPyi cjEsB+vQPp09xjB446dKKKK+JP2jvFUTalpfw/0lYbfSvDkFpe3lpb2628MWoy2hTTbOKPy1Cx29 m6snktsPnlSN0Yx85aXp1zrGpadpFkEa81S/tNOtUkcRo1zfXC21uryHhVLsMk8DrX6C/EfxZa/C b4fWNjpczyaktha+GvDK3EtnJeR/YtP+zLq1xFIAJFtY0VpCsDIZWiRlVJcj87pJHld5ZXeSSR2e SR2Lu7udzO7NySTySetel/Dr4V+IviNPLJY+Vp+iWVxDDqGt3iv5CO7K81pYRIM3FysTeaYgVRRt 8ySPzIy/3z4Q8BeFvA9oLXw7pcNvM0UUd1qU5+0apfsqKrvdXkg3YZl3mKMLErElETOK+Z/2nvFF xJqGh+DoSFsoLVfEN6waJzcXtxJNYWMbArvTyY0mfiTDiYFlzGpr5Pr2/wAF/AXxp4shg1C7jh8N 6RP5Ukd1qqyG/ubeRnRprLSY8SHGwMPtDwq6srRsynIzvip4T8GeBbq38L6Nd61q3iW3isZ9f1G9 ltYdNtWkszILSxsYYg+6culwd8ziKPy0DyO0hTyGiul8KeK9a8Ga1a67oV19nu7f93LFJue0vrR2 DzafqEKFfMhk2jcuQwYK6Msiqy/f3hS70j4kHwn8S9Ill0y/0yLVNG1myUwzPPbz2zG48P6lcR7W dLe5a3v7UsMbTu8pWl+T1WimyF9jmMK0gRjGGYqrPj5Q5AJAPGSAfYGvl3x94w8PfBzwmvw58FIP +EhubEi8vIpJI7nTTfW/l3Gu6hdwMr/2hOuGtY1YeUux/kiSCKX4td2dizEszEszMSWZiclmJ6k9 zTaK+jvB3wg8K/EjwguqeGdfvNK8T2JaDWdJ1KS21KyiuxE5tiot4reeCC6IEiTnzggEkYErxMa8 t8a/DbxZ4CnC67p+bKR1jt9XsWe60m4kdC4iS5KqUfAbEcyI5CllUphjwdfpF8F/F1z4y8BadeX0 ks2qaVNLoWp3MvmO93cWESSQXck07ySSPLbyQtPKzAtMZCABWb8Rvgr4Z8aWd7e6ZaWeieK5B58G qwK9va3twGkleHWLS2Bjfz3kJluhEZ1YK26REMT/AAJrOj6n4e1O80bWbOSx1KwlEN1aylC0blBK jK8ZKMroyujqSrKQwJU1teCPGGoeBvEmn+IdPzKbZmivLLz5IIdS0+f5bqyndM8MMOhZGCyKkmxi oB+yPjhpun+N/hcnibRJI9RXS3tPEOnXdrYNPcXOlTA2uoxCSQLNbxLHILq5DLkG3CyoCmU+CK/Q 34FeMrjxj4LjTVrhL3WvDl62m3E81zHcX89s0Ik07UrlNquheN5LbzGLNKYpHLsxcD2uiiivn34u fBWw8XW1xrvhm3t7HxbGXnliQx21n4hVsvLFdZARLsscxXJIDHKTHDLLF8JXVrdWNxPZ3tvPZ3dr K8Fza3MT29xBNGdkkU0MoDIwIIZWAPrVaivoH4dfHzX/AAmIdL8Ri48SeH44ore2DSxJq+lRi5Mj y295Ipa6QRs6rb3Mg6RrHLFGhVvbvGnww8HfF7T08VeDNU0y21d4nLX9iscljqk0sIu4rTX7eDEk F0DInmSunnxqxWaKTbGqeIeMtNlg+DXha11ax1Gw8QeBvG2teEr+3u1hCL/a0EviJ3iZC5kiMRsx DKrhGG4gOhjevY/2YtSt5/B+uaV9oaS80/xC13JbsshW3stS06FLNkc/LiSW3uvkU8EEkDcCfobV tSttG0vUtYvDILTSrC81K7MSb5Bb2UDXU3lpnkhVO0d+B718k+G/jf8AFHxt4pGkeF9D8N7LvzDH a3trqM9rpGnxzEtqOp6jBPG/7tWSOSQIFdtqxQ+Y6o3S/EH4na18NbXVNCbxYni7xtqsizQOmi6Z pWleDNNkjLwFbO382SW6feWijubiQFBFLKoUAXXxle317qd1Ne6je3V/e3Db7i8vZ5bq5ncAIGln nLOxAAAJPSqlFXLGwvtVuorHTLK81G+uC/kWVhbTXd1OY4zLIIra3VnbaqsxwDgAk8V9SeAP2bby eSHUfiBILO2UrInh7T7tZLydo7ht8eqahbhoo4nRVO20ld2WT/WQuhFfWuj6Jo/h+yXT9E02y0uy Q71trK3jt0aTYIzNKIwC7sqgPI5LNgEnPNadFFFFFfnX8bfHreNfF1zb2lwk3h/w9Lcado/leS0V xINsep6ks9vJKkqzyx/uJFYAwLEdiuXz534X8N6n4v13T/DujpC9/qMrxxNcSrBbwxQwtcXVzcSN nCRxo8jBQWONqKzkKfsTVb/wb+zz4Wh07Sbe21jxvqdq7JPOiC9vZSypJqOrNGxkt9OR1/0e0R/3 jLsVi/n3K/HPiHxLrvirUX1bxDqVxqd+8aRCWbYiQwrkpBbW8IWOKMEk+XGirks2MsScGiivZPgn 4+bwT4utoLy5WLw94gkg07WTIIhHbSfOmm6m0s8kaxrBLJ+/kZiBA0p2MwTGt+0J4NTw34zOsWcb Jp3i1LnVQWl37dZWYHW4lEjtJhmkiucsAuZikfyptHnXw51z/hG/HPhbWWuIrS3ttYtIr+5nUvFB pl839n6pI4UE8W0suCASDyASK/UOiiiiiiivKvFnwY8A+MJnvLzS30vUpXLzaloLw6bcXDNcPczS XUJje2lkkaRjJPLA0rDALgKMfPetfsv+JbZy2g+IdG1aEW7yMuow3ekXbXC7mW2t4oRdxPuAUCR5 kG4kMFUbq4BfgL8WDkjwsOOOde8MqSfQBr0Z/DNZep/B34maTDFNdeD9TmWaXyUTSmtNcuN+wuDJ baLJcSIvo7qFPABzV34RfESf4feJEa4ZG8P6zJaWWvRSLK32eFZisWqwiBXcyWu922BG3oXQLvKu n3hYeC/BS66njTTdF0v+2bu2kePV7PHlXCX/AO+lv4o4W8gzTq53XaJ5jqzKXKsQenurq3sbW5vL uaO3tbO3murq4mO2OC3t4zLPNK56KqqWJzjA5r84fASXnjb4uaHdzCyiu9U8WSeJr2IpKtmVtLmT xJqNtDGRK2GSKSOJXJGSoZgMsPu3xjq3hrwPaap491K3sxq0ekJo9pPLLJHe6mIpZb/TtAs2/ebP Ond2kMUX3QJJdyQhk/PLxl478SeO9RTUPEF8Z1g89bCxhRYLDTYbiTzXhs4F/wCAo0shaV1RBI7b FxxtFdL4V8Ka1401m20PQrX7Rdz/ADyzPvW0sLVCBNfX84DeXDHkZO0sTtRFeR0Rv0C+Gvwp0T4c WkzQyf2prt6PLvtcmtxBM1v5m+Oxs7cvJ5EPCtIBIzSOAzsQsaR+o0UUVzPjW6urHwb4tvrKZra8 sfDGv3dpcRsFlgubXSpriGeJj0ZWUMvuPevytr6p/Z2itdB0fx/4/wBTspTaaTp8dpBexOPNkitI JNW1vT7aF5EjaRgtiV8wfeKBXAL184eINdv/ABLrep6/qb+Zf6reS3c4VpmjhDnENrb+ezusMKbY YULnaiqoPFemfBn4Znx9r32jVLec+FdHYS6pLHKbb7dclS1ppMM4Bf5zh7gxgFYgRvjkkiav0Nt7 eC0ggtbWGK2trWGKC2treNIre3t4UEUMMEMYCoiKAqooAAAwAKmVcsqggbiAM9Bk4GQK/MbwN4F8 QfErX5LSyaTyxILvXtduw80NhFcykvcXDsQZbiY7/JhD7pWDElUSSRPvrwF8N/DfgDTorfS7WKfU jHIL7X7m3h/tW+aco08XnqC0dvmNPLtlfYu0Md0heR8v41alc6T8MPFdxaS+VNPaWunbjEZQ1vq2 ow6bfIcqwXfBLKoZsbScgh9ufhzwN8MPFnxBeV9DtYYtOtZlt7vV9RmNtp9vO0LTiBSgeWV8ABlg ifZvQybFdWPvR/ZU648eZweh8L7cjtnGonHHavOfEn7PHxB0NJLiwt7HxHaxreyn+ybnZfR21qvm o8unXyxO8sq52QWrTuWBUZJTd4bNDLbyywTxSQTwSPDNDMjRzRTRsUlilicAqykEMpGQeDX07+zv 8SH0zUF8B6xcSNp+qzFvD89xdwpbaXqBV5p9OCz4IS9YjykR+LjCrEz3DMv2tRXg/wAd/iS3g3QV 0PSbiWHxL4ggcQXVpcxRXGj6dHKq3N+R80qvMN8FsyquD5kiSh4Qrfn/AF6r4U+DPj/xbFbXdno4 03S7oFotV1yb+z7V4zaLe29xFbFWupYZldBFPDbPGxPD4VyvsNt+yvO8ELXfjeGG5aKMzw2/h97q COZkBljguZb2FpFVshXaJCw52rnA8+8efATxV4Os7vV7KeDxHodlEs9zc2kT2uoWkAjU3FzdaXI0 n7pGLZeCaXCKZZBGobb6Z+y5rUrQ+K/DssxaCKSw1qyg8lMJLcK9jqkrXCjedwjswEJIG0kAEtu+ odb0HRvEenzaXrunWmqWMyuHt7qMSBGeNojPbynEkUqqzbJo2WRTyjKea+Eviz8GL3wDjWdHludV 8KyusclxMqvfaPcOwSKLUvJVUaKUkCK4VFXcfLdUYxmb6g+AdxDN8K/DkcU6SvaTa1BdIp5t521y 5ulhl9CYpIpPowr2Ovkz4/8AwpjkgufH3hyznN0jeZ4nsLWISRSWwjZpPEKxjDK0eB9rCKVZT57b Ckzv8dV9iTa83xQ/Z/1lZ1iv/E/hGK0e/e6mQ3K/2JKlw+urLdTSStJPpqziSVyrSzfaERMACvju vvX9mm5ubj4eXaTzvLDZeKdStLNHdnFpbnT7O+eCFDwqGaeWXaONzsepNfQdFFFFfN/xX+BFr4om v/E/hR4rHxDLHNc3ulMqx2Gu3gbzHlSYlRb3Uo3BnI8uWTaZDEWlmPw/c21zZ3FxZ3lvNa3VtNJb 3FtcxvBcW88TGOSGaGQBlZSMMrAEdCBVeivffgx8XrjwXexeH9dmmufCd/KsUbSSsf8AhHLmaYs1 7bI5IFszuzXUK4OT5yZcPHN6l+0n4XtLXwr4f1WxjlhXTfEerxy2yI8kW/xW8ms6leTzOxZf9KhG 1fu5l2jaAi1sfsy64b7wdquiS3Ms1xoWsmSK3cNstNM1aETW0cLHjDXEd67KOQTn+IV75rWgaL4j sTp2u6bZ6rZGQTrb3sCzJHMsbRLNCx5jkCsyiRCCATg4Y14H8avHdt8O/D1p4L8HRw6FquqwvPs0 yxjs7fStCnlmS6uLJ4diRXFxOrJG8SMygTPmOTynPyH4d8D+LfFrKPDvh/UtSieWW3N7HD5OmR3E EAuJIJ9VuTHbRuEZTtklB+ZR1Zc9l/woj4rf9Cof/B34c/8Akyui0X9nD4haliTU/wCx/D0YuEje O/v1vbtoCAZLi2i0hbiJsDIVJJ4ySMHA5r23w3+zX4O0v954hvdQ8TT4kXysyaNpoViDG4t7KRrj zFCkZN2UOT8nAr6BsNO0/SbWKx0uxstNsYTIYbLT7aCztIDNIZpTDa2yoi7mYucKOST1NW6KKKKK K+c/2l9e/s7wVYaHDciKfxDq8X2i2MIc3Wl6Un2y5IlZSEMd0bFjgq56Dcu+vhQAsQACSTgAckk9 ABX2zrNynwK+EFpo1nIsXi/xF5uXWTzWi1e8gjGsajHtmXC2UIjggliBXzBA7IQzk/EtFFdP4R8V 6t4K12y17R5mjuLZ9txAWPkahYuwNzp94mCGikAHbKsFddsiIy/Sfx10PSvF3g/QPiv4ejjINvZx as6mHzZNN1BhFZtftHO0az2V0fscscSPIWlKu4S3AHyMCVIIJBByCOCCOhBr9WfCusN4h8M+H9df 7OJtX0bTb+4S1ffbwXNzaJLdW8ZLMcRyl0IZiVIKk5BreooooooriPFnw58HeNYJl1vRLV7uUDZr FtHHZ6zC8cDwQOuoRAO4jDllhm3wlgpeNtox87eI/wBl2ZWebwj4ljdGmgVNP8RRPG8MAt/9JlfV 9NRvMczAFI/sMYCNhnymX8uuPgB8U4riaCHw/b3scTuiXdtrmhx29yqNtE0AvriGUK2cgSRo3qoP FZ958EfilY2s91N4TuXitkDyLZ6ho+o3DAttAt7OwuZZpTk/diRiBk4wCa5jQtb8UfDfxNDqFtDd aRrFhtS707UrWe2+0WlwizvYanY3ARjFMhRwCAw+SSNldUdfv2LRPh58VrLw741uNEh1ZRCZdNn1 CGe2uEW3vGSXT9Tto3EdwkM8UiNFN50JbzNm6OQl/S6/OX45a3/bvxL8QeVdNd2mkNbaHaZjZPsx 06AJqFogdVYhL1rr5jncSSrMu0191J4Y0PTNF8MQ6tcJPp/gOwtJ7WbUfscNlHdaNpYsINfvd4Oy S2hErRnzRHGXaQq0kcLx/C/xQ+Les+PtQntraa70zwnEfKs9GSYxfbo0mEyX2tJCdsszMiSJES0c OAEy++WTx+irljYXup3cFhptndX97ctsgtLOCS5uZ3ClmWKGEFmOATwDgDNfcfwp+Ben+F00/wAR eKokv/FMbfbLeyLJPpugygboAFQlZ7uLljKSY0kI8kFolnb6Joooor8uPiDeDUPHXjG7W6a7im8T 639nuWZ28yzj1GSKz8vfkhBEEVB/CoAAAGK7j4A6MdY+JekyvDbT22iWuoa3cx3IVv8AUQfYrKaF GBBljup4JEPBXbvBBUVV+NfjY+MvGt59luBNomheZo+kGKYSWs4gkIvtThMUskL/AGiXJSePb5kC wbhla43wR4Q1Hxx4jsPD+nrIn2iQSX96kBuE0vTY2H2zUZkDICEBAVWkQPIUjDBnWv0t8MeGdJ8I 6JZaBosBhsrKPG9irXF3O3M95eyqFDyytlmIAA4CqqKqjer87PinaX3i34xeIdO0Gxur3ULzUbLS 7azCIs0s+naTBZXMhLbVSIGF5TK5CrGDI5VQxH1P8Nfgl4f8Ex2+p6msWu+JmghaW7uIkm07TLlZ PtDHRLeaPcrK2xftLkyNt3IIQ7x17DfXken2N7fzCRo7K0uLyRIwpkaO2iMziMOVGSBgZI69a/MD SdF8UfEXxHcw6bbSatrWq3N3ql/Mqw28EbTzGe8vruUbIoY97+wyQiKWZVP0JY/ssXr2sT6l40tb S9Ibz7ex0OXULSNgxCiG8uLq2eQYwSWgTkkAEDJwPEP7M3i7T1mm8P6ppfiOKOGJlt5A+janPM8w jmjgguWktsRqfM3yXilgGwN20N8+6lpWp6LdyWGr6feaZexKC9rf201pOEb7knlTKp2sOVYcHqCR XoXwj+IEvw/8URXU7FtC1UQ6fr0Ra52Q2jTjy9VjigDbpbUlmUeW5KNLGu1pNw/SC2uLe8ggu7Wa K5tbmKO4triCSOaC4gmTzYp4ZkO1kdSrKwJypBBINS1x3j3xnY+BPDN94gvVEzxYttPsQ6RvqGpz g/ZbVWcjC8NLMy/MsSuyqxG0/mTquq6hrmo3ur6rcy3uo6hcPc3dzLtDSyuc8IgCqoGFREAVFAVV CgAdN4Q+Hni3xxME8P6RNNaLN5Nzq1x/omkWrI8SzLNfy4V3jWaOV4IQ8xTLrEwFe7ab+yzqctqH 1fxhYWN5vYG303SbnVbcR/8ALNvtdzNZtuPIK+Tx2LZrN8SfsyeJNOtEuPDetWfiWcZE9hPbR6Bd HdJHFD9ilubiaB/vSPL500IVU+UuzbRznwAvNT0b4p2ejNHJanUrbW9K1ezuo5op4W06wl1TY8D7 THNFNahDvQlQXXAzkffdxbW95BNaXcENza3MUlvc21zEs1vcW8yGOWCeGQFWR1JDKwIIJBBFfI3x W/Z/kD6h4k8BQKYTG95e+FYkxIjod9zJ4fC8MpHziyIDAhlgLbo4Fufsr3V3JZ+NrBppGsba60C7 gty2Yobu/ju4bqZE/vSJbQqx9I1r6yrxz4xfDG38e6DJeafaRf8ACXaXDu0i5EkdqbyFZPNn0i7l ZSrI43tb+YVEcxB8yON5t352OjIxVgVZSVZWBDKwOCrA9CO4r65/Z28R22t6N4i+Get77mzmsr27 s4XmmQSaVqKfYta02ORGBjAaQSoIsMTJK+RjNfJl1bXFlc3FndQyW91aTzW1zBMpSWC4gcxTQyI3 IZWBVgehFfSP7L2oXUXi7xBpaShbG98Om/uIfLiJe703U4LeylErDeNiXU42qwDbssCVXH2/RRRR XlPxR+Fel/EbTkcNFp3iOwjYaZrHk53xZ3nTNS2YaW3Y5ZDy0LEumQ0scvwD4r8Ka14L1q50LXrX 7PdwYkjkjPmWt7ayEiC+sLjA8yJ8HBwCrBkdVkR0Xm6K734f/EDWvh5rS6npjGeznMcWr6RLIyWm q2iNkKxG7ZMm5jBOFJjJPDRtJHJ9pePbXRvGnwo8V+IdDnhij17w3Za7JcgiYyr4ZddXW1uYLeRo 0ulWFrOZwd6FVjkJWFVHgv7Muuix8W6voMssEUOv6SJoFdGM9xqWjSmWCCFxwB9mmu5HB67Qc5GD 9u3NvBdwXFpd28Vza3MMtvdW1xGssFzbzoY54J4ZAVdXUlXU5BUkEEGvKPF2o+FPgx4Pv9S0HRdJ 02+utljplrBaFH1TVH82W1GoTwgSzRW4eaUmWUYjBjRlZ0B+Bbaw8SeM9XvZLKy1LX9ZvpptRvvs VnLdTs91cA3F5cC2XEaGSQbnIVFyOQMV3p+A/wAVgSD4UPB7a54cI/Ai8rT0v9nn4m38zRXenado kYiLrc6nq9lLBIwdU8lE0ZruXdg7stEFwDlgdoPsXh39mDRrYRzeKtfvdSmxaSGx0iOLTrOORBuv Lae6n82aeJ2Kqjotu4AJxuYbfoXw54T8N+ErRrLw5pFlpUMvleebdGe4uzEztAb2+nLTzlDK4Qyy MVDFQcHFdBRRRRRRXDfEvXz4Z8B+KNZR7mG4g0qa1s5rUIZ7fUNSK6Zp9wm9lAWOeeORjnIVSQGO FP5gV9lfCLTbP4Z/DPXfidrdqGv9TtPOsIZY3Sb+y45hb6PYJKbYzQHUbt1Z5EaSFojbTEDY2Pk7 X9dv/Eutanr2qSebf6rdy3c5DTOkfmN+6trfz2dlihTbFChY7Y1VQcCsaiiiivtzxFHcfEf9nbT9 XnFy+qaPp8WseZdXpmlurnwtLNo2r6jdXMigyNNbJeThDkh2ClmYbm+I6/WvTL+31bTdP1az3fZN TsrXULXzMF/s95AtxDv27gW2sucHFXaKKKKKKKKKK8x8e/CXwn4+hllvLVdL10pIYNf0+GFLwzG3 WGD+01AUXcSCOIBJCGVFKRSRbixxfg/fa1pNpffDbxbH5PiDwiiSadK0rSRaz4VupmWw1DTpriQv PDBIGttyRIkSeRC6rKrqLnxy18aB8Ntd8u5FveaysPh+0DQmYT/2k+3UbcZDBS1it0Q7EAEDaQ+0 V4L+y9ooufEPiTXn8pl0rSbbTYo3gDyC41i5M32mCZvuMkdo8bYGSJCMgEg8N8bviC3jbxTLZ2My P4e8OyXVhpZjNu8d7cbxHqOqpcQFxJHM0arARIV8pEcKrvJnxailGMjOcZGQOuO/Nfpj8Kk8EDwX pkngRE/sp02XTyiIawdURA15H4gdOTdqXG7+AIUMA+zmE16NRRRRXI+Pw7+BPGqoGLt4R8RoqqCW dn0ecbQF5JPTHfpX5a17ZfasPD/wQ0Lw/a3okuvH3iHVdf1K3EdsTa6Vot2mlx2kvmbpF865s4J4 pYwM7JYy2AwbyjRdG1LxBqllo2kWkt9qWoTiC2toV3MzEF3kfHCRxoGklkbCogZ2IVSR+nHgnwjp 3gfw5p+gacsZFtEHvrtIhDJqWpOoF5qM6hnYNIwG0F2KIqRqSqKK6ulBIIIxkEEE4wCPu9a5vwp4 U0XwZotvoOg25gtIC0kkkjB7u+u3AWa/v5lAEk0gC5O0AAKiKsaoi9HXIePvCr+NvCWq+GUvl046 mdPzeNB9pECWWqwag5EAZCxIiKqA45I5xmt7SdI0zQdOtNI0ayisNMsIfItLSANsiTJdiWkJaRmY l5JJCzuxZ3YsSTo0V5l8QvhR4Z+IUXm30babrcCSi11zT4oFumdrfyoItTRh/pMCMqN5bMrgKVik j3vn8+fFPhbW/BOt3Gia3bta39qyywzRM7W13bM5+z6hp9xhd8T7TtbAIIKOEkR0X9D/AIV+NF8d +DNM1eWQNqlvnStcQgjGrWUa+ZP/AKqKP/SEaO72xKUTzfK3Eo1d3f3trplhe6nfTfZ7HTbO5vr6 4KSzeRaWULXF1OY4FZ2CIrMQikkcAHgV+X/ivxFq/j/xVeavPFc3F7q96INM0yIteS21s8vlaZpN mkCKZCilUXZGDI5LlS7kn66+FvwF0rw9DY674wgi1TxGUaYaVKYbnR9HaRQIY3jAZLm5jGS0jExI 5/dqzRpO/wBH0UV5z4S+HOk+DvFHinW9ItbO2sfENtpRtrWJNraZdQSXUmrW9mu3EVrMWtpFiVyo ZSoVESJR6NUVxbwXcE9pdwQ3Nrcwvb3NtcJHNBcQTR+XLDNFJlXR1JVlYEEEggg1heFvCmj+C9K/ sXQopobAXt9ehJp5bl0e9uGnMQeU52xIVhj/AIiqKXLyFnboqjnht7q3mtrmGK5triGSC4t540lt 54J4zHLDNFJ8rIykhlYEEEjBBr83/i78P5PAHiqe1t4z/YOrGfUdBdEuvLhtWmIk0l57ouXltMqj HzXYo0UjlWkKjX+COsRpr+q+C7+4W20b4g6JqHh29lMtrAYbx7GYabcwSXC5eU75baGAOokkmX7z Ki14pX3Z+zEzf8IBqwydo8YagQPc6Np+T+gr6Mooooor4M+Pnjvwv4t1i30/Q9Ptru50N2tp/Fkc hBvQC/naXaLH8s1rHIdyTyFgX3+QBEzST/PVFFfWXgbXn+Ifwb8X/D+6kubjXvDujm50i3tEWW+1 PS9OdNS0e1t4N8kk7RXMC2kgjhULHJbopMj5rj/2b9ek03x82kF7lrfxJpV5a+TGx+zi902M6tBd 3MWfm8uGK5jRsEjzCOjGvubWNVtND0rUdYv2ZLPSrG5v7lkGZDDaxNO4jXOCxAwi55JABzXzt4M+ FM3jPVz8UPiQqXF7rVzDq2m+FwkRsYLCOIR6UmsqVAlVYVh2WvdFX7SZGeWFfpS3t7e0t4LW1ght rW2iit7e2t4kggt4YUEccMEMShVRVACqoAAAAAFS0UUUUUUUUUV8YftSanHNrXhTRhGVmsNL1DVH l3HEkWr3aWsUYXGBtNkzdf4vpXm/wL8Or4i+I2j+aqPa6EkviK5UyvG2dNZVsHj2D5it3JbsyE4Z Q2cjg7X7Reuz6n8QpdKPmpbeG9OsLGCL7Q0sElxf266vdXscGAsTuJ44XA3E+SpLYwq+CUUUV9of AS6g8ZfDrxT4B1UzvBYtPaqyw2irbaX4khkeEWkrBi08V1HdThpYm2M0eCwG1Pjm+s7nTry8069i aC9sbqezu4WKlobq1lMFxExQkEq6sCQcV+iHwGKn4U+FdsiMVOuq6qQSjHxHdt5cgHIO0hsdcMOx FevUUUUUUUUUUVzHivwd4e8a6ZJpfiDT4bqNoZo7W9EcKalpjzMkj3Gl3rqzQvuiiL7flcIEkV0J Q+N+B9L1D4P+Lz4Mvbhr3wT4yupp/CusSCzjktNfjtl83S9VbKFZZokSGPAKzukRhRGedI/etY1S HRNH1XWLlJpLbSNMvtUuYrdVed7fT7RruZYUcopfahABZeepA5r88/hRp2o+Mvirol3cyXc9xHrM vizVr+GAOyS6fMdWNzcmMBY0nuhFCXwAGlAXkgV7P+0r48aNLTwDps8Z8+OLUvEmwwSlYxKs2kaY XSQvG25DczRyRK2z7M6PsdlPx7RRX21+zg3gFtNvTpEU0PjQQRrri6pcQXF41kpRTLokkUcQFi8o DyR7DJHIUSd5AtvI309RRRRRX5b/ABBVF8e+N1jRYkXxf4lVI1CqsaDWZgsaquAAOgArvPhbrNv4 S8M/E3xdG5TXLXSNI8O6E32yG2xc+JrqbzJYopY386W3Nql2IwDlIZAcKSy+J1+hvwR+HEfgnw3H qOo28Q8S+IIYLy9keK4jutOsJolntNDdLoKUeL79yojU+aSjGRYomr2uiuT0PwToPh/WfEPiKyhl l1rxJdyXN9qF28Mk8UD4f+zbHykQRQb18zaAXY7fMkfZHt6yoLq2hvbW5tLhd9vdwTW06ZdC8U8Z ikXchBBKt1ByPWuE+GvgDT/h94cttNhjgfVrmOGfX9Ri3SPf6gEyUjnkVW+zwlmS2QomFyxUSPIz ehUVzHivwb4e8baZNpfiDT4rlGhkjtrxY4l1HTHlZHM+mXrK7wvujjYhfkcKEkV0JU/AvxR+Fmqf DnUI23vqPh3UHYaXqwj2lJQC7aZqSp8sdyoBZSPllQF0IIlji+iP2cfHsutaVdeC9Tnlnv8AQLdb vSJZmlmeTQd627WplKkBbORo0jDSZ8uREjULEcfTNfnr8dPH8fjTxULLTpVl0Hw2LmxsJY2glivr 2WQDUtShmjUExuY44ox5jqVjEqbTKwrsPg/8DF8Q28PijxpBPFolxGr6Rowea1uNWicZXUbySIrJ FakcwKjK8v8ArNyxBPO+1beC3tILe0tYYbe2tYYra2t4I0ht4LaBBFBbwQxgBERAFVVAAAAAxUtF efah8O9MvPH+gfEG1mWw1LSbfULbUYYbMN/bq3WnSabaPc3KyJ5ckCSsPMMchkQJHlVRceg0Vz2k +FdE0PWPEGt6VbCyvPFB0+TWIoWVbOe709rgrfx24HyTy/aH88hgshAfb5hkaToaK+Jf2i/h6mk6 nH430uJhY65ctDrkMUEEcFlqwjUw3i+UwYi9AkaQmPiVGd5C06qPDfA/iNvCPi7QPEQeYQ6bqUEl 4LeK3nuJdMmBttVgghuSqGSS2kljQl1wWyHUgMNf4raZLpHxG8ZWs0kUzT63daqrwszJ5GuEa1bo xYA7kjuEVx/eBHPBr1L9l+1nbxnrl6IZGtYPDE9tNcKpMUVxdaray20Mj9AzrDMVHUhWx0NfcdFF FFFfMf7Q/jXwnb6W3hKXTNP13xRLHvjkmQM/hSG58ub7YLuErJHcTBIzHbo6hkw84MWyKf4joor6 U/Z68dQ6dqlz4C1n7LJofiiSdrNLqO08mPWZbVbeS1uHn27472FFgETb90ojREHmuT5lo12/wz+J 8DyXLPF4X8UXWm3t0tohkuNLiun0rU5orWQuA01q0pQBiVLAq2QGr9Ma+YbzwlcfGzx5c65qctzD 8NPDUk+j6I0ExT/hJrm0laLU7vTJY5J4jby3SsJL6Hb5sMcUSgSrI8H0TouiaR4d0+30vRNOtdMs LZVWK2tUCAkIE86Zyd0srBRvmkZnc5LszZNatFFFFFFFFFFeA/tI6ldWHw5W1t2RYtZ1/S9NvlZA 7PbRQzawoRm+6fPtYiSOwI6GvhzQNJfXdc0bRI5RBJq+q6fpiTlPMWA392lqJmjBG4Jv3EZHAPIr 6m/aV1G00nRPBfgbTY7SKygzqP2QNK93Y2mk2Y0jRo0Z3P7l1luVzIrMWiGGGG3fIVFFFFFfc/7N kcd/8ONbsb1EurSTxNqtpLbXIWa2ktLjRbLz7Z4ZQymN977kIwdxz1NfFWradcaLqup6RdmM3ela heabcmJzJC1xY3DWsxic4ym5TtOORX6b/D7/AJELwR/2KHhr/wBM0NdfRRRRRRRRRRRUbW9u1xFd NDE1zBDPbQ3JjRriG3upIpLqCKYjcqSNFE7qCAxjQkEqMfFX7TXidb7xDpHha2kzFodm1/frHM5H 9o6rtaCCeA4XfDbokkb5J2zsBtGc7tjqU/wq+AVrPA1xb+IvHM9xc2OLuF2szrVuI4dVspLGWKSE JpsEE0bBneK6kTzAASifI8cck8iRRRySyyMqRxxqzyOxOAqouSSewFEsMsEjRTxSQyocPFKjRyIf RkcAj8RUdFem/Cnx7P4B8VWl9JNP/Yd8y2XiCzjciOazkBjjvTGEkLSWjN56BFDsA8Suiyua/SiK WOeOOaGRJYZY0liliYNFLHIodJI5E4YMCCrDPGCODT6KKKXJBBzjHOckMD1HuPrX5U+LfDtz4S8S 6z4cuy7yaVfS26TOixm6tT+9sr0RIzhRPC0cwXecBsHkVmXeo3V7b6XbTsjRaPYyabZBUClbWXU7 jVnWRhyx866mIPXaQOgr7I/Z1+HP9mae3jnWrFV1HU4wvh1Lq3kS4stJdGWbUYfMOAb0MFjcRhvJ XcjmO4YH6goooorhviB4/wBG+HmiNquqE3N1cGSDSNJhkSO71S7jXcyxlt3lwxhka4uCjCMMow0j xxv8Y+Jf2gfiDrlzdf2bfQ+GtMlSSGKw0yC3kuEhM7vFJNqt0jTm4CMqNLAYUO0FYoySD55/wsDx 6evjfxfz1/4qXWef/I1dDoXxj+JGgS74PFGoahG1xbTz2uuSf23FOtuSfI83UfMmhRwxWQW0sZI5 yGVSPqn4cfHvRfGFzZ6Hrtr/AGD4huysFu4kEmi6ldCOMJFbTykSQTTytIIbaQMMBEWeSV1Wuw+L fgCH4geFZ7SBAuuaUJtR0KZYrUyy3Udu27SWuLgoUhu/lRyJVUSCKV9wi2n5G+Avi5/DHju0064m MOmeKCmjXiOszKt+zN/Y0wjiBO/7Q32cFvlVZXZiAMj2X9pjxl9h0vTvBFo5E+tLHq+r5QcaVa3J Gn24MkRU+ddRNIWilDobcKwKyVU/Zw+HkUVoPiJqKlrm5a/sPD1uy2zxQWin7JfauJEZ5Fld1ntU RljKoshxIsyFPdPHXxG8NfD6xW51u4aW7nA+w6RZeXLqV9l9hkjikZQkS8l5pGVRtKjdIVRvjjxT +0H481+SWPTLiHwxpzrNGtvpipLfGKQAKZ9WuEMgkTkLJbLB16ZwR5v/AMLA8enr438Xn/uZdZ/+ PVvaN8YfiVofmfZvFuqXaTSQySx6w0WuBvJ3YjSTV1mkiVgzBxC6buCeQpH1B8MPj7ZeLr638P8A ie0tNE1q5/d2F5bSSLpGqXbyt5disdwWe2mZSiwq8zrK+4Bkdo42+jKKKKK88+J/gO3+IHha70nF tDq1uVvNDvrkTbbPUIyNySGA58uePdDJlXVQwkEbSRpX5vW8+p+HdZt7hEl07WdC1OKZUurZfPsd T0y6EircWl2pG+KVMPFKhGRtYdRWYepwMc9OuPav07+GPhm48IeBvDuhXhH2+2s3udQXy4UaK91K 4k1G4tHaB5Uc27Sm381XIcJuG0MFXvKKKKK8N+O/xAn8G+F49P0m5ntPEPiJ5LaxurSXybjTbG3d H1G/jkCNhyrLbxYZHUyGWNw0WK/PmirVnZ3eoXMNlY2txe3l1IIra1tIZbm5nlbpHDBCGZmOOAAT Xdr8JviQ2ltq48Ha2LRJfJMLWwXUy+QAU0NmF6yc/wCsW3K9eeDTfBev6t8MfHOm6lqNjqVhJZSx Qa5pV1bXVreS6PqMKtcxSWM0luWfyXW4tVmYIZFidsqKPEsKeA/iRczaKNOuLbRdfsfEHh9Ybi5v dMk02Z4tf0KFrhnWWWP7PJCkjCUk87ZG4c/pHaz6Z4g0ywvolgv9M1CDTtXsTPb7o5EJj1LTrtYb pQyPGwimQsgZGCtgMARpUUUUUUUUUUUUV8KftOknx9pOR/zKOnjPXP8AxOb/AJ/pXe/suaJ5eneK fEci2b/ab6y0W1Yx7r+3/s+3N9fr5rJ8sM32m2+VXO5ovnUbEJ+ZviEzP498bM5JP/CW+Ihydxwu rzKoBbnAAAHtXHUUUV9Pfsu6ndReKfEejoyCyvtATU7hCgLtdaVqMVraMJOoUJez5A65Gegrz344 6CdC+JXiBUtnt7TV3g120Z38z7SNTiEmoXMZySFN6LlQrYxjAG3aa+o/2cf+Sbxf9hvVf5x17zRR RRRRRRRRRUVxb290ixXMEFxFHPb3SxzxJNGlzaXCXNrcKsgIDxSokkbdVZQwIIr5+/aR8Rx6X4Hh 0BDC134n1GGN4pY52kXTdIlTUbq5t5YyEV1uBaRkSE5R22qSCyebfs+Q6f4a0Hx18SdXESWum2o0 u2lW4EdyVtol1TUbKKKd44WkuZGsI7cM25pPkUruIb5t13Wb3xFrGp67qTh73Vr64vrjYZPLja4k LiCATM7rFGpEcSFztQKucAVUu7C9sGRL6zu7N5I0kRLu3mt2dGUMroswUkEEEEdjVOitvw7ruo+G Nb0zxBpbqt9pd3HdQiRphDMFOJbW5EDxuYZkLRSqrruRmG4ZzX6eeEvEln4u8N6N4ksgUg1azSdo f3rfZbqN2tr6zMkscZfyLhJYjIIwHK7lyhUnoaKKKK/Pz9oTw0+h+P7nUo4VSw8S2sGp27RWpgtx eRRrZ6pAJR8skxkQXMzDnM4Lcnc3jq6pdLpUmioYlsptRh1O4CxR+dPdWltJaWhknPzbIkmn2opA zIxOfl2+4fAD4er4p8Qt4l1KLOi+GLi2mjikW4VNQ1s5nsoY5EAjZbbas9wpkzloUaNo5Wx960UU UVheJPEuh+EtKm1nxBfx2OnxPHFvdZJJJ55c+TbW1vEGeSRsE7UUkKrMcIpYfGviz9pLxdqF1cRe FIrTw/piXavZXc1nb3+tT2saNHsvftvn2iCUkSNHHCShAQTOoYv5DJ8RfH0sjSP428V5dizCPxBq sKAt12RRSqqj2UAVb074pfEXS7lby18Z+IJJVV0CajqE2sWxEg2sWstWM8BbHRjHkHkYPNfQvgP9 pRJGt9N8fWkdv+7Kf8JLpkcxRikMaxtqWkRK7B5GEryTWx25ZVW3VcuPpPXtF0Pxz4budIvpBe6J rVpC8d1YXSgvGWS8sb+xu4tyEq6xyxNtZGAG5XQlT+d8Tax8IfiQrOonvfC2rASKrW6DU9LuIcOq uRcLCLyymO1irPD5mcCROPs/4tfECHQfhudb0O5Z5/FMFpZ+Hr2JZoWSLV7Rrr+01UvDNEyWokaF 8bkmMW9MZFfL3wH8AQ+MvE76lqlvb3Wg+Glhury0uojNBqN9cb102yljLKGjVkaeVWDowjEToVlJ H3brviDRPDGnNquv6na6Xp8R2NPdOwMkmwyLBbwoGklkZVYpFEjOwBwDg18a+MP2lPE2pXDw+D7e Hw7p6ODHeXdvbajrFyEdwGkjuBJawo6GPdEIpGVlJEzA4Hjs3xF8f3Ess7+NfFQeWSSRhFr+pW8Q Mh3ssUFvKqRrnoiKFA4AAFWtO+KXxF0q5W6tfGniCSVY3QJqOoTavbYkTaxNlqxnhLf3WKblPIIN e8eB/wBpa5NzDYePbO3No0VnbLrek20sdxDLHiKe91Wx3usgfiWQ2iJsIYRwMGVU+vLe4guoILu1 niuba6hjuLa5tpElgngnQSwzQTREqyMpDI6kgjGCQalooorL1zRtO8RaRqGh6tbrc6fqds9rcRlU LAMMpPEzqwWSJ1WSJwuUdVcfMBX5h+MfDF74N8Sat4dvtzvp91IttctHHEL+wc77G/SON5AgmiKv sEjFCSjHcpAyNU1K41W5jurryvNj0/SdMXyl2L9m0XSoNHtCRk/MYoELnu2T3r7T/Zm8Nz6b4U1X xFcLIh8S6hFHaIZIWjk07RPNto7pFiJdGa4luo2EhBIjUgbTlvpSiiiiuQ8d+L7PwN4X1HxDdoJ3 t0SGxsvNihkv9RuGEdpaxmQjgH95Js3MsSSOFYrivzE1HUbzVtQvtV1Cb7Rf6leXN9eT+XFEJrq7 mae4kEUCqiZZiQiKFGcAAcVRor0PTfhT8R9WMwtPBuuRfZ4hM51G0OkK6FtuLZtXMAlbJHyRFm74 wCa5q+0jxJ4VurObUdM1rw7erKtzp817Z3ulXPnWkiutxZSzKjExvsYPGflODkEivQPi5INdu/DH xAiQiLxv4dtZ791bbbx+JNCA0XXLK0t5CZUihEdvtMhYNuLK7DIH2X8HvFR8XfD/AEW+nuGuNS09 G0PVmka5kmN9poVEkuJ7kfvZJrc29xLIGYFpSC25WUelQQQWlvBa2sENra2sEdtb20CJDBb20Efk w28EMYCJGiKqqigADgCpaKKKKKKKKKKK+cv2nQP+EB0k7vm/4S/Txtx1H9jagSc+3HFeGfs6aX/a HxKt7z7QYToWj6tqoQR+Z9r86JdCNsXDr5fF6Zd2Hzs2lcMWXX/afGPHujnIJPg+wJAGNp/tvUFx +mfxr5wooqxHbXEsNxcRW800FoqNdTRxO8Vss0ghiaeRRhAzkKpYjJOBzVeivvP9mi0uLf4eXk08 TxR3/ifUbqzdhhbi2SwtLFpYz3Amhlj+qmvmn44eHj4f+JGvBYXjtNbaPxDZM9xFO841TL6hNiM5 QfbVukSNwGCqMAqVZvu7wCu3wJ4KQMHA8J+HAHXIVgNGhAcbgDgjkZFdbRVS+1Cw0y1lvtTvrTTr KDYbi9v7mG0tIRI4ijM1zcFVXcxCjJGSQOpArzK7+OXwts57q3l8VQyy2kk0bi00zWbyGaSFihW1 vLa2eGVWI+SVJTGwwwbac1Efjv8ACcbceLAc5PGheJvl9mDWYz+Feh6N4j0DxHDJNoOtaXrCQpbP P/Zt9b3clqt2rPbpeQwsWhZgr4WQK2VYYyrVtUUUUUVU1C/tNK0++1S+m8mx02zur+9mCSS+Ta2c DXFzKIogzNtRScIpJxwMmvzNto9W+KHj+JJ5JBqHivXM3EkSSXg060mk3zvDFM4ZobK2UlIzIMRx hQRivr7x94F0/wARa1a6x4vvdP8AD/ww8A2kNtY6dbG1hTVGkjia/CzWAR7SAyLbaelshaZjA6wJ C8iSNiWHx3+EvhCL+w/DWhawmkW8i4m0fSbK3trthaLEbw/2jcw3M0x2RRSS3KCR8bmZto3dxoHx X+GfxGjOiXDwRy3UiIvh/wAW2Vkq37JPGbYQiZprSaRpmTyYVlMuV3CMBc1yXiL9mnwfqZMvh/UN Q8Mzs8Q8k7ta01Y0UrJst7uRLkO7bTuN2yjBATnjm7P9lezS6hfUPGtzc2ayA3NvZ6DFY3U0Q+8k F3Nd3CRsezNA4H9016ToX7P/AMNdGZJLjTr3X547mK6im1u/eVYzCQVgNnp4treWIkbmSeGTIJU5 XivZLa3gtLeCztIILa1toIre1tbeJIYLa3hTy4IIIowqqiKAqKFAAAAAAqaiiiivC/jT8Jj4+s49 a0iTZ4q0iyNtbQSS7bTV9Pjme5GmuZWCQSq0kkkE2QpZjHL8pWSD438CeB7/AMX+M7HwrNBeWgS6 lOvZimgudM0+wkxqfmiSKTyZgR9nj86PaJ2RGxmv03gt4LSCG1tYIbW1toY7e2tbeNILe3t4VEUM EEEYCoiKAqqoAAAA4qWiiiivzD+JfiuXxn401zWvtAuLL7W9jo5QXKQpo1k5g09oYbsl4/NUefIu FHmSO21d20chp9hdarf2WmWMJuL7Ubu2sbOAPHGZ7u7mFvbxb5iqrudgMswAzkkCvqzwn+zGZraO 78aa1PazTQbjpGhm28+0mfY6i51W6WaJ2Ub0kjihK7sFJmUfNta5+y9oclpnw34j1a0v0juGC64l nqFndSeUxtYPMsIrZ7dS+BJLtmOCSIyQA3yf4p8K634O1efRNfs2tL2BRIjZ3213bPkRXllcDiSJ 8EAjkMGRwrqyr9ffAf4t3XiVV8G+JJhLrVjZSTaVq81wgn1m0tyBJZ3YmYPLdwo28PGGMkKO8mGi eSXwP48eG4/DvxG1N4Fhjtdfgg8R28cctxI8b37vBqBuDMOHku4biYKjMqo6gEfcXhLm8174g+K7 eXULqK81/wASahpWm/aZIobSKS4lEWlWZkjtEVEUARhikfQZwSef0P8AFvifQ/hX4Nhu3tpGtNMt rPRNB0uOWRpLqeG08rTbD7VOXKosURaWZyxVFZsSPtR/zd1zWtT8Sate61q91Je6lqNw008rlmyx wscMKHOyNFwkUY4VQFXgYr6J8Cfs3alq1vaar4zv59Ds7mITrotkgGu+XIsgVb6a7QxWjj91Ls8u ZtrGORYZAQO+1H9l/wAJy2si6R4h8RWV7uQxXGonTdUtUjDfvFktbaC0diRwGE64PJU9K+WfHPw/ 8RfD7UYdP16KBlu4TNYajYySTaffoiI1wtvLMkcgaJnCSpJGrA4IBjZHbh6/Tr4X+KJ/GHgXQNdv GRtRmt5LTUmSWCRnvtOuGsZ7mZLdUWJ7gxrciLYoUSADK4Zu+oooor4d/aM8Bpoms2/jLToglh4k naHU4o0giitNcSHzPNQR7SftaK8z5UkypK7tmRQNb4F/B6e7uNN8e+JUltbK0ng1Dwzpu6WG5vrm 3dbiz1q6IAK2yNh7dAQZmAkb9wFFx9mUUUUUVUv9O0/VbWWx1Sws9RsZtvnWl/bQ3lpLskEsYkt7 hXRtrBWXI4YZHNeXa58DfhprbXcp8PppN1drEPtWh3Nxp32YxbFDWmnKzWKFlTa3+ikHLMfnO+uW tf2Z/h7BcwTy33ii9ihmjlks7rUdPW2uo0be1vcNZWcMwRwNrGKVHwflZTg13x/4Vt8INFZ1TSfD NrIpwqgzazq/l3OVVWcyXt60L3PGTIIUbqkYyPD9a/akiWWaPw74TkkgDQ+Rea1fpDK48sNcLPpl ikgUh8qjLeNwAxALbVmi+K/w0+LNu/h74g6MPDcxWaPSdVmu47yKzluGijL2mtLBG1nKz7XbzYvs zLEBM5GIz538ZPAuueHdD8K3uqj7Y2jNceCBrUU9hHa6ppNjH/afhO6XTIVWeCYW8t1ZzrI0gzaq xc71eX2X9m3xXFqnhO58LS7I73wzcySW+Aq/aNL1a4kvEky0jM8kdw06ykRqqo0I5Yk19IUUUUUU o5IAGTnAGOu48AeteZ6p8Yvhno8scF34w0qZ5ovNVtLW71yJUMhTElxosdwiNkHMbuG24OMEE5v/ AAvj4UZx/wAJYuNu7d/YnibH/XPH2Lr36Y988V1nh74g+CvFRiTQfEml308zzLFYGY2WpyeQpeVl 0u+EVyUC/Nv8rBAJ3cGuxoor4U/ad/5H3SP+xQsP/TzqFfSHwN0M6H8NfD4ktEtbvVhca7d7Jlm+ 1DUpvM026dkd1BaxFqNi7doXDqHD18K/ESN4vH/jdJFdGPizxC4DqVYxy6rLLE+D2ZSGB7ggiuMq zbWtxeytDa281zKlvd3TRwo0jrbWNq99ezlRk7YoY5JXboFUseAarUV9Q/su6XNL4l8S60skYt7D QoNLliJPnPNq+oJdQSIMY2KtjIH56lffGh+1FoLJf+GPE8aXTx3NndaDdyCImzt3spjqGno0wHyy zie6IVjysRKj5Wr079nH/km8X/Yb1X+cde80UuCSAOTyOOSc8AH9OleZan8Y/hlpNytrd+L9Nkke MS79NjvtagVC7IA91osVxErZU5QvuxgkAEE55+PHwnHI8V5OcYXQvEuTyQMbrLHuOc4Prmus8P8A xA8FeKDAmh+JtJvbi6Mwt7A3K2uqSfZ1Z5iukXvlXOFVS+TDjaC2cDNdhRRRRRRX5y/G3xdH4t8f ai9tt/s/Qk/4R6wkXrcrYXEjXd4zLLIjeZcSTeU8e0GERZUMGJ+kbr4Y6xqXgTwN8MLeS90ext4I tb8ZalJN9p8u7kaS7fw/aLaqlvemS+mmdVScrbpbxSS73eAy87Y/En4J/C1pdM8J6Xe61fw2k1vc a/p9ra3Ml9cJJ5Ultda7fyQu0ckkEczfY42teVeJT90d5ofx/wDht4huHsbm5v8AQjI0cUR8R2cF vaXYnDBwbmzluYIlXA3m5eNcMNpbna3xL8CPh54uVdT0uJvD811aGS3ufDbWqaRcmS0RLC6k03a0 BiTarkWZhMoZ2ZyzBx5oP2VDuIPjsYB4P/CMHJ9iP7Q4/Wu/0r9m/wCHenzGW+Gua4pg8s22o6kL e2Evys1zH/Y8VrKG+VgqtMy7Schmww9n0XQdE8OWEem6FpllpVkhQ+RZQLCJZVgS2+0XLgbpZmWN A80pZ3wC7E81rUUUUVwnxF8B6b4/8OXWk3aJHfQLLc6HfGR4nsdUEJW3eV0Ry0DkhLiModyZK4kW N0/OO68L69ZeIh4SutPkh19tRg0qOwlaOMy3l3MsNoI5pCIykpdTHLv2MrBw207q/SzwR4RsfA/h rTvD1gRMtpGz3d35Swvf6hKfMur2VFLEFmwEVnYpGETcwQGuroooor4a/aS8XXGo+K4fCcE9ymme HrW0nu7RsR28+t31v9q+14jciUR2ssKRNIoZGaYKNrlm+bK+kvAn7Omua/b22qeKrxvDmnTmzuIr CKGO51m8spQs0u4lvLs2aNgEMqSOrZ8yAbQG9QvP2YPB0lrOmn694ltb5gotbi9fSr+0hYSAu1xZ Q29s0oKcDbcJgkHJAwfmTx/8L/E/w9uFOrW8dxpNzdSW2n65aMr2V26xLOI5Y8mS3l2k/u5QAxST ymkWNnr0L4GfFabwxqdv4V1+/iTwpqMsot7i9lkWPw/fyK0sbxTBW2W9xLhZlfEcbN5++MecZOw/ ai8OOJvDPi6IStG0Mvhu+d5ofJhZHk1PSUitiPM3SB70yOCygIgO1iC/zHqHiHVNT0jQNCu5kOm+ GotRi0uFYlVkOq3xv76WWX7zszFVGThVRQqg7i3338KtM0rwF8K9M1K9mjt4LjS28Xa3elJz/wAf 9ot7u8gF23Q2qwwbYly7R5C725+KviT4/wBS+IPiG41K5lmTSraW4h0DTXxFHYacZPkaSBHdftMy qjXMgdtzAKp8uONV63wB8CvFHjWBNTvn/wCEY0SWGOa0vb6zkmu9Rjnj86Gew07dEWhZSh855EVl ZTH5gzj3ib9mHwM0Mi2+teK4rgwSLFJNd6RPElyUbypZYEsoyyBtpaMSKWHAdTyPn74j/BTxF8P7 f+1RdQ69oHmrDLqdpbzW9xYPIkaxtq1ixkEKSTM0UUiTyKSFDmN5I0bxivuL9mbxJdan4Z1fw7cB nj8M3ltJZTfIAtlrhnn+xgIoJKTwzybnZiRKFGFQAfS1FFFFfOv7RXgX+3fDMfiuwt9+reGAxvPK j3TXXh+Z83IcQwvI5tJCLhd8iRxRG5c5JFfNXwr+Fep/EXU/MkM1h4ZsJ0XVtXAG+R9okOmaXvBV 7l1ILMQywqQ8gJaOOX9GLS0trG1trG0hjtrOygitbW3hQJDBbQRiKGCJF6KqAKAOmMVPRRRRSOgk RkdFkRlKOjKGVlYYZSp4II4wcg15vq3wf+GmsvHLd+D9LhaGNo0/sr7TocZVm3kyw6LJbo7ZP3pF YjoPlrz5/wBmTwA7u66n4riVnO2KPUNJKRhmyEQy2LNgdBuYn1Jr0DRvAfw3+Gtu2uQWGm6UbKCB bjxDrF289xCfKNiZkvdQdlt3n81kkW2EayM4QJjateTeIf2n9Es5pLfw14fvNZVBcxLqGo3K6VbG Vfktri3tUSaWWJj85WXyXxwQrE7ciz/aH8MeKILjw98QPCQh0TU4zb3Nza3DanAglu18qS4smSKa NYEzL9ot5HmWRFMMe4rsoeNPhdBH4J8Q3ng27s9Y8HR3Q8ceHpbd9PvJdJ+zxtpvivRk1WaQTvBJ AILmNt7n/QTBKnn7JJsr9mnxZNYeJb3whPM7WOv2095Ywf6RIsWs6dB58zwIjeXH51okpmcrl/Jh XcMAH7eoooooorivEHxH8C+FzImt+J9KtbiG4S2msoZm1HUYZZYjMnn6ZpgmuEQqMl3i2AlQTllB 5c/Hj4TgKf8AhK9xLYZRofiQFR/eObPGPoTWzofxZ+HXiK7FhpXimwe8keKOGC8ivdJe5mnlEEUN n/a0UCzSO5ASKMs3T5ea9Eoor5x/ae/5EPR/+xusf/TNf1gfst6PJHpnizX3FsYry90/SLZ9ubuK TTbd729UuU+WOQXVuQFkO5kO5RtQ1wf7T7Z8eaMNoAXwfYAYP3v+J3qLZI+pIr5worR/sjUv7W/s L7FP/bH9o/2R/Z23/Sf7S+0/Y/sWz/np5vyY9a92+HPha51P4O/F2/F1BDBdx6f5I2yvMJPBi/8A CT3iSptChZ0miiiZXOG3FlAVd/zxRX6dfC3QpfDfw+8KaTOZxcx6Wt7cxXNu1tPa3WrTyaxc2UsD FiDA87QndyduSoOQPPfj38OLjxholrruh2bXPiDQBMHtoUjF1qekSfvLi2iAUvNLA4823iEgBDTB FaWRVPdfCXXNP134eeFZdPlZ/wCztGsNDvYmaHzbfUNHtUsLmKWOJ32biqyx7sM0TxuVG8LXo1eT /FP4qaZ8OtOEcYi1DxNfQs+laSzHy448tGNU1TZhktlcEBQQ8rAohUCSSL4U1vxF40+JWtJ9tl1T X9Rle6k07R7CC5uYrRDAJbmLSdJtg3lqIoQ0pRSzCPfKzEFq73Rv2efiTqyPJc2emaCghimiOtak ge4WUZ2JBpS3UkbIOXWdIyOnUEB+p/s7fEuwaEWllpWtiUN5jaZq1vCtuwYKqz/239jOTnIKBgMc kdK8kntNf8L6lD9pttX8O6vb7bm3M0N7pGowBiVjuIPMEcijg7XX35r6g+Fn7Qdw9zZ+HvH0tuYH jW2svFLL5MqXBlYxr4g+byzGwZYlukVPL2hpw4eSZPr6iiiivl/9pjxh9h0bTvBlnIv2jXGXUtWG ULx6VYXANjAySIcCe5QSB0dWH2cqQVc1yX7Nfhq1hfX/AIg6rJZwWGk29xpNncXn2YJZzeSl9q+p NPPzb+TbmOLzQVBjmlUkDcD5d8VPinqXxE1Py4zLY+GLCdjpGlFsNI6qYxqmphCQ9w6sQoyVhUlE JLSyS+S0V9YfBj44XkV5B4U8b6hcXtvfXGzSfEV/PJcXdrd3EmRY6tdTEvJDI7Hyrh2LQsQjkwEG D7IoooooooorIh0DRbfW73xHBp1rHrmoWdtp95qiRAXVzaWhJghdx6fKrMMMwjiViyxRhNeiiiij GePXj86/JXUtPu9J1C/0u/iEF9pl7dafeQh45RFdWkzW1xGJIiyNtdSNysQeoJHNVoZpbeWKeCWS CeCRJoZoXaOaKaNg8UsUqEFWUgFWByDyK/Vbwtqk+t+GfDmtXaRJc6toWj6ncxwBkgW4vrCK6mSF HZmCBnIUMzEDAJJrdriPH3gLRviFokmk6ovk3EW+fStUijD3Wl3rJtEqLlfMibhZ4GYCQcgq6xyJ +ct7a654A8WTWxkNlrvhnVv3VxFHKI2ntJRJb3kCXiIXgmXbLF5kQEkTAsu1sV9IfHye28W/D/4e +PbWaJIZpmtmsYZI7wRTa5py3l1A19GR81pNYyW8iFM7ychCu0+c/s96P/avxJsLkmAxaBpupazL HPH5vnfuhpUAhBVlEkc11HMrMONhIO7bUv7QPjJfE/jaTS7WVn0zwokukxAFtkmqtIG1u4VJYo3Q iRUtWXc6t5HmI5V69u+Afwwh0LS7fxrrdpBLrerW8dzoW6VLj+y9Eu7dXiuFCZRLm6RiXO5mSIrH lGeaOvpSivz0/aEvry7+KGs2tzL5sOlWOi2OnoI408i0m0mLVniLIoL/AL66mfc5J+bbnaqgeJV+ gf7O2jz6X8N4bmZg39u6xqOsQRbZEeCALFpKLJvAyWNoZVZflKOOa91oooorL1jQ9I8Q2I0/W9Pt tSsvtFrdi2u4/Nh8+yuFuLdmQ4BG5QrKflZSY2VkZ1OqzZ5OepJJOevc+/TtSUUUUUUUVw3j/wCI GifDzRTquqs1xc3HmRaTpEEqR3eqXaJu8tWYN5cKZU3FwykRggBXkZIpPzi8UeKdb8Y6xca3r121 5eTARoANlvZ2qEmGys4BxHEmSQo5LFnYs7Mx52ivpH4d+KR458I6v8H/ABJqZS7vbSEeBNQuwfLg vbDN7baPfaiVldYVkiiEA8hm8kywpID9njrzn4Z+KZvh548sL7UEntLZLibRfEdtNHLFNb2VxKIL z7Rb+VJLutZVS4aJUDs0Xl8ZNfpaMYzwQQMED2BOP6exoooorhfiF8QNE+HuiNqmpsJ724EkWj6R HIEutVu0ClkQ4by4owytPcMCqAjAaRo43/Pzxp8RfFXjy587XdQItFaN7bRrIy2+j2jxoyrLFZM7 7pMO486Vnkw23fsAUWNB+FXxB8TW/wBs0nwvqD2hjtZo7q9a20m3ube8Rnt7ixk1aSAXCFVzugLg ZXJG5c+kt+zH49UORqvhGQqrsAt/rGXKruCpvsF5boN2B64HNeUeJfh3428IKJtf8O39jbbI5DfR +Tf6dEJJTDFHNqWnPLBHIWGBG8oflTjBUn2P4aftBato01no3jaWTV9EeUodckEs+t6asgVY2uHB JuoEILOCpnAdmV5NiQn7Zt7i3u7eC7tJ4bq1uoYrm2ubaVJre4t5kEkM0M0ZZXR1bKsMgggg4qev kbxt4Zj+Lnxq/seza4TQ/CukWOm+KNYs/IuIYXhmuNRa0gmDbFnklm+xhX3PG6TOY3WFlP1tFDHB HFDBGkUMKJFDFGgjjiijULEkaqBhVGAoxjgAV8C/tF6LNpvxEn1Nmllg8Q6Xp1/G7QMkUUllbDR5 bOO4JIkKrbRzNjaQJVG3GGbwSvdv2d9Gj1b4ix3ErDytG0PWL97d7dLiC+W7hGgtZziRgFQres5y r7tu0rhiR41q2m3GjarqekXfl/atK1C8025MRLxfaLG5a1n8tmwSu5DtJHI5xWdX3R+zNoP2Dwfq uvSwSxz6/q3lQytIrQ3OmaPF5FvJDEvKlbiW8RyTk7RwAAT678QvB1t458J6p4fmWNbmaE3Ok3Eg jX7Fq9spexn81opWRC/7qcxpvMLyopBOa8u/Z5S70nQ/E/hDWIJbHxB4d8SNJfabNAY5bez1OwhN lN56Dy5UmaGdo5EkfdHtYHy2iJ+hK5zxX4s0TwVo9xr2v3Rt7OEiOKKILJeX104ZorGwgcr5kz4J ALAKNzOyorOv58ePfiv4s8fTzxXl3Jp+hPIxtvD1jKyWSw+YkkK3zoFa7dWiR98wKq+WiSINtq/4 d+B3xI8QvEf7CfQrSR5ka98ROdMSB4Yy483T2V70q5wqOlqy5IJIXLDo7/8AZs+IlnaPcW8vhzVp UZFWxsNTuIrqXedpZH1W3tYML1bdMD6AnivI/EnhHxL4Ruls/EmjXmlSvnyHnRHtLrZGksgtL+3L wTFA6CTypG2Mdr4YEV658Pvj94l8Myx2XiaW68UaGSiFrmZZNbsFadpJp7a/ny1zlXb9zcuRhUSO SFQc/dGkavpmv6baavo95DfabqEPn2l3BkpLHu2sCrAMjowKSRuoZHBV1DggaFFFFed/FXxl/wAI N4K1TWInKancgaTomBk/2vqETrBOpaKaP/R40lutkyhH8rytwLKT8XfBDwW3jDxvZPcxs2j+HvL1 vVHKsYpJLeYf2Zp5cxSxFprjazxSbN8CT7WDKK9J+OvxiuLy41PwF4aeW2srSefT/EupbZIbm+ub eRoLzRbUMQUtkYFLh8AzMCi/uAxuPlOivZ/hf8Ytc8BXFrp15JNqfhEyyC50o+U09iLl1aa80mZx lWQ5kNuXETlpM7JJPNX9DLeeC8t7e7tZobm1u4Irq2uIJFnhubaeITQXEMqEqyOpDK4JBBBBOc1L RRRRRRRWdd6Ppd9faXqV3ZwTahos9zPpd4yn7TZNeWj2N0sUq4YpLG7eZG+VLBGK7442XRooooor 88f2gbO6t/ilrs88Jii1C00S8sn+Uie1i0eDTWmG3JH763mQhscqexBPitfoL+zzrt7rXw6ggvWa VtA1W80O3mkllmmks4LeG/tVdpScLEtyLeNF4WNFAwBivc6ztW0jTNf0y90fWLOG/wBMv4TBdWs4 bZImQ6srqQyOjBXjkQh1ZQ6EMFNfnF8UPh9d/DvxHLpuLu40W8DXOhancxIhvLbCma2kkiyhntnY RzABSRsl8tFlRa9+Gun4pfAHXI7uW1ufEvhG2imv5r+Tzbo/2EVv01dGdp7jzbvT0mhNw+zzZ/PQ FY818p+GtI/t/wAQ6FoZleAaxrGm6Y86RiZreO+u0tpLhYiV3eWGL7dwzjqOtfU/7TnjC4iTSPBN q8sa3ca69rEgMiLcwLO9tplpvSTDp5sc000ckZG9IHVsg1xXwE+F1n4tvLnxR4itvtWhaPOlvY2M 2w2uq6sqiZ1u48lmt7ZCjPGyhJXdVJdEljb7qA+nT3GMHjjp0or5C/ak1i6DeFPD6kpYst9rE6CW NhPdoVsrRmhwXXyUabawba/mtxlK+RK+t/2WtKnNx4t1x1nS1SDTtKgkNuwtrm4kke8u0iuz8u+B UhMkYBIEyMdoI3fYNFFFFRT28NzBPa3UEN1a3MUlvc21xEk9vPDMpjlguIJgySRupKsrLgqSGFU9 I0fTNA0200fRrOHT9NsIhDaWlvuCRJnexLsWZ3ckvJI5Ls5LsxYknRooooooorP1bVtL0DTbvWNY vYdP0ywiM93eXBYRxx5CKFVAXd2YrHHGgZ3chEUuwFfm58QfiX4h+IWoSS6hO9ro8Vw0umaDBKfs NiqgxwyygBfPuNjMHuHXPzMEEcZEY86or2f4P/EiHwbqVzo/iDzLzwX4gjktdVsZEiurSznuVW3O qSWUqv5iGMGG6iTBkjIYrI0UcZ5HxTpF/wDDnx7f2FlLJDd+G9ahvdHuZjb3MywxSpqWi3U42CJ5 PKMLSKY9u7KlccV+jnhDxJa+L/DWjeJLNRHDqtks0kJMjfZrqJ2t7+08yRIzJ5NxHJF5gjAfbuUb SM9HRRRWH4l8RaZ4U0LUfEOrvImn6bCsk3kxmaeV5ZFtre2giGMvJI6RruIUFssyqCw+EPiN8bfE vjK6vbLS7u70HwtIDBFpls6Q3d9bmF7aaTWLy3w7/aEkbzbVZDAF2qVkZPNfz7w54H8XeLmVfDvh /UdSiaWaD7akPk6ZHPbwC5lt5tVujHaxuEKkJJKrHcoAJdQfWbT9mj4hXNrDcT3Xhmwmlj3SWV3q V691atuIEU72FrPCWwM/u5mXBHOcgcZ4i+DXxE8NR3Nzd+H5r2wtrh4ft+jzQ6pFIiI8pvFtLZjd RwbUJMs9vGF+UPtZgDpfD740eKvAzw2k0sniDw7FHJGNEvrjY1vmJUgOm6i6SyQLGUG2HDQ4L4jV 2Dr94+FPFWi+NNFtde0K68+zuMpLHJtju7G6RQZrG/gUny5o8jIBYEbXRnjZGbo6+av2hHu/EU3g r4c6NbxXms61q51cqrSGWygtYJNPtri5iiVytu4muJJJiMIsDHoDj3Twl4btPCHhrRvDdkfNh0my S3eYCZftV3Ixub+8EU0kxjM9xJLMYg5Cb9qfKoFfOn7UmjPLpfhXxAv2dY7LUL/R7nK4vZ31O3W9 strquGijFpPkPJ8rSDYp3OR8Z10vg/R08QeK/DmhzRXEttqmt6bZ3a2fFythNdot9LE219uyHe5c qQoBYjANfTH/AAh3/GTP/IHT+ytv/CY43fuv+QRt/tjHmbt39s/Nj/npzt2V6L4Klk+HenfCTwHL YwG48XweIr7W7y5iFjcWd5Bpn9tSWLRRMRLOsk8Nn5sjk7IgAgLII/iXxl4cuPCHijW/DlySzaXf PFDKzQs9xYyqtzpt03kMyq01u8UrJnK7tjBWBUWvh/4f/wCEp8a+GdCa3W7t77VbY38BmNuJNKtC b3VgJlZGBFrFMQEYOSMJ82K/UaisnTdC0nSbrVr3TLT7JLrd2l9qixTTi1uL9U8p75bFnMMU0ox5 8scatKQGlLMAa534h+NrLwB4XvdculL3TZstHthG0q3mszQSSWUM21kCwjY0kzFwRGrBNzlEb4N8 LeFvFvxi8WXcstzPPNcTx3niLxFeRmS306CY7YyyR7FLsqGOztIygITavlwxu8f6AeEfBfh3wRpi 6b4esY7VWjgS9vXCPqOpyW4bZcajdhQ0jBnkZRwib2EaomAOqorA8S+F9A8Xac2l+ItMg1Oy8xZU SUyxzQTIdyy2t3bFJom42sUcErlDlWKn8/8A4p/CvUvh1qQeNptQ8M38rLpWrtHho5CDINL1PywF S5RVJVgAkyAyRgFZI4vpH9nbx42v+H5fCWoyq2p+GYYzYu7s013oTybIdwkdixtHIt8qqokTW6gF txP0dRXDa98TPAPhppI9Y8U6TDPDdNZz2drOdU1C3uFBLRXOnaWs08W3YQxkjAU4VjlgDo6f418M 6n4cufFtlqbt4dtIrua41ObTtWs4/JsELXksEF5BHLOqEFMwRsC6tGu51ZR+dWpXWufFPx7PPbWz yar4o1UJZ2igzLZWir5NrDNNbRKTDZ2saia4MQ+SNpXH3jXsfxp1a08G+GfDXwf0C5Dw2FjBfeJp UbJuZ3m+128Ew+0SvE09x51/NbSINga2MTeWcV8w0UUV+hfwI8eXHjPwk1nql3Nea/4dnSyv7i4e Sa5vrGdWk0rULicxqpdlWS3bMkkjNCZZGzKM+20UUUUUUUUUUUUUV89/Fb4Fx+OdSm8TaFqcema/ cQW0V5bais8mmam9ssVpbzNcR7pLV47dCjbIZEk2xgJG3mSNynhX9mG0t5LW78Ya7/aG1S9zoujR SW1q00d0GjjfWJ2E0kLxDEipbwybmwkg2Bm+qba2gtLeC0tIIbW1tYYre1toI0ht7e3hQRxW8EMQ 2oiqFVVAAAAAAAqYn6dPcYweeenSvIrT43eBNQ8XQeELK5u7m4ubs2FvrMSWv9gzXu0+Xbw3jTCS TzJB5MbpCUkcrsZlYNXj/wC074TjT+xfG1u0aPLIvh7U4j8rSyeVLfaZdRpHHgkKk8UzvLnHkqq4 DEcb4Lur3xL8D/iT4WWL7RL4Xl0/xFYzXdyrx2unyXH9pahbWEU6/uTGlleS/u3/AHjTsoAJYvs/ Ae6m8L+C/ij43eGzRLGwtoNKu7/y1gn1Sws7m6OmGTckmJJZ7JWjR1MjOgGWC48f+GHhP/hNfHGi 6PNBLcad9oOoa0Qly8Y0mx/0i6juZrVkeJbg7bVZt64eVMHcQD97+P8A4leHvh1babca9HqVzJq8 9xFZW2mW0U87rZor3lw7XEsMQWMyRAgyByZAVRgHK9J4e8S6D4r05dX8O6nBqmnmeWAzwpNG8c0R xJBcW1wkcsT4IcLLGrFWVsFXXO3XjPxK+CuhfEK6j1aK6fQNdVEguNRtrKK7h1GCMBYhqFnvhMks a/JHMJVbbhH3okQTxvRf2XtWOq/8VD4g07+wo3dg2j/aX1a8RJQsUbR3kSw25ZMszh5tpG0K2Sw+ xYLeC0ghtLWCC1tbeKO3tra2hjgtoLeFBFDBBbwgKkaABURAAAAAKloooooooooooooor81Piv45 m8deL7+/huHk0Swkk0/QIdx8pdPgbabxI3jiYNdOpuG8xfMUMsZYiNceZUUVYtrmezuLe7tJpba6 tZo7m2uIJGjmt7iBxLDPDIhBVlYBlYEEEAg5FenfEhLTxDFpHxI0q2SC38UK1p4mtbaAw2uleN7C JTqsMaIrJFDeRsl5bebcSTSkzSSEHIH1H8APiBH4m8MxeGb51Gs+FbS3tY8tbIb7RYyYLCeG3gCH /Rl2Wsx2t0jkdy82B3Enxd+HMOtXPh+48UWlpqdnfXWnXUd7a6lZ2kF7ZStDdRTapcwJbAIyMm8z 7CfuswIJ72xv7HVLSK/0y+tNRsbgObe9sbmG8tZxFKYJTFc27NG+11ZDhuCpB5FWqqahf2ulaffa pfymCy06zub+8n2PIYrWzga5uJSkQLttRScKCzYwASQK/Mfxf4n1j4i+LLjVpbeeW71KeCx0nSbd prxrW23CHT9LskAy7EtkiNF8yVncIpcrX2B8J/gfpvhW2tNc8U2tvqXitzDdwW8vl3Fl4eZQJIo7 dVYxS3KMQz3JyqOqiDG0yy/QdFGBjnBBABGB+WSP05FfJfxi+BdhFp934s8EWkVi1jHdXutaFHIy 2lxaoWubi/0pZWKxSRLu3WibUaNQIVR0CTc9+zx8SW0zUF8B6xO50/VZi3h+e4uYUt9M1Eq8s2nh bjHy3jYESxvxPwsbNcMy/atZmlaNpuh20ltpdrHapPPLd3Mgd5rm+vZx/pF9qN5OzS3NxLhfNnnd pG43MSBWnXzf+0v4ebUfB+neIIYmkm8OantuZPOijjg0vWQtrNI0UhBkY3SWiKEywDMxXaGZfhev rD4VXh+Gnwq134h3EaPLrmvaLbWdjNe2qpqelaXqq2FwLCJGDi6xLqeFfJAhEpj8oMX4X9oXwwdB 8fz6lFB5dj4ltYtUjMdl9ltk1CIfZNUt1lUlJZi6LdTsADm4UsDkM/hNfqp4O0BfDHhbw/4fC2of StKs7S6ayV1tZr9YhJqF1D5iox864aSXcyAktlgDkV0lZUuh6VPrNr4ie1A1qzsrjTYb+GWeCV9P uHE0tjdiFlWeISDzEjmVxG/zoFYsTbvr610uwvdUv5hBY6bZ3WoXs+yWXybWyt2uLqbyoAzttjQn CqSccAnivzi8W+JfEnxg8awpZ29xdNcXMmn+GtGhjRPsmnmVpUM4DFRIVHnXlxI5UYY7lhjRU+y/ hl8JND+H9hDPPDZ6t4ok2z3etyW6Smyl8loWtNDaZd8MISSRHcbXmyTJhdkUfrlFVL7T7HVLWay1 KytNSsZwvn2V9bQ3dpMI5BLGJra4Vkba6hlyuARn0NfFPxg+B0fhS0m8U+EjNLoMLFtU0y5m8640 lZpxHDc2MsnzzWw3pG6OWlj4dmkQyNE39nTx8+ja43gu/mRNJ8QzST6eziCP7NrwhVFV7iRkO26i iEIT5yZhEsaqXcn7jormtf8AGPhXwwGGv6/pWlSram9W0u7yFdQmtd7Rie205S1xMpZHRfKjbJUg cgiqvhXx54T8b/bh4Y1YamdN+zfbR9h1Oy8kXe8WxzqEMQbf5Ug+XONvOMjPxJ8dPH0XjTxZ9j0+ VZdD8NrcadYyo8EsV5eySj+09TgliXJSQxxxR/vHUrGJFK+Ywr0lpP8AhSnwdijC/Z/HPj9ZJSwS a3vNNjuLVQcyqttcRPp1tIu1GZvKvZmZd8e4V8kUUUV9bfs2ePXWWf4fahIpimF3qnh+WSSZpEnV RLqGlRq7MgQqr3UYRFw3ns5Yuu37CoooooooooooooorzD4m/C3SPiTYWq3Fy2laxp5I07WI4Rcl IJWU3Fld2heLzYnxlMurRvhlbaZEk8E0P9l3U2mV/EviawtrdLmEvbaFb3N9NdWgYG5VbzUFtxBI RkIxgmAPzFWxtP1d4X8Oab4S0LTvD2jpOmn6bE8cJuJjNcTvLK1xc3M8hwDJLK7yMFUKC2EVEAA3 K8t8ZfGPwZ4H1e20XVZ7y61CZY3u49Lt4bxdHimIEUmqlpUZCyHzBDGHk2DcY8PGXxPjl4ctPF3w 5u9WsFt7+50KGPxJpV7ayWTLLpvlh9UaK9YHdbPaFrnZFIPMeOIjdhQfnP8AZ51aBPFmpeE9RR7j SvGuiXunT2Qhia3uLqzgku4/tkpZJEj+y/bYv3ROWkUEYw6Q/AHQr1virbib/QrjwzZa7daja3Ky x3IYW7eH5bRUxxIkt2pcPgYVxy2AeF8Z6jc+PPiJrNzprJqUuu+IRp2htGv2Rby189dK0HC3Yi2F 4VgBMuzBJLheQPvuOTQfhJ8P7Zb6YjS/DWmQQSyWtuwuNSv5mAke3tC7gS3dzIzhTJsVnJZ1jVnD vA/xK8KeP4JH0K8lW9tovOvNIv4vs2pWkRnMCSPGrPHIpwp3wSyKoZA5VztrvK87+I3w00T4j6fa 22pz3dneaYbyTS9Rsypa2lvIVWVLi1lyksLvHC0iDY52ALKm5s/OMv7LeurqccUPirSJNGIXzr6W xvItUjPl5cR6SpeFwGwATerkfNwflr6w8K+FdD8GaNbaFoFr9msoMyO8hEt3f3ToqT6hfz7QJJ5M LuYKFVcJGqxoiL0VFFFFFFFFFFFFFFfFn7S3jU32rWPgezf/AEbRvJ1PWQEA8zVrq3JsLfMsQYCC 2kMhaKUo5nwyh4hj5aooor1WWOfxz4Eiu4w1z4k+HNslndxJl7m/8BSM0tneJD5zO/8AZM5ljuHj t1SO3miaRzsyPUP2a/Gy6fqd/wCCL6VEttZZ9T0ZnHA1iCAJe2gMcRJNxbxq6tLMqKYNqAvNg/Sv iP4o+BfCWpf2P4i1qXTNQ8mO48h9G16ZJIJv9VPFcW9q8Uikhl3ROdrqyMQ6sB0+k+INB15Z20PW tJ1lbUx/aTpWo2l+LczbvKE/2R22b9rbQ2NwBwODjXor4F/aA8eXHiPxbc+G7O6m/sHwxMbJrVWk S3utfgLxalfSwSRxt5kDM1mm4uoEbvEwWds9X8FPgourCz8ZeMbTOlZjutC0K5jUpqw/1kOo6pC+ c2h4aKBv9f8AecfZ8LP9lW8EFtDBa2sEVta2sMVvbW1vGsMMFvAghgt4IowFSONFVVVQFAwoFS0V 4n8TPgpoPjlbjVNO8nQ/E/kSeVexokWn6lOZPOU65BCjMxPzL9pjHmLuBYTKiRj5N+GfjnUfhZ4u uI9Rtphp887aP4m0x2kSS2NtcmNrqOJSVNzaPv2qwOVMkeVL71/Ri3uLe7t4Lq0nhuLW5hjuLa4t 5Ungmt50EkM8E0RKsjqQVYEhgQRwaqQaNpkGpXesR2UH9r3ypFPqLqZr02yxxxpYxzy5eO3HlJJ9 mjKx+Zul2eY7sdGuE+J2hyeJPAHivSIUu5bibSpLu1trKJpbm7vdKkXVbGzihVWZzNNAkexRuO7C /NjH5hV9C/s7aPbN4l1jxjqU0dvpfgrR57yW4eR1FvcahBLB9okjVW3RJaJeM/dW2EA177/wkml/ 8K0/4XB5v/FX/wDCv/7B/wCEg+zSb/7V+0fZ/s39kf8AHpt/tn5t/wBmxt/6Y/LXzx8YfG7SfF2P VtMFtc/8IPdaVY2ZkS6EFzfaHenUbtLpMxOQl28tu3lsoZUBVsENXoH7QfhOPX9J0b4peHzHPpz6 Vp6aq5KWrSabqEqPoOqR20yJIzM1x5MwZi4Bh/dhUkZeJ/Zos7W6+IV3PcQJLLp3hnUbyxkbdm2u pL61sGmjAOMmCeaPkEYc8ZwR950UV8JftKeI21Pxra+H42l+zeGNOiSSOSKJFGp6vGmoXMsEqks6 G3+yL8+Nrq4C4+Zvof4EeFIvDfgDTLt4Ej1LxKq67fSk28kj20+f7GhWeBd3lLalJhE7HZJLL93c wr2aiiiuY8Z+FdO8Z+HNT0DUY4il5byfY7mWNpW07Uljb7DqMSxyRtvhkIbaJAHUNGx2OwPwP8I9 VvfCXxP0GG6hvrWS41RvDGrae2+zmD6k/wDZv2a/hlAOILoxTSROv3ox0YAj9EtR1Ky0fT77VdSn W20/T7Wa9vLhlZlit7aMyyvsi3O2F+6qgseAASQK/P8A+I/xr8SeNbm9sNMu7vQ/Crs0MGmQOsF3 f23lvbvJrN1Ad7iZJG8y0EhgA2qRIyea3ilfUvxZ1NfBnwz8DfC2CFrLUrnTLDV/EtqJzN9n2ubm 4tpHZZEkFxqZmmDQzjy/s+0L5ci46H4C+AZNA0i9+JWs6ZqE9++nXh8OaRHY28t7Ppn2ZLg6ppyT N5hnvBvt7UfugYix3SRXClbNj+z9qfivU7/xT8SNde31HW7ia/n0fQH897L7SkcsFq2r6n54UW3z 2wt445VVI08u4cV6jZ/BD4XWTh08KwTOI2iLXeo6veK4ZPKd2hubhogxzkFUBU8rtIGK2rfAf4Za rHdbdAfSrm524vNJ1C9tpLZlcHda2czyWi5A2kG3IwSQA2CPnfx1+zp4j0IXGoeFJ28TaUhmmNiU SDX7SFTNNs+zr+6u/LiSNd0BWWWRiEtQozXzhXvf7OWsf2d8RYrAiVk1/SNT04Kj7Y4praIayk8q HO7CWskYIGR5npkV9+0UUUUUUUUUUUUUUUUV86ftHeMrrQPDFl4csT5c/is3kN5dRyvHLBpenmFr q3QROrD7S0qwsWBRohNGQS2R8KI7IwZSVZSGVlJDKwOQykdCOxr9G7z/AIux8HJWhAnvvEHhtbhI bJhYRN4m0thcfYUk1LISEalbeSxdsGMEiXBElfJnwMS01DxPr3hm6uZLVvGPgnxJ4as544PPSG5u oUu3mljyvypBDMw7ltq8ZyN0fafD/wCze277NcReOfG3y4aUTWVtZnO5gcKZDNpBGPmXZIP4/u97 +y74ejW28TeK5Y4WeWa38PWEolnFzAkCLqWrRvDgR7JS9ltb5m3RsPlGfM8V+NviSTxH8RteYtKb XQ5f+Ecso5obeJ4I9IkaG9UeRner3jXMsbyMWKOoO0AIul8CfGt34V8aWWl5L6T4surHR9QgSGOS X7XLI8Gi3UTsVK+XPNtk+YjynkO1nEe39DKKKKKKKKKKKKKKKKKK5jxtdXVl4M8X3tjcSWt5ZeF9 fvLS5hkaKa2uLbSZp4Z4JU5V1YAoRznBFfldXovgT4YeKviBKW0e2jg0uC4W3vdbvnEFhau0TTeX GOZZ5AFAKQI2wtGZDGrhq+yPCnwE8A+GhbzXtifE2pRoPNutcCT2Rme0FtciHRgBb+Uzb3iS4SZ4 yQRKWVWr1az0HQ9OtJbDTtF0mxsZnjlms7PTrO1tJZYXDwyy29uiozKygoxXKkAjFcfrHwk+HGtx JDdeENHtvLMjRzaRbjQ5w0i7CzyaR5Hm44KrLuUHtknPmunfAoaMPFHhyO8XVvB3i3TEjhkvo0bW vDfiPTkkm0fV2MMltHNBEWkDmDa8jtHE8Rg82SvmrwrqOq/CX4mQJqjNanSdUfR/EEai9FvdaPcS CG7uEhURSTRGIpe2m5NrMsMm1sAVtftBaGmi/EnUJo1to4tdsLDW0gtoFg8l5VbTrszoqqplmntp biRwCWMm5iXLV5l4d8VeIvCd59v8O6vd6VcNtEn2dwYLlVDKi3lpKGimVdzFVljYAnIAPNff/wAK /ipp3xG010lSDT/EunRIdU0pHZlmi2rGdV08SDcbd5DtKZdoSQkhYNHJJjftC61NpHw3uoIVk3a9 qmn6I80UzQm3icSapOTsBLrLHavAyZXcshJOAVbx79mjwb9s1bUPG90v+j6MJdJ0jDgF9VvLUDUJ ysUoYeTayiLbLEUf7RlW3xGvtKiiiivzd+Lfh2XwN8RtTj0xJdMtpriDxFoEtr5dl9mhvH+0BtOF ns8lLa6WaCAKFKiIY6An758DeJF8X+EtC8RqI1fU9Pie8jgjmht4tSt2NrqcFvHcFnEUdxHKiFmb KgHc3U9TRXB/FLTrXVfh14ztbsOYYvD+oakgjYRt9q0eE6vZEsQflE0CFx3UEZGc1+c3hLw1feL/ ABHpPhvT9q3OqXPlmVzGFtraKJrm+vGEjoGEMKSS7AwZ9u1MswB+i/2ir6z0LR/BPw60v5bPTbOP VJIpY3aZYLOB9F0aT7SAEZn/ANN83gsWCscd+kvbAfGL4G6Ze2wa78VeFICqs7tf6jdajotsLfUL OW6MD3Dyaha+XciFMb52tw7kIXr5j+HGnzap498HWcNr9tDeI9JuJ7cxJMjWVldre6g0sMgKsiQR yPIGBG0HNfqFRRXzR+0z4mudO8M6R4atlCR+Jby4m1Cb9y2bPQ3guVsysiMw33EsMvmRurDyip3L Iwrn/wBl/wAMwm38Q+MJ1gknNwnh7TmDzm4tRDDHqGqM0RAj2y+baKjZLjZIPlU/P9b0UUVDcQQX dvPaXcEV1a3UEtvdW1xEk1vPbzoY5YJ4ZAQ6OpKspBDKSCMGvzN8XaNefDb4gXtjp9wPP8PatZ6n ot24S5IhUx6to8s4uI1jkkRDGs6+XsMisoDL1/SnStRt9Y0zTdXsjIbPVLGz1GzMibJTbX1ut1AZ FBOG2suRk45r5I+Lnx6vHu5vDngDUTb2lv8AabbVPEduIXkvpXja2lttEnYMUhjByLyPEjSANAyo gkm+T3dnYsxLMxLMzElmYnJZiepPc19R+EtRl+H/AMAtb8SW01va634x1mfT9FvYEuVvlQn+ygjX lqEkimt0t9SurV/M2IxVgd7mM8x8A/h4PFniMeINTtlk8P8AhyZJWjuIp2h1LVzGz2NnG8ZRWFuw S5nUlhgRpJGyTEj2Pxf8J/EnxT8aXer67eL4b8MaU76Lo9t5f2vWL+00+5BuL+OBX8iKK7ke4aGd 38zYsWbdk2sew0n4A/DLS4rcTaNc6xcW8pmF5q+pXskspEnmRx3FrZPBaug4XabfDDhg3OdO4+CX wuuvJEnhG1AgQRx/Z7/WLPcu8sPPa0uIzI2Ty8hLYwAQABXiHi/9mOaCGS78E6w960Ue46Prphiu ZykUjt9k1S3SOEu7COOOKaGNeSzzAcV8sahp2oaVeS6fqtjeabfW+zz7K+tprS6h82JZYzLBcBWU MjK65HKkEcEGt/wJqx0Lxn4W1c3NxZxWeu6bJeT2xcSjT3u1h1GILGVLrJA0sbx5w6sVOQSK/Uui iiiiiiiiiiiiiiiiuA+J/i5vBPgjWdct3gXUfLjsdJjmmiiL6jfv9nhkiSZXEzQKXujDtJZYmB2r uYfmdcXE93PPd3c811d3U0lzc3NzI889xPO5lmnnmlJZ3diWd2JJJJJJNfeP7PPid/EPgSTRtQnW 6uvDd22meXK0s839iXUQm0z7Q0xYbFPn20KL8qRQooUADPyzpNhc+A/jBpemPdXdiNE8a2NjJey+ ZZyzaNNqSwNczCLJ8q6spNzAZDxSEYKtz7v4Y0y88NeMf2ifEmVTW9D0zWNR0xvluoPs+vpd+K7W Wdd20nbb2pdGBwSykjnPkf7P/h0a78RLC6ljiltPDtrc63Os0LSRtcRgWmnKjAYEqTyx3Ee7/nkx HIr0D9qDxLPJqXh/wjGdtpa2h1+8KyxuJ7q6llsLKOSLZuRoI45mBEhDCf7o2gn568G+K9S8F+I9 N8Q6a7+ZZTqLq2V0RNR092C3unTGRJFCTJlQ5jYo22RAHRSP1FsL601SxsdTsJRcWOo2ltfWVwEl iE9reQrcW0oinCuu+NlOHVSOhANWqKKKKKKKKKKKKKKKKK/LHxxdJf8AjXxdeRmfyrrxNrs8QuY3 inWGTU5WiSaGT5kZVIBQjK4x2qDw14T8QeMNQXS/DumzajdBDLLsKRW9tEASZru6nKxRKcEKXcbj hVBYhT9ieDv2bfC+m26TeMJ5/EmoyR/PaW811p2j2peOJikRtWS5meORZFWZ5UR0bBt0Ybq930vw z4c0SZrjRPD+h6PcPnfNpelWFhIQ3ykB7NEbByRtz0zxWHqfw38A6xDcwX/g/wAPMLraZri20y20 ++OyQSAx6jp6xXCHKjOyUEjKklWYHzG3+BsPhfxPaeIfBl+Dpk8t1ZeI/CuvPNcafqHhvU1ePUtN tpogvmhIyv2e2vhIjSJHJLMduG+XviR4L1L4YeMsWBvoNO+1R6r4W1d0EZdYGjuvKinVnBmspWWJ 9xDHCTFEWVAfSvjtLaeL/C/w++JenWsaRana3GkapOLiVpLe75ubbSfKuBGZBbXEepoZ44QGIyWK tFXzdY399pV1FfaZe3mnX1uX8i9sLma0uoDJGYpDFc27K67lZlOCMgkHivtL4N/G+fxPdJ4W8YzR f27O8r6RrCQQWsOqHBlbT7uC2VIoZ1GTCyKqSKNhAlC+f7x4v1w+G/C3iDX1a0WXStIv7y1W+cra y30VuxsLWba8bMJpzHFsR1Zi2FO4ivz8+DvhGLxn470vT7yD7Tpdgs2t6vFviAktLEqIYZY5wwkj luZLeGZFG4xs+NuNw/Sfryev+cccjoccU2iiivif9pzw5BZa/oXia3VUOuWVxY36x2wVTd6OY/Iu 57sMQ8ksMyxBWUELBwWBwnrv7O/il9e8DHSbu486/wDDF2dOVXklluP7JnjFxpUkryZwi/vraJVb CxwqAAABXvdFHqD3yCP6V+U+v6IdL8Ua14dsjPftpuv6jotqywn7TeGz1B7CAi3i3HzJCowi55OB mvq3xJZx/CP4EHw/5jw+I/FZ+zX+xLefdf6xGr67FNFPNKgjgsIjp/n2wILiOVVjaQuvzf8A8J7q H/Cuf+FfZvPs/wDwkX9r/av7Ql8j+zfs+7+w/sG3Hlfa/wDTfv7fN+bZu+auEd2dizEszEszMSWZ iclmJ6k9zX2b+zh4rt9Z0LV/h7q0UV2unw3F7Y21xAk1vdaFqM3lapYXEJi2MkdxNuImkdpBcFVX ZGa9M+Gvwrg+Hmt+Lr23uYbuw1k6cNEBWVL3TLSOe6mu9OnLs4dVDWoWYPucoSVTHPrtFFfmx8af tv8AwtDxf9vz5/2212bvKz9i/s2D+zceVxj7P5WO+PvfNmvvn4f/APIheCOuP+EQ8NYz1x/Y0OK6 6iiiivzh+LUI8NfFvxJNo8s9tPa6xYa7bz78zQanfWcGuzzxOuMYuZXaID7owM8Zr6B/aa8TT2Ph /RvDFs6AeILqe81ErNGZRZaO0T29tNbFSwSaeRJVk3LgwFRuy2PiSrVlbG8vLW0VgjXVzDbK7AkK Z5BEHYDsM5r7j8e/DG88ffFrRLm7tSPCeleGtLfWbmR5IUvXTV76VdFtHhKu0kgK+cyOpiiYuXV2 iV/oa3t7e0t4LW1hit7W1hjgt7a3ijigtoIYxFBBDEgCoqqoVUUAAAYAAqWiiivFPid8FdD8eC51 awK6N4qFsyw3kaqlhqcysrwLrcCIzMcBo1uIv3ihgXEyxpGPD/gJ4E1iz+JOqXGt6ddWE/guzmSe OSSCMw6pq8T2NlGyZJmhltTdyxyw5jICNv2sgf7booooooooooooooooor4D/aM1jStX8fQppl7H evpGh22j6j5I3Q22oW+oXVzLbCcfKzosyiULwjAoTvVlXwOv0D+EHjr4fxeBfDejW+v6dpd3p9ql ne6brWoW1henV7iVrrUJLVLuT97FNcSPJC0LEbWVSFcNGnU2Pwj8EaP4o0/xbo2nT6Nqmnz6nO1v Y3Mg066k1W1e0kWexufMWJY1lfyo7UwquQCrBQo3/GPgvRPHWm2Ol6+t09hYatbauILW4Ft9pmtb aa1FrcSqpcRMk77xEUfIUiQd6y3ngT4ZaPa6LJqWleGtNsrW8vbLT73U2e7kt2nkvLmS1hvZJLq4 LSO+0RhyWOxATha/Ozx7e6FqfjPxLqPhtrl9Fv8AVbq8tJLuNIZJHun8+7kihjVNkDTtKbZHQOsO xXG8NWPoN3b6frmjX91Ld29tZarp13PPYBWvoYLa7SaWWzV3QGVVUmMF1G7GWHWv1S0nVdO13TrT V9Iu4b/Tb6ET2t1ASY5I2JVgQRuR0YFZI3AdWBRgGBAv0UUUUUUUUUUUUUUUVla7pUeu6HrGiSyt bx6xpOo6XJOih3hXULVrRpkU4BKh9wHc8V8efDj9nnUtSnOp+O1l0rTrPUpbcaCpH2/V1s5GineW 8hfFvbPKoWOSMs8yB2jMaNFM/wBp28EFpbwWtpBFbWtrDFbWtvBGsUFtbwRCGCCCFMKqIqhEVQAo AA4FS0UUV88fHb4WDxVpjeKNBsZZvFGlRItzb2py+s6TFkyRLbEfPdQZ8yEoQ8ibotsreQqcB+1V plvFq3hLWF3i7v7TWtMmy2Y/s+k3UF1a7V7Hdezbvwr5Nrv/AIX+KJvCPjjQNWF2lpZPfQ6frLTP craNo2oSrb6g10lswLrCpFygYMBJFG5VioFe/ftVM+3wKuW2M3iYkchGdBp4XjpkBj+fvXqf7P8A ZWtp8LtDnt4Ujl1K61q9vnVnZri6j1ebTUlcOSAfIt4Y8IFGEB+8Sa9ooooor4T/AGnf+R+0npn/ AIRGwzj/ALDF/j9MV9IfAjb/AMKn8J467dd3Y/vf8JPe9fwxXrlFV720S+sryyeTylu7ae0eXy0l 8tbiJomk8qQFXxu+6wweh4rxz4efD3R/hH4Y1PXdT2XmuJpVxqOvalDD5klrY2dt9uuNJ00Mc+Uh jJZhtadgrMAFjVPhfxf4luvGHiXWfEl4pjl1S8aaODdE/wBls40FtYWRlijiEhggSKIyeWC+3ew3 EmvYv2evHh8OeJG8MX8kraT4omt4bZUW4nFnrynybKVYo2KolwG8meQRlsiFmZY42I+gJPhOdL+L ejfEPQnU2N3d61N4i0+V18y0vtR0S7hbU7R5CTJFcTSASxcukjbkzExWH3Giivhr9p/z/wDhNtEz 5v2b/hFLfys58nz/AO17z7R5fbdt8rfjnG3PGK9l/Zs8j/hXUvk7fM/4SLU/tW3r5/2a327/AH8v y/wxX0BRRRRXxf8AtS6UkOt+FNbWYtJqGlX+lvb4G2JNGu1u45ww5JkN8wIPTYK7yXx3Jo/7O2k6 zYXRs9Tm0S08LaVLN5lvcC9t7htCupbKSxcMssMEFxcW0m8EGNXYE5U/DdFfauueAdS174J/C3wv 4dg86a+1Tw5qtzN5cy2thDq+hahq2oaheyyNIUjie4bcQfnYqsSBnjir6F8MeGtJ8IaHYeHtGjkj sLBHWNriTz7meSWQzT3V1MAoaSR2LttCoCdqKiBVG9RRRXA+Pvhz4e+IOlTWmp28dtqixqNM12C3 ibUtPli3NChlO1pbcl2MtszBGDbgVkCSJ8eWfwh8RaD8VfDnhq8szqemPq9tqcOqpHNBYal4f0y6 S51Gd5Eb9xKkQ8uWAy7kkZFV2WSGR/0Booooooooooooooooor5U/ab8TaLJo2l+E4r1Jtdg1q11 i6s4fn+xWaabc28f2xlyqSSGdHjjJ3FDvIClC3xlX1j+zj4s8FaDp/iGw1jU7PRNdvr2C6e71S7S xsL3SbSAQ2ltBc3MghEsM0s7MhCuyyAqZFRhH7l4n+F/w8+JA/tu4jSS+vIbdI/EXh/UVSW5gtXM cb7kMtpOcfujLJC77EWMMAigd74h0S08SaJqeg38lzDZ6ray2dxJZypDdRxy9WgkZWUHp95Cp5DA qa5nQ/D/AIC+Fmly/ZZNM8OWd9cQpdalq2prDJqF5DDiJJr/AFGQZYL5jJAh2KWkZEG58/F/x41r wtr/AI6fUPDF3Bfp/Ztva6xfWvmm2udVsbmW0LRSSKFlCwJAqzQs0TqFKE4JPitfpv8ACzXNK1rw D4VOl3lvcnTdA0bSNRjibE1nqOnabHaXVtcxNh1behZcrh1w6llZWPoNFFFFFFFFFFFFFFFFFfGm pfAfXvEfxW8QvfyTWvhS91ObxJca4iwJLd2+s3Ul5JpWmR7pB9qSUyws8q4jRRO8eJIYpfqrwt4V 0XwZotvoOg2ot7S3Jld2Ie6vbuRVE1/fT4G+Zwq5bACqFRFWNURehooorz34meAbH4heG7jTJUto tXtVe40HUp96/YNQwMo0kGW8i4C+VOu1hjDhGeOPHzl4z8Palo/7PPhzTNYtptO1PQvFl2buzmVG YSnVtUtgokRirIyzCWOVCyOu1kLKwavlarNpd3Fhd2t/ZzPbXdlcw3drcRnbJb3NtIs0E0bf3kcB h9K+8/inrkOv/Ae71tpLa3k1zS/Cl6lvHcxzILu61eyurixhk4LPFiUOuNw2MWUYbHBfssWHyeM9 Ue0i5Oi6faXzRRGYFftNzqFrFMfnVSDbPIgOGIQkEoMfXNFFFFfOf7Tuf+EA0j723/hMNPz025/s XUNmff72Pxrj/wBlT/mfOnTwv9euo9K+vKKK8L8J/Bq003x14j8deIHg1C6uvEeq6p4csUzJbacl 7evdx6leF1Ae6G8iFACsWPMy8pTyfmn48eOJvFfjK50uON4dM8JT3+jWsUqw75NQiufI1e+3ICQs jxJHGpcjZGr4RnZR4jXpvij4UeLfDniy18JxafNq8+rSP/wj13ZQkQ6xbx/NJKu47YnhX5rtJHxA PnZzCUlf7b+FXw1tfhxoctq1wt9reqtBc65fRFxavJbqwt7OwjdVPkQeY4WRwHdmZiEBWOP1Ciii vz8/aJ0p9O+Jd5eNMsw13SdJ1RE2kG3SG3OieQzEncc2ZfIxgMBjit8/tB6lpngDwx4d8PW0dt4i sNOj07UNVlt45LSxs9N3WWmpp9rMzrNcSwJFJPLMuxDuCxuXzFgaH+0N8RtO1CG51TULbxBYBlW5 0260/TrLzImkBla3u9NhieOXYGWNm3oCdzRvjFfflrdW99bW19aTRXNpeW8N1a3EJDxXFvcRiWGe NlJBR0YEEcYNT0UV+cvx4Ofit4q/7gY59vDlmD/Kuv8A2nc/8J7o+QAD4P08r16f2xqA/nXzlUkM skEsU8TFJYZElicdUkjYOjD6EA1+ulFFFFFFFFFFFFFFFFFFFFFFFFfGvxk+Ocl5JJ4Y8CalPb2t vPjVPEenzNDLfSwsGFpo15AwZbdXH724QgzEbY28jJm+ePCfhLXPGusW+i6DaG4uZjumuHLpZafb A/vL3ULhQ3lxJ64LMcIivIyqZfFvgvxF4J1OXS9fsJbciaeO0vkSVtN1WOHaTc6XeOqrKm10Yjh0 3BZER8qOTqSOSSCRJYpJIpY2V45I2ZJEYHIZXXBBHYiprm9vLwqbu7uborkIbmeWcqD1CmUnH4VV qzaWl3f3ENnYWtze3dy4jt7W0hkubm4kb7scMEKl3b2UGvV9a+CPjvQfCf8AwlV9ZwbIGd9R0i3m NzqmmWABxqN0luGiaMAbpRHKzRoyu4CibyYPhZ8VNT+HWpGN/Ov/AAzfTK2q6SGUujkCP+0tL3kK lwigBgWVJkARypEckX6H6PrGm6/plprGjXkOoabqECz211btvSRScMjpwySI2UkidQ8bAo6qwIGh RRRRRRRRRRRRRRRRRRRRRRRXxz+1RfLJfeDNPCENa2ut3xl7ML+a2gCD/d+zZP1r5Nor61/advYt Q0/4bX8CyRw3tv4ivIkkx5qRXUGlzRLJtJG4A84OM17h8E7o3nwu8JTGJIttpfWu1S5B+w6vcWXm EuSdz+XvYdAScADAr1Oiivn344fFrUfAf9m6F4dFsNc1O1mvbm8uoXuDpmnlmtbOa1hkXyZJZZVl ILl1QRENEwkVh8/6F+0R8RdMv47jVbyz8R2B2JPp17p9hYkx+ekkstrd6VFC6TFFaNHkEsa7izRO QuOU+LPjaHx74xudbsnuTpMdhp9jpEN5bW1tdWlpHbC4ubedbcsCwu5bp9xkc/NhW2BQPu74WaK3 h74eeE9LcziUaTFf3CXEPkTwXOru2r3NrJEeQYpLh4uecLyAeK7+iijp7EfU9T/PoOTXwD8ZfhBN 4IvH1zQIp7nwneSFmUJJM/h64llCrZ3UpyWt3LKttO5zn91Jlwsk3s/wI+El14YA8Y+JYBDrd5Zv DpWkzQRGbR7S6wZL27aVWaK7lQeWI0KmKJ3STLyPHF9L0UUV8pftS6XNJpvhHW0EIt7O+1PSrgkA XBl1O3iu7MA4yyBbSfOW+UkYHzGvK/h18ZD8PPBWsaLZaVHea1c68uo2M11M/wDZ6wXenx2ty9zb wBHYwtbR7UWZd/mnlBERJTH7QPxQGoC8OtWhtxeC5/sn+x9L/s9ofO806cZBELrySv7rcLnzdvPm 7/nr7b+H/i6Lxv4S0jxEI0gnu4ZIr61jYMttqFpM1tdxqA7sqsy+ZErnd5boW5NdlRRXyH+1Up/4 oNsAA/8ACULn1YDTiRj8R+dcX4muYE/Zz+HNmzn7TP4o1W5hTaSrQWt9q8Vy7NjAKtNEACcnOQOD j53or9OPhTdy3vw48GyzlS8ehWdoNiKg8qwX7DbfKO+yNQx7nmvQKKKKKKKKKKKKKKKKKKKKKKKK 8F+MfxjtvBEEnh/QJIbrxdcQje+Emt/D0E6b0urpG+V7lgQ1vbMMYIllGzy45vhqysta8Va1FaWk d7rOu6zeOVBdri8vbqdjLPPcXE5/3pJZpGAUBndgoJrtPG3wk8ZeBIoLvVbOO906W2WefVdHF3e6 dp0jTrbC01OeSKMwSbnjCF12OXCxu7B1XzKitK51jV7yOSK71XUbqKWRZpYrm9uZ45ZUJ2yyJKxD MNzYYjPJ9TWbRXsmi/An4ja3pNxqy6THpgjiMlnp+sTGw1TU2V3ieK3s5FzCwKZBvDCGDKyllO4c T4b8S+JPh94h+36a0+m6pp88tpqGnXsU0ccwil2Xel6vYPsYqGUq6Nh0YBlKSIrD9Efh/wDEDRPi Hoo1PTGNvdwGOLVtJmkV7vS7qRSVVyuPMikw7W84UK4DAhZEkjTuaKKKKKKKKKKKKKKKKKKKKKKK +e/2l7loPh7aRKFYXnifTbdyc5VFsLu7DLjvuiA57E18F0V9TalBNJ+y74fkVC6QatPPKy8iKE+K 762Dv9ZHVe/3hXc/svajBJ4S8QaUrA3Nj4iOoyrubcsGp6ZBbW7YAxgtZy9GJ45AwN30zRRXnHxU 8eN8PPCkmtQWi3t/dXsOlaZFKCbRb25hkuRPfbGR/LSOGRtqHLNtT5QS6/Glt8ffinBcwTyeIYby OGWKWSzudF0Rba5jjk3NbTtaW8Uqo4+VjFKj4PysrYIk+KfxWT4kaP4RhNrc6dqGljU5NdtYyDpF xeT+RFZ3Wn5laQjbHKdsyBovMKB5Blz75+zLoX2Lwhq2uy288M+vax5MMsjfuLrTNHh8q3mt48fw 3Mt5Gz7uSuMfKSfpKiiivk/4+/Cc3SyeOfDFjcTXzOD4m0+1XzRNCIgia1b2y/OHTbtuhGGDKRMU UpNI/wAuf8Ih4l/4Rr/hMP7GvP8AhG/tf2L+1dq+V5u7yvM8rd5nk+Z+5+0bPK8391v8z5a+m9Y/ ahWLWYl0Pwyl7oNu1ws8mo3b2mpaiHtwLeW18lJEtFjl3FvMWcyR44gY8fQHgn4ieFvH1m11oN6V uIzOLjSL/wCz2+s2iwuqCeexillzE4dCk0bPGSdhbzFdV7iiiivEfjx4FuPGXhFL3TLee613w1LJ fWFpbRvNLe2V1si1eyhhEiLvZY47hSI5JGMIijXdLX560V+qHge2ubHwX4Qs72Ce1u7TwvoFtc20 8Twz21zBpMMU1vPFIAysjDaysAQQQeRXUUUoyTgDk8cHOSe4A/LpX5ha3dzfEL4i3ksFzO//AAlP ilLPTJr7YksNlfX66fo8cy7tqiGAwx7d+AFAzgZr0v8AaYvbW7+IVjBBMkkum+F9Osr5F3bre6fU LvUVhk3AfMYZ4pOMjDDvkD54rpPCOgS+KfE2h+H4vOB1XUbW2mkt4xJLb2ZcPfXio5AIhgWSY8gY U81+qlFFFFFFFFFFFFFFcV4j+IvgnwnK9vr/AIk06yu45YopbCNpL7UoXng+1Qm403T0muI0aMqw keNVwV5G5dzfDfxK8C+L7hrPQPEdle3wIC2MyXenXs+InmdrS01KOGSYIiM8hhVgoALba7eiiiii jgDJ6dz0GBknkkZzj26ZNfFnxq+NZ1Zr3wf4PuwNHzJba3rdtIP+Jufuy6fp0yZxadVlmQ/6RyiH 7Pkz+BeEfCOteNdatdD0O1aa4mYG5uSGFpp1oGxNfX0w4SJB+LHCIGkZEP6M+AfAOi/D7RU0rSk8 65m8ubVdVmjVbrVLpVI8yTBOyJMsIIAxEYJJLOzu/X3Vra39vNZ3ttb3lncxtFcWt1FHc208LjDR TwzBlZTk5BBBFecah8F/hhqV295c+ELGORxGrR6ddano9piOMRrtsdKnghUkD5mWMFmyWJJJrl2/ Zz+GxLuINZjUljtXVn2IucgDzEJI+rZ9+9VrH4CfCfVbaLUtMe91HT7sTm1ubDXlu7GQK7W7eRdQ bg/lurL984ZMPnkHct/gF8K4IIYpPDst28aqr3VxrWuLPcEH/WTC1uYo8n/pnGg/2a9K0bw5oHhy GSHQdF0vR0mS2Sf+zbG3tJLpbRWS3e8mhUNMyhnw0hZssxzlmrar4t+NfwUOlG78YeDLMnSSXuNc 0K2jydJPLTajpkKD/jz6maBR/o/30H2fIt/Hvh98S/EPw91COXT53utHluFl1PQZ5T9hvlYCOaWI EN5FxsVQlwi5+VQ4kjBjP6JeFfFei+M9Gtte0G4FzZ3HySxyAR3VhdKAZrG+gDHy5kJ5GSCCGRnj dGboaKKKKKwvEfibQfCWmvrHiHUoNMsFljgE0qzSyTTzHEcNta26vJK+AXKxISEVnPyKzDhYvjj8 K55ooI/FsO6Z0jRpdK8QWsKtI21fNnurRI419WdgoHJIr1C1urW+toLyxuLe8tLlFmt7q1njuLae JgCksM0JZWQ54KEgjmp6KKKKKKKKKKKKK+S/2pNIka38J+IIrYeVDLqWj3135wyJbmOO90q3+zs2 cYivGLomM8O3KCvjuivqT48RS33gj4Ra1bwTtp50VopLhgNkE2qaRYXVjby7SQHkjgnYAE52NzxX pX7NXiEal4JvNCknRrnw3qsojgWBkeLTNXJvrWSSbG2Qvc/bO5ZQoDADZn6Koor4b/aficeN9DuD E4hk8JW0KzGIrFLPDrN9JNGsvRnRZYy4zkBlyPmGfmuvUPhL4Cn8eeLbK0lt3k0HTpIb/wAQz7ZP IFlHJvj055opImV7xk8hNkgkVS8qqwiav0oooooZlRGeRlRI1LO7sAiKBlmZmOAAOSfYknFfM3j7 9o3SdGkl0zwXbWviG+jZ0m1W6aVNEtZYLlVZLeOLZJeblEoEkcscYyjo8ykrXbfDv40+GfHzrpzo 2geICsjppF5cxzxXaI+FGmajtjE7hNrNE0aSffKq6Iz17HRRRXG/EDwnF428Jaz4edkinu7fzdPn faq2+p2jC5sZGkKSFUMqhJjGhYxM4XBYGvzK1bSdQ0LUr3SNWtZLLUdOuJLW8tpSjNFNGcHbJESj qR8ySIxV1IZSVIJzq+9/2a7C6tPh3PcXMRji1PxHqV9YN5kb+faxWttprShUJKYnt54yGAb5ScbS pP0DRRX5/wD7RWtwar8RHtLdmddB0ix0idhIjxPdmSXU5zD5ZIGwXKQuDgh42B6Vq/Fa1sdL+FPw a0+2Mu650qfVgGPymS/sLbUdRJCYXie6ITIzjPPXPzlRX6m+BdEk8OeDfDOiTwvBdWGjWEd/BJOl 2YdSkt1n1KMTxFkKrO0irsYrtwFJGCerooooooooooooorA8QeKvDnhWBbnxDrWn6TG0cssK3lwi 3N0lvtM4srJcyzsu5QyQozfMM8kZ5DS/jL8M9YvYdPsvFdoLm4YrEL2y1XTIHYKSEN5qVvDCGb7q K0gLNhVyxAPp1FFFFFFfP/xd+NVj4PtpdD8MXFnqXim5WeGWeJ4bu18ObJGtpZLxVLKbxXRhFaSf dI8yddmyOb4fsbHWfFGsxWVlFd6xresXblVLtPdXl1OxnuLi4uJz/vSTTSMAAGd2Cgmv0H+FXwq0 z4d6Z503k3/ie/hVdU1RVYxwxlhJ/Zel+YAywKwBZiA8rgO4CiOOP1n6j8CMjHevPda+FHw68QyC fU/Cmm+f5k87z6eLjRpp5rkhppbuTR3gMzEjIMxcjJIwWbPH3f7O3w0uLlp4bHVLCMxogs7TV7l7 YMOs2++86XJ75m2+iisbT/gh8HNVur/T9Ou7y9vdAvILTWbe313zZ4Ljy0byL1FT5d5VwxjAw/mo CrxlY+gs/wBnz4YWvmCfSL7UfMCqhvNZ1OPyCpJYx/YJIOWzht+4ccAc57vw/wCAPBXhc276F4a0 myuLUzGC/wDsy3Wqx/aAyTBdXvfNucMrMmDNjaSuMHFdhXgnxj+DkHjiCXX9AjhtvF1tCodCUht/ ENvAnlx2t3I2FS4RQEt7hiAQBFKdgjeH4s8PeIfEPgHxEmp6a02natp00tpfWV3FKizKkuy80rVb N9rFCyYkRsMjgMpSRFZf0C+G/wAUdC+I9lKbRf7O1uzRXv8ARJ5VklijLBFu7SYKnnQZwrOEUo2A 6qGj3+mUUUUUVWvb6w0y1lvtTvbPTrKDZ595f3UNlaQCWRYY2mublljXLsqgluSQByefKz8d/hRt z/wlgznG0aH4lzjpu5sse/X8M16PoniDRfEljHqWg6nZ6tZOEzNZTJKYpJIEuBb3UY+aGURyIXhm VXTOHUGtaiiiiiiiiiiiiivGPj34ek1/4calJAJnuNAuLbxBFFE0QWSOzV7a/abfj5I7Weec7fmJ QAZ+6fzuor61g1C1u/2V722tpt8umXC6ffptIMNzJ49i1VIskf8APC4hfIyPmx1BFYv7Mevx2Pif XPD0rQINe0uG5tnkcrPLe6JK7Ja26ZwxMFxcSv1IEWRxmvt2iivmj9qCG5bwhoNwtwUtIvEiRT2e OJrifTLh7W6J28eUscyDLc+bnnt8PVt+HdB1DxRremaBpaK99ql1HaQs4mMMIfma6ufIWR1ihQNL M6o21FZtpxiv1C8N6FaeGNB0jw/ZBPs+lafb2aukMVv9oljQG5vJIoht8yeXdNKRyXZiSSSa26KK K8X+Inxv8MeBzJp1nt8ReIAj4sLC5g+x6fNFdfZpYNYv0LGCRdspECRvJlAJFiWRHPi3/DUuvf2T 5X/CLaR/bv8A0EPtl7/ZOfPzu/sf/XZ8n5P+P773z9P3deEaJ4G8SeIdC8QeI9MsWk0fw3bG5v7u Q+THKY9slza2TMMSywws1zMoOEiGWId4kkw9H1jUtA1Oz1nR7uWx1LT5hPa3MJwyNgq6Op+V0dSU kjYFHQlWBUkH9SPDGvW3ijw/o/iG08pItX062vDDFcJeJaTyx4urBrmJUVngl3wyEqpDKQVU5Wty iiivHvFnwM8A+Lb+41We31DSNSu7h7u/u9Fuo7b7bPKAJJJ7W8jnhDMQXZo4kZ3LO5ZmJqTwv8Dv h74Xntb6DTJ9X1KyuZLm2v8AXbprx4maPykX7DbiK0byjl4na3Lo5DhgyoU9door5/8Aj/8AECHw z4bl8MWbB9b8U2VxbOUltydP0WRlgv7i5t5A7f6UhktoPlUf611cNCA3y38F9D/t/wCJXhiBo7pr fT7s65cy2qhvs40aNr+zkuGZGCxPcpBC+QM7wgIZgayPidrq+JPH/ivVo2tZIJdVltLWayk822uL HSUXSrG7il3OG86GFJCyttLMSoC4AxvDHhPxB4x1JNJ8PadLf3RBklYFY7a0hUFmuL27lIjiTAIG 9gXbCIGdlU/fnws+FWmfDnT/ADpGjvvE1/b+Tq+qqX8pY2kEx0vTUYKVt0ZULMwEkrqHbaPLii9Y ooooooooooooor43+M/xvvnvrnwj4KvbrTYdOuzDrGv2kstpfXF7aS7ZLDSp4irxQRyLiS4QhpmG 1CIQWn+T6t2F7dabe2eo2UzW97p91Be2dwgUvBdWsyz28qhwRlXUMMjHFfql4a1OXW/Dnh/Wp4kg n1jQ9J1WWGMkxxSajYx3bxx7uSoLEL3xjNbdFFFRXFxb2kE93dzw21rawyXFzc3EqQ29tbxJ5k08 8shCqqqCzMxCgAnIANfDfxa+OV94mfUfDXhWU2Xhhs2lzqCq0d/rsakrcDeTmG0k4AjCiSRAfMYL I0I8b8I+DNf8b6rHpWg2TzuXiF5duGWw0yCQkG71C5AIRAAxCgF3wVRWfCn9FvAPgHRfh9oqaVpS edczeXNquqzRqt1ql0qkeZJgnZEmWEEAYiMEklnZ3ftyfp09xjB556dK+d/Gf7RnhXQJnsfDds/i u8icpNcw3H2LRoSpkikWO/aORrhlZEI8mIxOjArPkFa8D1X9on4l6hJG9pfaXoaxxlHi0vSbeaOc ltwlkOt/bWBH3R5bquOoJ5ri/EHxK+IHi+zay1rxDf3unwo0lza2sFrp1pJHLLEudQi0qKFZlDrH sE4YIx+TBY5y/DPi/wAW+EXlvfDWr3+mR7wtysQWfTpJZonij+12Vyr2zvt3eWZYyy4yhBGa72x/ aA+KNpdQ3E+t2mqQxvuexvtG0lLW4BBGyZ9Oht5gvf8AdzIffFeveE/2nLa4kgtPGmiLYiQ7G1nQ zNNaxNLcqiNcaRcF5kiSIu8kkU8shKgJCd2F+otJ1XTdc0611bSbyDUNNvYvNtru2ffHKuSjKe6s rBlkRgGVgUYBgQL9fGXxr+Cn9m/bPGPg6zP9mZe51zQ7ZP8AkG9Wm1PTIVH/AB69WngUfuOWUeTk QeIfD/4ga38PNaGqaWxuLS42RavpE0jpaaraoWKrJtzsmj3M1vOFJjYkEPG0kb/oZ4M8deHPHmmv qXh+7aUW7RR39jcp5GoadPNGJY4rqA5GCMhZULxuVZVclHA7Ciiiivz3/aB8QXer/ETUdPe4Z9O8 PxWmnafb4uI44Xms47vUZTDNgeY0zlGlRQHSOLBZVVj4fXoPgH4keIfh/qUNzptxLdaU0zvqPh+e 4mXTL9JlWOeQRLkRXAVE8u5RSylQGDx743/Rnwx4l0rxfodh4h0WWWWwv43ZFuIzBdQSxO0Nxa3M WWCyRupRtrMhxuRmQqx3qKKKKKKKKKKKKzdY0fTdf0y90fWLOHUNNv4TBdWs4O2VMhlZGUhldGAe ORCGRgGUqygj4L+JHwO8Q+CnuNT0lZvEHhvzbqRLi1gmn1LSbOC3+1GTXbeGMKqIgkDXUeYv3ZaQ QF0jPhtfU+rXJ8Yfs2abdyaiZLzwPqtjbXUSWQQMLK5bRNPsCy+Uo8uxv7aUzqJNxXa2XaRl8l+E vjk+BPGNjqNw+zR7/bpeuhhKypp1zKu6+8uFJHZrZws4CIXZVaNceYTX6S29xBd20F3azxXNrdQx XFtcwSJLBcW8yCWGeGWMlXR1YMjLkFSCDg1NRXPeJPCfhvxfZLYeI9Is9VgTJhadWjurUtLHLIbK +tyk8G8xoH8iRd6jY+VJB8ff9mv4dtffa1m8RxwG483+zE1K1Nise/d9lEklu1z5ePlybjfj+PPN e1aH4f0Tw1YRaXoOmWml2Me0+TaRKnmyRxLb/aLqQ/PNMyIgeaV2d8Aszda16KKK+Q/2mPGV7FNp fgiymkhtJ7JdZ1jypcC8Ely0Gn2UwXDbYjA8zo3ysWifGUBr5u8G+D9X8c65BoGjCBbqWC6upLm7 +0rZWcFrCZDNeTW0UrIjNshRihBkdFJG7Nc5cQXFlcT2tzDNbXlpPJBcQTI8M9vcW7mOWGWNwGR0 YEMrAEEEEAiv0S+CfjSfxn4HtZL+Z59Y0WdtG1KeWQSXF39niWWzv5C7vITLE6LJLJgvKsrDpXr1 FFFcF41+GvhHx8sT6/YyG/trZrSz1axne01G0gaXz/KVxujkVWLFFuIpFUs5UKXYnhNL/Zz+G+my zSXcGta6skYVItU1Roo4GD7vNiOiR2bFiPkIdmXGflB5r3K3trezt4LS0ghtrW1hit7a2t444Le3 t4UEcMMEMQCoiKAFUADAAAxU1FcZ4/8AGdj4B8NXniG9Rrh1ZLTTrJSFN/qdyjNaWu/+FMI8kjZO I0ZlDMAh/NBm1XxNrbO26/1rxBqrMdohha91TVrvLYVNkaGSWToAqjPYV7f+0RqFpF4j0DwfpcqD SfBvh2zsobERy7tPurxA5ga6nG+XNlHYEHe6jpkSeYB4PY6ffardw2GmWV5qN/cl/IsrC2mu7ucx xmV/KtrdWdsKGY4HCgk8V9qfCT4EL4ZuoPEvjEWl9rUSwT6TpUDNcWujXBRZmuryQgLLeROTGgTf FGwMkbyuY3i+l6KKKKKKKKKKKKK8F+Mfxit/A8D6DoDw3Xi27hJdmVZoPD1vPHuivLqNsq9y6sHt rdsgDEswKFEm+Dr7UL7Vbua/1O9vNRv7kp597f3M13dzmOMRJ5tzcMzthQqjJ4UADiqVfoj8BfE1 34k+Hlkt8C1z4fu5fDfnloh9ptbG2huLCQRQogXy7eaKDnczmPzGYs5x7PRRRRXy98aPjb/Y32vw h4OuwdY+e21rW7eTI0fgpJp2nSocG86iWUcQcon7/Jg+OdL0vUtc1G10rSbO4v8AUr2URWtpbJvm lfaXc8dFVVLu7EKqgsxABNfod8KvhVpnw70zzpvJv/E9/Cq6pqiqxjhjLCT+y9L8wBlgVgCzEB5X AdwFEccfrNeS/ED4yeFfATTWEzyav4hRY2GiWDBWh8+JpYG1K/dWigVtqkoN8u10cQlGDV8z63+0 n491BbiLSoNF0CF7rzbaa2s2v9St7YMTHbSz6i0lvISCBJILRCSMqEBK1x918Zvipq0Dac/iq/K3 JRAum2WmadeswkDqtveaVBFOpJGDskBYZU5BIPB6JrOuaDfjUPD+o6hpt+kbFp9Omlike3hZbqWO 4EXEkOY1eSOQFCFywIFeiD48fFbOT4q/8ofhz1zxizr03w/+1Dq8Unl+KPDdhe2zSWi/atEln0+5 t4FJF7M9retcR3DsCjRoskCgggnDAp9TeE/GHh/xrpcGq6BfxXMTxRvc2jPENR02R2ZTbanZqzND JuRwuTtcLvjZoyrnp68F+Mfwct/HFvJr+gRw23i62hVWVmjgt/ENvBGFjtLuRiFW5VRtt7hsKVAi lIjCPD8NWF/rXhXWor2ylvNG1zRryRQWjaC6srqBjDcW9xbzD/fjmhkQhgWR1IJFfoR8K/ipp3xF 0wxuIrHxPp8Ctq+kqxEckYYQ/wBqaYZCS1s7MqlSxeF2Ebkho5JfV6KKKK+Qf2ovETmTw14ThmYR iOfxFqEBgjKSuzNp2kSrcsN4KBb0MikAhgzBiFK/ItbeheItb8MaimqeH9Tu9LvlVYzNayFRNCJk nNtdRHKTQl40ZopVZG2rlTgV+h3wp+JFv8R9CkumgSz1vTHhttbsYyxgEs0Za3vbIuWYQz7HKrIS yMsiEuFWR/T6KKKKKKKKKKKKOnsR9T1P8+g5NfHnxY+ANwtxd+JPANoklo8Ut1qPhiEFbiCdSHkf w/Ci4eNlJf7JkMjDbAHV0ij+THRkYqwKspKsrAhlYHBVgehHcV9SfAq6k17wR8S/h/H9gF5fabeX +kRTbxPPc6tpb6RcSzZZl8mCSKyIZItyNISScoF+c/D2u6h4Z1vTNf0uQR32lXkV3Bl50hmCcTWl z9meN2hmjLQzorjfGzKThjX6d+E/FOkeMtDsNf0acS2t3GFlibiexvEGLmwvEPKyRsQG/hYYdCyM rN0dFUdU0vTdasLnStWs7bUdPvI1jubO6jWaGVVcOhZW7qwV0YYKMAwIYAjxPVP2cPhxfTJJaprm iIsexrfTNUWWKRs5ErnWY7yTcfu/LIF/2e9ekeEPh94S8EQFPD2kxW1y8IiudUnLXWqXn7uNJfOv Z8uEkMSytBDsiD5Kxqa7KiiivF/jr41uvB/gp00u7FrrOv3aaVZzwXcVtf2dr5bT6jqNnCwMj7UU W5kj2GJp45BIrhA35+6dYXmrahY6Vp8X2i/1O8ttPsoPMjh8+7vJ1t7aMzTlUXc7AbnYKOpIFd1/ wqjxp/wmn/CCf2cP7W2faftWZf7J/srft/t37b5efsmfl37N+/8AcbPP/dV9m+HG0f4T2Xw6+H8y QDUPFE+orqGotJBHavqsWni5vZTclYGleW6ktbGxR4i5i2ozF0UN8b/FXwFP4B8V3dhHDOdCvme8 8P3kkbCKazcK8tksxeTdJaM3kSFmDsAkrIiyqK+mP2aPEv8AaPhTUPDU8jvceHNQM1qrQ28cSaVr Ba5ijjkQiSRlukunlMi/KHjUMwwqfSdFFFFFFFeUfFT4qaZ8OdNVEEN94mv7dm0nSWLeWiFjH/au pFCGS2RlYKAQ8zgxoVCySRfnlrGsalr+pXmsaxeTX+pX8xnurqcqWkYqFVVVQFREUBI40AVFARAF AA9x+GzP4F+HPjf4jyxJBqWqxReEvB9xJNPbXLT3Eh/tK7s45UaCZI38qdflclrOaPMY3E8zZfDn TvD9nHrPxR1O48N2sqbrLwppptZfHWqrPCxtrlNPuAy2cAdWDS3a/ejeJliZ42Pd2f7QWn+F7UaP 4F8A6fpGiwXNzLGt7qE9xdXu8rHFe3giUETuiKJTJPOcBUEhVAT2GkftSaZJIqa94UvrOJbYZudI 1C31J5LsbVcCyvUtQkbfOwJuHZflXD/er6G8N+NfCni6J5fDeu2WqFAzPbxtJBewxpL5XmzaddrH cRqW4VpIwGHQmuoooooooooooorz/wCKfiSXwn4C8R6vbsVvRZfYNOZblLWZL/VJV0+C6tndWLPb +abkRqpLLGRlRl1+DPhd4Gb4g+LLbRHuHtdPgt5dS1e4iCm4TTraRImS2D8eZJJJHCrEHZu8wqwU qfYPjp8KbnTbjRNV8F+HP+JDaaOml31roli889ncWMktyNT1JYA00olhOHu5NxzF+9kBaPd4z4b+ GPjjxXdQ2+m+HtQigdgJNT1G3m07S4I1lWKaR726VVcx7wzRQ75SoYrG20gfpJoGmf2HoOiaILg3 X9jaPpmkC6KCIzrptklmJvJBbbuCBtu446biRmtWiiobm5t7K3nvLyeG1tbWGW4ubm4lSGCCCFDL LPPLKQFRQCzMxAAFfBPxj+Mdx44uZdA0GWW18IW0w3PteG48QzwOGju7uNsMlurANbW7AHIEsoEm xIfP/h/8P9b+Iesrpelr5Fnb+XLq+ryxl7TSrV2IEkgBG+aTDCCBWDSMDyqJJIn6M+FPCeieCtHt 9B0C1NvZwkySyylZLy+unCrLfX86BfMmfABIUBRtVFVFVF6OvkT9oP4pX1vcz/D/AMP3a28BtIx4 ovLczLdSNdJvGgpIyKEiMJR7lombzFkELMqrNHJ8hgFiAASScADkknoAK+u/CPwf8KeBNHXxh8W7 qxLbbZ7bR7h5nsrG4crdRwXVvB899dYVka1VXi2iTKzDDp5t48+N+ueIra68O+GoIvC3g5oZdNi0 +zgggv73SsRxQ297NDlYEKR7fs1oVQRyPDI88fNcj4D+J3in4fTOuj3MU2lXNwtxqGi3sQmsbuRY Wg3q3+sgfaQS8Drv2RiUSIipX0RL4e+G3x20i41Dw0ln4W8fJbi8vrZFETrc+e73X9p2luEju4Zp ZTu1GKPzhuiaQ5Btj8j6zo2peHtUvNF1m0ex1Kwl8m6tpCpMbFRIjK8ZKsjoVdHUlWUhlJB59M+E HxOu/AOtxW15cu/hTVbiNdYtHEkyWUjgRLrNpHECyyxgL5wjUmWNdhVnWJk/RfkdeOO+R154HsD1 or49+LvwGlSa78T+BLRGtnV7jUfDFtG/nQzbhvm0G3iUhkYEs1qMFCD5IZWWOP5v8KeLNb8Gazba 7oV0be7gOyWJwz2d/asQZrDUIFK+ZC+BkZBUgOjLIqMv6LfD/wCIWifEHRotS0ySO3v4VWPVtFlm R73TLgYB3KNpkgbOYLgKFcZBCyJJGneUUUV8WfG34P8AiaTxLqXi3w1p02taZq5iuryz05JJ9S06 +2x2twBZb3luEnf9+rW6nZmRWjRI1d/NvBPwp8e6v4m0mGTQfEXh23gu7TULrWr6xvNENjaW1yjP c6fdXsabrlc5gSLcxYBsBFZl9i/aF+GGn21lN8QNCtltJRdwR+JbOFYorWdb2byItaRCylZmuGji nWNW8wuJSFYSPJQ/Ze8RXK6j4i8JuryWc1kviKB96hLW5tZ4dNvV8oJuc3CzQfMZAE8kAKTISPsm iiiiiiiiiiiobi4t7S3nu7qeG2tbeGW4uLm4kSC3hggQyzTzzSEKiKoJZiQFAySBXh/ir9oPwJ4f Mttpc1x4pv0FyuzSwqaak0QBiSfVrjCGOQsQJLVJwApyPug+VXn7U2puyHT/AAfYWqBSJVu9XuL9 nctkMjQwWwVccbSp+vavPdQvPhp8RbuSSK0i+FfiGYolt8y33gvU5BEttbw3hs4YDpsjuUMlwsBg REkklDSPmu/+D1nqfh7W/FHwk8aRXmlR+NvDs8tikd0LiOR5tOliuJNJnsxPasbizeVnuA+3darE xZ1EY+btf0O+8Na3qmgakgW90m9ns5mVJkin8p8R3Vv9oSN2hmTbLC7IpZGVscivZ/g38ZJ/BM8X h/X5ZbnwlcysI5Sryz+HZpnLyXNtGgLPbOx3TwKCQSZYgX3pN9421zb3lvBd2lxDdWt1FHcW9zby Rz289vNGJIZ4Jo8q6MpDKykggggkVPRRRRRRTgM8DJyQMc9T0HAHJ5/Gvy7+IviJfFnjfxLr8LRS Wt7qTx2MsMc0KTabYRrp+mTtFcnzFeS3ijeQMB85b5VHyj6Y+HGk2vwW8Caj478ZWksGra3NplvD pq/Yhq0GmS3C+RYW0V15ZW5kVpLu5t/OyI4k3qkkTgcR+0B4BjtL2L4ieHxHd6D4j8iXUpbH7K1l bahcQq1tqMDWuN8N+v70zbWBm3M0mZ41pn7M3iOPTvFmqeHJjCieJdOSW2YxXElzJqWh+Zcw28Tx 5jRDbS3cjmReSihWUna/3JRRRRRRRXO+LPFejeDNEudf125NvZwMI4o41V7q+vJEZ4LCxhYrvmk2 ttBIVVBdmVFZl/OT4geP9Z+IWtNqmqN5FpB5kOk6RDIz2ul2jsCyISBvmkwrTzkAuwAASNY407P4 F+H7a88UXXizVmji8P8AgKwm1/U7iWD7Ui3K28raePIjbzd0fly3aPHE/MATAZ0qn/wjWqfELUtY +IfibU4PCPhPVdS1O4/t7XbsXrnyMvb6JoVmzRz37wwr5ECQoqbYXjQh4xFXUaJ8YfCPgCN7TwF4 EMhLx+Z4j8SX0B1/UbeTymvLe5SxhbykJjURRxXHkqVEpi3swPZaX+1Md9vHrPhBfLa4UXd3perH fDalxue2067hxJIq7iFa6VWOASnWvdvBnxW8E+OPLt9J1QW2qSAn+xNVVbLVSR5jbYYmZo7ghImk b7LNJsTBk2E4Ho1FFFFFFFFFFFVry8ttOs7q/vZktrOxtri8u7lw2yC1tozcXEz7QTtVAWbAzxX5 gO+ufEnxqGd0l1vxVrMaBnN5Ja2hu5hHGuf38yWlpFhQPnMUEYAyEr6i8efBGHS/hjDpPg3Tk1XX NO1S11rV75oV/trXIoLCe3u47ILuOEaVXhskfG1Tt8ydiZfliw8D+MdT1D+yrLwvrst+LhLSWBtM u7cWkzzeQRfS3ColuqtkSPOyKmCXZQCa++/g94HvfAfguLS9UZf7W1C9n1jUreOZJ4LK4uIo7eKz iliADFIYY/NILL5m/Y7JtY+pUUUV8n/F74820VtceGvAV+JrufzrfVPEdqZEjsUSQwyW2iz4UPM+ 0/6XHlEQgwO0jB4fkzRtG1TxDqVrpGjWU+oaleSCO3trdMuxP3nkc4VI0HzSSuQqKCzkKCR+hnwr +Fmm/DrTC8jQ3/ibUIlXVtVCZSOLiT+zNMMgDJbqwUsxAaZ1DuABHHF6vXiPxr+J7eA9Gj03SZIX 8Ta3FItozSKzaRZAeXLqzwDJL5/d2wfCs4djvETxv+fMkjyu8srvJJI7PJI7F3d3O5ndm5JJ5JPW vo/4VfBO117Sz4y8c3Eul+G0j+22NmLiGya/s7RzLd6hqd5LzbWWyNlGCkrqTKrxIsbzTeKPjpa6 Pbz+G/hNpGneHNFSSRW1qPT44ru9lURRfbbKycBEMkcWx5rtJZnUqSIXWvCPDnivX/Ceqf21oGpS 2GpGGaCScJDcCeC4IaaG4hulkjkUsqvh0OGAYYZVI+q/D/iX4efHWJtE8Y6NaaF4yWK3+zahYSw2 15qSwRESNpGpTRlvlZpWOnXPnKEZZEMrIzRfN3xA+H+s/DzWm0vUwLiznMk2j6vDGY7XVbRGALoC W8uaPcongZiYyQQXjeOR8nwn4r1nwZrdrruhXJgurc7Jon3Na39mzBp9Pv4QR5kMmBkZDKQroySI jr+nPh3XtO8T6Jp2vaTI0lhqdqt1B5nl+dEW+SW2uVheRVlhkDRzIHIDqwDNjnZrwb4xfBy28b28 mvaDHBa+LraIBgWSG38Q28CBEtLuRiFW4VV229w2AQBFKRGEeH4TWTV/DuqFon1DRNZ0y4kjLI1x p+o2NzHmKVCV2SRuOVYcHqDX3X8HfjHB44gj0HXXitfF9tC5RgqRW2v28EfmSXVpGuAlwigtcW6g AqDLH+7EkcHvVFFFfO/x0+FGqeNxp3iDw0kVzrmnQf2bcadNPFbHUNOa4MsBtbi6kSBHt5JJnZX2 +Yrt8+5Ejk+Rrb4a/EG7ngt4vBXipZJ50t45LjQtRs7ZJZGCr595dxxxRKM5Z5HVVGWYgAmvsDxZ 8FrTXfh/pNg6Rt438NeHLK2tNVtFts6pdabpiQDRbmaRbYSWzmNYbWWfa8A2uSR5yy/MPwT8SP4c +IuhNukFrrk3/COXscUUEryx6vIkVkD52NqpeLbSyMhDbEYAMCUb9H6KKKKKKKKKKKK8s8XfGXwF 4PmuLK81Q6nqlsxjn0rRI1v7qGVLg2s8NxOWS2hlidG8yGWdJFx9zJAPid/+1NLvkXS/BsaoGmWK a/1l5Hljzi3kktre3URnu6CV+eA3G48LrnxE8AfEq4jXxl4XuPCepuJVj8Y+HJodQm+0SFLSzOva ZLBHJc2dvCI2lKyyT4h2QBBKwEPguDVPhT4x8N+KZ5odT8Ea8yaYfFGmNKdEvtN1UMria4niMkE9 pLEZprSWNJd9tJHnaC9c98avDJ8MfETW4kSRLLWJB4gsGkeBy8Oqs0l2qLbgbES6FxFGjKGCKpO4 EOx8Kvijf/DnVj5izX/hrUJEGs6XGyecMDYuo6b5pCrcRA8oWVJlHluVOyWL9BPDnibQ/Felx6x4 e1GHUrB5ZYPNjEkbxTxH97b3NtcKkkUgBVtroCVZWAKsCdyiiiiiiivg39o/xQus+NbfQ7ad5LPw vY/ZpEMVsI11jUCt1qLw3ERZ3XyVtIXWQjZJG4Cjln3/ANnbwWI7q++JGup9h0jR7S7j0a7vP9Gs 5ZWikh1jVhctKg8q0gEkLM8bRlpHIcSW7Ae7f8J54f8A+Fff8Lf/ALHt/t/9gfZM+Qn27z/7S+xf 2D9vx532T+0e+cbf3u3PFfDHjTxvqnjPxVdeKrhnsbhpIP7Nt7e6ncaTa2WBZQWk7EMrKQZndFQN MzyBE3bR9tfDrX9G+MXgRbfxVYafq2oadI2na5a3cVm0huzaNFb65ZxQHfbGeKVwlxEsTLKJlh2i MGt/RPhH4M8Maxa654ZttS0K8t4XglSy1a/ntb+3lbdLb6hBqclwHjbCnZkAFVdcSKrL6XRRXlfx S8beKvBukm78N+ELnW8R+ddavIFuNK0mGIPcXD3mn2EgvGVYYpGeZhFDEGQmVmzHXysf2j/iQdS+ 3b9CFr5ZT+xRpX/EtDbcCXzjJ9s3Dr/x97c9scV778Ofj7oni+4stC121/sDxBdEQ28gkEmi6lci KNUit7iQiSGaeQyCG3lVl4VBPJK6ofoCvE/jN8VD8PtOtrHSkgn8TazFO1n5kkEkekWkTLG2pXVn uLsXYlLUOgjdkkLFhE0b/AF/qN/qt3Nf6ne3eo31wVM95fXMt1dTFIxCnmzzksdqqqjJOAABwK6L wP4P1Dx14ksPD2nlovtDGW9vvIkuItM06H5rq9mRMcKCFjVnQPIyR7lLg19U/EvWND+G03hu0jsL NoPCWnM3gfwlJtlhvteu49svjLxAkczL9lsgStmzxx3c1610ysir9or451fV9S17UrzWNYvJ7/U7 +Yz3V3OwLyuVCqAqgKqKoCRxooREARAFAAzaKt2V9e6bdQ32nXl1YXtuxe3vLK4ltbqCQrsZobiB ldTgkZU9K+uvhl+0R9qltdC+IDRpPcXEqQ+LFFtaWgMzBraDV7G3SOKJVYsn2qPCKCnmRqqyTH6z VldFeNldJFDI6MCjqRlWVlOCCOQfcEHFFFFFFFFFFFfOX7Tv/IhaR/2N9h/6ZtQrkP2VSf8Aiuxn j/imG2+6/wBoAN+GTivryiiiiuX8V+M/DvgrTZdS1/UYLZFhlltrJZIm1PU2hZY2t9LsnZWmffKg bHyx7g8jJGGcfB3xR+LWr/EHUZre2kutM8KwOUsNIEmx7tFkDR3+tLCxWSdiqsseWSH7sZZt8skX ws+FWp/EXUfMkM+n+GbGQDVNXVBvlcASDTdMEvyvcOMbmIKwqRI4YmOKX7/8M+F9E8H6RBomgWUd lZRMZGGS891cyALLeXtw3zSyvgAsx4UKqhUVVXfrN1nVLfRNI1bWrtJXttI0291O4jhCtO8Nhavd TLCrsoLsEYKCyjOORX5T6jqF3q2oX+qahL599qd5daheziOKETXl5M1xcyCGAKi7nYnaigDPAA4r 6M/Z48FWF5c6p4/19bUaT4ZJj06W+aEWkOqQxC/vNVnkkkAjFjBsdWliKbpRIrrJBx5p8VfiNcfE XxF9ujimstE0+JrPRdPlmdysPmF5tQuogxiW5uDgyCNcBFjiLSeX5jeYUVu+G/EOpeFNc07X9JkW O+024SeNZPN8i4j6T2l2sLI7QyoTHKqspKk4YHBr6x+JenaX8XfhtZfEXw+tuuseH7KefUrWOS2a eK0gjFxrej31zIInZ7P5rq3343IXMURNytfGNfot8CPEb+IfhxpImklku9Akn8O3EkkUESFbBUl0 5IDB1SOzltoyzKGZ1ctuPzt7FRXy38avgmdYN34v8G2eNX+afWtDtkULqxxul1HTo0wPtePmmhH/ AB8cuv7/ACJ/kbTdS1vwprMd7p897outaTdSISFaC5tbiF/Kntbq3mXkZDRzQSqVIyjqRkH7m+G/ x18P+MjaaRrKx6B4mme1tYbd2d9O1i7lUof7LuSMRO8gwtvO24l0jjedske70UUUVxnxHitpvAHj ZLtIJIl8Ka9Kq3AQoLqHS5ZrKRd/G9Jwhj77wuOcV8Tfs+fbv+FoaR9l3+R9h1j+0tuMfYf7Nk8v zM/w/aPs/Tvjtmv0Moooooooooorz/x98SPD3w+0ya61K5hudVaFX07w/BcRrqWoPKzJE5TDNDb7 lfzLmRdihSFEkmyN/hHx98U/FPj+4kXUbo2eiJdSXFjoFmyrZ2yMESMXUqKr3UihA3mT5CszmJYl cpXmtFFel+EPGn2KGx0PW2WSy0u/XV/CWryq0k/g3xFHOt1b3aFUkd9MnmSP+07II+5f30KfaEAk 94+O/gGXX9E0/wCJel2MkWpJptgPEmmWi2F2q2Bt2uP7WlvbJv372uVt5ZlMqtAEdWSKAs3x5Xu3 wg+MN94Iu7XQtZna48HXFy5mDxS3V1ojTK5a400RupELTMstzDtfgM8SeazCT77trm3vLe3u7SeK 6tbqGO4tri3kjmt57eePzIZ4JoyVZHUhlZSQQQQcGsXxX4p0XwXol1r+vXP2eztisccaBXu767kU m3sLCFmHmTSbSVUkAKGkcrGjsvx54m/aW8WX8t1D4ZsdO0GwLAWlzPB/aOsKisR5jtOTajeMExm2 fb0Dt1rc+Hvx4+Ims6rY6JceGofGTFR9pk0q2On6usT3SI19czIfsSRR7wh3QwoSU3Sryx+xIHaa GGR4ZbaSSON2t5jCZ7dnjBMEpt3kj3KTtYxuy5B2sRgmSisTxHoNr4m0i60S8utQtbG9j8q9/s24 FncXNsRiWze42lhFJwJFQjeuUYsjMrcj4d+EXw88L3dvqWmeHLZtRtkgWG91C4u9TljngmS5jvoI r95IobgPGjLNDEjLyEIVmB+SPjx8Qp/FfiabQbGe4Tw/4buJbMW/nD7PqGtW0jwXuqvCiqPlybeD ez4RWdCvnutet/s8eOD4h0nUfh7ryvqZsLCaawa+Ed5bT+HJBHYXGiXMMqHMcDSAIJHcNFJ5QCJC qn026+CPw4nujqFpolxoupfbl1GK/wBE1XVLCW0ukn+0I1hAkpt4Ar4KLDCgQgCPYAK9XUbEVWZp MKoLvtDuVwCzGMAbiRkgADngDnC0Vz/inV9W0PRrjUtG8OXnim9g+YaVZXVrZStDHG008pluNzNt VSI4oIZpZJGRFjO4snxFrH7Q3xOmufKWTTPD81pKYri1tNGUv5sMjiWK6TWjdSKwJ2MqlSNowAd2 70zwV+0zDdXK2XjvTbXTo5GlKa3oyXr2kACx+RDeaU5nm5IlLTwyMeUXyQA0g+rLe4gu4ILu0nhu bW5hS4trm3eOaC4gmj8yKaGWPKujqQyspIIIIJBrkfH3jbTvh/4duPEGoxy3X75LLT7KHKvfanPE 8ttZmfDLEhWOR5JGHyojbQ77Y2/OHxX4t1zxprE+t6/dtc3UxKwwIXSzsLbcTFZafbEkRxJ6ZLMc u7PIzOcSwsbvU72z02wga5vb+6gs7SBNoee5uZBDDErMQMsxA5IAzzX2vf8AhfRfht8NtO8N+Ibo Lok122sePLyxuJ4pfEF6sfnWfhfRBKwmaW7litoMwrEotLeaWZ7d5Nx+UfG3jfU/G2ow3N0ken6T p0X2PQPD9lhNL0LT1VY0tbSBVVdxVEEsoQF9qgKsaRxpxVFFfRnw7/aD17w6YtN8XG98S6L++K3r SGfxFZvJJ5qlbq6cC6jB3jZO4cbhtlCIIj9t6Rq+m69ptnrGj3kN9pt/D59pdwZMcse5kfKsAVZH DRyRuoZHBRwGUgaNFFFFFFFFFcf8Qf8AkQvHBwcf8Ij4lHGM86NMBz/nivhb4DAH4r+FR/2HDg+3 hu8Of8K/RmiiiiqOp6pp2i6fdapqt5b6fp1jGJbq8upBFBCjOIo9zP1Z3ZURRyzkKoJIB+MPi58d /wDhJrWXwz4NN3Z6LN9oh1bVpk+zXesQ+Y0S2lnHkvFaSIA8hk2SyBhG6RIsizeHeEvBviDxtqke l6BZPcy74vtV3IHSw02GRjm61C7AIjQAMQAC74Kxq74U/od4A+G/h/4faYlrp0Md3qbow1DXri2t 01G9kmWM3EKSIC8VrviVo7USEIRkszlpG9Aor81/jJ4huPEfxG8SzSh0h0q+m0CygeYXCw22iyNY uYnCphZplludmDsMhG5sbi74ReAz498W29lcqP7F0xY9T1wuLkLcWcU6INMjlt8FZLljtB8xCEEk iksgU+kftAfEBbq9j+Hnh2VbTQdBWCDV4rB7WOwvb6GNHttMjSzJxBYBVQwnaBOGV4w0Eb18y0VL DNLbyxTwSyQTwSJNDNC7RzRTRsHililQgqykAqwOQeRX2x4c1WH4+fDPV/D+uSWsfi/RmSSK4j3W qvfpbMdG1ySNIWjjjnPm293FArYUSMixCSJV+K7u0uLC7urC8he2u7K5mtLq3kG2S3ubaRoZ4ZF/ vI4Kn6V9ffsveJvMs/EXhGeWPfbSw69psW25a4kgnC2Oq5kJMKxROtqVQBGLzO3zj7n1jRXk/wAU /hVpXxC0tpIkttP8T2cbNpesFCv2gAcabqxjBeS3fja2GeBjvjBUyxS/nzqOna14V1qWxvobzR9b 0i7QlQ7QXVpcwMs0FzbXEB9lkhnibaw2yRsVINfVvwy/aHt5YodE+IMjR3jXCQWfiWKCFbOSF42/ 5DscZXynV1RFnhjKMHBlWLY0sn1XBcW93BBd2k8F1a3UUVxbXVvKk9vPbzIJIZ4JYyVdHBBVlJVg QQSKmoooor8vvCwkj+I3hxdKFoZY/G2kDTVlleSw8xNdjFkHmjw7Q52gspyV5FfqDRRRRRRRRRRW F4k8S6H4T0uXWfEF/Dp9hGyxBpNzyXE7gmO2tIEBeWRsEhUBO1WY/KrEfDXxG+OviPxkb3SdIZtB 8MStcQCCEbNV1SxkCqF1e6V2ChgrE29uVTEjRyNOAHrwmiiuu8LeLbrw5JPaz28es+HNUUQeIPDN 7LKNO1e13Kchozut7qIqHtbyHEkLqGUldyN9a6x4PuPit8ItFuYX/tPxFolsW8Nay9xFANet4RHD Kl8Zprt1uZ4UEN6k0qBdShfEhtlEknxDNDLbyywTxSQTwSPDNDMjRzRTRsUlilicAqykEMpGQeDX b/D/AOIGt/DzWhqmlsLi0nEcWraRNIy2mq2iE4STbny5kyzQTqpKEnIaN5I3/Rzwt4p0bxlolpr+ hztNY3SupjlQR3VncxnbPZXsKs2yWM43AMykEOjOjIx2rq8tbC2uL2+uLezs7aJprq6upY7e3hiQ b3lmml2qi9yWIAFfIfjP9pi8W/uLLwPptidPiN1brrOrxXUs178ojhvrCwR4fIUEM6C4EhcFd8UZ DoeP8OftDfEmG+t7S6hsPFbXl7axpaPpgt9RlWSUIbHTG0URASS52xl4JSGI+VhlT9w6Rd3t9pll eanpc+iahcQhrzSbi6s72SxuQxSSL7XYs8UqEjdG6kFkKl1jfdGujRUcqGSKWJJXgaRHVZohGZYm YYEsQmVkyDyu9GHAyCK8rt/gh8N47xtRu9EuNW1BtQk1GS81jVtXv5Lm5e4+0k30Uk3k3Cs2S6zx t5mSJN4JryL9ojx1HpNjZfDfw81taQPZwS67DZRWqR2enxlf7I0SJYDm3yIxNLF5aHyvJCsYpXU/ JH9oX/2D+yvt13/Zf2v+0P7O+0zfYP7Q8n7P9t+x58vzvL/d+Zt3beM44qq6MjFWBVlJVlYEMrA4 KsD0I7ivtb9mDQdQsdC8ReILmNY7HX7rT7bTQSwlmGim5jurkZG3yjJP5andnfG+QAAT9QVUvr+x 0y0lvtSvbTTrG3CtcXt9cQ2lrAskiwoZridgibnZUXLcsygcmsrTvFvhTWLkWWkeJfD+qXjRySi0 07WtNv7oxxLvlkENtK7YVeWODiugoI+nT3Ocnnjp0r81/jD4Xh8J/EDW9Ps7WS10u7aHV9KjaOKK D7LqMXnTpZJAiIsENz59vEoX5Vj25JBY+X1+gHww+Klnf/DK817xJdJ9q8GQtZaywu4ZdQ1CO2tk OmXvl30wdri9yIIzNIBPco4UjJC/DXiLX9R8Ua3qXiDVZFkvtUuWuJvLDiKL5RHDbwLIzMI4owsc YZmIVQCSeateFPCms+NNbtdA0O3E93c5eSaUslpYWaMonv7+ZVbZDHkbiAWLEIivIyI32ml74C/Z 68L/ANnNNFqfie9tPtskMUbRat4kuo5jDbvcMPOW0tIyzrFvbYqJKY1mnLiT4s8W+KdW8Z69fa/r U3mXd2wEcSDZb2drGNttY2kf8Mca8DPzMdzuWkZmbmqKKKK+jfgf8XLjw1f2fhPxDeQjwteSyR2t 7eyug8P3cql4is5yotZpfllSTakbP529EEu/7rooooooooorz/4qeG5PFfgHxFpFsge/Nkt9p6pb JczSXulzrqEVrbqxBWS4EZthIpBAkOQwyp+N/gP44t/B/i82mqXSWmh+JIUsL2eaURW1pfwsZdJv rh9jfKrNJbklkRFmaSRgqV+hFFFVL/UNP0q0mvtUvrPTbGHYJr2/uoLO1h82QRRCW5uGVF3MyoMk ZJA5NfLXj79pK0ijn07wDCbud0KHxFf2zRWsHmQgrLpum3Kq8joWPzXMaKGXmKVDmvk7W9d1jxHq E+ra5qNzqeoXLO0lxcybyqtI0oggjGEiiVmby4YlWNAcKqjAHvPwr+A1/wCJxp3iPxWDp/hqVmuI dMJmg1bWoECtbuQqjyLSfcSJQ/mui/u1VZI5x9wWdlZabaQ2OnWlvY2Vqvl29paQxW9tDH97ZDDC FVec8KB6n3sUV5H8dbs2fws8T7Ln7NLcrpVnERKY5LgTazbrc28ePvF4fN3r3TdnjNfnIAWIABJJ wAOSSegAr7Q+Ks7fDT4O+G/A2n3UNtqOqRx6XqH2abUGa5tkibUPFVzZXLFCI57uRI3jlGGhneMR hT8nxdRRRX1N+zF4nNprWt+FZ5dkOq2keracsl55aLqOnOI7qGzs2+/LPA4lkZDuCW3IKjKeF/EH w0PCPjPxD4ejZXg0++JsiJGkYafeRJf6ckzuqEyLBLGsvy43htpKgE/Sn7K93dvZ+NbFp5GsbW50 G7gty37qG7v4ruG6mRP70iW0IY+iL6V9ZUUV4l8U/gtpfxAb+2LC5i0XxPHAUa7MLS2esLDblLK3 1RIyGRlYRxrdIHdYvlMcoSJU+Ddd0DWvDV/JpevaZd6VfxbiYLuJo/MRJmg+0W0v3JomZGCTRM0b YJViK9W8AfHXxT4Ljh069UeJdBhRYotPv7iSK9sYYbdoYIdM1PEhjjU+X+6ljkUIgSMRZLV9j+Df in4N8cJEmkaolvqUpdV0PVGgstY3Rq8jeTah2WYeWjSlrd5FVfvlSCB6FRRXzd+0j4xttL8LxeEI Wjl1LxJJBPcoHjZrPSdNuo7oTyIrh1ae4jSOItGUdUn5DLzy/wCzF4TuoW1vxpdRXMEFza/2FpJb EdvfRG5W71WcI6ZcRyQ28ccits3eahBZfk+uaKKKKKKKKK82+KfxEtvhz4cOorFDeaxfzGy0XTpp kVZLkRGSW9uYt6ytbW64MvlA5d4oy0fmhx+cmsaxqWv6leaxrF5Nf6lfzGe6upypaRioVVVVAVER QEjjQBUUBEAUADLoooor6t+C3xvg0e3sPB3i+eZLJJWt9I8RXF0rw6ZARGljpV4jIGS3QiQJctMw iUpGVSFN6ZPxe+Dc1ib3xv4Jhs7zwncwQ6lPp+lFpTpkEsHm3Wo2SRF45LDgTlonAiVziMQRl1+a K+x/2bfiB58E3w/1OVFeziuNQ8OSN9liMlu05uNS0sElHlkDyNcxAK7eX525hHEgHhXxe8bXPjXx lqUy3Rm0XSbm403QII51ns1s7dxDLqFuyKisbx088uQzbSkZd1jQ15bX6JfAjwnD4a8AabdvBGmq eJlTXL6f9xJI9tcrnSLcTxqG8pLYpKI3Y+XLLLgjdivZqq3t9Z6baTX2o3lrp9jbhWuL29uIrS0t 1eQRI0887BEBZlALNjJA71kaf4u8J6vdJY6T4o8O6nfSLI8dpp+t6be3ciRIZJTHb28rOwRQWJCk AAnpXQ0V+VvjDw1d+D/E2seGr1/Ml0u7aKO4KxJ9rs5UFzp975UMkwj8+B4pfK8xmTdsb5lIr139 nHw1eat46Gvxt5dh4WtLiW5f92xlu9Ys59MsrMIZFcbkaefzFRlHlbG2mRTX3rSO4jRnd1jRVLu7 MFVVUZZix4AA5ycAVya+P/AjuqL428JM7EKqL4j0ZmZidoUKJs59q67BHYj5iO+Qeh469fxpK+JP 2mvC9tp3iDSPFFqsiv4it7i21NBFI0X27R44YoLozs7KGmgkSMRKigCAv85diPmKvsX9mbxpcXEW qeBr0vLHYW8muaLLtJW3tmuVi1WykkaThfNmjmhVIurzs7/cWvEPi/8AEB/H/iqW5t2xoekCbTdD jVrkRz2qzs8uqyQ3BAWW6O0nbGhESRIwLIWPmFvb3F5cQWlpBNdXd1NFb21tbxPNcXFxM4ihgghi BZ3diFVVBJJAAzX2r4D8C+G/gxoL+OvH1zbx+IJYvJijwt0dIa7QhdJ0iOMt597Km4TzxkhU3ojC FZppfnX4q/Eq6+I+uJcpC9loelieDQ7GXabhYZnBnvr4oWXz59iF0Q7Iwqopcq0knltFFFFetfCr 4q6l8OdSeORJdQ8NahKrarpSsoljlCiNdT0xpCFS4RQA6EhJ0Gx8MIpYf0O0jV9N17TLPWNHu4tQ 02/hWe0uoC2yVCSrAo+1kdGBSSNgHRgUdVYFRoUUUUUUUUVUv7C01OxvdM1CEXFjqNpc2F7bmSWM T2l3C0FxCZICrruRiMqykZyCDX5qaRPqPwt+I1pJqCSx3XhfXPs+pLbwLK11pzMbXUHsY9QWMMl1 ZyObaRwuVdXBXII/SnTtRsdY0+y1bTpludP1C1hvLOdFdVlt7mISwv5cqh0OCMhlDD7rAEYF2ilH JAAyc4Ax13HgD1r5+8eftBeGPDaTWXhp4PFOs7WCyW0+7Q7OR4lkhlm1GEkXAG4HyrZiDhkeSJxX xv4x8deJfHmoLf8AiG/M4gM4sbCBBb6dpsM8xlaGztlz0+VDLIzyuqoJJH2g11Xw3+EfiD4g3AnI n0Xw6scskmv3NlJNDcSKXhS20uF2iFy/moyyskgSIBi7B9kcn354U8J6L4N0S20LQrY29lbkySSO wkur68kRUn1C/lAHmTSbF3MFAChURVjREXoqKo6pqNrpGmajq96ZBZaXY3epXZiTzJVtbKBrqcxx kjLBFJAz1r8la+0PhkkXwz+C2u+PJIj/AGtrMMt/Ck9tPgbLg6P4ZtbiMSAvA88huDKmwmOc4yEV j8Yu7OxZiWZiWZmJLMxOSzE9Se5ptFFepfBvxRceF/iDoM0W02usXMPh3Uo2MKh7LVrmOFZDLKjl BDOIbg7NrMI9hYK7Z7D9ovwnHoXjOHWrS38iw8U2j3khQ2qwtrVk4g1YQ20AV1DK1tcSPIp8ySWR g7HcFy/2e9RubH4naTbQFBFrFjrGm3odFcm2j099WQRM33G861iO4c4BHQmv0KoorhPiB8PdD+IW jvp2pxrbX0WZNK1mGBJL3TLgAgbWJBkgcnE9uXCuMHKOiSJ+fXjn4feI/h9qMen69BE0dxEktlqd gZptLvlKAzR29zKkbeZEx2SxSIrjhsGN43e34I+J/izwBI40O8im0+ZzLc6NqcTXWmTTeS0SzCNG SSJwSHLW8sZcogk3qu2vszwN8dPBni8LbXs6eGNXCKzWWsXUEdpcOziPZp2qSGOOVtzKBG6xyNzt jKqzV7TRRXDfEbxtaeA/C1/rc5zeyK9jokHkvOt1rVxbu9hFMqPHiFdjSTnzVPlq2zMhRW+KfgT4 Qm8UeO9PvXjf+zPC8kOuX0+J1UXVvLu0e0SaONk82S4Cy+XIy74opsElcH9D6KKKKKKKKKw/E3iP TPCehaj4i1d5VsNNhWWUQRmWaZ5JFgtra3iBUF5ZXSNCzKoLZZlUFh+b/j/x/rXxD1ptU1Rvs9pb +ZFpGkRSF7TS7RyGKIWC+ZLJtUzzlQXIHCxrHGnB0UUUV7J8IvivN8OL29gvoL3UfDuqBHubG2nV ZbO9RlUapZwT/u3cxBopI98fmfuy0gESivZ/ip8MNM8faWvxH+HcsGoXV5bm9v7SzEhXXYY02Nc2 MBAaO9j2FJrUqrSMCCq3CssvxxJG8TvFKjxyRuySRupR0dDtZHVuQQeCD0r2/wCBXxCbwf4oTSb+ WZtA8SyQ2E0fnRJb6fqs0yRWOrsJVPyqMwzbXjGx/Mcv5KKe4/aT8dz3GpW3gPTrqWOysIIL7xDH E0ka3WoXO2606wuVeNSywQ7LkbJXjdpV3KJYBt+VK+vP2YvCdpKmteNLqG1nuLe5/sPSGbc9xYSr arc6rcKjLsUyxzwRxyo28ATKdqMd/wBeUZA5zgcnkgYHqR2xXJL4/wDAjsEXxr4SZ2YKqr4k0dmL E4ACibJPtXW8H0I46Y7+h/rRX5//ALRGh3+nfEW91e4iAsfEVnp91p06JKYm/s7TodJvLaSR1C+c jxCR0QthJImJG/aPB6+tfi18IbrVviXoU2iolpY+Orl49RuI7ZPs2l6lYW5uNVuniiSKPdPaxtdJ G8plnnS4YsM8fXGn2FnpWn2Wl6fELew020t7Gyt98kvk2tpEILeISzMXYqqhdzMWPck5zbr49/ah 8POLrw14riS4eKaC40C+cvEbW3kt3OoaWqR43iSYSXZdssMRgYUg7vkmvTPAvxY8X+BJ7dLG/kv9 Fjced4f1GR59OaEmQulpuy1o26Vpd1uVDOFMqyKNh+9vAPjzR/iDoUWsaZugmjYW+p6ZM6m50y9V d7wswAEkbA7oZVGHUjIWRZI0+Sf2nf8AkftK/wCxQ0/P4axfgV851q2+sX1tpGpaLDJ5djq95pl5 fKu8PM+kLcLZxOQ2Gj3XLuyspyyowwV56/wB8NPEfxAv4YtOtpbXSFuGi1HxBcQO2m2IiVJJ4kf5 RNchJEKWyNuO5S5jj3SL9A+JfGngz4L6Nd+EvhqIb/xXczyW+q6nOUvp9Olt90fn6rdrGkc9zHvd ILSMCOJ/MaVF5jn5nw98CfHHjnUpPE3xC1GXSF1OWK9uhP5d14ivkkSKVYxaIRDZL5LNEiy/PbtG sZtQgAr3qy+A/wALrO3SB/DjXsgtkt5ru91XV5LmfYFDXMghmjijkYgMzQRxgEkKFU7a5nxJ+zd4 H1WLd4fmv/DF0kSRxmKebV9PZhP5kk1zaalKZ2coSi+XdxoMKxViGDfJ/jb4Y+LvAUo/tqxWfTmM aw61prS3WkyuyK3ltMyRvE4ZigWeNCxVjHvUbj55Vi3tp7ueG0tIJrm6uZY4ILa3jeaeeeVxHDDD CgLM7MQqqoJJOBXtvg/9n/xz4lWO71KGLwppzSRqz6zHKuqSRF5Emkt9FQCQGMoMrdPBuDKyFlyV +pvBHwU8E+Dfs159iGu63CYpTrGsIk/k3KCKTfpuncwQbZovNhfa86bmXzyuBXrtFFFFFFFFFFfH Xxr+CmoNqF14x8HWd5qg1S8e41zRLWOa9v4dQvZt8up6bCgaWaKaRt00IDPE7FkBhJEHEeBPj/4l 8H6bbaLqFhb+JdJskkjsvtV1NZ6raw4QW9nHqIEytbw4cRxvAzKG2rIsaIi+0w/tP+Cjao9xofim K98omS3ht9JntUlIJ8tL2S8jdlJwCxgUgZO04wfO9e/ag8QXcAh8P+HNO0WV47uOa7vruXWp0aWM JbT2KrHaRo8RLv8Av45kclQU2hg/z/4h8VeIvFVyt34i1m/1aVHlkhW6nZre1a4CmcWVmuIYFfYm 5YUUHA44rFt7ee8ngtbWCa6urmaO3trW2ikmuLieZxHFBBDGCzOzEKqqCScAAk19wfCj4D2vhiax 8S+LGh1DX44o7mz0lVSTT9Du2PmLLJMCVubqIbQrDEcUm5o/MZYph9I0UUV86/tNySJ4A0xVZlWT xXp8cgDECSMaTfSBHA6gMqtg9wD2r5h+DWkLrPxL8JW8huEjtdROsNJbrlkfRLd9WtvMJGAjzQxx sevzYHzEV6d+1FqVxL4o8OaOwi+y2OgSalCVU+b5+q6hJbXId+6hbKIqO2W9a+YaKKK9G+EeqnR/ iT4Ou1hExl1iHSihcpga5E+iNMGXnMYuDIF74A6V7B+1HpKw694W1zzmZtR0m90prYw7RENGuxdJ P5275jJ9uKFdgC+WCC27C0P2X7kr4y1602grP4ZkuS+TlTa6rbRKB9fOJP0r7hooorjPHHgHw78Q NNj03XoJQ1tL51hqVk0MOpafIxC3H2a4lSRdkqqEljdGU4VsB0R1/Pb4g/D/AFn4ea2+mampuLOc yy6Pq8cTJaaraI2DIi5by5kyont2YtGxBy8bRyPwdey+HPjz8R/DsYhfVYPENqsUsccHiOF9QkR5 JxcG4OowyQ3juvKIJbhkCsQF+VCvr0X7VUDGQz+CJogI3MPleIknZpcjy45N9lHtUjOXGSP7pzXO 67+0/wCILy28nw/4c07RJnhuo5ry+vZdbmjaWIJbXFjGsVrGkkRLv++SZGJUMm0MH4nwH8OvFXxa 16TWtcudTXR5JEm1bxLfmWS4vxCfsy6fpM1yCssoWPysjdHboo3DiOKT780fSNN0HTLPRtHs4bDT NPgEFpbQghI0BLsxdiWd3Yl3kdmdnJZyWYk6NFFFFFFFFFc34m8IeG/GFj9g8RaTaalEqMsE0kYS +si0qSu1hfxESwFjGm/y5AHUBXypIPxr4+/Z58Q+HEm1LwvJP4o0pXH+hR27f8JBaLLM4QGztwy3 SInlBpYdrlmY/Z1jQuPnd0ZGKsCrKSrKwIZWBwVYHoR3FNor2j4efBLxR45RdQnJ8O6AwymqX1rL JcXqtbmWN9K05miM8ZJQGZpEjwWKNIyMg+ptP/Z8+F9laJb3OkXusTKTuvdQ1jUobqTcxIDJpUlt AAoOBiIdPmJOSeU8W/s0+GNQhmn8J3lz4e1AKPIsruabUtGk8uB1ETtNuu4jLKULT+dKEUNiBsjH mnh/xj49+BOox+FvFmmS3/hWW+maHaZJo2t1bF5d+FNRcpGysZI55LSZRyQGW2klketLx38HtB8T aZdeOvhLeW2qW0rLc3fhrTQska74Rc3S6TEpEkE6KySHTJYw4DMsQQiO3PzjpWp6z4R1231Kxe40 vWtFvW+WaOSGe3uYGaC6s7u3fa21hvhnhcYZSyOMEisOiv1K+H27/hAvBA5/5FDw1x/3BYO1fOXx S/aEuYLy68P+AJrUwwKbe88TeWty73Szq0iaCrkwmNVVomuZUcSbmMIQKk0nyhqGo6hq15Jf6rf3 up304jE97qF1PeXcwhiEMQlubhndtqKqLknAAHQUadYXeq39hpdhGJr3Ury2sLKEyxQiW7vJ1tre MyzsqJudgNzsAM5JA5r9XNLsI9K0zTtKhluJodMsbPT4Z7pxLdzRWVuLeOW5mULukYAF22gFiSAO lXq+cv2g/h1P4l0m18U6LaT3mu6KsNjPZWkV1c3OpaTc3e1I7W1to3Z5LeaUy8BQImmZmJVBXqvw 78F2vgPwtYaDEY5LsAXer3SOzpeavcRqLyaKRkiJiXasUOUUiJE3AvknuK8P/aF0WXV/hveTxPIH 0DU9P1ryYrbz3uY1L6XcRuyENGkUd09y8mGAEZDAA7l/Peuo8N+M/FHhC4+1eG9bvdLZmZ5beNxN Y3DtE0Aa7025D28xVWOwyxMVOGXDAEfeXwp+LWnfEa3ls5LVtO8R6bZW9zqloDG1ldK8jW017pTb zL5Kt5ZkSVcxmVI98v3zyn7Tn/JPdLHb/hM9M/8ATJqVfCFaWl6pdaRcTXNmyCSfTtV0uQSB2RrX WNNl0u7G1SOfLmYoTwGAYg4xVzw54Z1zxbqcekeHtOm1K/eOSYxRtFFHDBCAZJ7m4nZY4kBIUPI4 BYqgy7KD9ZWcHgT9nnR7WTWIoPEnxC1KGW5X7IsbXEKGB4VitJrnmysN5MDXOzzrgl28p0j8mHze w8HfFL45X8ev67dNp+gyXE72d3fGWPTLOCV4hPD4b0TeXddgTEvypKYiJbkyqTX0Hof7Pvw30hI/ tmnXev3Udwtwt3q1/cgZRV22/wBi04wQPFuUnZNE5O4hmZcKDV/2fPhlqcYW302/0ORrkTyXGj6p c+bIh3b7cQ6qbqBEO7I2QqRtAUhcqfl7x58DfF3gqObUbcJ4j0KBXlk1LTYnS5tII4hI8+o6YS7x IBuJkjeRFVcu6ZArxWivUvCnwc8e+L1guLLRzpumTqHTVtcZ9Osmikthc288MRVrmaKUMojlggdC WGSAGI+ovB37OfhHQZ473X7mfxXdwyCSGC5gFho6GOSOaF5dNjeVp2BVlZJ5mhdWKvCcZr3+CC3t beC1toYba1tYYra2treNIILe3t4hFBBBBHhURFAVEUABflAqWiiiiiiiiivB/jL8II/HNsdd0Py4 PFlha+WI3cR2+u2kQMkdjOzHbHcKSRb3BwCT5cxCFJIPmPwb8VfHPwvnGhXUE0+lWVw32rwvrkE1 rNZi4lS6uVsZpFE9q7ruZVYPCGkaVoHZiT73pn7UHhKW236x4f8AEVhe72HkaYdN1a18sY2P9sup 7Jtx5yvkYH949ua179qSQm5i8MeFkRQ6/Y7/AF28Zy0Yw0hudI08Da33lG29YfxEnO0fP3i34i+M PG0sja7rNxLaM+Y9JtWNpo8CrO80Cpp8OEcx+YVWaffMVCh5G2iuGr6d+EXwJ/4SS0j8TeM0vLTR pfKl0nR4yba61eLeHa8vZP8AWQ2rqNsSptllB81XjQRmb7Xt7e3tLeC1tIIbW1tIYre1treOOGC3 ghjEUMEMUahURFAVVUAADAGKkoorj/iFx4B8ben/AAiPiM+2Do04zx+NfmFYWN1qd9Z6bYwvcXuo XVvY2dumA891dyrBbQqWIGXdlUZOOa+2/wBoGE+HfhToehaXJPDpsesaFoToz7muNO07Sbma0t7p wAG+e2hl92QNjNfDNFFFFfd/7Qmmw+IfhrZ+I7VbYf2TfabqqT3EZ+1nS9XQafJa2rhGKl5bi1kl QlEIizyyoD8yfBW+XT/ij4RuDE8okvLyx2xsqsG1TS7jTRKS+BtQzB2HUgEDk1+klFFFZus6Ppmv 6ZeaPrFnDqGm30JhurWcZSReGVldSGR1bDxvGQ6MFdCrKpr4K+KnwX1LwCp1jTZpdY8LyTGNrlo8 X2kO7gW0WqrENpRyQkdygVWf5XWMtEJPDq9F8J/FXxz4MWO20fXJn02OSBzpGoomo6c0cEjSm2hi ucvbxyF2837JJEz5yW3KpHt1h+1PepbQpqfgy0urwBvtFzYa1Np9rITIxQwWVxbXLoAhVSGuHyQx BUNtVdS/amu3guE0fwdb211kC0u9T1eW8t1USgs1zp9rBAzbo9wCrdLtYhiXC7W8hx8Rvjb4h5+1 6oUuup8+Hw34Zhv/AKb47aNkg/2ppvK/5bSjn7q+H/gPSPh7oMWj6YWubiZhcatqcqhJ9Rv/AC9r zFMt5cSgBIYFJCL94vI0jv3FFFFFFFFFFVL/AE7T9VtJdP1Szs9R0+4CC4s762hu7WfypVmjEtvc K0Z2uqsuR8pAI5Ax8l+Pf2bNizal8P7qSX5mZvDmqTRBvnlkcrperSlBtQGKNIbr5sBna4ZiFPyn f6df6Vdy2Gp2N3p19b7PPs7+2mtLqLzIxKnm29wFdcowZcgZBBHBzVKiu+8D/DXxV4/uDHodkI7F GmS51u/Fxb6NazQQrMbaS7ijkLzHfGBFEjuN6swWPc4+vtA/Zz+H2mWxTWY7/wAS3ciW4kuLy8ut Nt4ZYlYStZWukSQsiSFgWWeaYrtUK33tz9d/Z0+Hep24j0qDUvDl1HFciK4stQub6GWeWILbSX1t rDzl44nG7y4ZYWYFlMgyrJ4gdF+Iv7P2uHV7RH17wpOSdRmtI7r+x72xF4LSCPWk2uLC8zJGbeUl 1DvsjknTzom73V/C/hT9oHR18V+FLi28P+NbNYbXWrK8JKSPs2wxav8AZULsAFP2TUI4yXjUxOha Py7f5G1jRtT8P6jdaTrNjPp2o2UhiuLW5UK6EdHRlJWRHHzRyoSjrhlJUgmTXde1XxLq13rmt3Rv tUv2ia6uWigh8zyIFtYgIbZEjUJGiIqooAAHFY9ffn7N8MEfw5DRRlJLjXtTmuWLlxLOqRW6yKuP lHlpGuOeVJ74qX4ufGa28BgaJoa2uo+KpVjkmim3S2Oi2sgWRJL9ImQtNIuDDAGB2kSyEIY0l+If EXi3xL4tuVuvEWs32rSxtJJClzLi0tDOiJObGxi2wQCQRx7xFGu4qCcmucr9Jvgtokmh/DTwzBNI ZJr+0fW3K3N1PCkesyNqFpHAlwQIttu8XmRRKqeb5jDcztI3qVed/FPwWvjrwZqWkRoG1O3xqehM zMoTVLNGMcX340xPG0tsWlJRBJ5hUsgr42/4VBff8Km/4T/bef2r9r/tD+zdsuz/AIRT/j2+2fZP I8zzt/8Apfm+b5P2T951r9DiDnnHXI46EAjP1pKK8U/aE0y2v/hhqtzOshl0a+0fUrMo+0C5kv49 JcyKAdyeRdTfKP4sN0Wvzyor0/4TePJ/Afi2wvJruaLQNQnhsvEVsrv9nkspN0MeoSwxxTMz2TSG 4QRR+YwDwqyiV89Z+0dqkd/8SZrNYXhfQtF0rSp3ZgwuZZRJrQmQcFQEvFjIJPzITnkV4JX0p8OP gNd38Q8TfEHf4f8AD1g0t3PpF+slhqF7ZWKmW5m1KWUxtY2wK/O7YlaMOV8pSkx1/EPxZvNXk0z4 efA/TLnTbJxdaetxZ2MFrd3glMsch0pJM/ZIChN3LfzeXOHJkYwGN3k9j+F/wY0TwD9n1e9Yav4r Nt5c182GsNNkmB+0R6LC6K4JVhE88nzsoO0RLK8Z9qooqK4t7e7t5rW6hhurW5ikguba4iWeCeGV DHNBPFINroykhlZSrAkEEV5fP8DvhXczT3EvhG3WW4mlnf7PquvWkKNLJvZYbS0uo4Y0BJCxxxqq jhVAAA7TQPCfhrwvF5Hh7RNO0tfJigeW0tYlu7mKDIj+2XrAzTMNxwZXZsk56muhoooooooooooo oryfxn8F/A3jOR7y4sZNH1Z3Mk2qaGYbKa6cmWVzf27o9vM0kkpkkmaITvtUeaEG2vHB+yqpznx6 wI6Y8K5z9SdSH9a5nxV8G/Bfw30ifVfF/i3VdXnuYnh0HRdFtLLRL7UNQTazhpr1tQH2dFIM83lA Rgqcu7RxP862Nldapf2mnafA9xeX93DZ2VshG+a4upRFbwqzEDliBkkDnJr7z+D3wdtvA1vFr2ux w3Xi+6hIxlJrfw/DMhWSzsnTKtcMpKXFwpIxuiiPll3m94oooor5y/ad/wCRB0j/ALG+w/8ATNf1 5t+y7pc0viPxPrSzRrb2Gh2+lSw/vPOlk1i/W8gkQAbdqixkDbmByylQecZX7Tv/ACP2k+/hCw/9 PN+K+cqKKK7P4dRvJ4/8ErGrOw8WeHpCFUsRHFqsUsrEDsqgsx7AE19j/tI6XPf/AA7W8iWHbomu 6bf3LPgS/ZZ0l0nZCxBJJmuoSy5AwpPJUV5B+y/bxt4s8Q3R3+ZD4d+zpgjb5dzqUMsmR65iXHPr X27RRRRWF4j8M6H4t0qbRfEFhFf2MzxyiNy8csFxFzFc2txEVkjkXJG5GBKllOUYg/n98VfhVqXw 51JJI3l1Dw1qErLpWqsqiWOUKZG0zU1jAVLhFBKOAEnQb0wwlihl+GOhfDvxhfw+HfFdxq2g6vNm LSdQ03ULaGw1maSVnSzvU1GC48m7+YJAY2SKZQsexZ8G49hk/ZWjMhMXjl0iLHy0k8NLLIFzgK0i 36Bj7hR9BXd+F/2dfA+hS2t7qz33ie9t1R3i1DyoNGa6jnWaO4GlWw3Mo2hDBcTzROCwZGB+X3i3 trezghtLSCG2tbaKO3tra2iWG3t7eFBHFBBDGAqoigBVUAAAAACpaKKKKKKKKKKKK858Z/CrwV46 Dzatpn2bVGAP9uaSyWWqtjy0Hny7WiuPkiWJftMcmxCRHsJ3V8169+zF4ktZXfw7ruk6taiEyCLU UuNJ1Ay+cyi1iWNbiFwE2N5rTRZJYbFwC3f+AP2ctM0WddS8bz2ev3kUkb2ulWYnOiQtDKXE909w sUl3uAj/AHTxJGPnWRZgw2/TfX3J+o6H+fUcGiis3WdF0rxBp1zpGs2NtqWnXsTRT2tyuVO5eJI2 XDxyLndHLGwdGAZWUgGvkDXfCvjT4AajJ4p8G3p1nwtfZtNSg1C3aWG33ysNPi123tXTftLKLe+h 8v8Aeb4iI1lCT9ZeaV8Pf2gdNn1PRZIvD/xFhsbae8imaTz1+y/6KINRiQIl3bHKRrewr5sa+QHC gfZj8q+LfB2v+CdWm0jXrKS3kSWVLa7RZH0/UoY9v+l6ZduqiWMhlJ4DKTskVHDIOWr7C8WfE0aP 8EPA9joZuotR8T+Hk8PrdMkC/ZLTw/bx6N4hkTl/mkcGGAgBgjmQGORFFfHtFeufA7SE1f4neHFm s2vbXT5L3VrjaJdls2n2Ekun3krxMuAl59m25OC5VSCDg/o5RQeRg8g5yDyDn2oorL13S49c0TWN Emlkt4tY0rUNLkmjUPJDHqNo1nJMiEgMVDEgZGTjJxX5N0Vr6FrWoeHNY07XNKmMF/plzHd27hpF VthxJBN5ZUtFKhaKVNwDIzIeCa+kPjx4zTxX4I+G1/YZi07xC2rarc2+ZWFvqmkRQadLamSRE8w2 8lxdReZsAbG5flYZ+WK9i+Gnwd1/x9Pb31wk2keFd8pm1mSJfNvBA5ja20iByDK7ODGZiPKjIfJd 0ETexeIPiB4Y+GFq3w/+FOlQ6j4mkittMuNbt4be+lOqSSkRm5lgjZtSv1aVwkOPJhdxGFIRrZdX 4b/BWa/k/wCEx+Kv2jW9bvvss1ppGr3VxdyQRwLGLa415pXJml2IkaWkhaOOL5JVZjsh+oevJ6/5 xxyOhxxTaKK871z4S/DrxFqEmq6v4Vspr2bebie2udR0r7VJJO9zNdXcekT26yzO7sXnkBdsjLNh caPhz4d+CPCLJLoPhvTrO6ilmmi1CRHv9Uhe4tvstwsGqX7S3EaNGCpjSVU5c4y7buzooooooooo oooori/GHw88JeOrcx+INLimukhMVrqtv/omrWahJBEIL2MbmSNpnkWCXzIS53NGxrwG5/ZXs3uZ ms/G11a2ZYm3hufD8V9cxoTgJPcxXlujsBnLLEgP90VnXX7OHh/w5bT634q8fSR6BpyNPqRt9Fj0 +4MWNkcdvdS3N0BIzlVRBbyM7YjVCzCvl3V20htSvP7Bi1KLRxKV09dXntbnU2gUBVlvJLOOKIO+ CxRFIQHZvk272+uPg78DILa3h8UeO9OjnvJ41k0rw5fRB4bGFwCt5rFrKCHncfctpFKxA5kUynbD 9W0UUUVx/wAQufAPjb0/4RHxGPbA0ac44/GvgT4O6XFq/wATPB9pPJJHHDqTaoGhAL+dodpJrVvG wf8AheSBUf8A2Scc19QftON/xb/Sk/veMdNYnP8Ac0TUBjH0I/KvhKiiiiv0vv8AwvcXXwlk8JPZ LeahH4Eh0q3s7kRRM2sWGipHp4fzWVEkW5ijcMzYVwCT3r4q+Blrb3nxU8Jw3MayxpLq10qNggT2 OgXV7ayDPdJY0dT2IyK/R6iiiiori3gu4J7S7ghubW5he3uba4SOaC4gmj8uWGaKTKujqSrKwIIJ BBBr4M+MXwZuPBc8uv8AhyGe78JzyEzR5ee48PTSONtvcuxZ3tmJCwTsSy8RykuUkm8r8JHwjJqK WXjOPUodIu5YFfWNGmVNR0llDoJGt5o545rZi4a4RYfOGxWibhopvpq4/Zh0S/aK98PeOLmPSrq3 hnszc6baa000M8YkjuY9Rsri0jkjdSGQrCAVIIJBrd8P/syeFtPkE3iHWdR8ROkrMltbxroljLCY tvlXKQyTTsQ2WDRXMfYEYzu+gdF0LR/DlhFpmh6dZ6XYRbQtvaQrErusSw+fcOp3SysqqHlkZnc8 sxatSiiiiiiiiiiiiue8SeEvDfi+0Wy8SaNaatDF/wAe7XCtHdWheaOaX7Hf2zJcQbzFGJTDIm9V CuSuQfmDxF+y9ceY0vhLxLC8TzRKtl4jikiaCDysTzNqumRuJG8wAqgs0Gw8uSo3x+C/2Z737Zb3 3jjULJbKGWCY6FpUlxNPfou8zWt9qOIhbpkR7jb+YzoXCyQuFevrXSdK03Q9OtdJ0mzg0/TbKLyr a0tk2RxLkuzHuzMxZpHYlmYl2JYkm/RUVxb293bzWt1BDdWtxFLb3NvPHHNBcwSxlJYZ4JQysrqS rqwIIJGCDXyr4/8AgxrPh7V5PHvwqmawubISalLoNnvW6huFcLcDw/CqMksMkbO0thKAuA8UQkWR LdU0jxv4H+OWmW/hj4gw2ug+KIb0Lot3YSvapcS3jBf+JLd3nmrFJJtSGWzuHcSnymj8xwFh8F+I nwp8R/DqeF7/AMnUdGvJpobDWrFZPId0dvLtr+F+be4aMLJ5ZZkYbhFJL5chXzGvrX4ReNLLwT8G vF+sSy2z31p4lu106xd42kudT1DRrODS42t2lid4zJG8kojbf5UUzoCYyK+V9Qv7vVb691O+mNxf aleXN/ez7I4zPd3kxuLiXy4gqrudicKoAzgDFUq0tI0241nVdL0e0MYu9W1Cy022M7+XCLi+uVtY DLJzhNzDcccCv1jRIoESKGNIYokWOKKKNIooYkXakccUQCqqgYUKMACn0UuX3Zyd2eu47s9Pvdc+ /XvSUUV5h8Z7oWfww8Xys0ih7C3tgY+GJvtRhsVHUfKTIA3+zng9K/Naiiul0TQ/EvjfVo9N0e1v Na1U2keA06/ubHTbZLWHz7u8dY4YYo0jhi3yKo+SJOSi19XaP4K8AfAzTrbxL46uode8RXbQjTYY rGO6NvdWojurkeHbG6IDSQybSdQmaLaPKAEDSFZPnz4gfFPxF8Q7uNNTk/s/Qre4eS00Swdmt41Z yFuLuSQg3NyqEKJHCqPmMccQdwfU/C3xd+Fvw/0mOPwn4N1+61qZHXUb/WZNJhvZhLEJHt/7at2m cwrLHEqxJaxJgebsEgIeLUv2ovE8twH0jw3oFja7UzBqUmparcGUHLv9qtZbJdpGAF8nI5+Y9uGu Pj98VJppJY/EUNqjuzrb2+i6G0MIJyEja6tpJCB0G+Rj6k10ej/tK+PLFbaLVLXQ9cjinL3VxPaT WWo3UDPl4Un0+RLeNguRG/2RsdWD9D7Z4T/aN8Ha7NFZ69aXHhS8mfZHLcyrqGjszzJFDHJqcSxv GW3MzNPbrCiqS0o4z7/b3EF1bw3drNDc211DFc21zBIksFxb3EYlt54JoiQ8bqysjqSCDkGpaKKK KKKKKKKKKKKKK5zxX4r0bwXotzr2u3Igs7f5IokCvdX94ylrewsYSQXlkw2BnaFBdykauy/mv4m8 Sa/8QPEkmp6h59/qepTxWmn6faRyyrBHJMUstJ0q0QM20M+1EUFnclm3SOzH7S+Dfwgh8C2qa5ry Q3Hi68hI2grNDoFpMvzWNq6kq9ww4uZ1yMHyoiU3vN7zRRRRRXzd+09NCvgfRYDNGJ5vFVrPHAZE 86WKDSbxZ5UiJ3MiNJEHYDCl1B5YV3PwW8FN4K8EWUV5GY9Z1lhrWrLIpWW1kuolFnpzLLFFLGYI BGssUgbZOZirFSK8j/al0mV7Xwjrkdsn2e3n1PSb288yMOJbuOK90y2MTNvIxDdsGRCAchiCyA/H dWrOzutRu7SwsoJLm9vrmCzs7aJd0txdXMoht4I17s7sqgdya9E+MPh6x8L/ABC13S9LsW0/Sh/Z 93p9v+9MXlXWmxTXDWzy5Yxi4MyLycbSucqa8xr239nzS59Q+JulXESwtFo1jq2qXYmxnyGsW0qI wqysC4nuoiM4wAWByor718QaHY+JNE1TQdTjEllqtlNZzYjhkki86P8AdXVv9pV0WWF9ssMjIdjq jgZFfJv7P1hqPhf4keMvCWp28Ud5aaPc/aJfKmV3l0zVLeG3ksnnVGNtcR3BmVjGN6eW4wpwfsii iiiisXxH4f03xTomo6Bq8bS2GpW7QyiNws0TK4lgngZlIWWKRVkjJVgGAJVhwfze+IPw/wBZ+Hmt vpepoZ7K48ybR9WjjZLbU7NWA3qCSEmj3Ks8BYlGIILxvHI/1f8AAj4rHxPY/wDCLeJdSWXxNYIx 0u4udy3Ou6ZFDucSTsSJrq3CsZSSryRYkIkZJ5B9GUUUUUUUUUUUUUUUUUVw3i/4k+DvBClNf1iK G++zyzwaVaI95qlwFjaSNFt4FPleaV2RSXDRRl+rgAsPnLX/ANqO/aR4/C/hmzgijuX8u81+4mu5 LmzAPl79O05oBDIflYgXUoHIyT8w83v/ANoL4oXd1LcW+tWelxOcrY2GjaXJawj+7E+pxXMxH+/M 31rYsf2lfiJaW0cFxB4c1SVCxa+v9Nuo7qXcOFkXTbm3h47bIVPvXfad+09p14kdj4p8Fu1jcWjW +qzafe2+oR3Ikg8u4SPRtSiiQxStkGKS7OFOCXI58G8Ya54NXXbbWfhjB4p8MyK0k832u6htvsk7 RpEn9jfYZZZoQR5rSb7ps79qCNF2t7t4X+MPhH4gaZF4Q+Lun2CkfYfs+syGeCwv72OUQLPcPZ7X 06chg0lxFIkJQzBjBHiNvPPiX8Ctd8FiXVdEN14h8OKtzPcTJbKNS0WGF2k26jbws3mRpDhnu41V cq5kjhXbv8NkuZ50topppZY7OBre1SWRmS2t2uJLtoIFYnahlllkKrgFmY4ySTXor6F/Zpv7Wz+I V3b3EmyXVPDOpWFimG/fXUd7a6o0Y2g8iG2mfJwMKR6CvvOiiiijpk9MZP8AWvyHoorQifU9SFhp EBvr7bcSJpmmRGe6xd6g6JIlhZJn95MyRgiNcsQvUgV9UeD/AIK+HvBtivi/4uahp9t9jniubXQ5 Ly2k0zMFpJdNaaoCjG+uCykx2NoWV/L2n7QspjXhviR8ctQ8S28nh3wlDL4d8INYR6fJb+Ra2+o3 9vhS9tIbVpEtrdQvkrBbyfPHvEjsknlJJ8NPHvwq8CWi6nP4a8S6h4yjgmRNRk/s26tInmtY0eOx Lzwi2VnDp5otpJ1RmHmOrmIdRqv7UusTQxronhLTLCdZcyy6pqN1q8Lw7ThI4LSOyZG3c7jIw7be 9cLqn7Q3xNv7gTWuo6ZoqKir9l0zSLOWBmA+aQtrIu5Nx74kA9BU+lftGfEjTxMLufRtdMpjKPqu kpCbbbncIRob2YO7OG8wP0G3bzn17w1+07ol20Fv4p0O90eRvsUL6hpcq6nZNIwKX15PayLFPBEj AOkcX2mTaSvzFQX+jNE1/RfElhHqmg6naatYyFB9os5lkEUjQJcfZ7mLh4ZlR0LwyqsiZG5V6VrU UUUUUUUUUUUUUUUVFc3EFpBNd3c8Nra28Mlxc3VzKkNvb28CGWaaeeUhURFBZnYgAAk8V+dfxa+K N/8AELWJLa3laDwrpdzKujWKeZGt2yZhGs36uFLTSLny1ZcQoxjUbmleT1z4A/CfPkePPE+nqVxD P4UsrpW3E7tw16a1Zcf3DYlyc5M4TAgkP17RRRRRXDfE29trD4eeNZ7yZYIn8NavZLIyuQbrUrNt NsYf3YJzJNLHGCRgFskgAkeHfsz+Crizs9Q8c3g8satBJpGiqsisJLCG83ajdSxoTjdc26RxhsMP Lc42uhPo3x70VdX+GetOLaa6udGmsNZs1gL5he3uRbXty6IPmSOzmuWYHgAb/wCHNfnXRXqfjjwj /wAI/wCD/hdq8qwRXev6Bqr3MVvDCBJGurNrGm31xdRHMs0lrqMMThxmNYlTcQAq+WVr6BpTa7ru jaIkwtm1nVdO0pbh0MiwNqN2loszRggsEL7sA8gV+sQ9Mk9+wOf6+tfEEXhuf4W/HvQH/s2ZtB1n Xp4PD0sa/Z7VrbxHA2ktbW8uZctp0l4EkjYh2VEchFmQ19vUUUUUVFPBBcwS2t1FDc21zDJb3Fvc RrLBPBKpSWGaJwVZWUlWVgQwJBHUV8FfGT4O3Pgu5n8Q6DDNc+EbuYGRFDSS+HbieXalpdEZJtWY hbeduQSsUp8wxvNtfAX4rJ4duR4O8RXc/wDYuo3EaaJdSMr22i6hcSt5lvLuG5Le6dw2/fsilG9k Cyyyp9wUUUUUUUUUUUUUUUUUVzviXxd4a8IWi33iPWLTS4H/ANQkrPLdXJEiRv8AYrGAPNNsLqXE UbbQQzELkj5x8SftQWURlg8J+HZrs+SRFqOuTLaQpciYoT/ZdkXeWEoFZWNzC+WIKjblvKtU/aJ+ JmoSRPaX2l6GI4ykkWl6TbTR3DFywlmOtfbGDAfKNjKMdQTzT9K/aL+JWn+cLu60fXPNChP7V0qK E25HVoTojWec9/M3V3Ok/tS6jHCqa74TsruczkyXOk6jPp0S2xChVSxvI7pmkX5yWNyobgYXGT5/ 8TvFfwo8W/aNW8NeH/Emk+Jru4luLq6lXTrPTLySWSIPPe2MVzdAyFEkbdbiAtI7SSmU11fw7+P1 zZwnw58RUk8Q6JflbKTWLkJdXllp9xbtaXcOqWhjY6hA/wApkLkzbTLn7RuSMW/HXwM0/UdOPjD4 U3MOp6LLZLdDQre4nv5pRA3k3D6HdSNI8zjBMlpO3mB1dEZnZIF+aJ/t9gbzSboXlmY7xRqGmTia 3Kahp/m2yi8s5ApE0HmzRjeu5N7rxlgaNFdd4AKr478FszKir4t8OFndlRFUazCSzO+AAOpJr9Sq KKKKKK+ff2kdbOneAY9LilthL4g1mytJ4ZCpuXsLENqks9qhbcAk8VqsjhSFDhSfnWvgmivaPhh8 Gtc8fSWuqXgfSvCIunS51Isi3moJbsBcW2jQOG3MW/d/aJE8pCH/ANY8TQn7Qs0+H3wm0O3043uk +HbJYZ5w19cwJqesSWy+ZdXTKcT3k+HXiNGKhkiRFTYg8I8UeJf2bdU1C51rUbbVfEup6k91cXc9 tL4yjkEkUW+KHZqNxaxorgCG3jiHlxgKpEUagjj4/EX7NMjBW8CeK4FIf95LeagyDahYD91rLtkn gYUjJGSBkjRuNA/Zn1m+hFj4t1vQvtfkQx2MP9pxWFvNL8v76+1+wuNgBP7x3uvLHXcFGayrn9nu fULKS98C+OfDXjJLf7ULuOKSG0KzRQrLbWlrPZTXsTSy5YYnkgVfkJYhiU8X8SeEfE3hC6W08SaN eaVLKWEDzor2d35cccsv2K/gLwT7BLH5nkyNsJCttbiuaor0TwB8SvEnw9v45dNuHutIkuBLqegT zEaffqyrHM6ZDeROVVNlxGMgqocSRgxt+iPhPxXo/jXRLXX9BuDNZ3BMUsUgCXVjeRqHnsL6JWOy aPcpIBwwKurMjIzdHRRRRRRRRRRRRRRRX55/G74iS+NPE0+nWN0H8NeH7ie005IZIJLe/vI28m81 nzbcusolK7bZw5XyQGUI0kgPsX7PvwtWyt7X4ha0ky391FP/AMI7YSRvCtpYzoYG1effhme4QusA ACCE+YC5kTyvqqiivBfiX8d9I8FXdzoWkWP9u+IYUKT7phBpOmTyQuYlu5Y90k0kb+U0ltHsyrFT PG4K14f/AMNPePcY/sfweDkHd9g1vdj051DGPwz713Xhf9p+ymaC28YaA9mSjJNquhym5tjO92BG z6RdESRQpCSZHW5mcsvyxnfhPpnRNd0XxJp8ep6FqdnqthMIx9os5llEUrwJcfZ7qMfPDMqSKXhl VZEyA6KeBz174HttZ8YWfivXrlNSi0O1SLwtozWzR2Wj3cjCW+1i5Z5HFxdsyx+SwWNIgittaVUl XuK8x+MehRa/8OPE8DiETadYPrtpPLAs728ui/8AEwlNuWwY3lhSW33qRgSN1DFT+ateufA/w63i L4j6EGhaS00N5PEV6yTRRNCmlYewl2yEGRftrWqOiAsVYkgKGZfQ/wBoKPTvE+m+DPiZoMk93per W1xoM9zK0UEcL208t1p9v9hlAm87f/aCTuC8YMSAFcq0vzBX2r+zB4cS30TXvFM0a/aNTv49IsjL YqksdjpsYuLmW11BjuMdxNMEkRAFDWwJLsAI/qOuM8SeDoNZ1TRPE9jNHpfirw7Kf7N1ZrVLpJ9P mDxahoupQPt8y3nilmVWRlkhdzLCykur9nXhvjP4/eCvC5e10ub/AISzVFxmHSJ4hpcJKRTL9o1v DxMHSQ7fsqzlWRo5RG2K8Quv2oPGTXU72Og+F7ezLsbe3vItVvriOM/dSe7gurdZCP7ywoD/AHa2 fDn7UOoJdFPFvh6yns5Hj2XPh1p7W5tIwshm3WWpTTLcbm8vaPPh2gMTvJAH1xo+rabr2mWes6Pe Q3+nahCJ7S7gyUljJwwZWAZXVgySRuodHDK4DqQNCiuO8eeCdN8e+HLnw/qEj2zO63On38SLNNp2 owqVt7tYnwJFIZo5ELAtGzKGRirj8354tf8AAPimSISS6X4g8N6l8kyIwCzwNmOeJLhAJIJkIZd6 FZYnGVKMQf0h8CeMLLx14Y07xDZqsTXKPDqFkJY5pNP1K3Oy6tJDExIGcSxbwrNE6SFV3gDsKKKK KKKKKKKKKKKK+TPi18fTbtqPhbwO7rdxSmzv/E6shSHy9yXltosZU5cthPthYBcOYQS0c6/IVzc3 F5cXF3d3E11d3U0tzdXVzLJPcXNxPIZJp55pCWd3YlndiSSSSSTVeivafDfwE+I3iOJLh9Nt/D9t KhaGTxDNJZXEpScwNEdOgjmuo2yCy+fCgZcMpKspPWn4Y/Bjw/DLJ4o+LC6oZLhYLZfDAsTNAY0Z plvLKxGrS8/LhyIlUhlJZiMT3F5+zFpFtb28eleIPFEsUamS9gl163uLhnkbKzpc3OnQhkGM+VCi 4xjcc1HY65+zLd3CQT+DvEmmRPu3Xl9day9vFgZG5dN1W4m56fLEa948FfED4N6baHQPC/ii00+x tRLdpb63fa7aW8SvIkbxWV54tKooLEP9mik7u4T/AFjVyXxO+AOmeIFudd8FJa6PrKW6FtEgit7X RdVeBQg+zLFsS0ndARuA8qRwpcRs8sx+LdV0nUtB1C60rWLG507UrN1jubS6jMUsRZRLGSD1V1Kv G6kqykMpKkE5teifCfVX0b4j+DryOKOUya1b6WyysyKsWuK2iyzAqesaXDSLngsADxX6aUUUUVx3 xB1n/hHvA/inVxePp81tod+tjeIJWkh1O6gNnpBiMKsQzXMkSoxG0EhmIUEj8uKK7fwP8P8AxF4/ 1F7DQreNYoIzJfanetLDplgu0+WtxcRo53yEYjiRWY8tgIjun3T4R8C+BfhDpn2ye+sLW/uYYrHU fE+uXlvYNeSEmc2tt9qcR28Tuu4QRtuYKnmNK0YauF8b+Nf2f/FFws3ibUZ9futISa0tLe0PjCK3 UNKWuGslsTDZszsF3ThsuqxjeyIgHlB8Sfs1ZI/4QDxcecbhe3eD7jOt5/Sr91b/ALMOtW8Riv8A XvCUsMrIyWieILi4u0EYIklN7DqcQQknGwo2QcjbgmO4+BXhXXpZx8PviboeqXElvBc2GiahcWVx eiAiP7Q19eaVIZV27i3/ACDgVO2NwCC9eSeK/hj428GG5k1nQ7k6fbO2dasVa90doftQtILl72Ef uVmcp5SXIikO5QUDHFcBRW/4c8Ta74S1JNX8O6lPpt8kbwtJGI5I54Zfv29zbTq8UqEgMFkRgGCu MMqkfoF8KvippvxG0xo3WHT/ABNp0Kvq2lK52PFuWL+1NM8wlmt2dgGUsWhdgkhYGOSX1eiiiiii iiiiiiiiivkf9pL4gbVt/AGmTgmVYr/xOQqNhA6XGkaaJN+VbK/aZkaIHH2cq5DSLXm/wO+GP/Cb aw2uaoAPDnh68tZJ7eW2My63qC/6RHpatMhhMKAK96rEtsdECfvfMj/QAD6dPcYweOOnSiivMviT 8VND+G9rAt1G+p6zfqz2Gi20yRSPAhKte3twwYQQFgY1cozMwIRGCSGP5pn/AGn/ABo1xO9rofhW G2eSQ20Fzb6vczwxFiYlluYbyFZHUYDOIkBPIRRxWzoH7UWppNs8U+G7C5tpJoR9o0CWexntbfkX DfY9Qedbh+hRftEI4ILYOV+lvCHxC8J+OIFl8P6vBPcrD5txpVwfs2sWgCRtOJ7GQ7iiGVIzPEXh 3/KkjU7xn4Oi8bW2m6TqWoT2+gRahHf6xptp58M+uraqWs9OnvoZUEdsJCJJo/KZ3ZY2SSF4wzdZ b21vZ28FraQQ21rawx29tbW8SwwQW8EflQwQRRgKiIqhURQAAOAAKjv7G11SwvdMv4Rc2Oo2dzYX lvvkjFxaXkLW9zCZIGV1DRsRuR1YHlSDX5S6zpc+h6vqui3UkMtzpGpX2l3Mtu0jQST2F01pM8Bl VGKFkJUsgbGMgdKTRdLn1zWNK0S1eGK61fUrHTLeW4Mi28c9/dLaxPO0KuwQM4LFUJAzgGvtX4ya bba78PfEei6NbG2Hww1rQjFp1ov2uSbTIvD1u+8wgiSCCC21CRjI4cYtnOeW2fC9fQn7OHh2XVfH UuuFZRa+GdPuLjzUKeV9v1SJ9Ms7acMN214nuZF2gYMQyQOD96Vx/jbwJoHj/Sk0nXo7hUguY7u0 vbCWO31CymX5JDbzypKm2RMpIkkbqchtodUZem0+C5t9PsLe9vf7RvYLO0gvdQ+zx2n2+9igWO6v PssJKxCSQM4jTIXOMnFcJ40+K3gvwIfI1jUHutR3hToukCC+1WJCkcm+5t2kRIBslSRPtMsfmISY g+04+bNU/aj8SyzxtovhrQrC1ESiWHVZtQ1ieS4EjFpEubR7ELGV2KEMRYEFt53bVisf2ofFsd5H Jqvh7w5eWIEnn2mn/wBqabdOTEfKMV7dXF2qYfYzBoG3AFRtJDD6t8FeOvD/AI+0t9V8PyzmOC4a 2vLK9hW2v7GdVDolzDG0iYdCGR45HQ8qG3I6r2FFUNW0jTdd0y80jV7SG+06/ge3u7WYOUkjbkYZ CGV1OGjkUh1cB1YMoNfm98UPh9efDzxLPpu28m0S6LXGg6pcxRgX1qFRpoHlh+RprZ3EU4wpPyy+ WiSoD9gfAn4gv4x8LnT9WvmuvEmgN9mvHuZXlvdQ01znT9Ukdo1DHk28p3yOWiEszbplz7hRRRRR RRRRRRRRRRXh/wAWPjPZ/D/ZpGkRWureKpFjmktbkytp+lWr4kjfU/s7o7SSrzFAjq20+Y5VTGJf g7Wtd1jxHqE2q65qNzqd/OWL3F3IX2q0hk8mCMYSKJSzbIolVFBwigcVkUV6Z4S+EXjvxl5U2naQ 9jpsqLIusawX07TjFLC8sMsBdWmnR9u0PbRSAFl3FVO6vTF+C3gbw0ZG+IPxP0u0urO0Eup6DozW i6nBJcIGtDatctLcyqVeOTaNNDMhyNo+apIo/wBmPQ7GQvP4g8YzyXAKrKuvWt/BF5eCIzCml2xj zyd5Z8njjpTj8R/s0s6K3gLxbEGZVaWS8vSiAnBdxFrTNgdTtUn0FexeA/GvwJ0KWK38LazN4fk1 JSZdP1S/8WRaZFPMiPK95/bEj6dFMoiRDceZkgbFkIbDdH43+F/g34q6fFq+n3lhaalO6vbeLNFS 31KK+ht5Psc8N4LWRI7xVEZiVvODxuigOFDxv8K+LfBfiLwTqL6b4g06W1JlnjtL9UkbTdUS3CM8 +mXrKFlULJGzKMOm8LIqPlRylFfrJoeqx67ouj63DE9vFrGlafqkUDsrvAmoWi3awvJHtBZQ4UkD qK1KKKKKK+Gv2mfEK6h4u0vQIZopIfD2leZcIscqzQanrTrczwyyOArD7NHZyJsyBuILbsqvzZX1 n8LvgQbUweLviMlpZ6dZ2v8AakPh+/ZYhF5BeZ7jxWt2qRwwwxoJntmZgwO258tUkhky/iP+0Lfa h5uieADLo2lxNPbSa4EWO/1G1MP2dF063kTNlHyzpIP3/EbAwMrq3zRcXE95cT3V3PNdXVzLJPcX NxLJPcTzStvkmnmlJZnYklmZiSSSSTVeiirNrdXNjcQXtlcT2l3azR3FrdW0slvc21xCwkhngniI ZHVgGVlIIIyDXrOh/GzxfY28ek+IzZ+OPDjeWl5o3ie3hv3uYRfi/Y/2lMjTPKGH7l7ozrH8pWP5 EC8f4ni8GzRw6r4Tu7+zN3cype+FNVt5JLnRP9Gjn36frcZaO8s/NeaCJpvKuAEUyRvu3jjaK9l+ Bfi6fwv490y0JnfTPE80Gg31rDvk3XN5MItIu1hEkaF4rhkQyOHKQvOEUswFfonRRRRRRRRRRRRR RXknxq8Zt4N8DXz2kzxaxrbf2JpTxMVltpLqNje6grxyxSIYYFkMU0eSk5hyCpJr47+D3w+/4T7x XHbXsTt4f0iJdR1yQG5iWaLeEtNLS6gUhJLl8/K0kbGFJ2jYOgFfo+qoirGirGiKqIigBUQAKqqo 4AA6AY7ADFFFZHiDVf7B8P67rfkfaf7H0fU9W+zGXyTcfYLJ7sQebtbZv2bd21sZ+6a/Ka4uLi8n nu7qeW5urqaW4ubieRpZp7ieQyzTzSPks7MWZmJJJJJOTV3Rf7HOrWC6+L7+xXuY49SbTJoYb6K2 c7HuLZ7iKZC0ZPmeWY/nAKBkLb1+j/Hf7Nt/pNrdap4Mv7nXILdPNbRL2JP7aMMcaiY2VzbKsdzI T5jiLyYm2jYnmyFQ3gfhXxbr3gnV4NX0K8e2uYZF+02zmQ2V/CrHfZajaqyiSNskYyGQ/PGyOquP 0Y8A/EDQ/iFoy6ppT+RdwCKLV9Hml33mk3cinEcjhVEsThWNvcKoEig5CSJJFH3FKD0IJyMEHOCC MYHHPr0r8nvEGlHQte1rRWnW5bR9X1LSjcBSqztp949oZlRuQGKZANfUvw4064+G3wd8XfEKcXNv q+vaej6Vshjkayt2l/srw5dvb3kaAeZd3P2mQ75EeDyWUEkqYfhZZQfEr4PeI/AFw8H9paBevcaI 8kCxiwlvt+paRO10Y5SPMulvYbh418wQOyDAYV8oXNtc2dxcWd5bzWt3aTy211bXEbw3FvcwSGKe CaGQBldGBVlYAgggjIr9LvhRpcOj/Dfwba28jyJLodpqrNIFD+drgOtXEY2fwo9wyIRztAzzXoVN lkSGOSaeSOKCGJ5ZZZWWOKKNF3u8kjkBQoGWY4xgnIAr4N+Lfxt1HxZdT6J4Xu7vTfCkP2i2lnge ezu/EYlja2nkvAu10s3RmWO0bG9SXnBYrHDxPw6+FfiL4jTzvYGHTtHspIY77Wr1JjArPIgltbCO JSbi5WJjL5W5EAAEkkZkj3dL8YPhr4b+G9p4btNO1DVdT1rVEuJdQmu7mwS0hisYYopJYdMgt/NR bmaRjDuunCLEyHzSd6+GV9p/su61eXWi+KNBmZHs9IvdOv7JmeYzI2sxTpdWwDOVWFTaiRFjjGJJ JGYksuPqWiivmf8AaM+H66toyeNdNt5JNV0OJINVWESMbjQt7MZ2gRTlrWR97OAMRNI0jFY0C+bf s1eLrjTfE914PmeWTT/EUE91ZxjzpFtdY0y1a6kmjQyCONZrWOVZ2ERdzHAMhUr7hooooooooooo ooorxj46eM7nwf4JkXTbn7LrOu3Q0iylhuEhvbS3aJp9Rv7ZD+8OyNRD5ke0xPNG4ZWCA/ndRU9v Ek88EMtxDZxyzRRPd3Ana3tY3cK9xOlqkspRASzCKJ3IBCqzYB9jtPH3hjwBDc2vw70ddU11m2N4 /wDE1tA93Gfsc1jcSeGtFC/6HE5k86IzSuzKxjuYpAE2ef8AiLxp4r8WOzeIdf1LU42lhnFpLcGP TYpoYPs8c1vpduEtomCFgWiiUncxJJZieVooorv/AAZ8SvF3gSdX0TU3awBfzdGvmlutHnMvMjNZ b18tyQD5kJSQ4xuKlgfqyC6+Hv7Q+i3drLaf2J4v0+zQxyOsUmr6YocMlzaXEewX1gJZGjljfbgv kpBJJDIfkPxh4H8ReBdR/s7xDYm3MpnNjexN52n6lDBJ5bT2Nyo+YcoxjcLIgZfMRCwFchX6r+E9 dTxN4Z0HxAjWxbVtKsrydLSYTW8F5JAPt1mjgk5gmDwsCdwKFWwwxXQ0UUV83/tMeIDp/hDTNAhm kjn8Q6qHnjEUbxz6Xo6C5uI5JHBaNhdSWTrtwW2kE7cg/C9e5/Cj4LX/AI/zrGrTT6P4Xil8qO4j jX7drEqPtnh0zzgUWOPBWS5ZWUP+7RJGEvleteOvjToHgTT4PBfwwt9MuDY2P2dNTtJVutH0cynz FWzxvW9uTueaWV5ColYGQzyGZF+TNd8Q634m1CTVNf1O81W+kDjz7uXeIYXne5+zWkIxHDCryOyQ QqsaZIVVHFYtFFFeneFPi/4+8ISRCx1yfULGGOGFdJ1x5tTsFht7doLWG2EriW3SMMCq2s0QO1A2 5VC1R8Tap4P8S239raZpKeD/ABDCg/tDRrQPP4a1nJjVrvRio32NxveVjZupg8lBsmEw2Tef0Vte H9d1HwzrWm6/pUgivtLuo7mDeZPLlC/LLbXAiZGaKVC0Uqq43IzLkZr9T9K1G21rS9O1e08w2era fZ6lal12P9nvrdbqHzE5wdrDcM8cjPFX6KKKKKKKKKKKKKxfEeu2vhrQdX169Mf2fSdPurwxyTxW wuZI4y0FpFLOdvmzybIYl/ikZVUFmxX5k6dYa34+8VxWkLLd674l1SaaaeVRHEbi7ka7vr24W2Qh IoxvmkEcfyqDtXgCv048O6Bp3hjRNN0DSkeOw0y1S1g8zyjNIRlpbi4aJUVpZpC0srKgBdiQozWx RRX5n/FrW7/XPiJ4rlv33f2frF9odnCjzNDb2OjXLafbxwpI77S/lmaUIQpld3CjdivN6+rY/wBn vR/FPhLQ/EXgjXrm2utU023vpbHX54dQslmuEi86xGpaZa27xvauJ45HNrJ5jAALGASfnKWPxH4J 1+WFzqPh3xFo88sTNBNJaXtrJJEY2MNxbsMxyxPw6MUkjfILI3P298HPjBF46t10HXnitvFlnbs5 dVWG31+1hHz3VsiYVLhRzcQKMEZliGzfHD71RX56/tB6VNp3xM1S5kEKxa1p+k6paLCQCIFsl0qU zIqgBzPazMfUEMTljXXfs3eFFuNY1Px1fkwWHhqCa0sp5GMUDaheWjJfTNNuC7be0dhIrqRiZGyN taXwY8bQeIfiP46sdWjjmsfiJFfXUVrqaTX88o0+SWS00Qud0RgXTprlHSRNu2JEQqPkf568Z+F7 zwZ4k1Xw5ekyPp9yy29yUWMXtjL+9sb5EVnA8yIqxXe2xiUJ3KQPrj9mDS4LfwjruriGRLzUtfNl JM5kEc1jpdhHJZ+Uhwvyy3NyCw6ng/c4+l6K+W/jX8azo5u/B3g67xq4322t63bOc6Qc7JdN02VO PteMrLKp/wBH5RCLgEwfKnhrwz4h8ea8ml6THJf6leyPc3l3cySGG2jaTN1qeq3jbiqBmy7nczMQ qB5HRW9s8a/Bbw38PPAk+u69rep6l4imuLex0220/wAiw0ltQvIt4t3863uZZFgVLidpGkhEqoEA idgT81V77+znr0+mfEKLSE857TxJp99ZTxLctFDHcafbPq1reyQAFZGRYZYUzgqJmIOMq333RRXm nxW8CW/jzwjqFmlrDJr1hDNe+HbkqpuIb+PbJJZQyNJEqpeLH9mk81zGpKylWaJCPhX4XeL38E+N dI1dp1t9PmmTTdcZ4pJEGj3syLeytHAjyEwYW4VY13Fo1GCCVP6a0UUUUUUUUUUUUUVheKfEFt4V 8Oaz4iu1jeHSbC4u1hecWq3c6LstLFZ2V9jzylIUYofmYfKx4r8stR1G71fUL/VNQm+0X+pXlzf3 s/lxQia6u5jPPIIoQqIC7EhUUKOgAHFUaK9R8O694K8GW1tqH9iReOPFckMtxHJqTTWvhfw7PJb7 bGJdPmjEmozxszG6aQRRqyqLZ2Ki4NHxP8UvHXiyS4/tTxBew2VwLiI6Rpsj6dpS2txIXNk9pbEe fGoOxWumlcrgM7cmvPKKKK6Tw34t8SeELtr3w5rF5pU0m3zkhdXtbrZE8cf22xuA8E4QSP5Yljba W3Lhua+s/CnxS8G/Fywi8G/EfSrC31a7vQbNE+1W+kXtwjbrH+zb4zG4tbsgvDsMv7wfIsrGbyB4 J8U/hRqnw81B7iETah4Wu5iul6sQhkhZ8sum6qIgoW4QA4cKI5gN6BSHij8jr9B/2etdOs/Dm0s5 d/n+HtQvtGd5bkzyTw5XUrSQIQpjRI7gWyISwAi4OCFX3Giiiiobm4t7S2nu7ueK2tbWCW4ubm4k SKC3t7dDNPPNNIQFRFBZmYgKB1Ar8rfFOvz+KPEet+ILnzlfVtRurxIZ7hruS0tpJT9jsRcsq7lt 4tkEeEUbVACqAAPp74R/DHRvCuiQ/FPx7PaQx29nFrOj2tw2+30q1kCyWOr3YUHzbyYtH9it4wxR mTAa6ZEg8b+KfxV1L4i6kI4xNp3hixlY6XpJdd8jjKf2lqnlkq9w4ztUErCpKIWJkll8ttra5vLi 3s7O3murq5mjt7e2to3nuLieVhHHDDDGCzMxOFVQSegBr6f8Gfsz6rebLvxvqH9j27B/+JPpEttd 6qxxJGBPqBEtrDtYRSKIxceYhZT5Tcj3/Rfgv8NdC8t4fC9lqFytmlpNca082si5wqeZcyWeoM9s kzsm9nhgjxuYIEUla6P/AIV94C/6Ejwh/wCE1o3/AMZpkvw68ASxyRt4I8KBZYpImMWgaVC6rIpQ mOWKJXRsHh0IZTyCCBXC6l+z58Mb62aC10m/0aQuj/bNN1jUZbkKgJaILq0l1BtfPOYt3Aww5rzH Xf2W1P2ubwz4qIwsH2HTtesgcsAi3P2rWdPIwD+8kTZYHHyRnPMleM+IPgn8SPD7tv8ADtzrNv56 W8N34eJ1hbhniMgeOyth9rVBgqXmtkAYAfxLu8noor9YfD2q/wBu6BoetmD7N/bWkaZqxtvMMwt/ 7QskvDB5u1d+zftLbBux0HSteiiiiiiiuH8a6N4z1K1E3gvxcfD2oxIqCzutO0m+0i8Cl3czS3Nr PcwysXVfMR3TagHk7mZx8Y6v8X/jV4e1S90fWdfn0/U7CUwXVpcaH4b3o+0MjK6WhVkdWWSKVGKO hV0ZlKk7Wj/tMeOLJbOHVrDQdbhgYi7uGt7jT9UvULl/+Pi0k+zRsAQoKWeMAZUnJP0D4O+PXgfx VLFY3M03hrU5I4ALfWWgSxnuXQtNBZarGxjYIw2qbhYWkLLtQsSq+10V8N/tNa6t94u0jQYpoZYd A0jzpkRX8+31LWJBNcQzuxwf9HitJFAHG48nOF9w/Z58OJo3w+t9ReNVvvEt7dapM0lktvcpaQyH T9OtWuMl5oSsTXUJbAHnttXku/ulFFYXijTLnWvDPiPRrR4o7rV9B1nS7Z52ZIUnv9OktIjM8Ych MuN5CsccgE8V+Vc8E9pPPaXcE1tdW00lvc21xG8M8E8LmOWCeKQBkdGBVlYZByCARXWeAfCN3428 U6VoVvDcSWstzDNq89thGsdHilX+0LszOrojBDtiLqQZGRcEsAf1Fr5J/aA+FUXlT+PvDdi4nEjy +KrKzjUxNEyl38QrACGDKwxebAQwYTMF2zyN4z8FPFs/hXx7pC+bINN164h0LUoA4Ebi/lENjdOH ZVHkTsjmT7wj8wL98g/o5RXxyfg5L4m+NHitryKV/CFjrEWr6reHzLSO/u9YsYdeOg2skbF2Yvc4 neNgUiBYtG7xA1f2k/F1vLd6T4B05Io7fRBBqepxxxBI4buWzMWlWUI2rtEVtI0hCEqRKgGChA8u +DXjSLwV43sbu8aNNL1aM6Jqs0p2raWt5PG8V9vZ1VRBNHG8jsDiLzAq7iCPYPj98KZzNP478M2M TQGEy+KbCyicTrOrtJJ4iWIMysrIQLvy1Xbt89g++eSP66tbW0sLW2sbCJbeysreG1s4ULbIbW2j ENvGhcliEjUKNxPTmp6+e/2jPGE+g+ELbQbJ5IrvxbPPazTL5yeXo9gEl1OKOWCRNrzNLBA6srq8 TTIQCQR8jfDrwRe+P/E1rodqVitkQX+sXRmihaz0eC4jhu5oFcHfKTIkcKBWy7KWxGHdf0s0nSNM 0DTbPR9Gs4dP0ywiEVnZwbhHEm4uxLyFmd2Yl3kdmd2LM5LEmvnD9pLwTqesWGleKtIsfta6Dbah DrvkmV7yLS2aO5trxbcAgwW7LcNO4wyCQOQY1do/ievsn9lzRLuCz8U6/cWksdpfSaXYaZePIyx3 P2M3EmqLHbbvmCs8A85kIyGRDkSqPq+iiq93aW99a3NjeQx3FneW89rdW0yh4p7e4iMU8UqMCCrq SCMYwa/Lu4E3gTxxOtpJFf3Hg/xVILaW6geGG+m8P6uRC9xbwylkSUxAuiTZAOA/8VfqVHJHMkc0 LxzRSxrJHLE6SRSxSKHjkjljJVlYHKlWIIPFOqK4uILW3nurqaG1trWKW4ubq4kSGC3toFM089xP KQqIiAs7sQAOSQK8K8T/ALRHgTQpbi00w3via9hWdFbTEji0r7TC3liF9UuSu5GIyJ7aKZCvILcV 5Dqf7UXiWWaNtG8NaFYQCPEseqTahq0ry7ifMjmtXsgq4wApjJ/2j0rf8F/GD4w+PdRl0/w94d8G yC2SOW/v7q01m30/T4pX8qN7q4+3MSWOdkUavIyqzKhVHI+s7dbhIVW6mgubgFt8tvbvZwuNxKbL eWWdlwuAR5pHU8A4E1FFFFFFFfE/7UWpzy+JvDejMkYtrHQptUhk+fznn1bUHtLhWYttKKLGMphQ cl8k8Y+X6K6DQPC3iPxRcfZvD+iajq0izW9vK9payPbWsl25S3N/eECG3RirfvJ5FUBWJIAJHt2g fs0eM9Q+zS65qGk+HraQTfaIhI2r6pasm9YAbW022ziRlUkre/KrZILgx16/ov7M/gmw+xTaxf61 rtxDuN3AZ4dM0u9Yu20fZbRDcxqFK8Lek5Gd2DsHo+lfCP4baOk6Wfg7RphPs8xtUhk11h5ZJHkt rbXBj6/N5ZUHjOcCtYfD7wD/ANCR4P8AbPhrRv8A4z/Oq9z8Nvh9dwTW0vgrwusc8bRO9toen2U4 Vu8N1Zxxyxt6PG6sOxryzxJ+zZ4L1RC+gXOoeGLoRxoiI8usabkSl5JZbbUJPtBd1bYNt0qLgNtJ DbvlPxz8MPFnw/kjOuWkMun3EgitdY02ZrrTJ5zAs7Qb5FjlicZKhZ4kLlHMe9ULVxul6pqOi6ha 6rpN5PYajZSiW1u7aQpNE+0o/IzlWUlHRgVdSVYFSRX2V4N8c+Gvjd4fl8C+OYIoPEQh822li8uB 9QltoiRq+hyFcQ3kQLtNbhSrIWZQ8Jmii+UPGvhDU/A/iG/0DUkkJt3aSyvGiMMep6c8jLaahAoZ xtkA+ZQ7bHDRk7kavrP9mfxTHf8AhrUfClxchr3Qbx72xgdbaP8A4k+pt5jrbhCJZPKuvOaZ2UhP OiUMQwVfpmiiivzz+PfikeI/iDfWtvMZdP8ADUSaFAFM6x/a7djJq0hhnCgOLlnt2dFw6xIQWG01 b+EXwl/4S5m8UeKG/s3wRpfnTzTTS/Y/7ZNn81zDHcuV8q0i2t9qutwxho42D+ZJB03xe+M9tqdl /wAIV4BkFp4chtlstR1K0gNkt9bxoIU0bSolCGKySMBJGCqZf9UoEAJn+Yq978Ffs++L/E0aXmtH /hEtOcSbDqNrLLq0xXKqyaOWiZF3LgmeSNsEOqupBP0toPwD+Guh+S8ul3OvXUF0LpLnXbyW5wVC 7bWWwtBBaSxKVLbJrZ87mDll2qvb/wDCvvAXH/FEeEPbPhrRjz7/ALn9KX/hXvgLofBPhAc8keGt G/8AjNctf/A74X6jJcTyeF4rae680l9P1DVbGOF5U2LLbWVvOtum0ncqrDs4+ZSMg+Zat+y5oM3k f2H4p1fT9vmfaP7Ws7PWPOztEXkm0Nj5e35t24PuyMbcfN4zrv7P3xI0WNpoNPsNfgjtpbiaTQr4 TSRCIEmEWWoLbXEshAyiW8MhY4AyxC14/faff6VdS2Op2V3p19Bs86yvraazuofMjWWPzbe4VXUs jKwyBkEEcVSor9EPgDra6v8ADTS4XmuprjQrvUNEuZLs7uYp/t1nHbuXctFFa3FvEmQu3aUVdqKW 9oooooooorG17T9U1LT3t9G1+78OX6kvb6hbWOmaiA/lMqR3NnqkUqPFuKswQxudoCyKNwPxZ4x8 e/HrwJfpp3iHXPI+0Cd7C9h0jw1cafqMEEvkvPZ3K2fP8LNHIFlVWQui7lBy9K/aN+JOnrMLyfRd dMrxsj6ppKQvbhAwZIf7EazUh8gt5oc/KNpHOfdPC/7SnhLVpEt/EWn3vhi5kmdEnEg1XSfK2L5T z3cMcU0buxdSv2YxqAGaXkhfoeCeC7ggu7SaG5tbqCG5tri3kWaC5triMTW88E0ZIdHQhkZSQQQQ alr5v/aZ8Qf2f4P0zQYppI5/EWqq88awxvFcaVo6LdXMbzPkoy3Mlk67MFgGGdu4NxP7MPhWK4ut d8Z3dsztYGPRNGuG+zSQpdXEX2jWJEjZTKk0cTW0aSqyjy5pUw+Tt+xqKKK/Mf4paVfaR8QfF0V/ ayWjXev6rqlmHwyT6bqV/Jd2NzDIpYOrIwzySGDI2HVgOO0zTL/Wb+10vS7Wa+1C+mWC1tYF3Syy tnAAzgAD5mZsBQCSQATX6ieDNBbwz4V0DQJmjefStJtLa6khd5IJLxYw95JA8yo3ltMXaPcinbjg cgeffGT4YJ4+0M3elWtqPFmkgHTbiRlt31CzBZ5tEmuSQm1ixeBpuEkGN0SSzMfgfw/ruoeGdb0z X9Mk8u/0q8iu4cvMkcwQ4mtLn7M8btDNGWhnRXG6NmUkAmv1O0jU7fWtJ0vWbRZks9X06y1S1W4R I51t7+2W7gWdY2ZQ4RhuAYgHIBNaFfKXxq+H2seN/iT4VttLSYw3eh29lql6lnNNbaJa2+pXVyb+ 8mG2P94jyiGIyIXeMoDkg1ufFvUtM+FvwusvAvh4zRyazBdaLZ/aJDPcDTXkN14k1CeSSF4meczG Fo1MWDcF4Qoi2L8Y6Brd/wCGta0zXtMk8u+0u8hvIMmVY5TG37y2uPIZGMUyFopUVhujZlzzX238 SvA9p8ZPCOh+LvCklv8A2zDpv2rTUkNip1KzulWWfQdQvYWYR3NvIHSNXmMcU3nRvt8xpI+s+B8F zbfC/wAOWl1DNb3NpL4gtbi2uInhuLaaLxPepLBPDIFZHRwwZWG5SMECvWK4/wCIPiY+DvBuv+Ik UvcafZbbJQiyj+0L2ZbDT2mjZ0zEs0sbTYYExhtuTgH8zLO01XxHq8FnbC41TWdavwi+bN5lzeX1 7NlpJ7m4bG52JaSWRuOWcgAmv0m+HfgDSfh9oEOmWMSSajcxwT65qjfNNqGoJHh8SEKy28TF1toi BsQktmR5JGx/jN4Nn8aeBdQsrISyappU0ev6ZboWAvLmwhkjnsykccryNLbyzrbxrtzMYssqbs/m 6QVJBBBBwQeCCOoIr3b9nfRNQ1H4jWOq20f+g+HrPUrzUJ2WYRgX+mzaVa2ySopQSyPMXVHZdyRy sMlCtfoDRRRX53fHrw5H4e+I2pvAsEVt4htrbxFDDC9xI0b3zvb6g1wZxw8l3BcTbY2KBXULtHyL 9ofCrW5vEPw68J6pOkqTNpYsJnmna6kuZtGnfRprySd1UkztbtMRztLbSzkFm9Borynxd8afAXg2 4+xXmpTavqCSmK50/wAPrBqNxabZZYZheTySxW8TxyRlJLd5xMMqTHtO6vDtV/alv5IHj0TwhZ2d z52YrvVtUm1C3a2XORJp9pFasJG4IIuSF6Ybg1naP+0H8Udf1K10nRvDnhjUdRvZPLgtbfTtYZmb qzuxvwqIo+aSVyEVcszBQTX194dXxKumqfFkuhSau0shkXw7DqEOmQwhsQRpJqcjSyMQC7tsT723 adu99qiiiiiiivnv9pTVJ7H4f2+nwXMcX9s6/YWt1bssTS3Wn2sE2ouIxKpZRHcw2zO8ZDdFJ2uw PwXRWhp2l6nq9ytlpOnX2qXjI7paadaXF7dOiDc7rb2ys5CjknHHevaNA/Z3+IesbZNRh07w5bZt G3apeLPdy29xlpmtrPTBORJCoG6K5aE7mVQfvlPX9K/Zc8OwJMNc8T61qEjMpt20q2stGjjUAhlm juxfF2Jxghkx6HOR6jp3wX+GGlXMd5beErGWaJXRV1G51LV7UmSIxsZLDVpp4HOCSC0ZwcFcEKa6 AfD3wFwP+EI8IY56+G9G/n5H8zS/8K+8Bd/BHhAY5/5FrReo9f3Nee6/+z38OtYWR7G0vfDt0zzS +dpV5I9u8s+Siy2OomeNYkY5EduIuPlBAr5l8dfAnxf4Mt7jU7byvEeh26SzT3+nRvHd2VtCitJc ajpjlmRBlyXheVURC8jIMV4lX1d8PPjRpuuabH4C+KUVve6dfW/9nL4hv5GaOaMsi2UGuDaGV1IJ /tISqylUeTDh7ivLvix8Lb74d6qJbcTXvhfUZW/sjUmAZoZSDI2l6gyDCzooJRiAsqAsnKypH137 NviU6V40uvD8m82/imwZIxHHGdupaNHJqFq8srsCqCD7Wp2hsuyZAwWH3bRRRRXz/wDtF+LJNB8G Q6JZ3Jt7/wAU3UllJs+0xzHRbRBNqpinhKqu9mt7eWORiJIpZFCsNxXwj4PeANIntr34i+PU+yeD dAUT2Jv1CWWs30Nx5bu8RDSXMEMgEQhjQiedlhBfZLC3MfFT4p6n8RdT8uI3Fh4YsZi2k6Q7rvkd VMX9qan5Z2vcurNsXLLCjGNGYtJLL5LWppes6voc73ei6rqWj3UsLW0txpd9c2E8lu0iytBJNaOj FCyIxQnG5VJGQK6i3+J/xDtVZYvGniNgx5Nxqt1eNkf3Xu2cgewNdDB8dvirbQxwR+KmZIl2objR /D93MRnOZLm6tHkc+7sTV6w/aC+KFndxXFxrNnqsMZffYX+j6XHaTb0KjzH0uK2nG0nePLmXkDOR kH1bw3+1FEVEXi/w26ERysb7w26yK8vmjyYv7L1SRSg2E75PtjZIGEw3yfSvhrxb4b8X2bXvhvWL TVYI8eekBaO6tfMkeGL7dY3ASeDeYpTF50S71UsmV+Y9FRXL+I/BXhTxbG8fiLQNN1N2gitVvJYB HqcNvDcm6jgtdVg2XMShyzbIpVzucNkOwb558WfsxWlzJc3ngzWxp/mNvh0bW0lns43lui0kUOrw bpkhiiOIkkgnkJUb5TuLL8zeJ/AXi/wb5Z8R6De6dBMY1jvR5V3p7yzeYYrf+0bFpIPNKxSOIGkE m0FioXBr74+C+o3WqfDDwjc3bq8sdhcacpVduLXR9Rn0mxXA7rDDGM98Zr0+iiiiiiiivmz9ovwF BrGgDxrZRSf2v4fjt7e+2yTst1oD3DhwtqiSfvbaaYS+YWjUQmYuX2xhfhqivafh/wDG/wAV+Cmh sr2SXxL4fjiES6VqF46z2kcVqtvappepyLK8McYSMC3KPEFDKiIzbx98aBrum+J9FsNd0qbz7DU7 ZLiBzt8xMkpLbzqpIWSNw0cqAkKwYZOM1+ePxrvEvvih4tmRXQJd2dmVcqzF9O0q3sJH3L2ZoiwH YEDrX3t8PwR4C8EAnJ/4Q/w13J4OiwEA59OB7V19FFFcN4k+GngXxbci91/w3Y3l4G3PexPdabeX H7pYl+2XemSQyTBURVRZWYKPuheRXSaNoejeHbFNN0LS7LSrFCJDbWUKQrJMIkgNzcMo3SzFI0V5 XLO20bmJArVqG5t7e8t57O7hhubW6hltrm3njSWC5t50MU0E0coKsjqSrKwIwTnNflL4g0v+wte1 zRPPF1/Y+r6lpZuRGYPtP9nXr2nn+SS+zfs3bdxxnGTX6qadfQ6rp1hqdsJBBqNla30AlGJBDeQL cRCRR/FhuauUV8LfHv4Y32ha1qPjXS7cTeHNau1uNQ8nzXl0fWLwg3LXazO7GG6nLSxyqQiPJ5JW MeSJPLvh54A1b4g67HplhG8en2zRTa1qhXEGm2DPgtuxhp5AGW3h5LtknEaSOn6X2Fja6XYWOm2M XkWWnWdtY2cAZ5PKtbWEW9vF5khLNtRQMsSTjJJOTVuivhz9p+4nbxrodo08jWsXha3uYLcyO0UU 11q15FczCLOFd1hiDsByEQHhRXrX7NXh4ab4Ju9dlgRLnxLqkrw3CzNI02laQx0+2SSLOEKXIvei hiCCSRsA+iaCPp09znJ546dK82vPg/8ADO+vYtQn8H6Wk8JiCJZ/adPsm8ty6+bpmnyR20mSfm8y Ftw4OQMV6HBbwWkFvaWsMVta2sMNrbW0EaQwW9vBGIreCCGMBUjRVCoigADoKmooor81vjNOLj4n eLnFpHY7dQhh8iLIR/s1hDb/AGv7q/NcbPtD8fec8t94/fnw/BXwD4HBx/yJ/hlsjoQ2iQMo+vrX O/En4q6F8OLWBbqNtU1u9UyWGi28qRStAuVN7fTkP5NvuBjRyjM7AhEYJIY/hfxx8TPFfxAnQ65e RxWELpLa6NpyPbaVbTLAIWuFikeSSSQ/Od88jsu91Qqh2Dz6tTRdKudd1jS9EsjELvVtQs9Nt2mL iFJr24W3jknaNWYIpbc7BSQuTg4r9PPBvhPTfBXh7T9A0uGFUtoY2vLmOJ431PUmhVb3U7kOztvm Zc7TIwRQI0IjRAOooooooooor88PjnHd33xd8QWUEVxd3Dv4fs7G1hjknmkkn0K0aK3toIwWYvI5 2KoJYngEmtnwn+zp4010W9zrctt4VsJkEmLtft2seXLaCe3ddJt2VVJcrHJHc3EMkZ3bk3Lsb6Q8 M/Af4eeHSk82mP4hvI3lkFz4hkS9gAlt/s7QjS41jtGQfM6edBIyudwfKoV9hghgtoIba2hhtre3 hit7a3gRIoYLeFBHBBDFGAqoiAKqqAAOgqWnAZ4GTk8YGT1A4Hc8eua8L8YfH/wP4aL22lzt4r1N Q/7nR5E/suJwkckf2jWn3RFZFkOGtVnKsjLIEYYPgWvftKeONR8+PRLXSPDlu0sbwSxW51TU4YkT Dwy3GoZtnDNyStmhAwBjktyy/Hr4sKDjxUvJ76D4Zbn/AIFZnFZl38Y/ibezGeXxfqSOyquLRLLT 4cKMAi3sYo4wfVguT3rnbvx142vobi2vPGHie6truOWC6tZ9e1SS1ngmUxywS27S7GjZSVKFdpBI xiuUqeCee0ngu7Sea2uraaO4trm3keGeCeFxJFPBLGQyOjAMrKcg4IIIr600bxHpXx58Jy+DvEZs LL4jaVay3Ph7VpkMEWozRKry3EBtx8jSqgS/tgjKVxcxRnywlv4r8Pdeuvhn8R7V9YV7RLHULvw/ 4lgWZZFhtZJTZX7SSWazCZbaVVuQsWRIYgFb5g1fpPRRXI+PfE3/AAhvg/X/ABIkTTS6ZZA2kZj8 6M6heTpp+mm5j3xHyRcSxmba4YJkrltor4B+GXgK8+I/ihbKd72PSrfdfeIdWiUSyW8DBnjiE052 +fdSDy4y25h88uyRY3Wu6+MfxKstQW18BeB7hYPBuhwQWdw1izrb6rc2eYkgiud7GezhULsLfLLK DL+8VYpK+eangnntJ4Lu0nmtrq2mjuLa5t5HhngnhcSRTwSxkMjowDKynIOCCCK6+3+JPxBtn8yP xr4oZsEYuNc1G7jx/wBcrqR1z74resfjV8UdPWUW/i68kErrI326z0vVGDKuwCI6lbzFFwOVQgE8 kE1bPx5+K5JY+Khk4yBoXhsLx6KtmAPwr0zQv2otYjuNvibw3pt3bPLbgzaHLc2Fzawbj9rlNtfv cpcPjDRp5kIBBDNhsr9E+DPin4L8clINH1QQamw3HRNTVbHVRgSOfIhJMc+1Imkf7LJIEUgvszXo lFZuq6No+uW6WutaVpurW0conS31Kxtr6FJ1RkWeOO5VlDhXYBgMgEgYBNeAeJ/2afCepBpvDN/e +GrjdHi2lL6xpRijjcOixXTrcq7sUJkN06qAwEZ3Aj5p8WfB3x74Q86a90Z9T06CJ55NX0PzdTsI 4YLb7TdTz7EWeCOJd2+S4hjT5WKsVG4/Q37LmqJN4d8UaKImEmn6za6o8+75ZE1ixFpHEE7FDZMS e+72r6hoooooooorzj4p+BbTx54Uv7EW0cutWME174eucqk8OoxoH+ypMzKojutohlDnZyshBeJG X8zqK7vwX8R/FfgK583QtQJs2eSS40a9M1xo13JKiRyTS2QdNspEcY86IpJtUIX2ZU/oH4A+IGi/ EPRRqelt9nvLYxRavpM0ivd6XdyIWEblQPNhcq5t7gKBIAcqjrJGnzF+1Fqk03iTwzozRxCCw0Of VYpQD5zzaxftaTxyNnG1VsYygxxubJORj0r9mH/kQtX4I/4q6/59f+JNp/FfRtFFFc/4j8JeG/F9 mtj4k0ey1WCPeIGnR47q13yRzS/YL+BlngMhijEnkyKXVdr7lyKq+G/A/hHwgmPDugafpshilhe7 RGuNRlgmmE8lvNqV2ZLl496qwR5SMqABgLXVUV+dvx68OJ4e+I+qPDHBDa+Ibe38R2sUMs0pU3zP bajJOZvuvLeQ3MuxGKhWULtHyL9cfAy4kufhV4WaWdrh4k1a3ZnkMrxJBrt1FbW7EkldkQjCJ2TZ jAwa9aor5l/aJ+HNxrtgnjfS2eW90GwFrqlh5ckrXOjx3DXC3dsY87XtmlkkmDLhoiXLqYgsnxpp Gkalr2pWWj6PZy3+p6hMILS1gC75HI3MzFiFRFUF5JHIREBdyFBI/TbwH4Vj8E+EtG8OLO9xLp9s XvJmlMsb6jdSm7vzbFlQCETO/kqUBCY3FmLM3X0V80/tP3kcXg/QNPKyedc+JY7xHwvlCOx0y5hl VznduLTpt47Nkjv5z+zFoMN74l13xDN5LtoOnW9raxvFvljutaeQG9glJ+Rkht5ojxlhKQDgEH7c orh/Evw18C+LrkX2v+HLK8vcgvfRS3en3lwVhW3T7XdaZJDJNsjjRIxM7BQMKFGc9Fomg6L4bsY9 M0HTLLSrGPZ+4s4Ei8544UtxcXMg+aaZkjQSTSlpGxl3Jya1qKKK+Hf2oJYj4z0KAW6LMnhiGaS7 3MZJoptVukht2Q8BYjG7KRyfMOegr1v9me4nn+H19FNNLLHaeKdRt7RJHZ0tYG0+zumhgVjhVMss khUcbmZupNey+K/Fei+C9Fudd125FvaW4CwwqFa71C7ZSYLCwgJXzJZNpwMgAAu5SNHdfhTx/wDH LxV41ElhaFvDWgyI0cum6ddyvdX0c1r9nuYtV1JViaaJw0v7hY44yrBZFkZQ9eKUV+iPwV+HFr4K 8M2upXlk0firXbSKfVpbhZPtNjbzObi10eOG4jieDy08s3URUsZw2WdUiCez0UUUUUUUV8hftVMp bwKvmRl1HiZjGGBlVX/s/Y7J1CnBCk9dp9K8g8J/BPx/4tjNzDpseiWBRmjv/ELT6dHcNiN1W2tU jkuXV0k3JMIPJYKwEm4ba+lvDf7N3gjS4w2vy3/ie7aKSKUSzzaTpyubjzI7i2tdOkE6usYEeJLu RTlm2gldvu+m6VpejWwstI0yw0qz3vKLXTrO3srfzZPvyCC2VVDHu2Oe5q/RXmXi/wCL/gXwY81t qOqm+1WDAfRtGRb6/R/NWKSKZwy28LpkuyXEyNtBwGJAb5y1r9p/xLcyMNA8P6Ppdsbd4s6jJdat eCYlwLqGWFrWJdqlCI3hk+ZSSzKdtcCPj18WASR4q5Iwc6F4aYYz6NZmql78bPihqCos/i26jEbF lNlZaRpjEkBT5jadbxM49AxOKwbn4lfEG7me4l8a+KEkkOWW21vULKEf7ltZyRxr9FQVxJJYkkkk nJJ5JJ6kmkr6Z+E/xJttX08fCnx6G1HQtbiTRNDvpEFxPp8twRBZabMzK/yLIY2sbjaWtpFQZ8oI 0Hk3ivw3rfws8aJZ/aka90m5stZ0PVo7cGG7iimFzp1+ltdq65WSPbNEwdBIjoDIoDN+jfhjXIPE 3h7RdftvJEeraba3zRQXMd2ltNNEHubJriPAZ4Jd0Mvygh1ZWVWyBu0UUV8TfF631H4gfGjS/A1q 09vFYxabpgdpRPBBFeWo1/WNbisZXhQNHayDfGJA0ot1AbJVRxPxa8c6fqj2fgbwla22n+CfB9xc 21itlOJ4tYvYmaCXVWlhd45IifNNvLuZ5PMknkdmlCx+LUUUUUUVoabqeo6NeQ6jpV9d6dfW5fyL yyuJba4i3oY3CSwkEBlJVhnBGQcgkV9l/DP9oTT9WEGj+OpbbSdSjhhjg14Ax6dqs5lEBF7HGoSz lIZZGkJFucOSYcJG307RRUVxb293bzWt1DDdWtzFJBc21xEs8E8MqGOaCeKQbXRlJDKylWBIIIqt pml6botlHpuk2UGn2EL3MkFnaxLDbQG7uHvJxDCnCAySMwVRtUnAAHFXqKKhuJ4LSCe7upobe1tY prm5ubiRIYILa3jM09xPLIQERFBZ3YgBRkmvmHxp+0vpdi09n4J09dam2RFNb1NLmz0xXYxyuIdN KxXM3ymSIl2t9sg3KJU+9896r8ZfiXrA2XHiu/tYt8hRNJS10ZkEjq2zz9LSKZlXaAvmSMQM8/M2 ael/Fj4kaRJJJaeMtblaVNjjVLka3GF65ji1pbhUb/aQA9s16ZoP7THjLTxbQ65p2keIYIhN584S TSNVu2d3kiZ7m13WqbNyrhLEbkUA4Ylz9R+DPip4J8chIdH1QW+qNuzomqiOw1f70rDyYC7x3H7q EzP9kll8tCvmbCdtdprGl2+t6Tqei3bSraatp97pt0YHSKdbe+t2tZ2hd1dQ4ViVYowBAyrV+UN1 bXFlc3NneQTWt3Zzy211a3Ebwz21xbyGKe3mikAZHRwVdWAIIIPNVqK+1P2XdWkn0LxRoZj/AHem arY6nHcF2Zm/ti0a2a3EZ4VUNluBB5Ln05+dfjBbyW3xL8YRyjDNqpnHDD93d20d1CeQOqOp9PTI 5r7t+FGqLq/w38G3aJ5axaFaaUVLZy2hKdFdwT/ea2Zse4Ard8SeMPDHhK3Fz4k1uw0pWUtFDNIX vblRIsbG1063D3E2wuu/yo22g5YhRkeG6/8AtNeFLAyR+H9H1XX5o7nyzcXLxaLp81vsYm5tpZFn uD820COW1jJGSSCMN5ff/tOeNZ5Lsafo/huxtpTKLTzoNRvr60jcnyi9ybiOKWVBj5zaqhPPlgcV xZ+PHxXP/M1flofhwfys6T/he/xW/wChrP8A4JPDn/yHW7pX7R3xI0+OZLuXRNdaR1dJtU0oQyQK qkGOIaLJZoVOcnejHjgivR9E/akiJtYvEfhSRAI5PtuoaJqCy5k2s0bWmkX6IApOxSr3p28sCxwl e8eFPif4H8ZtDBomu251GWKCQ6RfLJp+piSW3a5ltore5Ci4aFUfzjaPKi7SdxUqx+Ffib4J8Z+H te1TV/FGmwrHrerXl/8A2rpIlm0Ka71KZ76SC2nl+eIhi4SG4CybVJwVG4/oh4c0t9C8PaBosrGS TR9F0vSpJNqqXfT7FLN32qzAElCSAxHoT1rZoqpf6fp+q2k2n6rY2mo2Fxs8+yvraG6tZxFIs0fm wThlOHVWXIOCAeCOM7w54Y0Dwlp39k+HdNg0rTxLLcmGJ55nlmmILz3FzdNJLK3CqrSOxCqqDCqo G5RRXxJ+0fp99q/xI0DT9JsrzUr6bwdaCKysbWa8u5TFrGpTyeXb26s7bUVnbA4UEngGvcfhbY3/ AMM/h+lr8QtW0zRoxq10+npe6pbiLT7a8gW6TSxOxERmaZLqfyoHfO4kMTkLzfiL9pfwhpxlh0DT tT8Ryo0Oydv+JNpcySIHlMU92j3IaMnYQ1kuWB2ttwzeVal+074wnmuf7L0Tw7p1pIrpbJdJqGo3 9qHj2h2vBPBFI6t8yk2wXoGVhnPFv8efiszFh4pCBmLBF0Tw7tUHoozaEkD3J9+aj/4Xv8Vv+hrP /gk8Of8AyHWzpf7RXxK08zG7u9I1wSqgRdV0iCEW5U5Z4f7FNmSW6N5hcegFei6J+1IwFpF4j8KK xy/26/0S/K4Ulmja00i/VsnG1WD3wyctn+GvafDXxo+HficRRW+vRaVeyxtK2na8n9lTxlboWyQi 7mJtJZZCUdIoLl3KnOBtcL6p9D+IORjtX5ffEq6mu/iD42lndpHXxRrdsrHqILLUJLO2T/gMcaKP pX6K+AMN4D8Dlen/AAh/hgHP94aHAGH55+tfnz8WtZvNc+Ivi2e9Kg2Os3ui2sUbTeVDZ6JcNpls I0md9pcR+bKFIUyu7KF3Yrzmivon9mvQxqHjq61eW2lkg8P6NczQ3QZlhttT1F1sbdJSv3jJbG82 qePlLdQK+768d8V/HT4f+FpWtRfza9qEbFJLXQEivI4G2Mf399K8dvww2OqSvIp6p1x4TqP7UXie W4RtH8NaBY2oiUSQanLqGrTPOGbc4uLSSxUIV2jYYicgkvhsLxEf7QPxRS6Fw2t2ksIbcbGTRtKF qw/uF4olnx9Js+9ej+Hf2odRW5KeK/DtjNZyMpS48Ome1uLSNVcvustTmmS4LEoF/fxbQGyXJAH0 14O8c+GfHdg174cvxctAIBfWU0bW9/pstxH5qw3lvJz/AHlEsZaNyjhJG2nHXUUUVQi0rS4b+61a HTbCHVb5IYb7UorS3j1C7it41igjubtB5jqiIqqGYgADGOKv0UVx/jXx34b8BadFqHiG6eP7Q7R2 Vhaok+pag8QBmFnbOyAiMEF3d1RSVVmUsgPwb8Qfi74p8fyPBPKdG0HaY00LTrm4FrcoLkXUUmru SPtUqlYwpZFjUorpEjM7N5TRRRRRRWlpOq6hoWpWWr6TdSWeo6fcR3VncxhWaKWJsjdHKGR1blXj cFXXKsCpIPtHxFns/iL4W0/4oWEVra67p5ttA8eaVZCMC3mZ2XRtdI2CUxzgCESTO+B5UCu3kOT9 h/DLXX8SeAPC2rSy3E1xNpUVtd3F27S3V1faY7aXfXU0rFmdpZoHk3MSTnJ5Jru6K+V/2pNUnh0f wnoipCbfUNT1LVJZCHNxHNpFrHaW8cZDbdjLfSF9yE5VdrDDZ8y8W6xb/DbwXD8LtIhktfFerW1p qHxE1WM+U6/2jbfbIvDiyq8vmhYJYopHgkEJjBwrtczBPnyiiiiiinI7IwZSVZSGVlJDKwOQykdC Oxr6f+G/7Q+o6Y0OkeO3n1fTmktYINeVYzqOl20cH2dv7Qhij3XqZCSPKT9o/wBazG4ZlVftS3uI LqCG6tZobm2uYYri2ubeWOeC4gnjEsNxbzREo6OhDo6EhgQQSCDT6KKyLDQNE0u/1PVNN0yzsL7W jbnVZrSJbf7fJbTTzxXF1FFhGmL3MzSTFd75wzMFQDXooorwbxx+0B4R8LvLY6Js8V6qqpn+z7mL +x4C6JJifV0EiyHa5JW3WT5gySNGwIHzNq/x9+Juqy3DR61b6RbXCIgsdK02yjigCIqs1tdXiT3S l2Uux+0dSQu1MKOTsfid8Q9Puory38aeJJJoW3Il9qt3qdqxxj97Zam00Eg9pIyK9B0T9o34h6bK 51SXSvEcMssDsmoabBZTQxRljPFZy6MLZVaUNy00coUqpVQNwb6K8F/H/wAFeJ9ltqsv/CJ6qQT5 OrXCHSpSBLIRba1hIhtSNS32pICXdY4vMNe51+aPxf0ZtC+JHiy03vKl1qkmsRSvB5AKa4g1Zoo1 3NuWF5mg37vm2EkKSVHmtFfRn7M+pyWvjq/00z3C22raBdf6Ksj/AGaa9srqG5t7iaFfkLRQ/aVR 2BK72VcbzT/2nlYeO9HfB2t4RslDYO0smsX25QfUZBI9xXrf7MJQ+A9YUOpkXxdel4+NyRvo1iI3 PsxVgPoa9/1PVtK0WAXWs6np+k2jSpAt1qd9bWFuZnyyQi4u2RCxCkgZzj6V4br37SHgLTFZNITV PElwbYzRNa2b6dYi43Mi2l1caqIp1PAZnjtZFAYEZbKjybUv2ovE8twH0jw3oFja7UzBqUmparcG UHLv9qtZbJdpGAF8nI5+Y9uDl+PfxVkdnXxMkKsxZYotE8PmOME52oZbVmwO25ifeov+F7/Fb/oa z/4JPDn/AMh1q6X+0P8AEzT5nlu9Q0zXEaMxrbarpFpFDGxOfORtFFnJuHT5pCPau80X9qPVIwI/ EPhawuy1yhNzot7caf8AZ7QgCb/Qr4XXmyDll/0iMHhTj71e1eGvjr8OfEbeUdYfQLgvKq23iSKL TQ0cUav5/wBvjkltAGJ2qr3IclSNmMFvCf2hPBHje68TXni0WUuqeG47G1trWSxDXM2i2dlaGe8X UbWNQ8cfnm6uDNho1DgO6khB7h8ALWC3+FugSxbvMvrjWbq53HI89NauLNdg7Dy4Y+PXJ717NRRX I+H/AAF4P8K6hqWq6BoVlpl/q2Vu5oDMwWMymdrayilZktoWflobcRodqcYRAvXUUV8wftRWlw/h vwzeqsZtrfW57SYl8Si4vLB5rZUixypWCXc2eCFHOeGfAPwf4r8Ewa9rniiGx0Dw/qmnQzzQ6pL9 n1a3k0z9/a6hcqwCW1sIbi6EyzyJIHVSyKoBPY+I/wBoL4eaFI9vZXV74ju0N5E66LbBrOGe3A8r ztRvWhjeKZjhZbUzjCsxz8m/xnVP2ovEks0R0Xw1omnwCICWPVJ77WJXl8wtvjntGsQq7dq7TGxy Cd3OBwt5+0B8Urq5nnh12206GaRnSys9G0d7a2U9IoJL+CecqOxkmZvVjVX/AIXv8Vv+hrP/AIJP Dn/yHV2w/aC+KFndRT3GtWeqQxnLWN/o+lx203oJX0yK2m/FJlNd5pH7Ueuwica74W0jUSxi+ynS r280fygN32j7QLsX/mlvk2bdm3B4fcNvs3h/9oH4c67MLae9vvD8zywwQjXrRLeCdpycuL6xkngh RCBve5kiAyOoDY9ltbu1vraK8sbm2vLS4iEtvdWk0VxbzxOAySQTxFlZT1BUkEHNfDf7Tv8AyP2k /wDYoWGPcf2zqHNevfsw/wDIhaxnO3/hLr4j6/2Pp+dvvjr+FeW/tPanPN4t0HSfPRrPT/D4vY4V C7ob3U9QmjumkcAMS0Vrb4U5AAyMFjXzNRXbfDnQF8UeOPDGiSRQz293qsMt9BPI8Uc+m2AOo6pA XiwwL28MqqFIOSACOtfqFXnnjH4p+C/BG+DWdWSXU0Bb+xtNVb3VCdqSKs0MZCQFlkV0NzJEHGdp bFfPmvftR3zyNH4X8MWdtEly/l3mvXE13Jc2YyIy+nae0AhkJwSPtUqjkAn71ef337RHxNu7sXNv qGmaXCGUnT7HR7OS0YKF3Iz6kLifDYOSJ88nBHGOn0j9p7xbbSQrrGg6FqlrHDslFmb3Sr6eULhJ mumkuIVOeXVbbB7ba+l/BfxY8FeO5VtdIvpbXVG80po2rRx2WpyxxB5C8CI8kU/7tGldYJXKINzh QK9IooorOn0fSbm9tNUudL0251OxBSx1Gextpr+zVt25bS7kQyRg72yEYZzzWjRRWbq+r6ZoGmXm s6xdw2Gm2EJmurqctsjUEKqqqgszsxVEjQFnchEBYgH4j+In7QWveIpZLDwhLe+GtFHl7ryORbfx BeyJIJvMN3bMTaoCqqI7eTcRu3yMr+WvzrRRRRRRRX0Vaax/wt/wFd+HdaupLv4ieDLa61bwrcyN ObrxFpKIkmq6fKY0mN1eeTFgLhZZXWBy7Bbpz7D+zR4g/tDwbqGhTXBln8O6qxt4RAsQttL1hTd2 6iVFHmF7lb1iXZmAIXIQIB9G0UUV+afjnX9TtviB8SZPMjlur/VPEPh43U6lrqz06HVha+XYzKV8 tja2/wBhY87reSSPHz5HmdTQwy3EsVvbwyTzzyJFDDCjSzSyyNsjiiiQEszEgBQMk9K7zS/hR8R9 XuDbWvgzXYZQrMTqlm2iQYXqouta+zxFvRQ+49hVjVvg/wDEvRRCbzwhqs3n7/LGk/Ztf2mM/N5w 0KS5Mec/L5m3dzjODXmxBUkEEEHBB4II6gikoq9YadqGq3UVhpVhealfTCQw2en2017dTCGIzymO 2tlZ22IrO2BwoJPAr23wr+zz4514xz6ulv4W06SO3l83USlzqUkVxE0g8jSbVtyvGQiyxXckDqW4 DMrqPqTwJ8GPB3gYwXkdsda16JQf7Z1RUkaCbYm9tNslHlW4DoXjfDzKHKecynFes1R0zVNP1mzj 1HSry21CwlkuY4b21kWa2na1uWs7gwTL8rqJI2XcpKsQcZBBq9RRRRWfquraboOm3ms6zeQ6fpmn w+feXk4bZDGX8tflQM7szsqRxxqzu7KiAsQD+eXxW+Kmo/EXU/KiWbT/AAxp8rHSNKd182V8FP7U 1XyiVa5dSQqAlIEJjQsxllm8koooqSOR4nSWJ3jkjdXjkRijo6Hcroy8gg8gjpX2d8FPjW+ryWvg /wAZXqHUyqW2h63dMFOqkZCafqdxIcG7IwsErDM5ARiZypm8W+PXhZvDnxB1K6ihWPTvEirr1myN dSIbm5OzV0lluBt803SyTtHG7KiSxY2ghF8Wor7V/Zc0oQ+H/FGt+azHUdYtNLNv5Z2xLo9j9qWb fn5t/wBuKlccbO+7jxj9oTTrqy+J+q3VwqCLWLDRtRsisiyM1tFpsekMZVX7h861lAU87cHoRXba V4r8SWX7O8N14TnuNKn8N+JL3RNdv42szM2l6rJJdNPZSTr5kTCbUbSJWgPnIwMiMqgkeL+G/Avj f4iXlxdaTp99qnm3LvqGuX8xjsxcySo1093ql6QJZl85ZZI0LzFSXCEV7lpX7LWqS24fXPFun2Vy JmH2fS9NuNUha2Cqyv8AbLuSzKyE7wV8gqoCnc27C97/AMMxeAeT/a/i88DrqGjdcfMeNP5yeRj9 a6a0+AHwttvO87Qbm/8AMkDoLvWdZTyF5/dRGxngyv8Av7jx97rT7z4B/Cy5t5IIPD02nyPgJd2m ta29xEQesa6hczw89DvjNcrP+zH4FdZvI1fxVDIySeSWvdKmhikZT5RaP7EGdVOMrvBI43A8157q v7LWuQrB/YfivSdQZmYXI1axvNHSFcDymheza/MmctuDKmABgsSQPBvE3gLxf4O2nxHoF9p0LtGk d4Vju9OeWZXeOBNTsmktzKVjdvK8zfgZ245rtPCPxs8W+G4DpWqND4t8OTQvbXGja8ftLNZyJ5U1 rb30qu6oyfu/LmWWILkCKvtXwP8AE3wl4/jZdCvJI9RggM93o2oRfZtStoPOMHnbELxSx5CsXglc JvjD7GbbXoFFFFFFUtR1Kw0iyuNS1W9tdP0+1RWuLy8njt7aFZJViTzJZSB8zsqKO7EKASQD8leO P2jYFlvIPh/piR3dxFDaT+K9TtoxPLb2ctz5EdlpzAlkQzCe2ku3+QySq1sCxevm27vvFXjnWvMu ZdZ8T67dicQxJHc6jeGKMyX0tvZWVuG8uGPMsiwwoEjG4hVUces+Hv2c/H+rPG+rLp3hq086ESvf XSX18bWQgzT2tnpplRnRc4innhJbAyOo9Z0r9lzw5DHKNb8T63qErOhhfSrax0eOOMKfMWWO7W+L knGGDJ3G09a6vTf2c/htYSBrqDWtaUeYPJ1LVXiibeAFZm0dLR/kwSuGHU7t3GNw/An4TkHHhFBk MARrvifIyOCN16Rke4NctP8As0/D2fyvLu/Etn5cYjf7PqNi32h9xbz5Rd2svzchcR7VwB8uck83 qn7LejTSxf2L4s1TT4FhCzRapp1prEsk+8s0kU9o9iEXG0eWY2OQTu5wPGvE/wAA/iD4die5t7G3 8SWiFi0nh6SW7uok81Yot+mTJHcMzbtxW3SUKAxZgoydr4BeLPE9r4s0/Qv7Yux4Qgs9Xv8AWbO7 dZtJ0rT7LT7q6F4ZbsFbCL7XKjSyxvGjyMvmluleFarqN1rWqalrF86Pfarf3mpXjxosaPdX1w1z cMkacKC7nCjgdBX6qaHpUeh6Ho+iRzPcRaPpen6VDO6LHJNHp9pHaxzSRqSAWCBiAe9fmh8SIpof iD43WeFoZG8V+IJhG6MhMVzqktxBKqtzteN1dD0KkEcEVxVFfcvwF0/TfBfw31Lxlr0trpsOsXcu oT380l0pTRtMJsdPhngcY3mc3LwLCjNKJowC7FEXxT4nfHLWfGbNpWgG78PeGwLqGaKK6aPUNbin VrcjVZLcqFgaJips1ZkJZvMaYCPy/BaKKK09H1fU/D+p2Ws6NeS2GpWEyz2l1Dt3RyAFWV0kBR0Z SUkjkUo6kq6srEH7u+EHxktfHUY0PXDb2HiyCNnjVMRWuuW8aFpLixVids8a5M9vzkDzY/kEiQ+7 0UUUUVFBc29yryW88NzHHNcW7vBIkqpc2dw9pdW7MhIWSKVWikQ4KspVgCMVna5oOi+JdPk0zXdM s9UsJC2be7jSQRyPG0Pn20vDwzKjsEmjZXXJKsDzXzD4u/ZkhnuGuvBOsw2Mc0246RrzXEttbLJI 8j/ZNVtUllMcamNI4pYZHwCzTsTivm/xB8PPGvhVZJNe8NanZ20KRyzX6Qi90yJJpPJjEuqWBlt1 YuQuxpQwJXgbhni6KK3dJ8M+I9eWRtE0LWNXSGRIppNN0y8vYoHkGUSeW2RlQnkgMR613t38DPip ZW8t1N4TmeOEKXWz1XQtQuCHYKBFZ2F1JK55yQiHA5OACa4HVfDfiLQo4Zda0DWtHiuHeO3k1XSr 7T0mljUM6RNdogZgCCQCcZrDrY0rW73R11WO0FtJBrOlXOjajb3lrBdwzWlw6To6LMCUlhmiiuIJ oyGSRFIOMqfuL9m3Urq/+HTWlwyNFo3iDU9NsVVFVktZYYdYZZCOXPn3UxyexA6CvfqK+If2h9Wl 0r4p+G9T02eL7fomhaJew4AkFtf2mu3eoWqzxHv/AKqQqeqketfNlxcT3k891dTzXN1dTS3N1c3E jzT3FxNIZJp55ZCWZ2YlmZjkkkkkmoK7HS/h9451r7IdM8JeILiC/CNaXh0u7g06VHGUl/tK5VLc Ie0jSBfeul1D4JfFHTLSW8uPCVzJDDs3pp9/pGr3Z3uEUx6fpdxPO/JG7ZGcDk4AJrzfUNO1DSby Sw1WwvdMvoBGZ7LULWezu4RNEJojLbXCo67kZXXIGQQehqjRSgFiAASScADkknoAK9a8OfBH4jeI 2QjQZdEtTNNBJe+Iy2krC8UIny9hIpvWV9yokkdqyFsjcNrlfqHwb+zz4P8ADkiXutO/izUIw5C6 hbxQ6MpLEK66RukDkKdp+0Syrn5ginGPfOnGOmQFHTA6Y+g+noKoQatpt1qGo6Vb3sFxqGlR2Mup 2kUgeaxTUxJJYi4252NIkTuEJDbQrEAOpa/RRRRTZZEhjkmnkjighieWWWVljiijRd7vJI5AUKBl mOMYJyAK+Gfix8dL3xMdR8NeFZWsvDMga0utREbR6hrsQP75VLYaC1kOBsAWSSPIkIWR4B830UUU V9BfCL416h4QuodE8T3V3qPhS4MEEcszzXd34d8uNYIJbMHc7WioqrJaLnaoDwLuDxzdl+0zocN3 F4V8dafOl3Z3dsuhy3MN1BPZyQOJNX0SexEQJYSq92zyiRlIEYAHJb5Lor6M/ZmsmuPHeo3ZjnMV h4bvGE0ZdYEuLm/toIYbhhwd0fnMkZIyU3D7hrtv2p7KZrfwXqEds5toZtds7m8EbeXHNdJaz2Nt NL0DOsNw8akZIVyO9ch+z/rFzY6d8UdP0fz38S3HhM6toKQWy3Ja70i3u7eIpG4ZWk+0Xlt5cTIw c5BGAQfG1HjT4j64iA6z4r1uVQib3mu2tbWS87vIfKtLVJp85Jjhj3nO0GvbND/Zh8UXiJLr+uaT okclrHKsNnFPrV7FcuVZ7S7jDW0A2AuGkhuZRuAC5U769ItP2X/BsdrCl9rvie6vFT/SLi0l0qxt ppNxw0FpNa3DxrjAw078857V0On/ALOnw1s2Q3Fpq2sBUZSmoatPEspbOJH/ALKFswZe20geoNbD /Af4UMjqPCixMyMqumu+Jd8ZK43qJb1lyDyNykeoxXL3n7NPw9uZ3lt7vxNp8b7dtra6jZSW8e1Q hKG+tZpfmI3HdIeTxgYA4bWv2W2xeS+HfFoZtwOn6frWnlQEMoUx3msWLnkJubelj8xAG1Q24eKe Kfg74/8ACaXFzfaHLfabbiR5NV0Zv7SsxBDAbme6mjhAuIYY1Vt8txBGowecEE1vBnxU8Z+BikOk ambjS03H+xNUD3ulDd5smIIS6yW+ZJWlf7LLH5jgeZuAxX2B8Pfjf4L8Vyw6ObU+FNavruZodMuD C9hf3+pXs1zItjqkCRCSed2EknnxQvJNLtTzmJY+40UUUUU4DPAycnjAyeoHA7nj1zXzX4//AGg/ CWkuLTw1Z2/i3WLKWaS11CVAmiaVe+RcWBuLe6ZfMuHUMQfswWOSGVgtyNzKfkTxP418UeMrhbjx HrN1qJjbMFsxSCxtiV27rawtwsKMV4Z1Tc38RJ5ruPDnwJ+I3iJRK2kx+H7Yxystx4kkl01mkikE RtzYRpLdqxyWUyW6oVUkNyu72fS/2WdNjuI31rxfe3lr5TCS20zSrfTZ/OMfylL27mul2K3XNvll /uHp1tl+zX8O7YymeXxHqPmRFEW71K1jEDk486L7BbQEsOwcsv8As103/CifhP8A9Cin/g98Uf8A ydXPX/7N/wAObySVrca9pYkm8xYrHVElSFQm028f9pw3DFc/Md7M2f48cVz2pfsveF5bcJo/iTXr G780FptSj0/VrfycEGMW1rHZMGzj5zNj/ZNeYeIf2avGumtI+gXml+JbYPCkMayro+pyb4wZ5JbW /Y2yIj5AP21iy4bAJKr5l4YvfiB4Q8TW+kaBLqvh/wAR6heWOnHSrtBZrc3V+v2fTo9S03VlEDAi 43xPcxlU3iRSpw1bfxw1WPVvib4leC7N1b2MtnpURKyotvNp1hFbajaIsqggJdi4Bx8pbJUlSCfr b4AaZBp3ww0aeOGWGfV7rVdUvvMZz5s/9oSafbzojfdU21vBgDg/e/ir54/aZghi8f6fJFHse68K 6fPcNkfvZl1O8tg5wO0cca8+gr52or6k/Zi8Mm61vW/Fk8OYNKs00nTnmsw8bahqJ827ns71zhJY IIxFIqAtsuRkqpw+p8V/j9OZr7wz4CuI1gWN7S+8UwuxnebdsmTw7LEQFRQGT7YclixaDYEjnf5L kkeV3lld5JJHZ5JHYu7u53M7s3JJPJJ61HRRSglSCCQQcgjggjoQa+uvhL8fJGlsPDHju4QoUS1s PFM8jCXzQ22CLXpJCQQwIUXhIwQpn3bpJl+vaKKKKKrx31lNdXNjFd2st7YpbveWcc8Ml1ax3QZ7 V7i3QlkEuxihYAMFJBOOH3Ftb3kE1pdwQ3NrcxSW9zbXMSzW9xbzIY5YJ4ZAVZHUkMrAggkEEV89 eNv2dfDGum5v/C858MapI0s32MIbjw/cSsJpSi2gxJa+ZK8ahoGMUUa4S2JPHzL4m+DPxC8MSsJ9 BuNWtR93UfDyTatauBCs0jtFAguIkXcULTwICwbbuGCfK6KK0tL0fVtauHtNG0vUdXukiad7bS7G 5v7hYEZY2maG1R2CAsqliMZIHevR7P4HfFK/tobqDwnMkU6s6Leapomn3KqrFT59lqFzFNGcjhZE Unr0IrjtR8F+MNItri81Pwr4i0+ytQhuL270XUreyhV5VhRpbuSMRqGdlQEvgsQBya5etPSNX1PQ NSs9Y0a9n0/U7CXzrW7gYB422lHUg5VkdC0ckbgq6FkcFWIP0v8Asv6si+IPFukLbpGdT0u01ZDG X8u2TSr5rU26GRmbaftwI3bjheW65+zqKKK/JvWdRk1jWNV1eYs8+q6lfajKXChzLfXL3MhYJhck ufujHpX0v8OP2dJ9Qitda8ePLZWU8MF1beHrV5INTbM+/wArXJHjzArxKMwQt52JMNJBJGyH6w0D wz4e8L2xtfD+i6dpELR2sM/2O2jinu1s0KWzX13/AK2d1DPiSZ3clmJJLHO7RWJqnhvw7rkkM2t+ H9E1mWBNkEmq6VYahJDHvL+XE95G7KpJJIBAJ61wEvwM+FU0jSv4TQM5yVi1bXreP/gMUF0qL9Ao qvc+B/gr4Bt5brVtI8LadFcw3MqDxFMNWmuksFWa5XTLbXJLiV5FBUGO1QuxZVAYsqnm5vj98KPD aW2maDa6jd6bHEZEXw3oNvp2nWbSTu0lutpqb2JDk/vD5cRQ7vvbtwHHy/tUWyzYg8ETSwZH7ybx CkEpyo3boUspAMHOP3hz14ziull/ae8DrDKYdE8VSziKRoYprbSIYZJxGTFFLOl5IURnwGcRsVHO 1vunibTx18QfjlrEnhnRrdfC/g50iXxNLYus9zFo8zR/aILvW54gWmmaOVLaC3hi8xXdJhJCsrr9 caXpdjomnWWkaXbR2en6fbRWlpbxFmWKGJAqgtISzMcZZ3YszEsxLE5v0UUUV8s/G/wX8U/G2tQ2 ui2Md94S0+C2ksLWHVNOsxLqDwYvLy+t7+WItMpZ4osFlWMZTa0ku7wG9+CnxQ0+3e7n8JXckUbK rLY3uk6ncEv02WenXE0rD1KoQO9cZqXhPxTo9t9t1jw1r+lWm9YvtepaNqNjbea33I/PuolTcey5 zXPUUUUV9ceF5rb46/D1/COsXiw+OfCQW503Wr5obm4v7V2aKKaQqqz+UV8u2viN/wA6wXDtJIyo PmzxX4T1vwXrVxoev2ptr2ECaKRCZLS/s5GKwX9hcEASQybSAcAqwZHVZEdFzdI0jUte1Ky0fR7O W/1PUJhBaWsAXfI5G5mYsQqIqgvJI5CIgLuQoJH3ZrniXTvgR8OtA0KP/iZa59hurbSbdhM9pc6m W+26vqFzJlClrHc3JYRBhIwZY1wN8ieO/GVf+E28CeAfinbWkSTz2j6Nr7RJeoUnEzrGIIJDJGlp BexX0ayPIHYzRKS5I25HwAv9N1G/8Q/DvX40utH8ZaYzw2k32iRW1PSwbjFssYZYpDB5k/nnaytb xbXDhBX3Xa2ttYW0FjYW8FnZ20Sw21tawx29vBCg2xxQwxgKqjoAoGKnooooor5f+J/xvu/CXjhf D9lZadreh2Ol/Z/EWmXMbxSXWoaiBOYVvnEigQwCEACJlJkmSQMwTysbWPhB4N+JuiR+L/hXd2+k XFxvN1otz50enjUTKLi8sbmEGRrC4iWXAjhVrcqsXlKsTiZvlm+sta8K61LZ3kd7ouuaPdruCO1v d2d1CRNDPb3EBHqskM0TEMpV0YqVJ+5Pg58YoPG9vH4f1+WG28XWsJKSAJFB4ht4ELyXdqigKlwq jdcwLxgGWICPzEh97ooorD8TeI9L8KaHqPiHWJJUsNNhEkvkRGWeV5JFt7a2t4uAZJZHRF3MqgkF mVQSPzl+IPxH1/4g6pJd6lPJbaZHLnTNChmc2GnxICsTbMKJbgqx825ZdzEkKEjCRr3Hwz+Bms+N FTVtdkuvDvhopbz287W6/wBoa1HLIrsunRTECKJocst3IjISY/LjmBcpo6p8ZtJ8K3MWk/CTw7p2 g6LY6mkl7qk8Jur/AMV2VtKZo7W6a+VrmO3Lyz7Wmne48sxhGtsNEftvRtYsdf0nTta02TzbHVLK 3vbZjgMsc6CTZIAcB05WRM/KwKnnNaVFFFFFfPnxzm8OeFND1rxBb2tvB408Y6WfBiXUTr517pM7 RyarJd2TyorpFbRCD7UsLyIzW8ZYRldvyz8HvDMnir4gaDaFN1pp1wuuaiTFHNGLPSnW4WKaKQjc k83k27YzjzNxUgGvq9vjvodr8SNU8HaksFrodtNHpNt4hZ5Y0i1233JqMeppOqCK280/ZVmGVR4j IztDLuh8q/aS8CXVvqkXjzT7WSTT76C3sfEEke6T7HqNuBa2F5cKzkrHPCIrcFI1jV4wHPmTLu+V q9b+FXwq1H4jak8krS6f4Y0+VBq2rKq+bK+A66XpYkBVrl1ILuQUgQh5AS0UU3RfG3x9BrN5B4F8 O/ZIvB/hJ7a1tjaBnW91CwtPsZdJZVBENqrPbQhCVfDS+ZIrR7PAqKKKKnt7ee7mjtrWCW5uJnEc MEEbzTSyN0SOKMFmJ7ACuytvBHxGsLq3vLTwd40tbyznhuraeHw7rcc9tcQSCaCaN1hBVlYBlI6E Aiv0N8A61r2veGbC98SaLf6DrkQFrqFtfQrAbqeKFGOpWsI2lYpw+7Y6KyPvj+YIGbsqKKKK+e/i Pp3jDwDqd38RPh7Fby6ZNbzz+NfDDxXU1jcXOG8zxTJYRSrlgvl/aZbUxOpi82TzI3uWGdpf7Tvh C5hj/tfQ9e0u6d2Ei2n2HVbOFNxEbfa2ktpWJX7wFtwfXrVs/tN/D8Mw/svxcwHCOmn6PtcjjOHv 1Iz6n8quad+0l8Or27S3uU8Q6PA6yE3+o6ZbyWsXloXVZI9JuLqclz8q7YSAx5IGWHVWl18G/iDN 58EfgjX9U1eKddt1ZaaniS5W3heCVmt76NL9WjijJRyoZVUOpxtNQSfAr4UyO8jeFEDOzuRFrHiC KMFmyQkcV2FUeiqAB0Ard034V/DnSbc21r4N0CWMyGUtqVims3G4gDat1q/nyheOED47gZrvUQRo qIixoqhERVCqqqMKoUcAAcYGAKWlA+6cnI5BBwR3zx/hxXiPjD4CeBvE0Usmm2cfhXVWKGO70eIJ YEpGIlSfRAyQFD1byPKctglzkhviXxn4F8ReA9RGneILPy/P8x7HULcvLp2pRxECSSxumVd23cpd GVXXcu9BuXP1X+y9qVvL4W8SaOiyC7sPECalO2F8o2+radHa2qo2clg1lMWB6Arzya+nKK/Oj49u 7fFbxQrE4RdDVFPRUPh20fA9iST+Oau/C74L6v4/VNXvpm0fwslyI2vDHm/1ZYnK3cejxONmEK+U 1zJlEc4VZmjkRftLwp8OPBvguK3Gh6JaJeQDP9sXcaXmsyyvbLaXEp1KcGSMSqhLwweXCCzFI03E HuKKz9S0jStbt0s9Z0zTtWtFmW4W01OxtdQtlnRDGk6wXasu9Q7KrYBwSM4Jrg9T+Dfwy1a4F1d+ ENOik2LHs0yS90S32oeD9j0aWCHPPLmPJ7mqMfwu+EHhIPq95oGgWNvGogkufEd/Pf6bGJnCqGj8 RzzW4cnhG27snAPNc3P8Yfgz4JW6g8Ow2skr3gt7618H6Bb2qTvbq6i7e8dbS1uI0+ZUkjncnflN yliOT1P9qXSYrjbo3hHUtQtNiEz6nqdtpFx5p++v2S0ivk29MN53P90Y507P9qDwe9rA+oaB4ktb 1lY3FvZppd/axsHKqIbye4t3cFNpJMCYORg43HkdZ+P/AIs8Y30Xhj4caC1hd6ldS2lnfXBivtYm j8xJYbiG22i1syIklNy8rTqkZZxJH5fmV9M+CvCVt4M0NdKhu7vU7u5urjVda1e+keS71fWr0L9v 1KbezbTIUUKCxbaq72d9zt1lFFFFeN/GTR/iJ4i0eDQvBKWa6ffRXv8Ab8p1BLTUbiKKIPBpUTT7 UWG45SQrIS5ISQxwmQy/JX/ChvivnH/CK4JDN/yHPDYBCjccH7Z19q4q88DeNdPgubm+8I+JrS1t I2lubq40LVIrW3ijOHlluWiEYQd3LY965Wiiiivpf4KeJNP8RaZqnwe8VHzNH12C8uNDufPuPtdt fqUun0603rLDGFMbX1uWVFWZJAwlaZUHlvxB+GniH4eX7RanELrSri4li0vW7dR9lv0VRIiyRhma CbafnhkPVXMbSoBIfOq+6fhrpml/Bn4cXfinxh5mn6nrckN3eWjxSLqWxEdND0CCyeUq1wQZZ2yk TIZXWfCQF15vWPFMfxr+EvjCaWxtbDXfB2oHXYbKO6u2jh0y3SS5t7ppmjCySNZfbbcryGli8wrE skap4B8KfFi+DfHWiatPK8WmzTNpmrhbhoIjpuoj7PJNdFUffHbOY7sxFfmaJQCpww/Rfw94a0Pw ppo0nw9psOl6etxNdC3haWUyXNy2ZZp7i4d5ZGIVUDSMSEVUBCKqjbooooorwn42/E+88AW2gWug 3Fodcvb83s9pcxwXcJ0S1iaORL2AOs8S3EzoIZIwu4RShXUqQeCstI+G3x+sr+406xj8D+OreUXW oC2CXkk1s107SXz2kZtYb5JjN+/udkVwkwQSN5WwTfNXjDwN4k8DX62HiLT2tvOaf7BfRHztO1OK 3kCSTWN0MBgAyM0bhZEV08xELAV7/wDBT413kV5Z+DvGV5Pe217Oltomt3LvPdWl1O4WDTdTmclp LeRyFhmOWhYhGJhINv8AZNFFFRXFxBaQT3V1NFbW1rDLPc3NxIkVvb28KGWaaeaQhURFBZnYgAA5 IFfBPxh+Mdz42uJdB0CSW18I2suGYB4J/EM0Tblu7tGwyWysN0FswByBLKBJsSHivh98MPEvxCuS dMgW10a3uorXU9cudgtrLehmdIICyvczBAP3UX3WaPzXiRw9et+Kdc8KfBO5m8M+AdJS+8aJaLHq /i/XU+13OmG7ia4t49PhkUQ+b5Uwc+TGsO0RLMLhxIE+kfhV4z/4TvwVpmrzOX1S3zpOufLjOr2M aedPlIoYv9IR4rrZChSMS+UGJQ16JRRRRRXC+OrTwtZ6f/wmviHTbG6uPB0cms6bcz+RBcm7tYX+ w2MV3LyTLM6eRGSV84xsFMipX5tKuq+KteCjF9rniPV8dba1+2arrF5wMny4Y/Mmk/2UXPYCvt3x t8TLX4Q6l4D8HW1m+oaPbaNbR6u1ypbVI9FtwukaTdWN1EUhedTBO80bQgPsVVMW/ctP45+G4fiB 4G0nxj4auF1IaFFcarB5Mu2O90HUIUfUXjgaPf58Jhik8t2j2osysrS7EHwrXS+FfCmueM9YttD0 G0NzdzkvJM+5LSxtEYLNfX84DCOFMjLYLMcIiu7Ih+gvidrdj8MvB1j8H/DE/nX1xaC78WazEYba 5kF85lmt5o7M7hJdLtVkmYlLMRREzLIHX5YooooorqoPA3jW7ghubXwf4pura4jEtvcW/h/VpoJo ycCSGWKEq6+6mvtz4Ja341l0WHw74x8Matpg0exji0bWb2xksFu9OtnFpHp17bThXW4hXaIpAmJY lywDqZJvcqKKKK8p+J3hPXtShg8VeCdTm0jxn4es7tLdrWJMeINLLLeS6DegI5mxJEJLSKbfD5hY MimTzY/KPDX7T+nm0aLxjoF7Dfx7Qtx4dWGe0ud0j72ey1KeOS3Ma+UAFmm8wlmPl4CnqJ/2mPh7 FLsSy8U3S4BMtvpunLHz1AW6vImyP93HvUcf7Tfw/aRVOm+LIkZkUyy6dpOxAThnkWG/dtq9SFDH 0B6V18XjT4M+Pp447i/8I61cWckVtaR+I9NhtrgvfSERw6XH4lgieTeyfOluGwSgfBZc2b/4L/C7 U7hry48I2McknVdOutS0q2wSW+Sz0ueGFev8MY7DoKn0v4PfDLSJJJbXwfpcrSx+Wy6obrW4wAc/ uotaknRG/wBtFDfhXf2Gn2GlWsdlpdjZ6bZQl/Js7G2htLSHexkfy7eBQigsxY4XlifWrdFeceLP hN4F8YiWXVNEhtNRkMrf2vpITTdSM07LvnuJYR5dw/yAKbqOXbltoBJNfFHxJ+EPiD4ez+f+91vw 88UUia9a2TwxW0jFIZLfVIFeYWzea4WItKUlBUo2/fHH1n7NV3a23xCu4Z544pL/AMM6lZ2Ubbt1 zcx3trqDwxlR1EMEsvzbeEPOcA/eVFFcN8SvEDeF/AvifWYpLiG5t9MmtrGe0C/aLfUdSZdM066Q uygeXPKkjMCcKCQGYAH5r/Z0+HEWoTv481q1gns7GaS18O211BckvqkDxu+uRb9sTrAd0MBxIPO8 xv3ckCGvs2ud8R+LfDXhC1W88SaxZaVE4YwpcO0l1deW6Ry/Y7GAPPMUMieZ5UbbFILYHNeT6p+0 f8OLC4WG0bXNbjaJZGutM0pYoI3ZiDA41qW0k3rgElYymCMMTkDc0L46/DbXXgh/tw6PdXLOq22u 20unpGEg88tPqJ32aD7yDdcAlxtGdyFuL1n9oy28P+dpmr+CNd0/xXY3MsGpaLcXdklhbFVka3eD WFDSTLIPJZWFoqlGLo7qEL+O+K/2jfGeuw3NnokFn4VspwqebaM97raxNaGC5hGqzBEQO7GVJILa KWMqm2XIZn8Dubm5vLie7vLia7u7mV7i5ubmWS4uLieVi8s080pLO7ElmZiSSSSc1Xor0bwR8MvE vjcyXdnaT2vh+zZn1PXpLWa5jt4IYZLi4On2EH+kX84WJlW3tEZjI0auYw4avonXvEGq+AvD+n+D vg94M8YKZpmnu/EOo+Edc8+a8+zb7hoLTVLRDPeSLAWmd7cRRxJtijK4MP0R4T/4SX/hG9HHjA2R 8S/Y1/tb7Ds8gT7mMYfycxmYR7BOYD5Xm7/K/d7K6GiiiuE8UfE3wN4NmNrr2vW0N/smcabapPqG oKY4EuI47i3sFk+ztKsieSbny1fOQ21WK+c2H7Snw7u7qO3nh8SaVDIcPfX2m2sltD7yJplzczEf 7kLH2r1Pwz498IeMhKPDevWepzQCR5rMCe0v444iivcHTr5I5zEDKiecI9mSFDEjA66uO8Q/DzwT 4pMj654a0u8uZnhea+SE2OqSGBfLiWTU7AxXBCoAoUyYwAMEAY+VvH/7OOp6PDLqngq5udeso1kl m0e6WEazbQxQK5e1mhCpeFmEp8tIo5B8iIszEmvmIgqSCCCDgg8EEdQRSUV3fw38WzeCvGWj62J2 hsluUs9ZX/SGSbRrxxDfrLBbMpkMakXESNuAmjjYqxUCvqz9o3wnJr+meFLrSbC5vvETa/8A2FZ2 9oiMbm1v9Pn1CcTfLuxE1oHVi6pGplZhgllTS9J8J/s7+E5dZ1iSDWPGOqxNbD7MdkuoTjbN/ZOk mZQ8NjCwR7m4eMFjtdlLmC3HyhqmqeLfil4sjkmEur69q8y2en2FqDHbWturNJFY2MUjbILaEF5H Z2AUb5pnLGSQ/Z/hH4PDSvhprXgfXdRW8k8RyPqFy1vE62+k6i9rbrbtbFXVpzbzW0UuXZFkKgFA u7d8N6jY614I8TT2UzNZa34b1VTFPGj7VurCcT2d/ai6RS0T4SeB2jw6MrYwa/Q34XfESz+Ifh6O +/0e21uyEdvrumwl9lrcvuEVxEsvzeTcBN8WWbbzGWZo2Y+k0UUUV5x8T/iFZ/Dvw3LqX+iXWtXb fZdD0y5lZRd3XHm3M0UOJDBbqRJNt25OyLzI2lQ1+c1hYaz4p1qGysorvV9b1m8faGdprq8u52M1 xcXE8x7/ADSzTSMFUBndgoYj9NvBXg/TvA3hyw8O6cVlS1VnvL7yEt5dS1GbBur+eNSx3OQFRWkc xxrGm9ggNcn8U/hZpnxF0wOhhsPE1hCy6TqzKdkiZMn9m6l5Y3NbM2drYLwud6ZBkjl/PyaDXvBn iER3MU+j+IPD+owThJkieS2vrSRbm2mVXDxyISEkjbDRyKQwLIRn9Fvhl49s/iD4ZttVDW0WrW4F rr2nW7SYsb5SVV0ScZ8q4UCaEhnABMe9njkA9Doo5PTnjtk9OeR7gda/O74yfE2fx5rr2WmXs7eE NKmUaTamJrVL26SHy7jV7qAsxdmZpFtjIFKQkDy45JJg3ffBT4Kf2x9j8ZeL7Rf7H+S60TRLhcnV 8Nui1DUoW6WnG6GFubj77j7PtFx9q9eT1/zjjkdDjivz5+Ofw4bwb4ibV9KtJE8Ma+7T27RWyRWW lapKzvc6KpiYqo2oZ7dWWMbC0casIHau0/Z5+Ji6bcR+ANZkjSxv7qafQL6e5cfZdQuAu/R2WZvL WKdg0kATafPZlIkaZdn2hRRRRWfq+r6boOm3msaxeQ2Om6fCZ7u7nYhI03bFCqoLO7sQkcaKWZmV EVmZQfzg+KPxCuviH4km1ENewaJaD7NoOmXcsb/Yrbaq3Fw8cACLNdOgmmxvYfLF5kiRIa+rf2fv h+PDHhweJ9QiH9s+KLW2uIVZbWQ2Ghtmexiimi3OGugyXE67wMCJHRXibPzP8WPhhrPgLV5LuSa5 1fQNVuZZLHXZ90lwbiUtPJY6zJ0F2OX3/dnUGRMESRxet/Bv4jaJ4i0RPhX47SK7juovsGjXGoyt JbajbSOrWuhzSud0VxC4BsJFcZwkUflyxxCXyX4mfCTVvAeswx2izan4e1a7W30TVHCKyzzN+70n VGXakdwvVXwqTIC6BSJY4vrL4h6lZ/Cr4UNp+ib7V0s7fwtokqAQ3H22+gb7RqTz2KRhLjy0uLtp gF3TDJwz8/ndRRWpo+j6lr+p2WjaPZzahqV/MILW0gC75HYbmZ3cqqIigvLI7KiIC7MqgsPqvwT+ zQmy3v8Ax3qDeZ+5mOgaRKqouCkpttR1XB3HHmRSx2oH96O4Iwa940r4UfDjRonis/B2hyq8glZt TtjrUyuF2jyrjWTcSIOMhUcLnnGa9BBx39MZ6bVXaMDpgDiuY1bxr4P0Ka5t9X8UaBp13aIj3Fjc 6pZJqEayoJI/+Jfv88lldXUBCWByBisSx+LHw31Ca5t7fxjocb2shika/uTpcLsrlCba41JYo5ly D88LspGCCR19CyMcYIIJByPzwD+vIoooor5q8Y/Fbxf4X8cnwxr3g6z1fwdqV5/Z1n9j0fVJdQ8Q 2N/Zw+Za6dJeyfZbyeI3CRTQJDtZ8wkpvVx4l4z+F9hd3ms6h8MZb7XLfTr2GPVfB50nWbbxN4dN 4xSJE07UYkubmAShlJEfmRqV3CQLJKvhNFFeu+DPjX448HPHAL9te0lUiiOla3LPdpBBFsRV0673 CaApEhjjQM0K7iTCxxj33TP2ovDEtuza14b16wuxMyrDpcmn6tbG32KUla4upLJg5YuDH5RAAB3s WIX1Kx+Lfg+48NR+K9UnvPC+m3M00NhF4ht44NS1SK3MEc15o+nWMlxJdQhp0VnhVipDlgEG853/ AAvj4T7cjxYARn5P7C8S7jjpgizxz9a6bw18SfA3i24Fp4f8RWN7elmVLGZbjT7+fZCbiQ2tlqMc MsyoiuztEhAAJOADXb1ynjbwhp/jjw3qHh3Udka3SCSyvfs6XE2m6jAM2uoW6ybTuU5V1WRS8bSR 7wrtXyT+z7qd54V+IuteDNSDwS6pFfabcWkaWtwq674dkknTzLtGJEccK3yZidkdmTII2sv3DUU8 8FpDNc3U8NvbW0Ulxc3FzLHDbW8EKb5p55pSEREALO7EKAMk1+f3gLww3xg+Jmr6pqFtPDoLajfe I9Zha4uZSltdXrSWGhLqEMa5eQsIx/qiYY5Wj2sigfoDb28FpBBaWkENta20KW9tbW6RwwW8EMfl xQwxR4VERQFVVAAAAAAFRX9/Y6VaTX+p3tnp1hb+X9ovb65hs7S386RYYvOuZyqLudlRdxHzEDkk CvGtT/aG+GVhCslrqWo607OY2ttM0i8imRRz5rtrAtIypzgYkJ46dKi0n9on4aais7Xl5q2hGIp5 a6ppM8xud5O7yTohvAAuPm8woeRt3c4n8VfHLQvClxNHdaPqep2N1C0/hfXdDutK1PQPEIit1W7T +0UmAha3u/MtplRZnVQsm0iRVrxTXv2n/EN5biHw74e07QpXiuY5ry9u5NbnRpYwltcWMflW0SSR He376OZWyoKAKQ/zxrev634kvn1LX9TvdVvmDos15M8vkwtO9wba1iPyQwq8jskMSrGuTtUDisai up8KeDfEfjTUV03w9ps97IHjW5uthj0/TkkV5Fm1G+b93EpWOQoGO5ypSNXfCn6f0C3s/g94ZvLn w74X8ReNfG99Z3H27X4PCviGPw1YxQbJVSHVbmCHfpoGZ0mtC32ryt8kkMZg8v1v4Q33xA1Hw1c3 vxBS4i1CbVJxpyXun22lagunRwJERcWFtFCUXzll8vzY1dvvZKGNj6rRRRXOeJPFvhrwhZpe+JNY tNLik3eQkzNLdXXlukcgs7G3DzzbDIhk8qJtgbc21eR4/P8AtK/D2K9ktY7bxJdQJO0K6hBplmll NGH2i6jjubqO4EZHzAPAr46oDxXoGgfFf4eeJp1s9K8T2LXkptkjtL1LrSriWe6OyK1tV1VIfPl3 fJsgL84x1GfQ6w9c8MeHfEsAt9f0XTNXjWK4hhe+tIZp7VLtAlwbK5YeZAzAA+ZCyuCAQwIBHzr4 6/Zs0q5guNQ8CXE2m3qRF08P3073enXbokSLDZ6jdN51uxVZpCZ3mV5GVQYIxuHyBrGkan4f1O90 bWbOWw1KwmaC7tZtu6OQAMrI8ZKOjKQ8ckbFHUhkZlYE5lFWbS7uLC7tb+zme2u7K5hu7W4jO2S3 ubaRZoJo2/vI4DD6V+gXi6fS/iX8Er/XCIlEnhyTxFCyQC4bTtZ0KNrm9tLeS7SNlKywT2TzooLR vJtLI3Pm3wr+FemeC9MPxJ+JBhsJLCFdQ03Tr9SE0VFKmDUdQgOWa+diotbUKWjYr8puWRYPDPin 8R7v4ja+LxYprPRLBXt9E06V0aWKF9vn3lz5WV8+4ZQzquQgCRhn2eY30z8A/hbqvhGObxZr0lxY 6prGnmyttC2hGsrCSeO6E+qhhuFy5jUpCMGFMiQ+Y7JD8zfFjwJceA/Ft/ZxWk0OgahNNeeHblkc 28li+2WTT4p5ZJmZ7NpBbv5snmEBJWVRKmfpv4CfFCz17R7TwZrN2sfiHSLf7NpQkjihTVtFs4VF tHA6FQ9xbRqVlTaHaJFmzIwmZPo6iiiisXxF4g03wtomo6/q0rRWGm2/nziMBppXLCKC3gRiA0kr skaAsoLEAso6fmb428Xah438R6j4h1AuhupNllZmZp49M06Mn7Jp8DFUGI1PzMqKHkLyFQzmvuH4 G+AJPBXhQ3WowtFr3iQ22oX0ciTxy2VlHETp2lzwTHAkiEkskp8tGDyNG24RKa9I8V+FNF8Z6Lca Dr1uZ7ScrJHJGwS7sbtAVhv7CZgRHNGC2DtIILI6tGzo35zfED4f618PNbbS9UH2i0uDJNpGrxIU tdVtEfb5iqWby5kyont2YtGSCC0bxyP9cfAP4mzeLtLm8Na7dT3fiTRLc3EV1NCzHUNBjaK2iuLm 8UtvuYZZBFKzqjOrRPmWQzOPoSiivkD9ob4nOZJfh/oNzF5OyM+KbmJCzmbzFnt9GimkGFC4WS5a IknKxF12zxt4/wDCv4Wal8RNTMkjTWHhmwlUatqqp88km3f/AGXpnmAq9w6kFmIKQoQ7glo45f0O 0nSNM0DTLLR9Hs4bDTLCEQWtrAG2RpkuzM7Es7uxZ5JHJdmYu5LFjXy9+0d8PJLqOLx/pNujNawR WfiWKPyI3a3VxFp+reWFV5WTd9nnbczCMQkKI45GHi3wf+I0nw/8SL9qZB4d1t7W018NC8j20cLO trqkRt1aXdbGV2aNA2+NnUIZPLZf0Ut7i3u7eC7tJ4bq1uoYrm2ubaVJre4t5kEkM0M0ZZXR1bKs Mgggg4qeiiilVc8DPUAADPXsPfr3r4R+PXxRh8WajH4Y8O36XPhrSnSW8uoEAh1XWULozw3JJMtt Ap2RMqqjyF5P3iCGSuh/Zt8BXFxqU3jzUrWeKysYpbPw5JLG8cd7eXAe01LULd1kUulvGHt/mieN nlbawktyKn+P/wALNWl1HU/iJpLnUbOdLRtb06OE/adKgsNOisV1GEKT50BWHdP8oaL7+Gi3tFxP wd+MVx4HuIvD+vSS3PhC6nYqwVpZ/D9zO4Ml7aKoLvbM3zXFuMkHdLEDIZI5+k+MvwbisIp/HXge CK48P3Ef27VNLsNskWmwyx+c2raQIcq1iwO+REyIAd6fuCRB7N8KtI0z4dfCiPxFfQRefeaM/i7W rmy2y3V3aPavqOl2sT3Jiy8dq0aLCXCCVpNpy7MfhLxDruoeJtb1PX9UkEl9qt5Ldz4ed4YQ/ENp bfaXkdYYYwsMCM52Rqqg4UVi0U5EZ2CqCzMQqqoJZmJwFUDqT2FfTHgP9nHV9agh1LxldzeHbKUQ yw6VbxxPrc8E0RfNy02Us2BMeEkjkk++siRMoz9G6F8GPhtoKr5Hhiy1Gc2sdrNda7v1l7jZtZ7h rXUC9tHKzLlnggjxllACErXpNnaWmnWsFjYWttZWVsnl29nZwx21tbxlixjgt4AqICSThVxVHVdf 0LQvs/8Abet6Roy3ZlW0bV9SstOW4MG3zxA146btnmJv2527hnrXFw/GH4ZT3kVhH4v0tZ7gZjkm +1W1kBkj99qNxEtvGfaSVfWvQLC/sNVtIb/TL201KxufM+z3tjcQ3dpOIpDDIYbm3Zkba6sh2n5W BB5FWqKKK8M+LXxE8cfD+80280fw5p2q+FZLSJ9Tv7m11OWa0u0v/Kmt5byzlWG2WVJIUgkmibc5 faG27a8d8ceEPDvxLvNP1zwTHceHvGPiCyl1S48I+INPutD/AOEiQQyXL6pol5dItpJO6xtJK8Ux hlU+c7QyiQy/M97YXum3U1lqNndafe27BLizvYJrW6gcqHCy286q6nBBwwHFVKK7rwh8R/GHgeeN 9C1idLMODNo92xu9HuUM6TzpJYynbGZNgRprcxzbCwWRdxNfR2g/tR2LosXifwzdwSJbqWu9AuIb tLi7DLuA07UGgMMe0uQTdSsDgEH7w9a8KfGDwt4rtr7UI4NV0DRtOaOCfXvE39jaVo7X8uCmmQ3f 2199wVPmbFQhVxuKlow8C/Hj4UHKnxYF4+8dD8Sn8Bts2q/pnxl+GOrXJtLXxfYRS+Wz7tShv9Gt yqsAQLzV4YIi5yCF37j2HBr04H6dPc5yeOenSql/YWmq2F5pmoQi4sNQtbiyvIC0kYmtbqIwXERk iKsNykruVg3OQQa+CJtJb4K/GPRWnmU6NBfQXlrqN4PtLt4Y1ky6Ve3U8OnHzPOt42uY8CMMzx+Y IijKp/QKiivkf9orWptf13wl8N9HmSa7lvre7vbUtaeQNU1RxpugwS3AzLFIiSTvIjBV8ueN/myN n1D4f0Ow8N6LpehaZGI7HSrKCyh+SCN5fKXEt1cLbIiNNM5aWZ1QF5GZjyxrxr4x/GSHwPFL4f0B obrxZc2waSU7ZIvDsNwqyQXV1C6ssk8kbb4IGOACssoaMrHN4p4L+Cviv4kPF4w8ZazcWNjqrrcG a68688RatbRiJYZoY7kCOCCWHcttNIzFQiFbdoSjH6FtPgL8LLWKBG8OyXssMUaNdXmr6yZrp0Ta 088VvcRw7nPzMI4VXJ+VQvA8b+Ifwq8Gy6+PBfgrT20PxWvhoeJtLjn1ie40/wATL9tntbzQdurz O8N2kcAuLV43KMpmEwRUWUeBab4w1fRbV9B1TTNL17TLP7fbxaJ4p05rv+yJ7qQfbf7NuEaG9snL pmRLe4jUvlmUvyOxg8R/BTUYLm21T4d+IPDhKI1tqPhvxRda1eiVXw8Rt9eeKBFK87ykpzwAByNa 10L9nq/skn/4TTxtol28ij7Lq2nJeTQxpIN/mrpGnyQnemdjLc/L1KnGDseJvh18KPBunaXqGqX3 xA8RaZqplS18T+EpvCV34eluIpnR7ASSlisyqjEAyFXw2xiUkVPOrXxf4K0NYn0L4c2Wo39vdTOm peOdYufEcM9nNC0Bgn0GwjsLTcAQyOyuUbJBLBGSrP8AFn4iz3tlejxZqds+npbR2lpp7Q6ZpKRW khkt4pdF09I7OVBnayzQuHTCPlAFr6i+FXx5tvFFxZeGvFUVvpmuzRCCy1ZJI49P1u83MFt3hcAW 1xIuwRpvZJpNyp5btFC30jRRRXgnxw+KT+CNNi0HRJpovFesQxXUN3HFA0ek6WtyY5LtxdJIryTm OSCJVX5f3khZGWMP8FXFxcXlxPeXk813d3c0tzc3NzLJPcXNxPIZZ7i4nlJZ3diWd2JJJJJzVerN rdXVjcQ3llcT2d3bSpPbXVtLJb3EE0Z3RywzQkMrA8hgQR2r7A8F/tLWB08Wvjmxuk1G0to1TVNI gjmj1V4xske6smaMQTNgMfLJjZixAhUKhiuf2p7aO7uBZeC57mwDgWs13rkdldvHzue4tobW4jVm +XCrK23B+Zsjb7v4J+JvhLx/HKNBvJkvreEz3Wj6jD9l1S2t/Pa3SZ41Z4pEJCsXgmkVN8YkZHbb Xm/xs+Edp4p0678UeH7No/FdjD509vZxKw8Q2kWTNFNBGAWu0XJgkXLuF8llfMTRfBlFaej6PqXi DU7LRtHtJb7U9QnEFrawgbpHILMzM2FREUF5JGIREBZiFBI/TFtRtPh54Esp/EV+ZI/Dmg6bZ3tz GS8mo3VnZR2oS1WcqXkuJVHlq7DkjcRyw+CfFPifxZ8YfFtrFFazXFxcSvZeHfD9mweHT7Z2Mrr5 jbFLlV827vJdowu5vLgjRI/tH4V/CvTPh1pnmy+Tf+Jr+FRq2rBSY4oyRJ/Zel+YAyW6MFLMVDzO A7gARxx+s14R8ZvhAnju1Ou6GsUHiywt/LCOyRW+u2seWWxnkfCxzpk/Z52IX/lnKRHskh+HNL1f xD4P1k3mm3V/oetadM9vMArQXEMsMu2eyvrWcYYB0xLBNGQSuGXivr7wX+0pod/FHbeNrQ6HqG6X dqGn21zd6JIgJaLNurS3ULYOzbiZSQXLrnaPo3TdX0nW4Gu9H1TTdWtUmktnutLvrXUbZbiNFkeB ri0Z13hXRiucgMpPBFX6RmWNTI7LHGqku7soUADLMzMcADGckjArwjx38ffCPhq3urPQLqDxPrwi K2y2LCfRLadljkikvdViYJKm2Rm2WjSEuhikaEnevxT4j8R+IfH/AIifVNTaTUNV1GeK0s7Gzild II3l8uy0nSbJSzBAz7Y4wWd2LO7PI7u32n8G/g7b+CbaPX9fjhufFt1AQqfJNB4et5lKyWlo6ZV7 l1O24uEOAMwxEx+Y8/vdFeFfHH4Z/wDCbaINb0xdviPw7Z3csEUdv5sus6coNzLpRMCNM0qkM9mo yu9nj2jzTInyl8IPH58A+K4bm6kZdA1YR6drqE3LxxW7ShoNUW3gJ3yWrEtzG7GJpUQBpM1+kQP0 6e5zk8c9OlFfO/7RPjk6B4ah8L6fOiar4nEqXqo0TSW3h+MFLtnVJRJGbpysEbNEySRrcgEOgx88 /BX4Zr4+12W51eK6XwxoojnvniARNSvTIpt9F8/eroHQvJM8SsyooTMbSxyL+hkUaQxxwwRxxQQx JFFFEqxxRRouxEjjQAKFAwqjGMAYAFOrn/FPhfSfGGiXuga1C01ldomHjby7i1uIzvgu7SbB2yRt gqSCG5VldCyH84/iB4A1r4e60+l6mv2iyn8yXSNXiiZLXVLSNgDIgJby5k3KLiAsTGxGC0bRyP7J 8N/2iL/SBFpHjo3Ws6eDBFba5CsbarYRRxCArfxgKbuP5Vcys3ng72YzFlVfrjQPFnhrxRAJ/D2u abqy+TFPJFa3UbXdtHOCYzeWLYmhY4ICyxqwwQeQa6Cq95eWmn2017qF3bWNlbJ5lxd3k8Vta28e 7YHmnmKoi5KgFmFeKeMP2gPA/hrzbXS5m8V6kinEWkSxjS0k2JJGJ9ZIaIqyucG2WcqylXCMK+O/ HHxN8WfECVP7cvI49PhlS4ttGsEe20q2nWAQfaRA7O8spBciSeSRl3uqFEbbXsnwT+C39rta+MPG VlnR9qXGh6JdIQNXJw8GpalCw5s8fNDEf9ecO/8Ao+Fn+06z9X0jTNe0y70bWbSG+02+haG6tZlJ SRCdysrLhkdGAeORCHRwGUqygj89Piv8LNQ+HeqCa2E974X1GZhpOpsCzwSkFzpepMgAWdACY2wF mQb05WVI/pP4RfE/SfiDpEHg7xTBbTeIbG0tk8vUR9st/Etvpm2aHUkN8XJvYjGk1yjEsXX7RF8u 9IOV/ag0nX7uHw5q8Nis3h3R472K6vbcySXFlfapPDGP7QhxtSBxFEkMoJHmMySFWaIP8c0V0nhX wrrXjPWrbQdBtvtF7cZaSRyY7WytIyBPfX04B2QxgjJwSxKoitIyI36NfD/4f6L8PtFGl6WpuLuc JLq2ryxxpd6ndKDguRny4EywgtwxVAScvI8jvheMPjT4E8GT/Yrq/m1fUlkMVxp2gJBfz2ZV5IZR fTySxQRPHJEUkgabzlJUmPa24Z2ifH74a6vb3U02qXehPb+YxtdbsniuJoItmJrc6e1zE+4vtESy mXKsdm0bj4J8Tvj/AKtrtxc6P4KubnRtEimi263btc2Wu6m1vIzNJBcI6va27naVVVWZlX94yK7w D5qor2D4YfF3W/AF/b211Pe6r4Uf9zdaLJO0v2CJ53ne80JJ2CQzK8kkjxqVjn3MJCr7JY/0Qsby 21CztNQspVuLS/tre9tJ0zsntbqJZ7eZM4OGRgRxnFWKKK5Lxl448N+BdPTUPEV99mWb7Qmn2kMb 3F/qVxbwNM1vaW8eevCebIUhRnQSSIGGfinxX+0D4513UY7jRbn/AIRXTbaS3lt9PsWhvJHmg+cv qF9cRKZwz5zD5aRFMK8bkFm525+Ilh4jjk/4TrwfpfiDUTDcKviLSJ/+ET8QvcXDjF3qM+nxS2l2 0SKkcSzWWFC55Jcs8aP8Kdb1HT9O0DWfiDpUl5JDagat4b0nxCZrqeby40gi0G7hnOdyhY0gkYkH HJCjuNf+Cvgvwv8AaE134w6RY3FoYBPp40JbnVY/tAEkROk2moSXOCrK2RERtwx4INYF7p3wA01b aNfEHxE8RTPGWubrRbTSbK1R95UJ9n163t5AxHzfK0g55YHIrnbjxj4OsY4x4W+Hem2t9DFc2/8A a/ifU73xTNKs0TRRXg0e4EWnpcJu3jzLeWMEDCcZNvw5o1t4ufxB49+JOu6tb+H7FvKvNQtxHLrP iDXZ7Y/YNB0NrtWh8xEVXZNpSKIIpEMRM0X19bfAP4WRQ28c3hiaaWKONJZLnXdc+0zSKuJHuPsV 0kW8n73kqEz90AV5H4v/AGZBDby3fgjWbi4migLDR9ca3827lTe7C11W2WGNCwCJFHNCF3ZLzKOm V4I+NXirwRrA8I/E1L6ezt7qSG81DUlubjxFpD3WyaCe4lZna7tBkyj5XkMcgeF3RY4X+zLa5t7y 3gu7SeK5tbqGK5tbm3lSe3uIJoxJDPDNGSro6kMrAkEEEcGvkj4/aBceF/Fnhr4p6TDBIx1LTE1C O4LNbvrmilbvSpLiMTrK6XFvbmJ0gVFUW+S4eUGvq7RtUt9b0jS9ZtFlS01jTrLUrZZwqTLBfWy3 MSTKjMocKwDgMwznBIrx/wDaA8Vnw74CuLC3ljTUPFE40aMC4ijuE05ozPrFwls6sZYzGBaybduw 3CtvDbQdL4JeCU8G+CLF7iFV1nxCIdZ1WQx7ZoluIg2naa5kiilX7PCRvhkLeXO8+1trVofFD4na b8ONKhlkh/tDWtS85NI0zcUR/KCie7vZlB2Qx7xwvzuxCKAN7x/KWl+GfiV8d9Wk1nVL2S00SO4e WO+vlu49DsI57hLa5svDGnZYSSIkY3hWAYxD7RcCRlZvonRv2evhtptnHBqGn3uvXfmeZJf3+p39 q5YxIpijttKkgiEQYMyB1dvmIaRgFA5P4lfC74XaBYaXKdGOgR+Idfg0A+IbbWr/ABoF9qFrNdWN /PpmpSNayWYeArdqZYTHGS0bAj5fmqa58W/CzXta8MXTWE6JNaR61ol7Fa634b1qBJINVspZ7G6V kYSIsTpKFjuI1YruifeBtaf4v+F11sXxH8K44Zrlpv7R1Tw54n1y1S3M8jsLnSfD13KYVaNSoSGS 68vIJwEIRdrStM/Z31Fbh7zxF8Q9BaIp5UWqQ6dMbgyZy0B0SwvRiPHzCVkJyNuecdKvwq+F1v4W uvF8Gv8AjLxtpFu8YuP+ENi0aC90qFYXmubrV7HVUaRI0Coz7gjRqd7KY8unmFxq/wAKtMa8TRPB /iHxIJrWNbS78ZeIF09bG8BO9xpfhVITKn3c773LDoEPJq6l8UvGF4RFpl9F4R01JXmg0bwTAPDG mwySxok77NMKSyFzGJCZ5ZMMTt2r8o9k+HX7Rd5p62Oi+Oomv7CNILRPElussuqwoJWH2jWYCzfa gqsgaSILLtQsy3Erkn7KtriC7t4bq0niurW5hiuba4glSaCe3nQSQzwzRkq6MpDKwJBUggkGpaKK 4D4kePdP+H3hy41W5eGXVLgPbaFpzhi9/qBUshdUIYQRcSXEm5QF+UN5jxhvze1vXtY8SajNq2ua hc6lf3DHfPcyF9iGQyCCCIDZFEpZtkMahFBwqgVj0V9N/C74/wBx4dtX0Txs2qaxp6FTpurxMt5q llukCy2l4bp1M9uAS6PvMkYBjAkRkWHttZ/aj0e3uli0LwtfapaKp8251LUYdIkdwXULb20EV38n EbiR3Vj8ymMcNXfeAPjn4V8bTQ6ZdLJ4c1yTYsVhqFxDJaX0ss7RR2+l6kvliWUjy/3ckUTszgRL JtZhrfFD4WaX8RdMGTFYeI7CJhpWr7Cw2Z8w6dqAT5pLdmYkEfNEx3pnMkcn53axpGp6BqV5o+sW cthqWnzGC7tZwu+N8B1ZGUlXR1IeORCUdWV0JUhjl0V+jnwd8P6j4L+HdrB4mv2iLtd65JbX5e2h 8N6fcxJcPp0zXbYjEZWS5uMrGElkkVh8pkb5Y+M/xYPj2+i0nRjLF4W0qZ2gZ/Njk1q9x5f9pTW7 4KRKuVto3XeAzO5Bk8uL2D4J/BP+x/snjHxjaf8AE5+S50PQ7lP+QP8AxRalqUTf8vf8UMLf8e/D uPtGBb/UdcN8QPAGjfELRG0rVAYLyHzJtJ1aFFe50u8dNokUEjzIXwBcQMwEigYKyJHJH+dfiLw7 4i+H/iJ9N1ET6dq2mTxXdhf2Us0aTpFMXstX0e+UI5QuhaOQBWRlKsElRlX6D+H37R89lFDpfj2C e/hRUhh8QWEUb34zKAp1a03IsoRGJM8OJMIAY5XZnr6j8OeNPCfi2NX8O69pmqOYZLlrSKcR6lFB HP8AZnmutMnEdxCm8qA0kS5ypGVZSenorzjxh8V/BPghJE1PVo7zU42CjRNIMWoaqHBj3rPEjiO2 IWVZB9qli3qG8vey4r4W+IHxP8SfEO6J1KYWmjW93Jc6ZoVqR9jsy0fkpJNKFV7iYIDmaXoXk8pY kcpXs3wL+D1xd3Gm+PPE0cttaW01vqPhrTG3QT3txC4ms9auiuGS3RgslvHwZiFkP7gKJ/sqiuJ8 f+A9J+IOhS6PqW63njY3Gl6pEgkuNMvQmxZlQsvmRkfJNAxAdeAUcJIv51QyeIvhz4vhlkgk03X/ AA1qUcj20/nRq5jwxilMDIz211C2CY32ywyZVijgn9NdB1vT/EmjaZrulSmTT9Vs4Lu3y8DyxCVP ntrkWryIs8DBopo1c7JFZCSVNa1cJ8SPGsPgDwnfa8UhnvgY7PSLS4LmG71S5DCFJFjZWaNFV5pF DqxRGAYEg1+e/g/wxq/xF8WQaTFcTyXepTz32ratcrPetbW/medqGqX0hOXYlsKZHHmTOiFwXBr9 L9D0Ww8O6NpuhaXCILDSrSKztkCxIzpGv72efyVRWlmctNM+0F5Gd2+YmtSori3gu7ee0u4Ibq1u YZbe5triNJbe5t5kMcsE8MmVZWUlWVgQVJyCDivgn4x/ByfwPPJ4g0FJLrwjdTgMjO89z4euJmAj tbx2yz2zsdtvcEkg4imPmGN5874XfGfWPAJh0m+jbV/Cr3ayy2WQb/S0mY/aptFkkZU5Lea1tJ+7 dgcNC0kkh+0vCnxJ8F+M0txouuWbX1wrY0a8dLLWo5I7QXtzANPnIeTyV3eZLB5sWUbbIyqTXdUu CSBjPIHAGc9hg47+9eVeJPjT8OvDcTNJ4gt9YuhGskdh4eaLV55/3whdBc27C1iZQS7LPcIxVTtD NgN8j/EL44eJ/G8b6baD/hHNBZpg9lp91cG91GCa2FtJb6xfqUEsXMuII4kQh8SiUojjM+Ffwr1L 4i6nvk86w8M2EyjVtWVQHkbAkOmaYZAVe5dSCWKssKkSOCTHHL+h+kaTp2g6ZZaRpFpFY6dYQLb2 ttDuCRxrljuZiWZ2Yl5JGYuzks5LEk6BH06e5zk88dOlfFfxr+Cn9jfa/GPg60/4k/z3Gt6JboT/ AGTklpNR06NR/wAefUzQgf6Pyyj7PkW83wJ+L0tlcab4B8RGW4sby4isfDV/taaaxurmQR2+kXar kvbyOwW3fBMTEIwMJUwe3/GfQtYvvhnqOjeFbCzkhgXTvtOmxxtHImhaRILtbfRLeDanmxNDBthx jylkSNTIY1P5zUVPBBPdzwWlpBNc3VzNHb21tbxvNPPPM4jiggijBZ3diFVVGScAAk198fBz4OW3 geCHX9dSK58XXUBAUlJbfw9BNHsms7N0JV7h1YpcXCsRtzFF+78x5/QPGfxH8JeA40/t/UhHezW7 3NtpNpG1zql3GpZVaOBCFRXZGRJZmjjLKy78hscFpH7Rfw51W5+zXEms6ECgZLnWNPhFq8pcIIFk 0ua6ZTg53SqqAA5YEAHjfid+0La2Ma6T8PLuC+vn3/btfe2eSzsfKkaJbbToLxAlxKxG8zMjwBMB fNLkxfHd9f32q3Ut9qd7eajfXBTz72/uZru6nMcYijMtzcMzttVVUZJwAAOKp11vhDxv4j8Daiuo +H797cu8LXtjIWl07U44CSkGoWmQHGGdVcFZEDsY3Rjmv0i8F+LdN8beHbDxBpjxgXUYS8tFnWab S9RiUfbNOuSFVt0ZIKlkXejJIF2SKT1NFFZ+r6vpmg6ZeaxrF5Fp+m2MRnuruckJEgIVVVRlndmK xxxoCzuQiqXIB+MfHv7Rutas7WHghZtA0wbN+pXUVrJrd5vgxNGsZM0NrGGY7TEzSHYj+ZHlo685 T4pX2reXF480LRPHdqkdtbifULZdJ8QW9rabnit7HxJoohuEDSMGk80S7+c4LsTCq/B/ULWAeb4/ 8N6lcTOLjfHoXiXRNOjklZImSRDYXcyIpR3/AHW8AMgDnDn0zUPgD4e0extL7XPilZaDHfWjXltB rnh5NJv5I4oUuJ4V06/1GOczRh1WSERl1chSNxArlW0P4DaZpqyXvjXxj4o1I3G1k8N6MmiqLdhk P9m8RW5XKkEMwvCTkYjwCay7vxL8KtLt0g8NfD++1u8haK4g13xvrd2r/aBOJXt73w94fljtZ4VX 5E/epu6yKwBD0NEsPEHxV16LTZtQ0/SdH0yG+1W5JW20vwz4Q0QSI2qXdjpcbRQQqf3e5U2mSTDz yD95MPpr4f8Awi+EXiXwpYa5b6JrOoW+oT6ibe413V7y31TyrW/ksAk8WhywWyjMLMu2MnDYZiek Pir9mnwzfxXVx4Uv7zQb5iHt7C8lbUtEAjtmT7KGlBu4/NlCO07TzbBu2xMCoXx/TPFfxM+BOpnQ tYtDf6EZpo7exvWuZNHvII7pLi5vfDGpgAxM6sSRtIQy7p7fzQAv2r4U8VaL4z0S213Qbn7RaXH7 uWOQBLuxu41BnsL+EE+XNHkZGcEFXRnjdGbyn9oXwiPEXgdtYgjeTUfCUr6lAY1lkZ9KudkOtQ7B IqKqqsVy0rozKICi4Dsa6j4OeKz4u8A6PezzG41LTkbRNWeRriSVr7TkCxyzz3AzJJNbtBcSOGI3 SMM5VgPUK4T4ZeIrjxT4B8Na7ehlu7qwkgvJZHR2urnS7qTSrm9/doijz3gabYq4Xds+bG4/PPwU SXx/8UPF3xG1FEH2AO9jBLPK1xZ3Gs77HTIo2gjjjlS2sIJrZ2kAJLI4Qtlk99+J/j+1+Hvhm41R Xs5tZuh9m0HTbp5cXt4XRZpWjt1JMVuj+fKSyqcCISI8qE/N/wAEfhUPFtwfH/i9n1CwN9cy2Fhe GS4fXdSSctdapqks+RLbpMWGzcTNKr+biNCk/wBqUV+dHxW8bXGpfFS+1/R72XHhrULGz0GeWK0m W3l8PyB2mgQebHLC16s9xEZN29HBZRkosHxWXT9YvNG8f6PBFaWHjmykubyxja3/AOJf4l0lls/E FoUgSMnczQ3HnSKGmaVpP4q8loruPCnjjUvDUVzpE8UWteEtVmVte8L321rHUU2eWZbeUhntbkAI 8VzblWDxxM28Rqtdf4n+EstraaV4l8JazpOreDvEGX0291fWtE0G6sJZCXXSdQfVLiGKW4RQ6N5D Ft8UoaKMqAex079l/wAXy3EK6prvh2xs3Um4ls21LUbyAmEsipaSwW0bkPhH/wBIGBuZS2AG9W0D 9m3wrpEul391ruv32q6ddwX3nWx06w0+ee1u/tNv/oMsNxKiAKiuv2kliGIZchV+iqKKP8CfwHWv zC+JM3iS98Z63qfinSb7RdS1O7kuorC/i2NDp0Tmx0+GCdY4kuIoooVgW5jXEuwtkkk1wlFFFFae kavqWgalZavpF7NYalYTCe1uoDiSOQZRgVcFWRlJSSNwVdSyOpUkH9Hfhd8QrT4h+G4tRzbW+s2Z W113TYHJFrdYby7mOKQ71guVHmRFiwBDR73aN2HyV+0J4MXw14zOtWiBdN8XC41JFzzHq8TL/bMY VnZyHeSO53EAZlKKMJXglfePwK8BQeCvDE/jHXjHZ6prdh9rme8a2hi0bw7EDdxeZcE4TzkC3NyX kAVViVkRo33fPPxc+It98SfEselaFLeXfhu0u4bXw/p0NrNFNquoSqLd9QeyBaSSWWRmjtFYBliK jy45ZJg31X8HfhhbeAdDW61G1gbxbqkIOr3QlS6NjbmTzINIs5lUBUVQjXHllhJKM75I0i2+xUUV 5h8QfhN4W+IMJlvYW0rWolm+z65p0Nut3JI1qIII9VVl/wBLgjZY28tmVwE2xSxB33fHXi74GePP C87Na6bL4m0xpdkF9oMEt5cFXaTyhd6TGGuYn2Rh5CqPCpZUEzMcV5LFLd6fdJNBJcWN/Yzh0lie W1u7S6t5Mq6Om145EYcEEEEetdL/AMLB8e/9Dv4v5yf+Rl1nn6/v6ydV8Q69rogGt65q+sC28z7M NV1O91D7OZdpmMAu3fZv2jdtxnAz0rtvCXwg8eeMnjey0eTTdOkihnGsa6s2mac0NxbPc2s1sWRp rlZAgUPawyhS6FyisGr7P+HPwb8M/D8RXwxrfiRDeD+3ruBrZoYLnEQg0/T/ADZY4MRgqZNzStvk HmeUwjHrVFFFfnT8bvBH/CG+NLp7KzW10LXQdU0gQxstrCzYGpafGVRIlMM5LLDGSI4ZIRxuwPq3 4DeK18S+AbCzmnjfUvDJXQ7uPfbrMLO3QHR7j7PCS6xG3KwrI6gvJFLgkhjXtWCcAA5OMAZbPsB7 1+XnxB8Wy+OfF+r+ICskdvdXCwaZbPvDW+m2qi3sIzEZJQkjookmWNtnmu5UANX6HfD3wjB4H8I6 T4fiSH7TBbi41a4iETfbNXugJtQmM6RRNIiufJgeVN4hjjRidma7SiisrW9B0fxHp82la3p1pqlj cLIrwXUSSBGeFoRPbP8AeilCs3lzRMsiE7kZTyPjnxr+zZrlhM1z4IuP7d08+WF07ULm0tNYgJUC RvtMghtZkyC2cxMAQoR8Fz86ano+raJcLaazpmo6RdPEJ1ttTsrmwneBnaNZlhulRihZWUMBgkED oa3IfH/ju3ijgt/Gvi23hhRYooIPEesRRRxKPkjjjjmAVR2UDiuau7u7v7iW7vrqe9u7hzJPc3U0 k9xNIeryzzEsxPqTXeeG/hV4+8U3FrHYeG9RtbW6S2uF1TVrafS9KFndFCl8l3dqPOTY4l22yySM nzIj19V+Af2efDvhx4dS8UyQ+KNVWPP2GSBR4ftJJIo96raTBnumjYSqsk+2NlYE26uqsPoiiis7 WNI0zX9MvNH1m0hv9Nv4DBdW0ykrIhYMpVlIZXRsPHIhDq4DIQwBH56ePvB2r/CDxnZz6Vd3Jtlm j1fwxrMkEfmf6PKrta3QZTBJNbttSZNpSRGR2jVZfLH2N8PvGmk/FzwdeRanaWwumgk0fxNo6TYj JuIdv2q2VXM0cFwpZomYhkZZEV3aIyH4f+JngeX4f+LLzQw8s2nyIuoaLdTvA89xpVyzLC1x5BAE kbpJBISibmQyKioy157X6A/AHwLb+GvCNt4gvLWL+3vE8C35uWVXmttDn2y6VYxypJIuyRFS7faE YmRUlBMCbeV+N3xofQ2uvBnhK5li1rCprWuQSFDpKSR7jYabIvJumBBknQ/uBlUPnkm3+KKKKKKK +2/2ZvFVzqGgat4Uuo53j8PzJd6bdCCRreOy1WWSSewkmihEaOs6yTR+dMZJRI2xdlu2Pp2iivNP iH8K9B+I4sJNWvdXsbnS4L6Kyk065hFvuvfLO+6s7yKVW2vGpzE0TOMq74CbPnTVf2XfEkMsa6L4 l0PUIDDmaTVYL3RpknDHEUMFot8rqV2/vDIvzEjbgbj55L8CPihFObYeHreSQrJJEF1/w4jXEURV ZJoIZ7tJGVS6bjsyu4ZxkVvazqunfCHTrjwl4Vntr/4gXkQj8XeMoF3HQVdMv4c8MTSANG65IuLh QrZ5OJRGln4VcXFxeXE95eTzXd3dzS3Nzc3Msk9xc3E8hlnuLieUlnd2JZ3YkkkknNV6vadYXWq6 hYaVYRedfaleWun2cJkihE13ezrb20RlmKom52A3OwABySBXqvxU1y2tRpHwz0K4eXw/4BWayuJw byBdY8Ts5/tzUprS4kcLsnaZYV+YRl5hG7ROuPt34aeIG8UeBPDGsySXM1zPpcNtfT3YX7Rcajpz HTdSuXZGYESTwu6sTkqQSoJwO4ryb4rfC3TfiJpbSRCOz8UadbyHSNTCqBPjMq6TqJ4L28jE7XyW hdjImQZIpfGf2ePHdxpl/dfDTXxLav8AaL6bRkvFvFurTU4WzqegSQSArCDsluFVhGBIJVYu8qKP oz4g+Gj4v8F+IPDyb/tF7p7PYrHJHCW1KxlW/wBNSSWVWCxtcRRpKcZ2MQCpww8g/Zo8Ryaj4T1P w5O0ry+G79ZbUmKFII9N1syXUUCSJh3dbmO7kcyLwHUBiAAnIeNIH+J/x207wnIZp/D3hhIUv47e S4vLEQW8A1XWZJ1tmQWr3ErRaXLMHDK6xAkuFQfVmva3p/hvRtS1zVJhDYaXaS3c7Fo42fYo8u3h ErKrSysRFEm7LSMqjkivh7wtoeufHnx/qGv61M6aBp1zby6hFPdCU2OkSXEsul+GdMWHyW+dUlVp kjQL+8ncmZwsv3hbW1vZW8FnZwQ2trawxW9tbW8SQwQQQoIooIIogAqKAFVVAAAqaviv9p/xBFda 54e8NQsjHR7C41K+aK7SULdas6R29nc2iDMUsUNuJQZGJZLhSAFIZ+D12eXx98NbDxNNK1x4i+Hk 9t4e8RTS/NcXnhvVpT/wjWpT3MvlqzRT77TyoxLK5LzysAcnxeiuk8K+K9a8F61ba7oNz9nvIA0c kcimS0vrSXHn2N9ACPMikAGRkMrBXRlkRHX1DWfA+m+PdNm8c/DaCysI0aRvF3g+61LT9PXwpchH uH1CzvNRa3g/s+VEeRcsojIIj+UPFbW9J/Zx8eatYWeorf8Ahe0hvYIbmFJtVuLtntriJZYJo7jS re5t5EdWBRo52UjkHBzXrGl/sueHYVmXWvFGtag5ceQ+l2tloyRxgEFZo7v7fvYnBBDKBjGDnNfS Gj6Zb6Ho+laLaPNJa6Rp1jpdvJcNG1w9vYWy2kDTPEqKXKoC5VACeQB20aKK+Gf2kj4nuvFkUl7p t7D4X0y1tLLRdQEE50y5u7+3+23zG6wY1uGeN4jEW3FIFYDb8x+baKKKKK+6fgP8VpfFFm3hXxJf pL4i0+INpl1cs/2rXNNijJkEsh4lubYL+8YkPJHhyHZJ5DkftK+B4brSrPxzYwIl5pksWn686ABr rTbt1h067md5VXdbzkQgJE0jicbmCQivi2vqb9nb4b/2je/8J5rNsfsGmytH4egubVXhv9QQmKfV IzPkMloflhdUP+kZKuslvg6Px/8AixcNcXXgHw3eItqsZh8UahaS75Z5mOJNAimThEQAC82sWZs2 7bAkySafwG+EVrDaad8QPEcPn3lxm78N6XcQOsNlEj4t9aukmA3zPjzLTA2IhSYFndDB9XUUVyni 3wV4c8b6a+neIdPjuQscyWl6myPUtMklwXn0672lo2JVGKkMj7Qsiuo218beMf2dfGGhvNc+Hini nTI45psQeXaavDFBEZmV9PnfEzYG2NbZ3kkOAIlJC14Tf6dqGk3clhqljeaZfQiNprLULWezu4RN EJ4TLbXCq670ZXXK8qQRwa3ovHnjiCKOGDxl4rhhiRI44ovEWrxxRxoNqRxxpMFVQOAAKrX/AIv8 WatavZar4o8RanZSsjy2d/rWpXlrI0Z3Rs9vcyshKnkErxVnw54H8XeLWQeHfD+palC801v9tSDy dMjnghFxLBNqt1sto3CMp2vKCdy4GWUH69+G/wCz3pXhyWLV/GL2HiLVFWRYdNEJn8P2hclBK8d5 GrXUuzG0yxIkZZsI7oko+j6KKK+P/wBpzwhFE+j+NrSKNHuXGh6zsESGWZY2udIumSKMM8mxZ4pZ ZJD8qW6KAFNW/wBmTxhNNFq3ge7aWZLON9d0d2Msi29s86W+q2YaSTaiCWSKaGOKEfNJcOzEsAfr Wvgz9ozxemu+MIPD9q0Ell4ThktnmieObzNV1FYp9STzoWYYhEcNuyEK6SpKrdgPaP2dPA50Lw1L 4p1C1Mep+J9hsvNiKT22gwNutdvnRLIn2uTNwdrtHLELd16V9F0UVDcW9vdwT2l1BDc21zC8F1bX EaT29xBMhjmhuIZAVdHU7WVgVYEggg18qeP/ANm6C4MupfD6aKzcJmTw5qFzMbeQw2xz/ZepTmRx JKyqBHcts3OzedEgCD5c8Q+EPE/hSf7P4i0PUNKYuYo5p4CbOeQRiRltdQi3QTYBG7ypGweDyCKT TPGHizRbX7Fo3ijxFpNmJHlFppmtalYW3myACSQW9rKq7mwNzYzVHVdb1rXZkudb1fU9ZuYovJju NUv7vUJ44gSwiSW8d2CgknaDitfw/wCBvF3iox/8I/4e1TUoZJZoFvY7d4tMWa3h8+aKXVbnZbRs FK/LJKpJKqAWZQfpLwP+zQMQah48vyzfJIPDukykL0imEWp6v9fOhmhtF67XjujyK+r7KxsdMtY7 HTbKz06yg3eTZafbQWdnCHkaWQQ21sERAzlmO1R8xJ69bdFBH06e5zk88dOlfDHx2+E6eF7v/hK/ DenmHw3fOE1O0tgTbaHqUr7FeOJQTDa3DEeWuSkcpMa7FeCOvWvgR8Vm8UWQ8LeJdRWbxNYKf7Lu bklbjW9Mii3MJJ2OJru3AYyscSPGFkxIyzyV418fPhpB4S1WDxHodolr4c1uUxT20Tjy9N1x/Mnl gt7favlwTxqZIUVmCssqARoIkr55r6x/Zq8CxXVxd+Pb9Sf7Onn0vQYt0qYu5LQJqd88eArqIplg hO5gWaXcodI2r2b4w/E638A6C9tp93AfF2pwqNItDEt01pbtL5U+sXcLEKkaBWWDzARJMAAkiJNs /PS+v73U7ue/1K8ur+9uW3z3d5PJc3M7hQqtLNMSzHAA5JwBiqdFFFFfQv7Ofii90vxsvhxN8ume Jba6SeLeAlre6bZyX9rfr8jNnbHJAyqyA+YrMT5aivvOiiuS8a+DNO8d6N/YWqX2r2Ng13BeT/2P dw2k10bYP5dvcm5hmR4gzLLsZPvojDlRXzRrv7Ll4nmy+GPFFvOHu8QWOvWklqYLFg5Bl1Ww84Sy r8i/LZxq2Wb5MBW801T4BfEvTrmSFNM03UbcPDGmo2mu6Ta2U0s5CxRJ/bMtrNuLsI1DxLuY4XOR WxZ6BZ/Be0h8SeLray1D4iSu0nhLwlJNFfWeirBP5Q8Ta5NYyFGKsjfY0jl4YAofNVntPFda13V/ EeoTarrmo3Wp6hOWL3F3IX2ozmQQwRjCRRKWbZFGqogOEUDisiivaNWuh4J+GGk+GLdkj8QfEEw+ KPEbxtF59v4XXjw1pkk0cbKyXWDd4WdZIvnjlj2y19D/ALNniJNT8E3WgySRfavDWpSpHFHDLG6a Zq7vqFtLNKRsd3uTeKNpyqooZR8pb6JrnfFXhTRPGeiXWg6/bGeynKyxvG4ju7G7iUpBfWM7hvLm j3MFJUhgzI4eNnVvjDwXrOr/AAL+IV54e8UF4dB1F4U1W4jsjcrc2aLMuja/prgrIYlkdhMIy/yG ZDE88aKn3ZPbQXMM9pdwRXFvcQy291bXMSTQTwyr5U1vcwzAoyOpKurAhh14NfInwZabwB8VPFvw 4vtvl6jvWxndWkubmTSI5NS0mQNbOYo0uNPmmnlV1LBgiZVgyt9Uf27pf9v/APCL/aT/AG3/AGN/ b/2Pyrj/AJBX23+z/tXn7PK/13y7PM3d9u3mvzps/G/i/wADaL4v+HaCyt4NRvL7T9Xjmghu7uwu lH9lazFYXcDmIieOMQSMwlAA3wGNz5h+zPgT4dbw98N9IadJI7nXnuPEd0jzwTxqmoKsWnSwmDIQ PZRWzlGJZWZg4U5VfnHVbq/+O/xYh0u0ubhvCljcypbGOaSKKz8NWUyJqWr26TwAx3F9tQp50BYO 8EMpKxAj7ptre3s7eC0tIIba1tYIra2tbeNIobeCFBFDBBCgCqiIAFUAAAcCp684+LHjJPBHgrVd Uidk1O7Q6RouwlHTVL+JxDcq5imUG3jWS6xIAr+X5e4F1NfmdXtXwz0648beHfGvw8SF55l0/wD4 Tfw2wkVfsviDR3j0+a3WNmhRjfwzratJNNshADiNm5HitFFe/fBfXvDV8L34beN7K1vfD+v30epa TLdyxWkWna/Bb+RJi7Ty5ke7iWOKORLgEMoiVD9ocj6Vv/h54p8PaXft8PfHviazmjtp5LHw9rf9 leJ9O8uxtX/sbQNFk15VNhEDiASGZxs8suH8sNXnvwn8IfFa68Zf8Jr441LWLGzigv8AdZahfF5N YkvGng+wLpMEoS1tYJCblEeJUBWHyIyrCSP6nooorC8S+GdE8X6VLoviCyi1CwkeOZY3MkcsFzDk RXNpPEQ8ciBmUOhB2MyNlHZT+dnxP+H918PPEk2mkXdxo12DdaFqdzHGpvLPCmWGR4coZrd28qYY Qn5ZfLRJUFeb11Og+M/E/hqOa20fWbq3sLlblbnSpvLvtGuxfQC0u/tWjX6yWspkiVY3Z4idoAzw K9n0Kb4V/FX7PoeraNbfD3xtdb4NP1Tw7HHZ+G7+dIitlanTpH8pZJZZGJgKK8nloiXYeQRVwfxB +Enij4fytPcRf2toTGRode0+3nNrFF9pFtAmqxsp+yTPuiIRnaNi+yOWRlfHldemfCnx1L4D8XWO oSzypol666fr8Cs3lPp85KLePGkcrlrRytwojTzHCtEGVZWz9OftOxxN4F0aYpE0ieK7NI5iimRI 5tHvXlRJSNwViiFlBwSqk5wMfPHwS8Djxp40tDeW/n6FoHl6vq4liEtvcNE+dO0yVZopYXFxMoMs EuPMgScK24CvUv2h/id9pkl+H+h3NrNZx+U/ie6hzNJ9ut7rzI9DV2UIvkNHHLO8bMS+2IshjmRu g/Z4+Gf9nWkXj/WI2+36lbzQ6BZz2yqbPTp2CPq5M67xLcqGWFkwPs7FsyLPhPqWiiiiis3VNH0f XIY7fWtJ0zWIIpDNHb6pY2uoQxylShkSK7RlDYONwArEX4f+AguB4I8HAHnnwxornn0ZoCfyNXtM 8KeFtFuPtekeG9A0q62NH9q03R9Osbny2YF4hPbxq5UkA7c+ldAcDg4yO+fc9R6f4UlFFFFeDftD +GG13wG+q28IkvvDF3HqSlLZri4bTph9l1SGJ05SMK0d1M2CNkGTjGV8E/Zu8QSab47k0MmZrbxL pt1B5UaxmNb7SoX1W2upifmCpCl1GNp6yDI4yPpj44+Iv+Ee+G2tlJRHd635Xh603QmVZBqgb7fE 3ZSbJLrDkjDAd8Z+R/gR4aTxH8RdLafyvsvh6KXxJcJJJNG8r6dLHHp4tzCpBZbuW3kZXIUor5J4 Rv0UooooopGUMGRwrI6shVgCGR12srL0IZTgiuSPw/8AATEk+CPCJJJJJ8N6MSSfU+TWzpeh6Lok ckWi6RpejxTOks0Wl6faafHLIgIR5Es0QMVDMFJFatFFFFFcv4x8JaX428PX2g6pFE0dzG7Wdy6G SXTtRWJls9StcMpEkTMcgOodd0b5R2B/PvRtU8Q/Br4gStNDHJfaLcy6fqlis1xFaarptwoZljmw r+XLGY7m2keM4YRO0ZwUP118TtC074rfDGLXNAVLy9trRfEWgPEsM94+yH/iZ6I5tY7iXzXjDxNa RspN1HEsjfuyK+C9G0u41zV9K0W0KLdavqVjpls0hCoLi/ultIS7Hou5xmv0k+KPjNPAXgzUdZh2 HUZGTS9FiZZGSTVbxGMLMVR12wxJLcESbVcReXuDMufzRubm5vLi4vLy4muru7nlubq5uJHmuLi5 nkMs8800hLM7sSzMxJJJJOTVevbfBnwN8TeJdPXX9YubXwl4YNk+onVdV2vPJYJFLK17Dp4dNkKi MO0t1JCvlMs0ZkSoNb8Q/DPw2VsfAPheHxFd28c8T+L/ABl9q1BJ/tccyO1r4YmWK0Zod8ZhmubU YKHMDHEp8mvr2bULqW8uI7SOWUx7ksbCw0u1GxBGvlWOmRQwJwo3bIxk5Y5Yk1Sr6d+DvwNTxHbx +KPGcFxHoc8YbR9IWWW0uNWV+RqF3JEVkjtSufJVGR5TiQMsQTz/ALR0/TtP0q0isNLsbLTbGDf5 FnY20FnaQmR2lk8q2t1VFLOWdsLySW5JJNqiivMvi1oni/W/CXk+CdQvrHXLTUrS9WPTNROlXGo2 iRvbXFiL3zYAijzRPh3wfL2gFiDXlPw1m+OPiHTb/R9V1i68JRaX9ja21/xF4Sub3xFdecGjFhaj VfJt54kEbPcXEwecO8YDEPlNjxXYeGfhTp//AAmuu6tqPi/4gtbT2vhy88R3s12x1GWE+dHpekQP HHb2EEkzzuuT5Sv5SS75Iw3w1c3NzeXFxeXlxNdXd3PLc3VzcSPNcXFzPIZZ55ppCWZ3YlmZiSSS Scmq9FevfDPT5tJ0/wAU/E6e3m+yeDNNeDRXFussM/i3Wtul6UzJcx+VLFZm4FxcBZVkjLQOoYHB 8hr6l/Zn8ZCx1bUfBN5KFttZWTVdIBBONXs7cfbrdfKiJzPaxiTfLMqJ9n2qC8vP2nRXyR+0X4Jl sbix+JWh/a7e9iurO11y4tprkS21xbpHHoOsQGJMwmPyxbyTGYAN9mEabmdj7z8MfG6+P/CNlrpS GDUFln07WLa3W4EFtqtrteVYGuF5SWKSGdVVnCCQRl2dGI+TPFviDxH8H/i54qu9AdmtdamOqSWe rQyyabq0GrIb92eGBoiRbXUk8UEsbq67GQsVaVX9H/Zt0yfU5/Gfj/VGhutS1XUW0xbsNJFcGeZx rWvNLaQhIAk7y2jKVUlSjBQik7+b+PfjG58WeJNL+Gvht/tQttSt7e9SK5tFg1LxHeSLaWWnGaTa E+yF2jkLTBPNdlkVTAGr6g8D+D7DwL4asPD1iRL9mV5b2+8iK3l1HUJ8tc3s6x8licJEHZmSJY4y zBBXXVm6zqdvoekaprV4sr2ukadfancLbqrTNBY2zXUqQq7Ku9lUhNzLk4BIr8s/EGu3/iXW9T1/ U38y/wBVvJbucK0zRwhziG1t/PZ3WGFNsMKFztRVUHiuu+FepLZ+MLLSbhZZNM8YQz+CtZgh8lZp tP8AEu2xBinmVjGYpzBPvTDfJtBwzA8j4g0K/wDDWt6noGpp5d/pV5LaTlVmWOYIcw3Vv56o7QzJ tmhcoNyMrAc1i0V6V8LfGq+DfEsR1DZL4Y1xP7G8U2NwJJrKfSbzMEt3cWaRzeb9nDvJsELM6GSE YEpr7Os/hbpVhCmofDrxf4i8J21zALzTbfTNUTX/AAlcTXkAT+1ptG1bzkuTLDtCt54HyxshBUE+ HXPgj48+KfF7WOta7rNtY6fqUIbxDHfR6bo0VvbqWtdX0nS9NkhWWV48FBDEHV2CTvEd7L9o0UUV BcW1veW89pdwQXVrcwyW91bXMSTQXEMqFJoJ4ZQUdGUkMpBBBIr4O+Mnwcl8EzSa/wCH4ri58J3E uJY/nnl8PTSuEhguZmLM1vI7BIJn5UkRSsXMby/P9a+ja9rXh28F/oeqX2lXe1UaaxuJYDNGsqz/ AGe5RCFliLIhaKQMjYG5TXsukePPh94wP2H4o+FLCxv5hfO3jrwzBJpt897eRR79Q1rTdNQ/aLhp FlnM5SWMOwUWoVpGMXj74Hax4btZfEPha6TxV4Qe2bUkvbWS3kvrHTpGV7eW4jgbbdReVIrm6tQV KrJK8cMYBPhFa+ha3qHhzWNO1zSZ2ttQ0y5jubeRXkVWKcSQTiJlZopULRTR7gHjZlPDEH9Ctc1v S/HPwZ1zXlto5rTUvBesagLaUSOtpqenWMsjRhpUjLtZ30BCyhAC0e9OCDX5/wDhXw/eeLPEOk+H rE7bnVbxLfzdoYW8G1pby8dGK7lhiV5WUMCQpA5Ir7R+KXjXT/hL4O07wZ4Wihi1S90uaw08JOI5 tH08R+RPrky2pST7TLIztbykKHn82VmYxvG/hvwH+Gi+MNZbxDrEFvP4a0C5VZbO6ikmj1nVDCZY bPaMRmKDMc9yJSwYGOMxukrlPviiiiiiq95ZWeoW01lf2tve2dwnl3FpeQRXNtPHuDbJoJgyMMqp wynmuZX4f+AlJI8D+DyTxz4Y0Vh+CtBUkPgTwRbTpc2/g3wrb3EUiywzQeHdJhliljbckkLxwqVI IyCuMetdV35654/Hk+3AOSRRRRRRXL+NvDkfi7wnr/h10geTUtOniszcy3MNvDqcQ8/SbmaS1+fZ FcpFIwVWBC4ZHBKn83/Aevnwp4z8Oa607WsOn6tb/wBoSiATuml3DfY9XQQMrEs1rJMo2ruBOVIY Aj9Ndb1SLRNG1fW545J4NI0y/wBUnih2+bLFp9q93JHFvIXcQhC5IHTkda/MPR7HUvHXjCzspZpZ dT8T64De3kNoszxyajdmfUtTazt/LXbErSXEiqUVVU8ooyP1GsrK206zs9Ps4Ut7OwtbeztII/uQ W1tCILeFAxJwqqB36dSas0UUUUcjHT16+nTkVzV34L8GaldT32oeEvDN9e3EjS3F3eaFpdzdXErH JknuJomdmPcsSferGmeFvDOiTtc6N4d0HSbh42ja40zSNPsZmjddrRtJaxq21u6k1u0UUUUVFcW9 vdwTWt1bw3VrcxSW9za3UUdxb3FvMvlywXEEoZHRlLKyMu0g4Oa/OP4g+DdV+E3jS2fTp7j7LHcw 6z4W1iaGJmP2WdZkil3BoXntZAqTKVww2SMirKq19d+Fte0b44fDvUNN1QRQXlxAlh4hsLKeSN9O 1CKUXOnalbK53+XI8SXMAfcm5GhZpfLkz8Ca7o174d1jU9C1JAl7pN9cWNxsEnlyNbyFBPAZlR2i kUCSJyg3IVbGCK/RH4erpng34TeHby4uZP7OsvC8fiO9uHXdJGNTgbxBeokcY+by3nkjjUZLAAYJ r4A8ZeKtQ8Z+JNT8Q6g0ga+uZTaWskyzrp2nK5FlpsMiJGpWGPC7xGpdsyMN7sa5avTvAvwm8XeP j5+nWq6fpAAY61qiz2+nzfvmgeOwZUZrmQMjqRECqsu2R4yVz1Wt2vwl+Hv2jSobeb4neKY1i8y+ lv303wnptyI5njEUWkS+ZcMrNbi5tWmkVgGXz4ZFkjryXXtfuNfu2uptP0PTEEs7w2egaFpeiWls k8nmC3AsIkklVMBYzcSSOAPvEkk4Nes/Cz4V6l8RdSLyNLp/hmwmVdV1cKN7ybRIdM0veCr3LKVL MQVhQh3BLRRS/f3hzwn4c8JWhsPDej2elW7nMnkrI9xcMGZ1N3e3DPPOV3sE82RiqnapAAFdDRRW T4gtL6/0LW7DSbr7Fql7o+p2mnXvnT232K/urJ4LO6FxbAyx+XIyP5iAsDyAcAV8ofDm4+PNl4lf wzqLa5DY3n9oQ3eseK9K1HxDpulTQ2zOl9Y6o0qLIS0YjhVbxrd2fcUfOa9bvfAOi2Ns/if4q+M9 W8VwaSY9RuotYkTT/B9vdWsyx2V3b+E9MUxmXy8W/k7pRcM8imJ2lCj4Y8Y+J7zxl4l1fxHeq0cm pXTSxW5ZJPsllGBDY2QkjSMP5MSpGX2KXILkbmJPMUV6B8MPCQ8aeNdG0WaJpNOE32/WCBL5a6VY /vrqOWWBkaMTkLbLKGG15FI5wKxfF/iW78YeJdZ8S3qiKbVLszJBmJja2kUa22n2fmwxxBzDAkcR lKAvt3t8zE11Hwj8Xt4L8c6TqEsscem6g40bWDNJFFEmnahKitcyTyq+xbeVYrliuCwjKbgrGv0q orxH45fDz/hM/DLajptur+I/Dqz3ln5cM0lxqOniMvfaRHHAcs74WWAGNyXTy0Cec7Vgfs7+P/7e 0B/COozM+r+G4FOnllb/AEnw8GWGBS7OdzWrt5LDaiiIwAbm3muK/aDi1Dwl438I+P8AQ5Esb2a1 ktzNbWwjZr7R5OZdRuI8Cb7RbXK2zJJktDEYySg2r4t/wtvxn/wm3/Cd/bIf7W8j7F9j23H9j/2Z j/kEfY/N3fZt/wC92eZnzf3u7zPmqf412Nrp/wAUfFsFnCIIpLuyvpF3yvm61PSoNSv5iZWY5knl kkKg4UttUKoCj6t+NesDwN8LV0TRo/JTUY7LwbZ75YpXtNIOnul2dlwj+YGtoGtS3DKZQ4cOorl/ 2d9FsvDXgfXfHerA26ag95ObtjFcpF4c8OxOZ7mGC1RrhSZxd+dGSS4iiZY+AX8W1b4+ePbvxO+u abqRsNMhuHFhoDQQvpv9n+ahW31GMANNJIqDzZ94dSz+Q0SsFH3joGuWPiPRdL13TZN9lq1nDew5 lgkeHzUDSWtwbZ3RZoW3RToHOyRWQnIr5G/aj1iSTXPC/h/y2SKy0m51kzeaTHcyapeGySNrfbgG EWTEPubPmsuFwd3yvXt/wmvp/C/h/wCJ/jqxkkGp6F4e0rRbGNUiaOObxVq628Wpu0qyKTay28Ui xOhWTJUkVs3XhvTvjZby+I/By6fpPxAijafxd4TlnFpaa1Mfv+INBlnJVTPKVE6yuFDuDLIr/vbr wK9sb3Tbqax1GzurC9t2CXFne28trdQSFd6rNbzqrqcEHDDpVSivqr4MfGzWV1fSvB/iy7bU7DUr mSz07WLxru71e31G+kRbCzurss5lt3lzGhkQuhlG6UQoFX7Ooooooryb42eF4fE3w91zIiF7ocEn iHT5XaQCN9LiaW8jAiBLGW186JFK7fMZGYjaGX84KKK+pfhB8Z440TwP8QZo7/RL6P8As/T9W1ER zxWsU6fZzpOtm4BWSzkB2rNID5WdshMBzBzfxi+DNx4Lnm1/w7FPdeE7iUmWH557jw9LK2Bb3LHL PbFsCG4ckjiOUl9kk3z9XuOv+O7fxJ8FPD/h27uYv7d8MeKdPsjbPJGs91okGjX0emX0MCRxjZCj LZybTIwMaPKwadQfZPCZh+EfwOn8UbLZPEXiOCPULZpWsjLPeasvk+HbeF2VWljt7Y/bmtmLlT9p xgM2Pnr4YeFLj4jePrS01KSa+tfOm1/xLcXU8stzeWUM6y3gnnM0UzPdzSJA8qSGRTKZfm2mv0li jSGKKGGNIYYo0jiiiQJFHHGuyOOONOFVRgBQB0HAAp9FFFFFY/iPUbjR/D+uara232u60zR9T1G2 tCH/ANJuLKze5ht2EXzYdkCkL83XHNfKHwO1P4meMvGcniPU9e1q88NWIvV1cXd5NHo9zeXVk0dr p1hp0eIBKjvHcMsMSrGqjcVMiCT2D4ofGTR/h+kumWca6t4pltjJBYqUex0532G3l1uRHWRQ6uZY 4I/ndVG5olkSSsi21vW/BHwXuPHRlt9Z8Uawml+KdTu9S+1z215ceJL+1s7fzbeKSLy1t7B7e3ji gZIkMahFC8HlfDf7T+lXMltbeKfD9xpm5LaKbVNKuP7QtRO7LHc3MmnzLHNDAuWk2xyTyY+UK7cn 6G8N+L/DPi+0a88N6xaapEnE6Qu8d1a73eKP7ZY3ASeEOY38sSxruALLkYauiorx/wCJPxl0D4dz pprWdxrWvTW6XQ023ljtbe2geYIjajfuJPKZ08x4444ZG+X5xGro7S+A/HelfGHw14ht7nSxpY3X Gi6ppI1Jr+Y6ZqdhsivPtaQW20TFriNFVSQYi27kY+ENDkk8HeOtIk1qOa3fwx4rsjrENs8NzLH/ AGNqy/2lDC8T+XIcRyKMSbG/vbTmvpb9qbUpltvB2jpdqLeefWNTvLEFN5ltY4LXTbqRcbgNs10i HODl+u0Y2v2ZNEbT/Cmv+IZ/tEH9t6pFbwm4Ags5bDQ4GCX9vLIFDL51xcwvJu2gxkDDK1VNF/ah 0a81C3t9b8L3ei2EhRJNRttUXWWt3eRV82ezFrbP5KqWZzEzuAMJG5OK+oLa4gvLeC7tJorm1uYY rm2ubeRJre4t5lEkM8EsZKujKQysCQQQQcGpaOpxxzx6dTwecA+9eM+J/jz8PPDjvbw6jL4hvY3R Wh8PJHeW6b7f7RHIdUkdLV1+YK/kTSMrHay5VgOf+G3xwuPiB4xbQ5NFtdE09tDurm3j+1XGp3tz q1tdxkj7aqQRxwm2aQ7Gtyd6Z8zDBBgR/E8/Cjxxe/D7XVlvPBVpPbtoeosssupeH9L1G1S8t7PO XkurOzZ2gQEmZI1+QuEjhr1n4ojxDq3w91G48CX9y2oSQ6fqVlPoczNeajpy3CXMo0i+s5UYF4f3 qtGXaVQYkVjKK8z/AGd/HviPxPFreh+ILq71X+yIbK6sNUuYnmnjjuGkims9R1En94xKq9v5gMhH nZdlVQv0xRRRRRRXzX+0X4AGtaGnjTT4pH1Xw7bx2+oxobiU3OgGd5C6W8auN1rLK0zP8gETStIx 2RgcD+zR41+xarf+Br2TFvrIl1TRiVz5erWkGdQtv3cRY+fbRiXdJKqJ9n2qpeY55H4haHa/DD4w abqdvAp0X+2dG8Y2NnCViENsmqi4vdOVYYUjiWOeGZIERHCQmLJZs079oTxkfEnjRtFtpFbS/CSS 6bFtaJ1l1Wco+tT7xGjrtdIrUxs7qDAXQjzGFeFQwy3EsUEEUk888iQwwwo0k0s0jBIoookBLMxI CqBkngV9p/Dz4SeH/h3pcPj/AOIVzAmpaZAmpiC4IbTvD0mVNr+6UFri/RmVYwoIWYhYUeRY5T4D 8UvirqvxE1ExRmfT/DFlKf7M0jeA0rD5f7S1TyyVkuHH3VBKQr8kZJMkknktFdt8O/C3/CZeMdD8 PuWFrd3Rl1FlMi7dNso2vL4CWNW2M8aNFExGPMZQcZzX6e21vBZ28FpaQxW1rbQxW1tbW8aQ29vb wqI4YIIowFRFUBVUAAAAAYFS0UUUV5r8U/iLb/Dnw6NSWKG+1fUJzY6Pp0txHH5lwsZkmv7mIMJW toAFMpiGS7xxlk8wOv57+LPFmt+Ndautc1668+7nO2GFNyWen2octBYafA7Nshj3HaCzMSWd2eRn c8zRXpngX4Xa/wCNln1ANDoPhmxia51HxNrAeDToraFyLs2bsFE7xIsjyAOsaBMSyxlk3es2niHw vr3hv4ifDfwjp72fhLRPBN74js9XuMtq2vax4avob661W+TbEcXhEKqGAMccYIRFIt4vlqtvw3rD +Htf0TXY43mbR9UsNSMCTG3NylncrPLamdVYqJVBjZtrcE5U9K/V7BBIxjHGMEMD0PuPpXx18dPi 14l0vxV/wi3hnUrnR7fRorGbUri2jhjub7U50j1OJRcMXY28cTRKYwEDs0qSrJHtr0X4aeMrT4ye C9a8MeK0hfV4bM2GrmBIEe9s7mIrZa/aQTRNFFcJICfkRljmRJVVA6Rr4r8BdZvvB/xI1Hwbqe23 XV3vNG1CDzbNooNd0F5ntnN0u7eAVubdFik2u0qn59qEbn7Uul28Or+EdaV5Tdahpup6ZNGSvkLb 6RcRXNq8YA3b2a9mDksRhUwBzn0j4Y6zZeD/AIDW/iVoLaM2tn4i1CUbRb/2lqS61c2WnQ3U0Klm eVktrZZXBKrsA+VVA8n/AGcNEm1/xvrXjDULj7TNodu8zzTT3BvZtZ8SGaE3bYUrIphS8ExkcHc6 MFbkq74tfHDxBN4judE8Haq2maPol0IZL6wKm51fUbWVXnla4kTi3jkUwpHGdkyh2kMkcion0Z8I PGtz478F2uq6gpOqWF3Po2qzCGOCG7vLSOK5F3AkR2/vIZoXkAVAJC4VFTaTyX7R+rS6f8OjZRLb sNd1vTdNuPNLedHbW4k1jzbVFdfmEtrEjFlZQrnjcykfAdeofBuCxm+JHhuTU9i2FhJqOr3E0rpH Ba/2Po9xqcF5PLL8qJFLEjlmwBj7y8Gu6spPDvxtS/Gv6lp/hn4mrJOujXYSKw0TxJbXFyv9l6Xf I24yXFsWNnE8eJzCYmIuzEyr4p4j8Ma94S1JtI8RabNpt+sccwilMUkcsEg+Sa2urdnilTgqXjdg GDKSGVgMCivZPhh8Ydc8BXdnYXk1xqvhDzJFutHJjeayS5k8yW70aWbBjkRy0pty6xSlpA2ySQTJ +h9tcwXdtBd2k8N1a3UMdzbXNvIksFzbzoJYZoZYiQyOpDKwJBB4JqWiiiisnX9EsPE2ialoOqJ5 lhqtpJZz7VhaWLzF/d3MAuEdFmifbLCxQ7ZFVgMqK/K7VtNuNH1XU9HvPL+16VqF5pt0YWLxfabG 4a1m8tzjK7kOCQMjnFZ1Fe0fC/4x654DuLTTL2WfVPCIll8/Sj5bT2AupVkmutImcblZX3SG3LiJ y0hwkkhlHsnxd+EFp4psV+IXgCBZ7vULSHVb7SbWFo1160u7dbqPWNKt9qkXbRkSSwbAbjO8D7Ru W4+M694+F/je10rwX8T/AAlqt7BaWmo+FdZ1DSDcSQw79YuNP/seWwt1x5k0t15lsUQZCLE7kAb2 rvP2dfDdrpGneIfiZrp+y6fZWV5Z2E8kE8gisbJPtuu6qkQhZnChFgie3diStxGyE4rwfVL7Wfil 4+kniTGoeJ9YitrG3ldpotOtJHW2soJZbWFSYrW3VRNMIQSqNIw3Fs/o54U8OWXhHw5pPh3TmY2u lWvkiSQsWnnllNxeXb7y20zTvLLsU4UsVTCgAdBRRRRRRXxHqHiX4m+MvjLeaBoOv6vpsGk+JrjT o49JaVdJ0vRNF1dreXVtT0ySVILn5R5kq3TYndhAuFaKIfUnj34gaF8PdHOqas7S3NyZIdL0mBlF 5qVzGuWSIMcJFHuBnnI2oCAN0jxxv598G9c1Px82u/EXxDc28dxDM/hXSdMt1ntdK0LTLeC21bVJ 4vNmcO95I8DXEsqlx5CqJPLKxR+beHf2orlXSLxZ4ZgkjaaVpL7w7LJC8MHkDyY00vU3kErmQYZz eIAjZCErh/ojwl8SfBvjZI/7D1iB754w76Rd/wCh6vCRCs0yGzl5l8vdteS3Mkec4cgZruqK4jx7 8QNA+Hukf2nrEjS3Fw7Q6XpdtsN9qU6YMiwI5AWKIMrTTOdqAhRl3jjfgfhl8bY/iNr8+gnw4NEa DSbjUhdSa6moec0F1Bbm1jtzaW/LCYvkO3Cn5cElflH41aG2g/ErxNEI7tYNTvBr1tNdrj7UNZjF 7ey2z7VDwpdNcQqRnHllCxZWJ+jviR4mS5/Z80q6vL6a71DxJpfhKyN2Mu9zq6mHUdV+1SNtIJFt chyAcsMcgk15R+zV4fOo+NL7XpLfzLbw3pUhjnEyIYNU1fNlaqYNwZw9sL0ZClVIGSGKZ9e8V/tE 6d4X8Xaj4cHhx9UsdLvbeyu9XttXEM2RGp1NYNMmtcGS3kaSEKbkK7Rn51DAr7f4W8T6R4x0Sy8Q aHO0tleI3yTIIrm0njOy5s7yEE7ZYmyGALKeGRnjZWbforznxl8VvBXgZpINW1QXGqIBnRNLCX+q Any3xPEGWK3ykqyr9qlj3qCU3kYrxyx/aPuvEHifw/oOh+GILS31XxRpelPfanfPd3EulX+oLZFo 7C1WJILkq6uCbiZEIK4kHzV0HxK8YXXwp8baN4gtzJd6B4zhki8S6GfNkb7boQtrQ69pjzy7I7k2 ksFv5SiOORYV8zLlZIvXdL8RWPjbwtcan4O1eNHvrO8trG/e3SV9I1U25WMX2nz/APLSB2R2ikG1 l2kFo3Vm+X/hF4z+IunfEiHwB4sv9UvEuZNWi1Cx1+dr68srq00l9ShuLXUZy8rIy26+WqzNA6SN Iikur19mUUUUUUV5v8VfBSeOvBmo6XFCsmr2qnU9CcnDJqdqrFLdS0kSAXKGS2JlYovmeaVJjUj4 k+EHjqXwN4us5ri5lh0LVpItO16AyMtt9nkJS21CaLkFrSRvNDbdwj81Fx5hz6x+034SNvqGj+NL aKJLfUUXQ9VaOOCNv7Rtke5064ncESSvLbiSPdtOxLdFLcqKy/ih43tz8K/hn4P0q9SZtR8M6Jf6 2YHl2pbaRarp8FlKTGI3DXkM+9RIWSS15G11J+Zq+n/g38Do/EFvH4q8a2sy6HPFv0fRzLNaTaor r8up3skJWSO1A+aBUZXlOJCRAFE6/GP4x295byeA/AckNr4etolsNT1TTgLeC/t4ohD/AGLo6whQ ligHlySJxOBsjxbgtcfL9FWbW2uL25trOzgmuru8nitrW1t43mnubi4kEUFvDFGCzu7kKiqCSSAO a/Urwh4V0/wX4c0vw7pqIYrG2Rbi6SJon1C+dQ19qUqSySsrTS7n2eYwQYRT5aKB0tFFFFY/iDXN P8NaJqevapJ5djpdnLdzhWhWaUpxFb2wuHjRppX2xQoXXdIyrnJFfnV8Q/ij4j+Il0BqDrZaLa3M s+m6HaHNtbbx5cct1MQrXE4T5fNcAAs/lpGJGU+aUV1nhLwV4i8balHpvh/TprpjNDFd3zRyrpml pMHZLjU71FZYk2xyMoOXk2lY1d8KfonwvqHhD4U+N/DvgvQrhfEutapq/wDZHjXxGLSGPyTfN9j0 nQdJJlkWJIbh45tQCMW3Iqs7Ophg+Xta0ubRNY1bRrh45bjSdSv9MnkhJMLzafdNayyRFsHaWQlc jpWXX6efDHXm8SeAPC2rSvdS3EmlRWl5PeSebc3N9pTNpd7dzS7iWMssDy7mO47stzkDz749fEi8 8GaRYaToF4lr4g11pJHuI/s01xpukW42SzojvuilnlKxwStCwIS42MkiKw474FfF7WNc1P8A4Qzx XfHULia1aTQNTnQm9kextw1xpl5NEpExaBHnW4nIclHDySNJGq+YeI4H+D/xqh1OOIw6R/akeu2k dnbWq7vDetSSW+p2djZLIqKYVa7tIFdo+Y1cBVKmvoL9pDTJ734cG5jDbNG17S9RulG3Ahkjm0dS wJGMSXSdAT7YyR8M/wBjXv8AYX/CQ7G/s7+1v7F83ypdn237F9u8vztuzOznbu3d8Y5r9APFvwY0 Dxd400nxhd3LwLa/Z/7a0pbS2kg177Cc2Anmkxs4AhuNyyeZCqovlEbzqfEP4X6T8SJ9COr6jqVl b6IdUHk6d9mWa6OpRwDie6SVU2NAh/1RyCR8pwa82+NV74P8E/DKT4e6Uv2KfUzato2jwTTXb21r DryaveXt7LeSvKsLOsqo7uS8hwilUkMfw7X6NfAeK4i+Ffhn7QAu46vLAgikjlW3k1u5eNpfMYht xLOrKqgoyfKSCz/JPx8nll+KniSOSWSRLePRYbdXdnWCI6DbTmKFW+6pkd3wOMsT1JrxuvVvEsMv hn4deEvC9xHANQ8UXknxEvg1sy3drp0tqdG8MW8d7HIySxyxC7uXRl3Rs4TCEP5nnmkf2odU09dE e7j1eW8t4NLfT5ZLe++2zyCG2W1lhZWDszBVKsDk9a+5/iBo1pa+IfAVv4msLTxX4U16Oz8BX1xq Onae3iKz1x5PO0bVYvENu9veBruQMLpYdkSJHK20vKFrz34m/s8xWtrd694AS5dbdIpJvCp868la CNCtzNpF5PI8skgwr/ZZN7Pl/Lkz5cB+SCCpIIIIOCDwQR1BFJX6qeDtTuta8JeGtYvlYXup6DpN 9dFohB5lzc2CSzyxxgnCOx3R44KlTXSUUUUUoyOQeRyMZzn1yOnTrX5KajYXelahfaXfwmC+027u bC+gLxuYLuzma3uYd8RKna6sMqSOOCRVGiivtf4EfEyLxPpv/Cu/E0VlNcWWkva6W9x9nEOuaLDE LWXSLqzn+WWaGE4xGp82BWMi5ikkl8U+M/wuPgDWY7zSILxvCerHNlPKDPHpmoEu02iS3eSzYVfN tmmAZ4yV3SNDLIeF+H/hkeL/ABn4e8POyLBqF8DeFpGiJ0+yhe/1JIXjVyJWgikEXGN5XcQpLD23 9prxVJe+INM8J29wWtNGtV1LUYI5ZwravqI/crdwEhC8NtteFsEqLiQZ+Y167+zt4UbQPBLaxdW7 wah4ruUv/wB4tzDL/ZFoDDo6yQTnZtbdPcwyxqN8c6Hcy7ce+UUUV8meMP2lZtN8Qyad4Y0bTNR0 nTNQmtr3ULy7af8AtqG3mRJH0eXT38qFG2y+TcMZw6sj7FwUb6oe8ht7F9RvSLC3gtDeXbXbxhbK GOEzTtcyQl0HlqG3lWYcEgkc1+b3h74vfEPw3MZLTxJfXsElxHc3FhrMjavZ3BE73M0YF6WkhWZ5 HMxtZI3YnJbcFI+wPhd8ZrHx/BeWd7YTad4h0rT/ALfd2dnFc39tqNpEqRXV3pUUKmYMJWAFo25/ njCPMdxXzmTx2/wq+EXhm2tptNufHPi62n1/eCstzHb+IJJdSj8SaojR7ppkikgtk+0nDupCmWOB 1r5DvLy61C6uL6+uJru9u5nuLq6uHaWaeaVt8kssj5LFickmvrI+Iv7f/Zf1RZpnlvNFOk+HLlmh SBANO8T2EunQxiIAMEsntlLnksG3ZOWPyHWpo+s6noGo2uraPfT6dqNnIslvdW77XRh1V1IKujfd eN1KupKsCpIP6NfCz4i2/wASPDzag1vDYaxp0yWetafDMJI0uGhDxX1pGWaVba4+fyhLkh0kj3Se X5jelV+f37RGh32m/EW81S4XNl4is9PvNPuEWfZixsItJurWWWRFQzI8IkZEZ8RyRFiC+0dH+zn4 n8LeHbzXYtc8TDRrzVzY29tZX8Vva6NPHZJLOL2bWZQRHLHukjRJJIUw+P37uoh9C1j4ZfBLxVre q62vjuKK51G4n1O/tdJ8XeG5LVJ7hvNu7hVuYp5UWSUtI2ZCoLYQKgCjufid8M/A3im+std8Ya5e 6DLb2J06GZdW0vTLWaC2lkvju/tSGUFk8yRmKlfk68KDWPqer/Cnw58Np/BOnfEGwsdOm0+80aG9 0+9s/FGqq+qedc3c9zZaakxZJmaUTMsUaqH2RyQuY2X4Cr9V/B9jdaV4S8LaXfQrBe6d4b0TT7yF WR/Ku7LTIra5TfESr4ZSCykqTyOOa6Ic8DJLYxjn0AwO5/Wvzt+LHxZ1fxxq1/p2n38tt4Ptp5LW xsrSS5hh1iCC5DxapqaSpFJIZWRJo4ZkCwgIoXzA8j+MV7L8Abeab4qeHZIo3dLWHWri4ZFJEMLa Hc2qyOR0BkkjTJ7sB3rD+Lmsy658R/FtzInli11a40eGMSmZFi0M/wBkrIjEAASeSZio4DOcE9T2 3wa+MM/gm5h8P6/NLceEbuYhXO+Wbw9cTOWe7tUUFntnYlriBRkEmWL596TfRXhLV9L8Ha18Z7PU 7uK00fRfElj4wudVuGK/N400xL2SyWCMNuMckSxwBNzys4UIWwD4X4x/aS8T6nO0PhC2i8NafHKW S7uIrXU9Yu0V5VXzRdI9tBG8bRM0KRu6OnFwyNtr1T9m/wAVX+vaD4j07VL/AFXVNQ0zWIb9r3U7 ye+P2PV7XZDbQy3LtINstrPI44UmTcOS1aXxY+NF78OvEGl6HaaDb6ktxp1pq1zcXF9LAWt5b+a0 lsraOKM7HxbkrOxcAsP3ZA+b0rwD440zx/4dh17TopbZhM9nqFjPueSw1GGJJp7UT7VWVNsiSRyJ wyOu5UfdGvZ0UVBdWtvfWtxY3kKXFne281pdW8yCSKe3uIzFPBJGwOVdWII6YPIr8w9UsdR+G3ju W2+Se/8ACev291ZyXUJSK+Sxukv9MupreGQlY7iLypTGJdwDbdwIzX1j8etLtfGPw00jxppkW/8A sz7DrVvNMblLr+wvEEMUdzAlrEWQvve0mkMg+RYnw4yyv8NEliSSSScknkknqSa+1PgZ8L4fDVgv xD8UvZRz3elC90mCc2j2+i6RPEL061d3cuViuJIgCu1l8mEuJCWkZIfD/jD8T7nx9rclpYXMg8I6 VcMuj26xy24vpVTypNYu45TuZ5MuIA6qY4iF2K7SlvGqKK+ov2XdLebxF4m1oTRrHYaLbaU8BD+b K+r3wu45kIG3bGLFg+TnLKR0Nfa1FFFFFfn/APtE65qGo/EW80i5kIsPDtnp9rp9urymIf2jp0Or XV00TMVEsjSqjOgXKRxKwJTNeD13/gD4d698QtWSw0yJrewhYNqmtTRO1jpsHBbJ+XzJ3H+pt1YM 55JSNZJE+j/EHwz8H+BIPCWjaFoFp4p8d+I9X/s/TLrxQ+p3enrCkXmaxrF/o1li0kt7RHT928e5 QwlJl8ps8P8AtG/8JLp+saHpl3qc0vhqfR7W40+wtLWPTdFg1OxUWWow2tpCWLbAI5k8+SRoln8t X29fHvh34hh8K+NfDuuXIg+xWt+INRa5hnuIo9L1KJ9M1Oc29sd7tHbzSPGqhssFyrDKtQ8YeGrr wf4m1nw1fNvl0m8eFJyIkN1aSqLiwvDFE8gj86B45fLLsybtrfMCK5mv1L+H7s/gTwTI5LNJ4S8O F2YlizHRockk9SetfnX8Sba4tPiD41iu7ea3lbxRrdykc6NG7Wt5qEl3ZzgOBlZYZI5I3AwysGGQ RXX/AAJ8T6N4V8eRXWuXH2Kz1HTLrSY72Sd4bOzurm4hmgm1BlZV8k+UYyZAURmWRgoTen0/qnwJ 0S58cad440vVrzTJ4/Elv4k1TTpYF1G1vriG/i1CQWUrPHJbebIkrSFjMoMg2IiIEPR/FL4Y2fxL 0/S7eTUP7IvtJu5prXUvscl/i1u4hHeWX2QTwJiV0hfzCSy+WAvDPWjrPw90zU/h+Ph7Dcz2Omx2 OlWMV4scMt0F0q7hu1nkSMRxvJM0OZWwoLOzYGRjn49I8D/Azwbq97biQJIrtJPf3h/tfxFqISVt M0wXFpGm1gGKR+RCojTfMw/1sh/OavsT9le2uFtvG140Ey2lxcaBawXLRuLaa4tI72W6gjlI2l41 nhZ1B4Ei5GGFQftVZx4CY9D/AMJPt/AacT+hFfIVeueGVl8J/D7xd4quFube78X2g8C+GNwg8m/s Lqf7T4uvWtp9sjwxR26W0dzCWVJ2KMu75k8jr7khtvFI+CPhzX9VhtPFd/pDN4x1LSfFseka9Bqv huR7mcRi81BXeOVLCZLqKTzGmUBoNrBlgWv4p+AHhHxTo1rrfw/lTRLm9toNRtEmmvp9G1K0vovt MTOlyZJrYsroyNGCqqCphJYOvxtq+kaloGp3ej6xZzWGpWExgurWcAPHIACrKyEqyOuGSRGKupDo zKQTmV+gf7O2uX2s/DtIL9/N/sHV73Q7OUvLJO9hHbQahbpO8zN/qvtBgiChVWJEQL8uT7rRRRRR X5wfHK0hsvil4qjggSCKaXTbvbGmxJJbzRre5u5wO7STNI7t3Ysa8moor6J+BnxXn8L6lbeFfEGo Rp4Sv5JVt7i+lkWPw9fSh5UeCUBgttcSnbMj7Y43f7QWjAnMnW/tB/CzyGm8f+HrSGO3c7vFNpAR Gy3E0wRNcigJw3mM4S6EeDu2zFW3TSL8mxxvK6RRI8kkjqkcaKXd3c7VRFXkkngAda+yPjD9m+H3 wf8ADXw/tTbC61NrO1vFC3konTTWXWNd1K0mkY7DJqDQtskJGyVlRMAGPmv2ZfCX2zV9U8Z3cYMO kRnSdJ3xKytqV9FvvriOUOCjQWxWMq0ZDi5JDAoQftGiiivnr4qfHSLwPqU/hvQ9Mh1TXbeCCS9u dQaeLTdMluBHdW8D28W2S6d4GLNsmjVNyfM58yNPUvh34pn8a+DND8S3VpBZXOowXC3Ntbu0luLm x1CXTppIPMGVSRoTIqMSUVtheQrub48+JfxP8UaV8UfEtz4V8Uaza2en3UOmRWUk8k+mR3On6aum anH/AGNfiS2ZVuftTRloSNzeauHIavXPhZ8ff+Em1C08NeLra3s9XvriO20rVLEJb6ZdP9lY+RqK XU+6KeWRFSHydyyyShBHFtHmaMPjHT/CFz8Y/iLqUdzuuPF2n+DrHQuY5L3UfCuii2spUvmGAt2J ZJyTF+6iRnUzMdp+NfFfivWvGetXWu67dfaLy4+SKJNyWlhaIxaCwsIGJ8uGPJwMksSzuzyO7t9H fs76tJqHhnx94Ji+zvey2lxq2lW4LJd3kupWB0m+3SzMIfKjeOzA3bCDK24sCNnyZTkdkYMpKspD KykhlYHIZSOhHY19wfAf4s3vigHwf4kmNxrFhZtcaZq00yefq1nbkJLa3nmHdJdRBg4kQFpYld5M PG0kv0tXyj+1NYXUmneDdVSEGxs7zWbC5mDoGjutSgtrizjKFtzB1tJzlVwpXDHLKD4H8ItT0LRv HWma14g1+Xw9Z6Ulxcx3EVhJfG+nlT7F/ZcnlxT+VHLHLIZZjGcIpCtHIyyJ9W+NfDnwf+J2qWF9 qHjfTYtUtrM2EZ0TxXoCyXVpHK13HFLbXYuB+6LysrRqjYZg+4KoXb1L4YeCLr4d6J4Tu9b1CDwt o+of2nY6x/amlRTTXFzcXKqJtQktzbsjSXkiIFjBztAOeud4KX4O/C+w1f8Asfxxo9y94yXWo3V5 4m0nUb+WLT4XFvaW9npmwN5ZeVo0jtzK7OQS4CKvxB4yudPvfFXiG90vU7vWbC91a9vYNVvrKHTr q+a8nNzNcS2duFRcuzbSscW5QG8mEnyk+3v2d9Cv9H+HaT3y+V/b2r3muWURSZJksZbaDT7eSeOd EIMv2dp4mQsjxPGwb5io90r5B+Ofxi1S01S48F+Er6fS/sEkX9t63p9yYr6S7UCcaXY3Vs26FYiV +0MrCRpA0J2Ijib5Frd8M2s994k8PWNqEa5vNb0q1t1lk8qMz3F9HFCrykHapZhlsHHWvev2m/EC X3inRvD8TW8ieH9LkuLhkWX7RDqOtSJJLa3Bc7MC3gtZUCr/AMtGyTkBfKPh78Qta+HetDUdOP2m yufKi1fSJZXS11C1R938ORHcRgt5E+0lCSCGRnRvs+DVdIvvih4K8WaZqCahp/jjwFruhaeIIWK2 8mhalBr7z3Myk7WKyy28kbKrRSRlWO47R5v8R/2imsL680PwHHZXf2cS21x4muf9LtvtO14pDodv G3lyrE2xo7qUvFIQQIni2yPg/Ar4g6/r3xHu4vFHiPUb+TWdBvYLG0nkl+wy6jaSw3iCCxtgtvAU torpgyxqPvDln5+gviz49uvh34Yg1ux0631G5u9XtdJhjup5IoIWns57xrmSOEbpAFt9mxWXlg27 ja2X8Kvi5ZfEiO8s5bBdJ13TYYbiayF0lzb3to5EUl7YswWQBJMLKjKfL3xgSOWO32Giiivz3+Pv hIeG/Hl1f20Ekem+J4zrUMnlXJtxqMjlNagS5nZg8nnf6U6oQEWdFCqmzP0T4blk+LnwNn0ua7aX WG02XRrmXz5lZtb0CWO80h9QurlZGczeXZT3TjcSJH2lW6fA1fRHwM+FE3irUYPFWv2Mb+FdPmkN vbXkbNHr9/DlFjjhJAe2gf5p3bKO6+RtkBmEfXfH74rzGafwF4avoxbLE0Pie+s5GM0k5Zo5fDyy KAqoqgfa/LYli3kMUCTRyfJNFFen/BrTbbVfid4RtbkOYor+fUVCNsb7To9hNq9nkj+HzYE3DuMj vX6U0UUUUV8nftRa/PHZ+GvDMcW22up7nWrqdkYF5LNPsNnbwyKwXA86ZpUZDg+UQRyK+OK6Hw14 Y1zxhqsWjeH7CW+vXjeaQKVjhtbWMhZbu8uJCEiiUsqlnPLFUXc7Kp+qpvgv4D+HngjUvEvjSC58 U6lYabHJdQR6hf6dpf8Aac9x5Fnaad/ZyxzqkkksMDzXBk4HneXGCYxF8WrHxb4e+E3hZIriLw+q XVxaeKtA8L2UenaWq64k1zFayz2Mj/6PbEtaSjzJEupJPNdmYLn4/hmlt5Ybi3lkgngkSaGaJ2jl imiYPFLFImCrKQCpByDzXp/xVtYLzU9J8c6fFFFpXj/S49ZEVvGI4LLXrYLZeJ9NV2w0rx3amWSY xoGMvAOCx8qr75/Zs1C6vfh1JbXEm+HSPEOqafYLtUeTay20GqvHkDnM9zM+Tz82OgFeM/tPwyDx vok/kyrDL4TtIlnZX8mWeHWL15o4nPBZFki3BTkbgSPmBrwvwrqlvonifw5rN2sz2uka9pGp3KWy o9w9vp+oR3c6wJKyKXKoQgZgCcZI6191eNfhn4U+MtlpfijTNbltrqTTo4NO1qyUXljc2AujP5N7 pkzRtvhLTptWSGRJGYShygjXtdR8DW2rfDxPAV/fPMieH9N0ddUELK5u9KgiFnqbWolzxPCkzQmb DYKM+DmvOP8AhQlh/wAK6/4QX/hJL37R/wAJH/wlH9r/AGCH7P8A2j9l/szyv7K83d5X2X5dv2nd 5n7zfs/dV8b/APCwfHv/AEO/i/8A8KXWf/j1H/CwfHv/AEO/i/8A8KXWf/j1c3eX15qVzNe6jeXV 9eXDB57u8nlurmdlQIrTXE7M7EKAoLE8YFem/Cz4Wal8RdT3v5th4asJUXVtWVVDyNgP/ZmmeYCr XLqVLMQViUh3DFo45f0bgt4LSCG0tYILW1t4o7e2traGOC2gt4UEUMEFvCAqRoAFREAAAAAr4D/a J0tbH4l3VylyLhtc0nSNSeBYwrWUkcB0cWpKu+8stoswYqh/ebdvAdtzwx8JD4S8O33xI+IdvbC2 0nSzqekeE7xJna71SRjDpNv4liVcpG8xhH2QEli4FwY1SSF+z+Mvwn8XeIbPw/4ns4oNa8Raf4ct dP8AF0FgtvBLf3ljbm5l1XTbZIofPZnaeMxKBIVEEcMJ5VfI/gZ4YbWfibp0V/bqE8NLea3f2l21 1a3EVzpki21kFSIKwlhvpbeRo5CFwjB93KN7H+014p1Cyi8N+G7O2ubWO4nPiBtXEDxqbrT5Db2d rpd+rcTQljLcBV3KHtyGAdgfdPhs/iaXwP4fl8Yfa/8AhIntp5L4XyQx3Yje9lOni5ihChJPspg3 q4Em7Pm/vN1bWqeF/DOtzxXWs+HtC1e5hiWCK41TSNP1CeOBJXlWCOS7jchA7u23O3JY4JY1nH4f eAjn/iiPCHzHt4a0QewwBDx7Cupt7e3tYILW0ggtbW2ijgtra2ijgt7eCFBHDBbwxKqJGiqFVFG0 AYqWiiiiivzi+N3htvDfxG10KkotNbkXxHZNNNBK8q6s7S37DyAuxFvFuookdQwRVyWyHbySiirV nd3On3dpf2Uz215ZXMF5aXER2ywXNtIJoJYzzhlYBl+lfoXol9onx0+Gkkep21ul1Ok1jfqkFwV0 TxNa24aLUdOEjh/l82OeMLKwMbmCRnHmrXmf7PfgbUvDvivx3Pq0NzBc6F5fhVJVhuYtN1B7i5Go Xk1rNdRxvIoS3s54uATFOjlRvSvnrxVdXHj/AOJuqfY723u28Q+KRpWj3rRNbWr2Ul6uj6FI6xRB wgtxAGYxGQgbmBckn9KrCxtdLsLLTLCEW1jp1nbWFnb75JBb2lnCtvbQiSdmdgsagbndmJ5Yk1ar E1PxN4a0SaO21vxFoej3E0Ymhh1XVrDT5ZYd5i86NLt0Zl3qw3AYBBB5FZp8f+AxjPjfwfgnAx4m 0Nu2eds/H8veusyCDjDA9+owRj3HIr4v1T4UaR8L/HvgzXNTlTWvAV7r1tp0r6pcWtrPpOqzwSHT 21Z8xRSW0Uqi6eUKEKRSRzRgbfO+kPixqkOkfDfxld3EckiS6FdaUqRbd6za2BottIfM/hSS4VnA 52g4r8yK9k+BKLD4/g124nht9N8K6H4h8QaxPKJpPJ0uHSpNOnljhgV3dke5RtirkgHAJwp828Ra 9qPijW9S8QatIsl9qdy9xN5YcQxDAjhtoFkZmEUSKscQZyQqgFieaxK+tPg3pcPiz4O/EPwktsZ7 2fULy6tRJMbe3kv5dKtpNE/fIylfLurNXfd8pBAIZdy18l0V9Hfszas1n431LSnunit9X0Ccx2nz GO71GwuYp7dyFH3o7drsqTxgsOpFfdVcL8Qfh9ovxC0VtM1MeRdwebNpGrQxq91pd46Ab1DEeZDJ hFuICQJFCkFHVJE+HPEfwQ+I/hx3LaDLrdoJoYI77w4zaskzzW5nJSxiVbxETaySSS2qoGAG4hkL +canousaLKkGs6VqWkTuodINTsLqwldCoYOsd2qEjBByB3HrWYAWIABJJwAOSSegArt9M+Gvj/V5 rWGy8HeIT9sj863uLrTLnTrGSIwm4SX+0dQWKAKyDKM0oDEgKSSAfqb4R/Ag+Gb238T+MTaXWs2z RzaVo8LR3dnpcrQBjdX0rqVlu4nYiMRZjiZRKkkjFDF9NV5p8Y9Um0f4Z+L7u3SKR5tNTS9s4kKi DW7yLRbmRfLZTvSO4do+du4DcGX5T+aVFfVn7L2g3D6r4l8UsZktLXTotAgU27/Z7ye+uU1K6KXh YDfbi2h3xBGJE6sSmAH+VCSxJJJJOSTyST1JNJX0Laa7qPi34C6/or3uoLcfD7VtCuZBHHNNFqvh 7UbmS3sNMupzOWK2spmmw0Xlxx29uqrkF4/nqvpz9l7UbqPxT4j0lCn2O88PJqVwvlqZDc6XqUNp aMsp5VQt5NuUcMSM9BXqX7QujQeIrfwHoNosZ8T6v4oex0ZpUvzFFps1r5euXM0lskirDC7WMk7F S4VdyAqsleg/DD4cWfw30SfT47yTVL7ULn7XqV8Yvs8Lui+VBBa2oZykca5GWcszFmJVSqJ2GqeI /D2gtCmt67o2jtOHaBdV1Sy09plTAcxLdSIXAyAxXPUVmw+O/A9zNFBb+MvCtxPPJHHDBD4h0iSa WWUgRRRRrLlmZsAKBnt1NdYOOCO/8hyPzpK+Jv2nvD8Vn4g8P+I4BGp1vTrmwvEjtVjLXWjSIY7y 4uV/1jyQ3EcKhlyqQqAzLgJ7D8F7q28ZfCBNDv5L+5WCLWvCOqSXDnzPssymS3hs7hmdvLisrqCK LIXZs2Ku1AW8A+Dvwpu9d8Z3x8R2DLo/g2/nt9Vjkit7uxv9e0+5ES6C824xSoGBln2LKhjVY2AE 6PXo37RPxLltAfAGh3UsNxNEJfE9xCQjfZLmLfbaKsudw85GEtyABmMom5lklSvjiiiivuv9mnw+ 2neDb/XpoBHP4j1R/ImEyyC40vRgbO3PlIxEZW6a9UhlDMACQV2E/RtFFFFFcXf/AA58D6rqOrat qnhrTdS1HXIYbfULu+iku5WjgtRZQtZ+ezC1kWNVHm2ojckAlt3NZdl8H/hpYX02oQeD9Jknn80S R3guNSsl85tz+TpmoPLbx4P3fLhXYOEIHFd9ZWNjp1rDY6bZ2mn2MAZYLKxtorW0hVm3ssVtbhVX LEk4AySSeTXxb4u8f+JvDHxut9Z8YafdPpfh+51GDQ9KtwkMP/CNalBNpkOsaWZjIkk0qkTTv5gM kqG2Z4VjCReq/tKeH01LwPb67HDEbnw5qkEr3DyTLJHpmrFdPuoIo1Oxme4NmTuXKqh2lcsH+TfA Pw58Q/EHVIrPTLeW30xJf+Jnrs0Ejafp0SbWlG/5VknKsvl26uGYkFikYeRfp7xh8PdP8Z6xrXgQ pZaPrHhvQNC1X4b32ZJWbwpHZJot5oOryorSyWsF9A7JLPJJOjT+ZHlPMik+PvEHhzXPC2ovpPiD TbnS7+NfMEVynyzQmRolubWZCY5omZHUSxMykqQDkGv0+8K6bNovhjw5pE8tvcT6ToGk6bPPZyPL aXEtjp8dtJNbTOFZonZSyMyjKkHA6V4T8d/hNc+KE/4S/wAM2yza5Y2oj1bTIIR9p1qygXMNxbGP BkuoFGwRtl5YwqRnfFHHL8OEFSQQQQcEHggjqCK6ay8aeMNMtYbHTvFniWwsbdStvZ2Wu6pa2sCv IZXWG3glVFBYsxCgZJJPNWP+Fg+Pf+h38X/+FLrP/wAeo/4WD49/6Hfxf/4Uus//AB6sTVNa1jXJ 47rW9W1LWLmKEQRXGq391qE8cAdpBDHLdO7BA7swUHGSTjk1o+FPCWueM9Yg0TQbRrm5mYGadt6W ljbA4kvdQuAGEcSdzgsxwiK8jKp/SbwN4P0/wN4asfDunsJ/swkmvL4wQ282o31w2+5vJ44eTk4j iDs5SJI4y7BMn5+/ansxJp/g6/N3aI1te61ZixeYi/uPt0FvObu2gAw0MP2cJO+4bWliGDuyPLvh Z8EtV8bOura4t3onhlDE8MrQ7L7XA22TZpizgbYNhybsqykkLGsh3mL1G/8Ah/L8SfhktzoDabs0 fxH4jn+HNrDbtpkX/CIQ3Z0waRcmVYz9ou3tvtf2m73SNIVEsiB3K/L9t4R1j/hK9M8Iara3Oi6n qGr6fpLi9t5N1ub+9WzW6EYx5kY3b1ZG2uoyrEEGvuf41+IF8GfDW6s9OsLZYtYjXwdaQJEIrPT7 O/06aOZo7eErtEdtE8cCrgK5QkFFKnnv2c7zxldeG71fELXj+H7NdNs/CTX0MMbmCPz5L8WszKJp oFD26QvIzRqF8qEhY2RfddU0TRtchit9a0nS9Xgjk82KHVLG0v4Y5du3zY47tXAbBIyADjNYh+H3 gL5c+CPB428ceGdFzgd2/ccn65NbmlaNpGh272miaVp2kWskzXEltpllbWEElw0axPcPDbKilyqK pYrnAAzgDGlRRRRRXxv+1D4euF1Dw54rVnktJrFvDtwpVQlrcWtxNqdkRIW3MbhZrj5RGAvknLEu BXyfRRRX3X8BfHkHjHw1c+CteEN5qOi6f9jjt57SD7NqfhTyEsIYbhM7ZWhyLecNEoaNoixkdpWH nui/CC50L446Zp4tLmXwzZyz+LtMvN8duq2OnFZLS382d3Mr2t/Ja20yAtI6FZWREkyOa/aS106l 4+j0iOW6+z+HdIs7Z7eZz9lW/wBQH9p3FzaRBiP3kElqkjFVYmMKchFJ+qfg9oMHh74c+GLeLyml 1DT4tdu5ktktpJ7jWk+3qLnaSXeGJ4rYSMSWWNeFXCj0us/U9X0nRLYXes6np+kWjTJALrUr61sI GmkRnSBZrplUuyo7KuckKT2rC/4T/wABY3f8Jx4P24z/AMjNoW70+75+fwrobDUNO1W0iv8AS76z 1Kym3iG8sLqG8tJjHIYpfKubcsjbWVlO08EEHpXy18d/hFdX82ufEfSNQNxKlrZ3Gr6NPEilbTTb FbKe90+6jIGI4IYneCRMkLK6yE7Iq+lPC1/o2p+G9DvPDpT+xJdKsV0uJSrm1s4bcW8Vi6xO4SS3 CeTJHubY6lCcg1+XOuarJrmt6xrcsSW8usapqOqSQQljFDJqF2928MZkJYqpfaMnOOtLoely65rW kaLBIkM2rapYaZDNIGKRS392lrHLIE5KqX3EDnAOK9P+Ofi+fxR471K0V5V0zwxLPoOn28hkAFxa SmPV7xovMkj3y3CsokRVLwxwhlDLXjVfR37MKlvHms8jA8H6gSDnkHWtPQD8SRXjfjbw5J4S8W69 4dkWRE03UZY7QzzQTzS6bMBdaVPNLbYTfLbSRSMAFILEMqMCo5Wu9+F1/d6b8RfBdxYyCOebxFpe ns3lxSZttXuV0q+iAmBALwTyIG6qTuUhgCP07rP1XSNM17TbvR9YsoNR0u+haC7s7hWMckZbcpVk IdHVgrxyRlXjYB0ZXUNXwv40/Z88Y6FeXk3hq2bxLoSCe5t5IZrZNYt7eOMS/Z7vT3ZGmm+8ifY1 cy7c+XGziIeO6p4X8TaHBHc614d13SLaWQwxT6ppF/p8EkwXcYo5ruNFLY52g5xWDXS2Xg3xhqdt Head4U8SX9nNxDdWWh6ndW0mAGPlz28RQ8EE4PevevAX7Oev3WpxXnjyKDStItZmM2kQX8NzqWpm IK0UX2jTWkihtpCWEjrP5uEZVRN6yr9qW1vBaW8NraQRWtrbQxW1tbwRJDBBbwII4YIYYwFRFUBV UAAKAAABUwDMQoGSSoHY5J9+PTrX5KalqF3q2oX+q38nnX2p3lzqF7MI44hLd3k7XNxIsUIVFDOx IVVAGcAAVRr1n4JeHH8SfEbQV2Sm00SX/hI76SGWCKSGPSZFksmKz5Lq941tFIkal9jkjaAXWb49 Aj4r+Khu3caCePfw1ZNj8On4V5BXv3wP1m8uz4t+GwvFgg8c+G9Zt9KNz9raC219NLliSXEJZI45 LYyG4fyyzeVEqnICt4DXo3wk1U6N8SPB12sKzmXWIdLKO5jCrrkb6K0+5cnMYuDIF7lQDxX3D8Z5 dCi+HHiU6/HE8clo8Wlo5/ff27ICujtajKsWjm2yNsJ/dLJuUoHB5D4LfCG58CE+JdZv3bXNW0Zb KXRooo0ttKguLpL2aCe5Ys00/wC5gBZBGkbCVB5ylZB7hqWr6TotsLvWNU0/SbUyLCtzqd7bWFu0 zgskQmunVSxAJAySQCQMA1gf8LB8AkZ/4TfwjjgAHxJo2Rx6Cc4xx6d/Supt7q3vIIbq0uILu1uY 457e5t5knguIJU8yKWGaIkMjKQyspIYVNXzz+0l4dj1PwNDrqpCt14Z1GCZppZJ1k/s7VpE026tr aOMMjM9w1nIfMC4WNtrgko/Efsua+Q3ijwvLOSCtrr9ha+Su1SuNO1e4NwFzk5slCMxHBKqPmzxH i34W6lrXxs1bwxYme2tdbupvEzapc28s0FrpV+pvtRvMWyn5EuTNZwbyqtKI43ddxcfQvxP8X6f8 IfBNhpPha1t9O1C8SbT/AAxbJatcWljFbMkmo6lL9oLLJJGJlbM7O0k8iySLKvmmvz3JLEkkkk5J PJJPUk0lFFfS/wCzJoP23xVrWvyR20kWhaSltD5gb7TDqGszFIbi2+UgAW8F1FI24H94FAYMxH3D RRRRRXO634S8NeJLrS7zX9Hs9Yl0b7YdOj1BGubSE6gkcd35lhITBLuEUWPOjfaVBXaea5Sb4N/D G41A6nJ4Q05bhpFlMcEt/baeGUAYGkW8yWoXjlBDtPcHJru9L0TRdDilg0XSNL0eCeXz5odLsLXT 4ZJiAvmPHaKilgoAyR0A54FfLX7Q/ijxXo+v6BYxwh/CQTS9Xa1ubNp9H1vVtP1KS4Onaw2FE8Si OFnsjIVIKuw3bCnsermL4s/CO8l0+CZZfEegC8s7JJ0gaPXNOlF1BpzXd+kSmJb6AQvKyojpl1ZV YNX56aF4f1vxLfx6ZoOmXmq30gVjBaRF/KhaZLf7TdTHCQwq8iK80rKikjcwzX2pL4DttG8MfDv4 ceLJI7/QNV/4SDS77UI7y1s49M8bah/xPPDdxpT32JtyhdSs7cRqEmeRfOi3SiJvlXx/8NvEPw+1 GW31G3lutIa4Mem+IIIHXT9QjcNJAjsC4huCiPvtnYsCrFTJHtkb7B/Z10kaf8NLS8E5m/t3WNW1 UxmLyxamGZdDEAcOfMBFl5u/Cff24+Tc3T/FT4cW3xG0BbFJorLWtNkkvNEvpEDxLPJGEmsL1lVn FvOFXzDF8yuscmJAhjf85tX0jUtB1K80fWLOew1OwmMF1aTqA8ThQykMpKsjKQ8ciMUdCHQlSCbe leJvEehxyQaL4g1vR4ZZPNlh0vVb7T4pZdgjMskdq6AtgAZIJwMVpf8ACwfHv/Q7+L//AApdZ/8A j1J/wsDx70/4Tfxfj0/4SXWf/j1fR/8AwyrnAHjz/wAtcf8Ayx/zkVQ1P9mrS9Gthe6x8TbDS7MO kbXeo6Hb2Nt5snCR+fc6kqhjg7RnJHQGuq8K/BT4NXl6kdv4qXxndxW9xPNplr4k0qWH7OJhGlxL baDsuUEe+JCxn2s5yRhgo+mbS0tbG3hs7G1gsrO2iWG3tbWKOC2ghQYSKGCNQiqOgCgY6Cp68+8P /Dyw0zxBfeNNYli1zxnqLzebrRtPsFrYWrQLYwWWj6WskiwrHbRpbmaSSSdxvLzYkda4X4ufDLxj 8R9W0WGw8Qabp/hOyhgNzY3Ul5566m91Kt5qcVnbw+XcOls0aQiW5XB3qpjDu7e2aVp8ek6Xpukw zXE8WmafZafFPdSCW5njsrdbaOa6kUKHkYIC7BQCSTgdKlhsbK3uru9gs7WG8v1txqF3Dbwx3N8L NWjtBeXCDdIIldhFvJ2gkDAJq1gHtk5yPbjHAoooooooooorxb43/Dw+OPDH2vTY0PiDw8Lm/sAI 7qWXULMQF7/RoIrbdmWYrG0BMbEyIIwY1lkcfnhRRRXr/wAFfHH/AAhPjO1+1ziPQ9eMWkauJZPL t7cSyf6BqkhkliiT7NKR5ksm7ZA8+0bmFffHiC9i8OeH/E+v2lpavcWelalrkyFPKXULzTtJ/dG7 eHa7Fo4Iod27cERVBAUY+GP2etH/ALV+JNhcsYPL0HTtT1mSKeIy+diEaXAIRtYCSOW6jmVjjGzI IbbX6EV8m/tUWtw9n4Jvkgc2ttc6/aXF0OYo7i9hs5rSBuwZ1gmZe52n0r45or1P4ffFnxP8PZfJ tJBqmhyNH9p0PUJpjaovn+dNLpciEm1mcGRTIqsjFg0kUhVMfQmo/GH4T/Ejw1faB4tGoeHWms4J o5b7TbjUUstX8k7bjSLnRhLIzW8hIV5ooBLH8rLtd46bFa6j8RvhkvgTw18RfC/iPULfULZZ5r2z utFu38IaRsSzjvdPkgmu1kS4FozXQhUMAEaWRi7SfJ/iXwh4l8H3a2XiTR7zSpnz5DzLHLaXW2NJ ZBZ39szwTbBInmeVI2xjtfa2RXofgFpdN+Gfxg1u2SFLxtO8NaBDdFYpJksdb1V7PW7UBslVlidA SV5IBU7k48Xor7m/Zht7dfBOtXSwot1N4puYJrgDEktvbaTZyW0LN6I0srKP9s15v8ePhRd6Zqtx 4y8N6feXekao11f+IIoPNvDpWpkvd3uoOqgvHazDdKzHKRPvBZEaJB8w17P8AYkk+Kfh92njhaC3 1qWKNw+66kOizwmCLaCNwV2l+YgbUPOcA/ojRXCfEfx1a/Dzw1Jr89k2ozNfWmnWNiJmtRdXdyWm aN7tY5RGFgjnmBMZBK7BjcDXjmk/tP8Ah+7by9V8K67ZzSFUt4dImstaM0rvsSP/AEk2R+bPQKee MGvWfH3xN8P/AA4/sn+3bTWLka0L/wCyf2RbWFzs/s/yftH2kXlzbleZ0KFcg4bpjngPCf7QOm+L /GWn+GLTw/cWNjqUt5FbatqGqW8UwaC0lurZJdOiidA8xjWNVW6OGbAL4GfoSivI/ju2PhP4tGM7 hoS8dv8AiprJ8n8sV+cddL4U8Ka14z1q10LQrX7Rd3H7yWWTclpY2iMEm1DUJkDeXDHuG5sFixVE VpGVW/SjwV4R03wT4csPD2mrGwt4Ve9u0iEMmpajIgF5qM65c7pGGFDO2xFSNSVRcfltJHJBJJFK jRyxSNHJG6kMkiNtdWB6EEYIqOvcfgTaJq2v+LfDrX0dhJ4l+HviTRLWSUO6G6vWt1DLEhBcxx+b KVzkorAHmvEERnYKoLMxCqqglmYnAVQOpPYV9Q/Br4ZeMPD3iXTvHPiK1g8N6BpNrqFxdnWrtLK7 ltLnSLq1eRrQ5MKwsUkm+2GHC4Zd2DjpdL8S/D3TPiLrvjXxp8RrTXdatbi9s/C0Glafrl3pOkaN KHS0Ed1YWzwSS/Z5jGY45GjRmld5Jpn8xMnxt+0xcXdsLPwLp11pcsnku+tazFYS3UJWRmlgtdLB uYPmAj/fSyMNpdfJU7JB8qXFxPeTz3V1PNdXVzNJcXN1cyyTXFxPM5klnnmkJZnZiWZmJJOSSSag rqfBkWoXnirwzYabPLBc3PiLRfIeOSeNYLmO+UQXrm2BdfIDM/mKpKDcR3r9T68P/aI0pNS+Gd9d tK8b6Fqmk6tHGiBxcPLOdFaKUnkKsd40m4AnKgHjJHn37LF/cyWHjPTXmJs7S70O+toCVxHc6hDc 295Mo+9l1tbcHH90V7n4x13Rfhr4U13xBBZWVvLLcz3cVnCtrbPrXiPVZMI82GjaeRm/e3DKWkEE bsARGAPzS1C+u9Vvr3U7+Y3N/qN5c397PsjjM93dzNcXMuyIBRudicKoUdAMVSoorq/BfhPU/G3i LT9A02KYm5mja/vIYFnXStLWZUvdUuEZ4l2QqwIVpE3uUjU73UH9PdH0q00TSdO0ewRksdLsbawt Vc7n8m1hEKNK4+85Ay57nJIzWhRRRRRRRRUFxaWl0YTc21vcfZpY7iAzwxzGGePJjnhEgO2RcnDA 5HUHJpby1tr60uLC9hjurO8gltrq1mUPDcW86GKaGVTwVYEqw9/ektbS1sbaGzsLe3s7S2jSK2tb WGOC3gjRQqRwwQgKqjsqjAxx0r57+J/w9+IWo+N9H8Z+AtTW1uFtdM0m436rLay2flX01zLdSW86 eTJp6r5RntlMjO5b9xIGavYfF/grw743019N8QWKXKiOZbO9jVI9Q02SULuuNPuiGMb5VWKnKPsC yK6jBf4Q0XUfDuiwaDfX8OpwaTtsdFv1hW3u30OGFBYQanDEoj8+AbrcvHkSJHHK213dF6evL/iB 8Nfh74pgutX8UR2+j3KJF9o8TxX1vo9xEiGKGJr27u828mVjS3Q3SOVU7YyhxjwF/gV8PNY1OKw8 LfFjS5J5xIYdOM2h+IdQmKK1wfJOm3dtu2RLufbCejN8q5A0/wDhlYDk+PcYwMnwvnqcf9BH8MVD cfsu29pbzXV38Qora2tYpbi6ubnw4kMFvbwoZJp55pNSCrGigszsQAASSACaNA+DPwgeezgvvihp +vXktxbQRWWma74d08ahcy3JWO0js1kuZ280NHEFil37gxVwWUJ9U6D4e0Twxp0ek6Bptrpenxt5 n2e2THmzmJIWubqZyXllZERWllZnO0ZJwBWxXnusfDrSfE3ieHxD4pca3Z6bZw22geHpoZodM02b 7QLi+1G9QTMt5PMyqmGjSLywqPFKyrIGfFHw54q8WeFpdB8J6paaTc395FHqst9NcW8d3oht5Rc2 AntYJ5V86XyQ4UIHQPG7FHZWtfDTwdP4F8Iad4eutRbUbqBri5upg0rWcFxdyGeW001JvmWBGJx8 ql2LSlULlB18+nWFzd2V/cWNlcX+needPvZ7WCa7sBdxCC6FncSKWi8xMLJsI3AANkCroycjGRjB 4yCD2pKKKKKKKKKK5Txr4Q0/xz4cv/D2oFYlukElpe/Z0uJNNv4iTa30EbspJQ8OqyIXjLx7gHNf mLrGj6loGp3ujaxaTWOpafMbe6tZxh43ADqyspKsjqQ8ciko6EOhKkE5lFFdD4V8R3/hHxDpfiLT Cn2vS7nzlSRVMU8EkbQXlrJvBws0LyRFgNyhiVIYAj9OtB1TSfE+maP4o01YZo77TWezuWFtJeWt vfNFJfadJLCZAjrNCkdzEkhAliCnLJkfn74tjn8X/GfVdN1K4aJtT8eJ4aa4hgjElvYwasvh60Kx LsVmit44xknLFcsckmv0gPJP3uT3PJOeeTz1/WvIfjrZXt98LvEaWQuWa2GnXtzb21qly1xZWmqQ z3ZlyrPHHCo+1SSx4KrEdxEZfP5yUV1nhLxr4j8E6kmpaBqEtt++glvLB3lfTNVS33qlvqlmjKsq 7ZJFVsh03M0To+GH1f4d/aQ8J6vZx6b410efTJbuN7PU5YrVdY8Oz28lqEuZLm1YtcCKZjIhtvIn wpAMjgtiP4f3mgWmkeLfCfg74uWGo2mo2l5ZeD9L16yvfD+paNresmePTRpmoX7I86byrTJa2bEz MJEjgdys/wA2eLvhX448Fxy3WtaLKdMilkjOsac6ahpoRJkgSeeWAl7ZJXljWH7XHEXJ2qCwYDrP 2edLuNR+J+lXECqY9H0/VtRu8soxBLZNo8ZGSCf313EPlBOOegJHi1xcT3lxPd3U0tzdXU0txc3E 7tJNPcTOZZpppXJLMzEszE5JOTUFfRv7MOf+E91jH/Qn3+R6j+2tP/8A117F8fPhle+LrC18TaDb vd69ols1rc2KNK9xqejB2uhDZQ5KtNbyPLIkaKrSq7gF3EMbfCJBUkEEEHBB4II6git/wrDHP4o8 NwS3w0yOfXtHik1J2jVNPSTUI0a+dpWVAIQTJlmAwOSBzX6sUVla/rEPh/QtZ1yePzYdI0y91F4Q 6RtN9jtmuBBG78BpNu1TjBJHrz8zWX7U+nPJGuo+Dr22iMsayy2WsQ30iQH/AFssUM8FsGdf4UMg Dd2WvbdU+I2j6P4L0/x5eaV4gOj6hHYTrBb2VhJqVtb6opNld3cMlykSRvuQArMxzInHOR5De/tR eG0vLOPTvDWt3Ni8iC/ub+4sdPurVGl2zPa2NubtJyqfMoe4i3N8p2j5q+oDkHBHI45OMEdyD+XS krP1a2a70rU7RWgRrvT722WS7d4rVWntnjDXMsfzLGM5cryFyRX5L1Pb29xeXEFpaQTXV3dTRW9t bW8TzXFxcTOIoYIIYgWd3YhVVQSSQAM1+h3wY+G0vgDw/M+qxW//AAketyRXOpNA7SixtYosWWke aHaJ2hLSvLJEAGdyu6VI43PyT8eiT8WPFWTnA0JR06L4as1Xp7V5BXcfDS5urT4heCZLOeW3nk8U aJaF4ZPLd4L/AFBLG7tyw/hlhkeJ1PBViDwaf8TdKn0T4geMLCaCK1/4n1/e29vB5PlR2GqTHVNN 2LB8ig280REYA252kAgiui8D/Cb4ka9caZrOjadJolvHPBf6fr2rzHTIYpIIV1PT7+2hIa6ljk/d eRPb27xsxHzAKxX3r4iat4T1Txxpb+MviPoX/CGaHdW97Y+EdFtLvXJr3VLHMd8nihbGO5hjIlPl hZgS0BkijjiZ5ZXk8WftM6FZCe18Iabca3dZkSPUtRWTT9KDGMGK4htji6mUMSGjkW3bjhsEV8g+ IfEmueK9SfV/EGoz6lqDxpEJp/LRIoUyyQW9vCFiijBLNsiRVyzNjLEnCp6uyZKsyllZG2kjKMMM px2I4Ir9TfA9tcWXgvwhZXcE1td2vhfw/bXVrcwtb3NtcQ6VFHPbTwP8yOjAoysAwIOcHirnifSG 1/w5r+ho8UUmr6NqemwzTqXhhmvLN7eC4kVQTtR2D/KM8cc18K/s8apLp/xM0+0ijikTXNL1fTJ2 cOXhihszrYkg2EDeXs0Q7gw2s3GcEfd81lotjfXfii6is7a8i0gWN7rFzIIzb6LYTS6g0byynZDE jyPLKwC7vlLkiNNv5qfELxhceOfFmq6/KZVtZpfs+k20pYGz0i2JjsYDGZJVR2X99Osb7DM8jKAG xXE0UVPb2895PBa2sE1zdXU0Vta21vG809xcTSCOGCCKMFmdmIVVUZJIABJr9M/hn4JTwD4RsdCL wzag8s2oazc27XHkXOp3QCStEJzwkcSRW6EKgdYxIUV3YHvqKKKKKKKKint4LqKWC5giuIJFKywz xpNDICfuyRSgqe3Uc1IqpGFREVI0AVEQBEVQAFVVUYGAOBgdMYxWZpOh6NoFtJaaJpVhpFrNPJdS W+m2kNpE9xKArzPHAFBbCquSOFUKMKAB5Z8Z/Afifxppmiz+FtTa11Lw7fXGpx2DX82npeziANaX FrPH8ovYZE2WzyMip5sp8xMnPX6BoWo6p4C07QPiLb2eqX9zpSWutw72uY59sha28+5By11GixGW eJ+LhWkicgI9V/BHgdfAUusWGj3Sy+GNVv59WstNuC/2vQb144YJLOG5fzGuoJkXKvK8bwCJVP2h pnkT0CuR8V+BPCfjSGKLxJo9vfvb/wDHvdq8trfW4ww2RX1oUl8vLFjCzlCwDFTgEfMGpfBj4SXD W8OhfF3SrOdyqMt9rXhjXDNI74RII7CazIY5VQMsSfyGj/wyr/1Pn/lr/wD3xo/4ZVGM/wDCeDGM 5/4Rjtn/ALCOOnNZ/wARdUvB+0R4TWG8mjNjqPg3TU8icI0Vrf3qSXlofJVGCTJcyiWORn3LIQW2 MEX3z4y6K2ufDXxVbxpaiaysBrUMt0hbyRos66ldG2cI7LLJBFLCjLjJfazKjMa+Nfgh4stfCXj6 wuNQltbbTdXtbnQr67ut4WzjvGS4tZxIjKsY+0wwJJLKCixtIxA4ZfeviL8etb8F+O7vw5aaJpV7 pelLp32w3E10uoXr3lhFqMhtbuJvLtwFmWMK8E3Kkk4IVfYPh38RtG+I+lT3+mxT2V5YPbwarpt2 8DzWk89usoeF4WO+3ZxJHDK6Rl/LYmNCCBhfGTVfEnhfw9beMvDGofZp/D99bx6rYXPlz6XqWkal dQ28kM9nIrbpRcLbqksTxyJE84SRS5zN8Ofi/wCHPiFF9nTZoniESTB9AurtJppoUBmS4066KQi6 Xy1JkVI1dCrbkCbZJPV6KKKKKKKKKKKKK+avi58CE8TXE/iXwf8AZbLXJRPPqmlysLez1qcRtILq 1kUFIbuVgEfftilY+ZI8beZJJ8U3+nX+lXc1hqdld6dfW5UT2d9bS2t1CXjEyebBOAw3KysMgZBB HBqlRRX2/J4o1Ob9mWTV5ZEa9k0M+H3k5Jlsj4g/4RNnlMpYmRrUEs5PL7mG3Ixy37LNlbvdeM9S a3Q3Nvb6JY290Q+9ILuS6nvYIyOCHaC3ZuM/KuMZOfsKue8WeGrHxf4c1fw5qHy2+p2jQiUeZutb qN1nsbxVidC5gnVJQhYK23Y+VJB/MLxDoOoeGNb1PQNUi8u+0q7ltJiqzLFMI2zFdWxnVHaGZCss Lsg3IytgZrFooqWGaW3linglkgngkSaGaF2jmimjYPFLFKhBVlIBVgcg8ivoHwr8cbi4sm8K/E60 TxX4TvbZrK6umt1bXLZEgSOyd5leMTiNo95mYi6DsZxO8iKh9B1Xw1p3hr9n/wAdx6HrMGv+HtZ1 vTde0HUowVuG0261fR7MW+oIyoFuIZbeSGVVUHK5dInLRR/HFFfor8BdGXSPhlorNaXFpd6zLf6z eLcCRGma4vGt7G6RHwRHLZw2zoQMMuHGQwz7HXj3iP4E/DjxE0k40h9Bu5pIXkufDs409dkNv5Ah j051kskVsBpDHbK7MNxbLNu4m6/Z3h0M2us/DvxTq+leKNPu4bixudbuLWWwZOYrmGVtOs0dQyMd 26KaN03QvGVkLLhXX7QvjHwrcXGleN/h7DDq6yyPGLe+u9GtWtFJgDQR3Ud+LhfNR9tzFcGNwBtH BYrbftQXd9cQ2dl8O57y8uZFgtra28RSXFxPPIdsUUNvFppZ3JxhVGSeBUI+G3xI+L+q2PiD4j3E fhbRbeOJbTRLSNoruG0by3uhY6bcPKLWScBvNnvHaZXVQYXjREXxP4d6RY6t8W/D9jodxIulw+KX 1PTJ9RTNzLpOhTSazbpdJEMCaWC3CHC7Q7dlBr6N/ad0MXfhXQ9eSK7km0XWXtHMKbraDT9Zt/39 xeMqkrie2tYo3LAbpCpBLLjxv4f/AAnfx14TXxJ4X1yfRPFmha1Naul5cMbK5uIHt76wv7C80+Nb iwaKOR8Ei4MksYKtCCdvpk/x18e+BoYtL+IHw/aTVFPkxaml82j2upR29tCJJI2jgu7a4l3t5k8l pKIwXVRFHtw1P/hqrrjwH+fifP1/5h3T2FbA0H4ifG9kbxpB/wAIP4Ftb6HUrDSY7GJta1GWK4lg QGa+/fRutrLKjXUkSQsxjeO0kBJj6C0/Zp+HtrdQ3E114m1CKKQO9jealYrbXKD/AJY3D2FrBMAe 5imQ+hr2Lw34R8N+ELRrLw3o9ppUEhBmaEPLc3JV3kQ3t9cM802zzHEfnSNsUlVwvA6KvzJ+K2m3 Gk/EfxnbXLxSTTa/e6orRF2Xydbf+2bVWMir86xXCCQYwHztLDDHz2vYfgMxX4reFwCcOuuK4BID L/wjl221h3GQDg9wDXfxDwr+z/Leidrfxd8T5be6/s4xIV0bw3Y3DeVZPfFnWSOe5t28+WNAZSh8 kNFDL58/iHjDx34n8cXxvfEGoyTxrLI9pp0IaHS9PSRiwisrMEgbQdnmyFpWUL5kjkZrjqKKK+yv 2dPhxNYpJ491uzeKa7tmt/DUFxFEWWyuADc60qOrSIZVxDburIWiaVsNHLG1fV1c54ysLrVPB/ir TbKE3F7qHhvXLGzgGMzXd3pcsFvGu/jLOygH3HSvjr9mFmHjvWUG7Y3hK9ZlGduU1mxCuwHUjJA+ taf7T+valJ4g0Pw0TJDpNppSa0sYkIS+vry6ns/tMsUcrIwgSExwNJCkil58ZR1J+XKKK6fwn4Q1 3xpq9vo2g2b3E8rp9ouXEi2OmwMfmvNQuUVhHEoBPQsxASNXkZUP6DfDP4Z6Z8NtMu7W1u5NS1PU pI5NU1SSM2wuBbFxZW9vZB5BFHEJH/jZmZmZmxsRPS6KKKKKKKKKKKKztX1jTNB0281jWbyDT9Ms ITNc3c5ISNAQqBVQFnd2KpGiAuzsEUMxAPzlZ/FrVPiX8QNM8IeE/tOl+EkuRfaprEdpcNrOoWGk wyXV3FNLFKosbS7lENssgImBZHMilzbV9M3Fxb2lvNdXU0Vta2sMtxc3M8iRQwQQKZJZ55pCFVEX czMSAqgknAr5H8WftO3EV5Pa+DNEsprS3utsWr62bt1v4Ej2tJDpVs0DwgycxtJOzFAC8aMxVOi+ M/j62vfhFo3nafPZX3xDt9MurWwmmctY2dlNb61d3YnWLZMgIt4owTEzpMsgUBGSvL/2afD7aj40 vddktzJb+HNKk8ucTohg1TV2NlaqYNwaQPbC952MikDJDFM9t+1Rc3C2/gizSeVbSefxBdTWqyMI Jbi1js4rWeWJTtLRrNMqMRlQ7AHDHP0B4YgXxF8OfDtvrEk16uueCtJh1SSaR5J7salokcd7JNOx 3M8m9izE5yT3NfnDYy3fgvxfZz31oJL/AMJ+JLaW9sBcRgNd6DqYeez+1wiRMF4inmKGHcbhX2r8 V/jJeeDdP8KXfhiws9RTxRaNq1vqWrW+oCxbTPs8UsCQQRNbuZZFnjdg0gMa7d0Z8xSup8MfjXpH xBu5dHu7E6Hr6pJPbWb3kd1aalaworTNY3DpExmT94z2/lkiNfMV3AkEfpPi6z1a+8NaxBoN3d2e upZteaPNaT21vKdVsHW+0+2eS8zD5M00awXCy4RondWIUk14j8LPj1ZeJpLPw94tEGl69JGY7bVQ 8UGk6xOn3InD4FtcyrwiEmORwwQozxwn6Poooooooooooooryn4qfCvS/iNpyyI0Wn+JLCErpers p2PGGMn9m6mIxue2Zi21h80LEyR7g0kcvwN4s8Ha/wCCtUl0rxBYyWsqu4trpFd7DUoUCt9q067I Cyph1JHDITskVJAUHLUUV9tfswatql14d8Q6Rcky6ZpOoWkulM0ssk0UmpxSyahYwozkJCrRxzoi RrmSWViWLHb4n8B7a+1j4raXqDq94bSLXNY1S5l2SFBPp01mLyXzM5Y3VzCAQM7mDDBGa/Qqorm3 t7yCe0uoYrm1uYpLe5t5445oLiCZPKlgmhcbWR1LKykHKkggg1+bnxY8BTeAfFV1aQwyDQtSea+8 P3GyXyfsTuHfThNK8m+S0LCF90hdl2SsF81RXl9FFFeu+DPjN4r8KwrpV9Ininwy9ubOfw/rjfaY xZNDHam1sryZZHijEMQiS3YPbhWb9ySc1754Q8P+Cbyfxl8QvAV4g0jUPBet6XqfhWe1W3m0bWLy KDUpI4knSWJbdljYbBHLCrhhE0kY8uP4mor7H/ZY0ueOz8X61JbRfZ7q60jTLO8JgabzrGKa71K2 TnzUULcWrNkBHOMEmM7frGuD8VfDHwP4yma813QbefUTHKh1O0kn0/UHL26WsUtzc2TRm4MSxRiE XIkWMLtVQrMreUXP7MHgp4Jks9c8UQXTQyrbTXNxpV3bxXBQ+TJLbRWkLyIrYLIsqFhwGXORhXXx N+KfwoW20nx14btfE+l2trHaWPiW1ur+3OpXLuZLZrvXZI5o5JVhjljaGS1iuG2rM7N8zy0/+Gqv +pD/APLo/wDvdVrUrb4vfG2NNPutKi+H/goXaS3C34u4ry/WJoHEc1vKEnvTGHa4t8QW9q7qQ0nm xoV+efiX4W03wZ4rn8LaZNqF2+l2OlpqF5feSv23U7yyTUJp7G2gQeTAUmjCQu8jAhiZGyMfbfj/ AMLGH4Mav4YgvCy6H4TsFF28OxrpPCaQaiS8COwUzrZlcB2Cls5YCvjv4WeAtM+Ik/iLRJL++07X rbSYtV0O6jS3l0nbbXqW2oQ6rCw85i/nQCEwsuz53bftWN/ZdO8X/Fj4Nad/Y/inwo3ifw1pMTx2 Gs29zceVZ2zXEdrZRtrkMc6x2oJKW8F3bxzDeihljVIgf8NVf9SH/wCXR/8Ae6r7eJ/id8brRdK8 P6EPBXgy/WK31vX7i4kvJbq3aS4ivobG8lW1NxE4j8qS3tYS3mLsnuEimZa24P2YfBAhgW41zxVN OkUS3MsFxpFvDLcLGBNJBBJZytGjNuZEaRyo4LMfmPrfhP4c+DvBDSy+HtGjtLye2jtri/mnuby9 niQguvn3jP5ayMA8kcIRCwUlcBcdvXwz+01o72njLSNYS0jhttY0OOJ7pGQNeanpd08d0ZUDb90d vLZoHZQCu1VJ2Nj5trZ8O3Mtnr+hXkMxt5bXWNMuYZ1baYJYL1JUmB7bSA2favrj4h6D4K8LeMvE nxB8fra67/aa6M3g3wpBcTtcXt5punwWt9Nq9q8aR+Sjwx4MkjwmJnDxySNHHXz/AOPfiz4q8ez3 EN3dPpuhNI/2fw/Yyutn5AlWSBdSkAU3ciGONt8qhQ4LRRxZ215dRRRXunwM+HB8ZeIl1fVLWR/D Ogus9w0tvHJZ6pqsTJJa6M5mYBlwwnuAEkGwLHIF89GH6CUV+d+iPJ4V+PMEGmQJYxW/xDu9FtrY x5jh0nVdXk0ZoolmydptJyI2JzgqwPQ19BftK+IdQ0vwnp2jWatHB4ivpY9Ru0kjGLXTlS4Fh5eN 3752Ry6EALGUbIkxXwrRRV7T9O1DVryHT9KsbzU7+43/AGeysLea8upfKiaeUx28CszBEVnbA4UE ngGvu/4O/By38D28PiDXo4rnxhcwyBVDJNbeH7eePY9paOu5XuXQstxcKSACYovk3yT+90UUUUUU UUUUUUcAZPTuegwMk8kjOce3TJr5e8dfHuafU4/CHwxhg1LWLzUYtITXZhby2Ml3csLWBNDWZxFI TM4Aubj9z8pISWN1kH0rp1odP0+xsTc3l81lZ2tob2/mNxfXhtrcRG6vbgAB5pCN8r4G5iTjmvn3 4j/tBWXhTUtQ8O+HtKTV9YsHe2ur+6uUXR7O7RInEUcVmzyXLIWlhuI2e3McibctyF0vDPxjuNR+ FXiHx3rVnptnqOh3l/pcFvbfa2sdQ1IW0E2kr9mZ2mRJJLqKGQec3CvJuUHanyD8L9HfXfiD4Q05 Rbsp1q0vriO6DGCaz0gnVr6F1VW3GSGCREUjDMQGIBJH3D8cri4tfhZ4rktp5bd2h0q2LwSvEzW9 3rlta3UBaMglJYneORc4ZGKkEEg/N/8AbE3/AAzV9j+2R7f+Eu/sfyd0O7yPtX9u/YsY3bt/+kdd 23/Y4rm/id4jhsPjbqfiPTWhvv7C1/QLhEYTJDJf+HLS0iurSXcFfC3Fu8TkdcEqSCDX6Gt3BHOC CCMHHQjB9ehB/lX5t/FX4cX/AIC8RXqw2l4/hi6uFl0TVGt5TaCK6Vp00uS63yL50G2SPDyCSRUE 21VcY84v9Qv9Vupb/U7271G9mEQnvL64mu7qbyY1gi824nLO21FVFy3AAHtX2F+y5pGo2ul+K9Xu LKSHTtXuNGg0y8lCoLx9K+2LqH2dT8xjRp40MmNrOGRSWjcL7n8SbWC7+H3jaK5hSaNfC+t3SxyL lVnsdOku7SXB/ijmjR0PYqDX5iW9xcWdxBd2k81rd2s0VxbXNvK8Nxb3ELiWGeCaIhkdGAZWUggg EHNfe3wb+McPje3TQNfkht/F1tCxV9scFt4gt4U3Pd2sabVS5RQXuLdRggGWICPzEh97oooooooo oooornL/AMZeENKupLHU/FXhvTr6Ap51nfa3plpdQ+ZGJY/Ot7iVXUlSGXKjIIIrlta0H4ZfFWGe 2kuPD+v3drBtXUtD1Wyn1nTEeOZIHW8sJGcIjPJIkE++AuNzRPjj5Y8c/s9eKPDrXV94b3eJ9HWV mit4Fb/hILe3JJUTWCKFnKcIXtyWcnd5KDIX57IKkgggg4IPBBHUEUlfbnjd7bTv2bdItQt1N/aP h7wSkbgNOILme4tNXne4kbGyL5JI0OCATGgyCCND9mIkeAdW+7j/AITC/wCwDZ/sbT+rdeO31r6M qvdXlrY28t3fXNtZ2kI3TXF3NFb28SlggZ5ZiqAEkKDnkkAc1yvjD4feFfHNsYPEWlRzXMcbRWup QZtdWsiUdE8i8iwdiNI0ghlDws+GeNiBXxN8Ufgvq3gBX1iwlbWPCz3TRi7CH7fpSyuq2sesoihN rlhElzHhHcYZIWkiRvEqKKK9++FWrT+K9B8TfB/UdRmS317TJrzwiZ7iUQWWu6XONZ/s8bIJyltc PH9pn5VVEUvlr50+6vDtQsLvSr690y+hNvfabeXNhewb45DBd2cxt7iLzIiyttdSMqxBxkHFTaLp c+uaxpWiWrwxXWr6lY6Zby3BkW3jnv7pbWJ52hV2CBnBYqhIGcA1+rdhY2ul2FlplhCLax06ztrC zt98kgt7SzhW3toRJOzOwWNQNzuzE8sSatUUUySKKaKSGZElilSSKWORA8csUqGOSORHzlWUlWB4 I4pkFtb2kZjtbeC3iMkkxit4o4YzLKcyylIwAWYjLHGTXk3xu8ZQ+EfA9/FE6HVvEcc2h6bAXVZU juoSmo6isaSRygQQMwWWMEJO8G5drEHxX9mDw3NJqPiHxbKrLbWtougWe5I3jmurqWPUL5lkDbke BI4FxtwwmPPykV9M/EDw4fF3gzxF4fRWa4vtOdrJVlSEPqVlIL7S1klkVsRtcxRCTgfKTyM5Hxp+ zz4uHh7xo2i3Uqxad4rhjsG8wwxourWzNLpEjSyDdli81siKwDPMpIJUY++nUSBo3CMjqUZWUMro 64KsrcEEcHPBrI0/w7oGkTz3ek6Do+mXd1kXNzp+mWVjcXAZ97efLbIrNkkkhj1rYooor4u/ae8N C21rQvFVvDti1Szl0nUHhsVjiW+01hNZ3F7fxnEk08MrRIsihglthWZV2p8sV718LLX/AIQzRPEH xb1WFVj0yxuNI8FwXSBV1fxJqO6zM9sjXEDyw243LcKgbdG07IfMtmFeIX97dale3mo3szXF7qF1 Pe3lw4UPPdXUzT3ErBABlnYscDHNVKKK1NH0fUtf1Kz0fR7Oa/1K/mEFrawBS0jFSzMzMQqIigvJ I5CooLuQoJH2/wCA/wBnrwz4dWG/8TtF4p1fYjG2ng26DZSNAvnRRWcpb7VtYyKstwAGXawt43XN fQ2MADacDjp8uMfd/Lt6D2pKOvB5B6j271+fXwDurzSfirp+nkmNr611zSb9FcY2WtjLqRiLLkMB NaoRzjIB7VvftPRSL440acoRHJ4UtYkcfdaSDV71pV+qh0J+tfN1XLGwvtVuorHTLK81G+uC/kWV hbTXd1OY4zLIIra3VnbaqsxwDgAk8V9N+Cv2adUvdt546vm0a3O4jRtLltrrVZOJY83GofvLaDDC GRRGtwXQsp8lwK+t9A8N6H4V02PSdA0630ywjdpfKtw5aWZlCPcXE8haSWQqqqZJWZtoAJwAK2qK KKKKKKKKKKKzdZ1jTvD+l3+tatdQ2em6bbtc3VxKwUKi4CRoDgs8jkRwxLlpHYIoLsAfzj+IfxP8 Q/EK9b7fMbXQ7e7kuNJ0OHaLe0BQQRy3EigNcT7AcyyE7S8giEaOUr139lvSBNrnivXjPt/s3SbH Sfs3lk+d/bd2155/nBvl2fYNu3HO/qNuD9Z+KdLn1vwv4j0W0eJLrV9B1bTLZ52dYUuL+wktIGnd FZggZwWIVjjJAzX5WTwT2k89pdwTW11bTSW9zbXEbwzwTwuY5YJ4pAGR0YFWVhkHIIBFXmn1nXbn TrJ5tT1m7igttI0m1L3WoXEdrEcWel6fCd7BFLERwxrgE/KOa/Q/4PeAD4B8JRWl9DEmv6pKdR1y RTbzNHKyiO102O5gVS0dvHgbS8iiZ5njfa4rwn9qbUbeXVPCGkLu+2WGn6tqU+R+7+zapcw2tptb +9us5gw9NvrX0T8KNTh1f4b+DruCKVI4tCtNLKykFjPoo/sa5kXb/C0luzIOu0jPNfM37Qnw2vrD W5/G+i6c8ujaqiSa59kRHGm6uoKT3kttBEhjguUVJHnZnJuDKZWXzIg/zfPqN/c2llp9xfXk9jpv 2j+z7Ke5mltbD7ZIJrsWVvISkXmuA0mwDc3Jyea9m/Z50TUNR+I2n6pbRE2GgWuo3ep3JWQQxC+0 yfTLSASqpQSyPLuRGYEokjLnYRX6CV+VHi3TrXR/FPiXSLISLZ6V4g1nTbRZXEsq21jqMltbrJKA NzbFG5sDJ7Cvob4KfGptLa08G+MbzfpTbbfRNcupCTpR+7FpupTSn/j1PCwzMf3HCMfIwbf7Rooo ooooooooorF1TxH4d0Johreu6No7zhmgXVNTstPedEwHaFLuRS4UkbtuRk1z17qnw18cRL4eu9X8 H+JBetItvpg1XSL+7ad7aSBprBIZWmjmWN5Nk1viROSrA4NfNfjf9mnUbLfeeBrx9UgUDzNF1ae3 t9TVjIkeLO+Iit5Ry7sJvJKqoCmVmxXzHf6df6Vdy2Gp2N3p19b7PPs7+2mtLqLzIxKnm29wFdco wZcgZBBHBzVKvs/4FanNpHwb8capCSsulan4n1OBkCmQTWfhazuEK7wVyCgI3Aj2NcH+zBbzN421 y6ETm3h8K3MEsoyI0mudWtHgidvV1ikIB67T6V9y0uM8D5iTjGPXoMAdT/OsHUtK8OeMNKNpqVpp niDSbkS7BJ5N3CJNklo9xZ3UZJilQNIqzQusiEnaykZr5N+Jv7PNzpofWfh/FdX9iq3c9/oE9wk9 9ZKpe6VtHkkCvcRLGBEluxe43Ku1p2kwnytRRRXq3wh8dReB/FAfUyJPDeuQHSfEFvLHNcwC2lfN vfmyVtkjQNkNvjkPkvOiIWcVgfEHwfceBvFmqeH5fMe1hlFzpN1KHJvNIuh5tlP5rxwrI6qfJnaN NgmSRFJC1xFfpb8IPDkXhn4e+HLRVUXWoWSa5qEht/s0sl3q8YvRHcR7mJeCNorbcxBIjBIXhR6X RRR0PHrnPXj0I/mKqQWFjaT3dxaWdpbXF9L519Pb28UM15KGLCW6ljUNI24k7mJNUte1zTvDWjan r2quYrDS7OW7nKPCs0uxf3VtbC4eNGmmfbFCjSLvdlXIyK+CvhNp9548+Llnq96p3Qape+NtWks5 ILUQT2159ut3jS43lojfyW0bRIGfy2bBUAuv6GnBypGQeo9vcenX61+cFvJN8Hvi2DcQyTQeGtbl idHMF1c3Ph7UrcxJcxiCSOM3Eun3AljVnULIVEijayj9Gre4t7qCC6tLiC7tbmKK4trm2ljuLa4t 5kEkU8E8W5HRwQysrEEEEVjy+F/DM+pDWZvDuhTax5yT/wBqy6RYPqRnjI8uYXzoZQ4wMNvyMda3 foPwAwMdqKKK+fv2jvDsGqeBBrp2Je+GL+3nSQiRnkstUuI9Lu7SPawUb5GtpSzK3EWBjcTXwRXr nwZ8Of2v4wt9dupzYaH4HEfi7WdSZJfLgTSZhd2dt5iRyJvkkTeUcqTDHOyEsgU8x8QPGFz468Va n4huBJFBcSJBplo7yMLLS7UeVZwbHkkCuygyziNghmeR1ChsDiqKKUAsQACSTgAckk9ABX118Mv2 eLe4s7fW/iAlyHuB5tr4ZjlktGjt3iIR9anhKzJKS28W8To0ZC+YxYyQp9Z6fp1hpdpDYaVY2mnW NsH8mzsLWG1tIFkkaaXZb24VEy7szccsSxyTmrVFfBPxHvrfTP2hDqd0p+y6d4j8EX9yF8tD5Fpp 2nXEwBYqudqnkkc8k17T+06T/wAIDpAz8p8X2BI9SNG1AA/hzXwpRXvHgz9n7xp4m8u51hP+ER0t t2ZNVt3bV5dpljIg0PdHKu2SNQ/2t4Mo4ki80cH7I8FfDvwt4Cs/s2hWAa7fzftGs3q29xrN2kzK zQy3qIhEQ8uPbBGqxgjds3lnbuPp07UUUUUUUUUUUUUMyIrSOyxois7uxAVEALMzMeAAOpOO5JxX wP8AGH4y3HjWebw94flltfCNvLiRyphuPEE0UgdLu5VwHS2VlDQW5wW4klAfZHDyPwWsLTUvif4R t72N5IY7661BVRzGRdaTpk+q2D5HULPDGzL0IGDwa/SavzJ+KekajpHxB8WJqdnJZtf69q2r2QdR 5dzpupajLdWd1bOhKsjq2OG+Vg0bYdGVeL/tLUDpo0g3t1/ZS3rakNO+0SCx/tB4Batem1B2GXy1 EYkIyFyM4Jr7N/Z4+G9/oEV54y1uG9sNQ1K3l0rTNLuYBbvHpjTxXE1/cxS/vA0ssSrEjKmEVnId ZUK9P+0Xqjad8Nbm0Fuso1zWNK0p5WZlNr5cj62JkA4YsbIRhT2YtngCvkb+3NK/4VB/wjX21P7c /wCFk/25/Z3kXG/+yv8AhF/sH237Ts8rHnfJs8zf327ea4PUL661W/vdTvpfPvtRu7m+vZtkcfnX V5M1xcS+XEqopZ2JwqgDOAMV+gvwM8b2vizwXYaeSI9X8LWtlo2o26ROsbW8MTW+j3sTPJIWEsEI Ep3KfOWTCImwnW+LHip/CPhsajc+ErTxhoU1wtjrNhdTGOK1Ezq1heXET2l1C1uZE8pzLsxK8AXJ bA8P8NeP/gJq97BPrngXTfDGpPE/mi40m21Hw6spb7FDDEtkmwloisrSS6fGqtvbfvVXf61077B9 gsTpJs20v7JbDTTpzQnT/sAgH2M2Rtv3fleXtEQT5duMcYrmPiNLFB8P/G0k0sUKHwpr8QeSSOND NcaXLBbxB5MfM7usaL1ZiFX5jivy5q/pmo3mj6hY6rps5t9Q067gvbK4CRSGG5tpVmhcxTBkcBgM q6lWHDAjIr9Nvh/4wtfHPhTS/EFuY0nni+z6raxmMNZatbYS+tzGjyFELYlhEj7jC8bsBuwOzooo ooooorzrxf8AFbwP4K8yHVtZiuNRTzF/sbSwuoaoHiEbGK4giOy2YrIrR/a5Iw4yULbSB87+Iv2n 9UllaPwr4dsbK2SS4X7Vrkk19c3EJIFrKlnZPDHbyD5i6GWdTkDPykt4V4h+I3jnxWkkOueJtTu7 WWCOCewilTT9NuI4Z/tMf2jTNOWG3kYSYbe8RbhecIuOJortfD3xF8b+Flhi0PxNqlpa28UsMGny T/bdMhjmmNxKItLvxLbozSEtuWMNlmIPzNn1hvG3gL4rGLT/AB9pNr4P8VXUpis/HGhxxR6dJcTo YIP+Eijum8wQRrHaxgzTSgDe3nWke5j4n4l8Nal4U1R9L1JYXJhiu7G+tZRc6bq2m3Q32eq6XdqA stvMoJRxyCCrBXVlH018Wz/xYT4Yj1/4Qz9PB1z3r0b9nSza2+G0ExgMQ1DWdVvI3Ix9pSN1sDMp 7gNA0ef9g17vX5/fFOTxp8QvihqugWuk6tcvo142l6Poio7xWViskdsdYdjHDHFDeuY7prqfCrHJ ErTNFGjD6C8IeF/jX4P8NWGhWGofDvUIrV7to49bHiJ5tPt5ts0Npb32nCISgSGYhZIv3eQokePY sdqx8Z+Pry5sfCHj/wCFOoLa+Ikl0rWNb8P3Et/osFjq8j6cr3UdmJ1t4gGxdGTUd6JumVcbUPyD 8TPh/f8Aw+8R3GmyR3Mmj3bzXGgalNtcX1hvGI5J41RDcQBljuECIc4cII5IyfOqKKtWl3c6fd2t /ZzPbXdlcwXlpcRsVlt7m3kWaCaM9mVwGU+wr6J+IWj23xK8H2fxd8OW076vbRQab490y3tSsMN1 p1ihu9WgQySP5cKmLO15P9GeKR/KMU2ed/Z50uTUPiZYXSSQomh6Zq2qzpL5geaKS1/sZY4NgI3i S7RzvIG1W5zgH9B6DjGeAADkkexIz/X2FfKGkfHqDU/iuIbm9S08CSQXugaZLJJLaWi3Ms8U1v4k 1JJIt7ee8CwIJREtvFLvYoROZPq+iuX8W+MvDvgnTZNT8QX8NqnlTPZ2avG2o6pJBsV7fS7IsrSu GkjViMIm4NIyJlq/O/xv411/4neJUvLiGRjJKmn6DoNiJLr7LFPNsgs7ZI1DT3ErkGSTbukcgKqo I40/QT4e+D4PAvhPSvDqeQ91DEbjVbqDaVvdXuv3l7OJhFCzoDiK3eWMSCFI1bJWu0r88/jv4Ok8 L+OLzUIkf+y/FDz61aSncQL2aXfq9qXIA3JO3mhRwsckY5wa+iPhL8btO8WW9poXim6ttP8AFge3 sraVl8i18RvJ8kM1uQBHFdMQEktyVDyMptwQ5ii+hKK8o+M3jp/A/g6e502/is/EWpXEFnoYaO3u JtyzpLqF0LS4yDHFAGBcoyrI8YI+cA3fhZ8Q7f4ieHF1Fo4bPWLGT7HrWnwzB1iufL3RXlvGxMi2 9wuWi8zJVlkj3v5TSH0qvE/2hdNtr74Y6tdTh/N0a/0fUrLY+ALmTUE0h2kH8S+TdSjbxzhs8YPx V8P/AATqHj/xJa6BYvHbxlHvNSvZBlLHS7d1S5uBGvLuS6RxJwDIyhmRdzr2Xxh8X6XqWoWfgzwe 1vB4F8Ixrb6bb6bPNJp9/qRjLXupEyAec0bPJAk7tKXPmzrK4uGJ8WooqWGGW4liggiknnnkSGGG FGkmlmkYJFFFEgJZmJAVQMk8CvsXwtpM3wK8PWup3vhTVvFPjXxa/wBmFvo9us1rpEcMkLxaDc6t Cs7xyyiQykQQyCaSPYAVhWY+gw6x8e9T1G6WDwf4I8MaekavbjxHq1zq7u67Y5IDd+HLli7MxaRS bWNQoxuLAFvmb4r+EPiVoXiKXxt4gMFxcX88OpHXvChvxpmi3FpMlnYWhuXjiltXhC2628kpy/y4 lllEhH2R8L9f1bxP4C8Oa7rYjOp31tdLdSRwG2Fx9j1CWxgu2hPyhpo40mYoAmWJRVUhF76vhbwU Fb9pa/2EBP8AhMPiGygjaAq2mpsAF7cDAFdH+1PZIl74L1ESEyXVprlk0WF2olhNazpID1yxuWBz /dGK8j8E/DRtdsD4s8T6pb+FvAlnclLzVruQx32qJAjyXNr4etyjiaYtH5IbafnJEaTyRvFXeP8A GLwt4HtE0r4UeFLaOWOJLe88VeI4EbUtSCSS+aTDaMsrh28meN5Z0RSWjFogClfMdU+LHxI1adLm 58Za7BLFEIUGlXh0OEqsjShnttEFvG75Y/vGUtjC52qAPP5JJJ5HllkkllkZnkkkZnkdiclmdskk 9ya6vw/498ZeF/IGg+JNWsILY3BhsBctc6UpuUZJWbSLzzLVid7MGaEkNhxhwCPafD37TfimwQRe IdF0zxCiQGNbm3lbQ7+S4Mgb7RdSRJPbkbNy+XFax84OeCD794d+O3w48QusJ1aXQLmSaaOK38SQ JpytHBALj7RJqMby2UauNyxrJdKxdSoXLJu9gR43VZI3Do4DI6MCrqQCrKwODnIwRkHrTqKKKKKK KK+CP2gfH03iTxPN4Ys5CNF8LXUto6o9wi32txr5GoXFzbyrGM2ziS1iO1sYkdHKTYr5+r6q/Za1 aOHWfFuhmJjJqOladqqT7wEjXRrqSzkhMZGS0hv1KkHjaeDnj7Orw74n6x8F9Hmmfxjpei6xr7vD JNZabYWt14llaGGKCMX1zA0bRKsEqPGt5cRq6L+7EhQAcL4F+K3hK78a6X4d8C/C2xsk1NoNMXWV udH0bWF0qGJbzU7m8hht5fMEKQyTGI3rNMY1OfMYLX1NcXFvaQTXd3PBa2ttFJPcXVzLHBb20ESe ZLPPNKVRI0UEuzHAAJNfmT8SvGP/AAnXjDVNfjF1HYOYbPSrW6madrXTrOIQxCNDgRCZ/MuXhTKr JK/LEl2+g/2afHKGO+8B6hcP5iGbVvD5nuV2GNyv9paVaRzOCGDE3ccUEZzm5kbGMn6c8Tape6L4 f1fV9PsY9TudLsZdQ+wS3Etp9st7MfaL2CKeKKdhK0KyCEeUwMm0N8p3D5E034ofBjW51i8UfCzT 9AV5oIIrvSLWxvbdIbiXN3d6j9hisZl8oqjAxQzSFS4Vf4ZPq/wjP4PutIW58EJoQ0eeYTMNAtrK 1t0vJbaOZo7u1s1TyrkRNF5sUyLKnyiRR0rqK/K7xrd2uoeMvF1/YzpdWV94m167tLmPcI7i2udV lmgmQOAdrKwYZArmK+/PgN8SJfGOhy6HrV1Lc+I/D6R+Zd3c8Mlzq+lyyMlteMCwkkkt/lhuJChJ JikeRpJWr3yiiiiiiiiuV8SeOfCXhBN/iPXrDTZDHHIlm8pn1KSGaQwxzQ6ZaiS5ePcpHmLEVGDu IAOPnbxH+1FaKjQ+EfDc8srQxmPUPEUyQR29yLg+dG2lac7mWMxAbHF5EQ7ZKEJh/DNe+M/xI1+U yS+J77SolnkngtdAc6LFbiTpCs9htuJEXoguJpCOpJPNeW0V0OgeK/EvheYT+H9b1PSWM8FzLFZ3 UqWlzLasWg+3WRJhuFXLfJMjoQSCCCQfYLb4y2PinTf+Ef8AizoEHiGzMc0Vp4l0m2s7PxJpDzt5 8tzaoVWHezx2qnyDAuyMiVLkMUPC+PPAY8Mm01zQr3+3/A2vFpPD/iCMBjzuJ0nVgqp5V5EFZWVk TfsYhEdJYofdvhEpPwE+J2OD/wAVq3oCF8FW7Efl0pv7KsMTN46uDHGZ4v8AhGYY5iFEkcU/9oPN GjdQrtHGWHQ7R6V9e18i/tJaz4rn1bw/4M06G9Oi6vZwXK29ha3Dya9rR1GSBNOLxZ8/yNtvJHbI uQ8iO4Y+SUufCjwL8ZfCGjSXul3Pha0t9bSK7bwx4tbXWNlNkp9tnt9MRfs108SxhkEhLIVWdVki VU7ifxv8YPDVxKviX4b2niSxe9tLa21HwHcXkzCJ0eS5mGlTfarqT5QNjSx2yhl2lv3iMPnz4y/D Z9Je38deH9FudN8La/bWV7eaXLbPbXfhfUr6JXe11Cwy/wBnjkdhgK2yKYtABGvkK/gFFFFfTXh+ L/hc3w2bwzKyv47+HVqG8Lj7VaWSanocyxW7Wj25IEhWO3S2eUogSQWjST/vZt/hGgaG2o+K9E8N 6kl1Ytf+ItO0O+jaIxXtm11qSWF0hhnAKyx5I2OOCMEV+quOmB0AAHsOOBRXy38UPjlN4f8AGGm+ HtBkRtP0TVdOuPFl5am2uLm/WG4WW+8P2hk3Rx7I8pO4Ik8393mLypBJ9N2V5a6jZWuo2MyXNlfW 8F5aXCZ2T21zEJoJUBGdrqQwzzzzzVms3WNZ0vQNPudW1q/ttN060jZ5rq6k2oMcrHGoyzyN91I0 BdmO1ASQD8H/ABo+LI8fXsejaMGTwtpF289tPJG8dxrN+qNbjU5IpsNFEqM620RAfazPLhmEUPvv 7Ongufw74WufEV+jR3vitrW5toSVPlaLao50+Qo0asrXDSySnDsrReSRtbcK+ha+Rf2l/Aw2WHj3 ToOhi0jxCIo+oOf7J1OUQw/71rNNNP8A8+saL1NY3wR+NC6KLTwZ4vulTRyy2+h61OURdIaSQ4sN TnbH+iFj+7uGP7j7rn7PtMH2db3Fvd28F1azw3NrcxRXFvc28qTwXEMyCSOaCaJirIykFWUkEEEE ipax/EGu2HhnRNS17VJPLstMs5rqXDRJLMUU+Va2/nMiGaZysUKFhudlXqa8U+BvxXv/ABzHqOhe JJoZfEGmwnUILyKAW51XT5Lgx3DSW9pClvE1q0kMfDKXV1whKSOfoOsnXdLXXNC1rRHna1TWdI1L SnuY4/Ne3XULN7Npli3JvKh920kBuASBzX5W6Zpl9rOo2Ok6XbNd6hqV1DZ2durxp51xO4jiUyTF UQZOWd2CqOWIAJr334lTad8OfBmnfCXRmSbV9RFhr/jvUIrqC7ilvCiyR6YgdfMjUyRRTxKUhZYE hYiQ3EjH5yooor6g+EHgX/hHNMuPix4s0DUNSsNOt4Lrw3o9jYm/1iVpLqNf+ElhsHkiTy4EJeAy k/JuuVCCOCRvXrHxr8ZvFS6XdeHfh7ofhvS75J5G1Dxbqs12pUbjBN9jsja3kauF2ofskm8MkgIj w9eTfGPwL8Xddji8UeII9B1O10m1+z/2X4Qm1iaLTrd5N9xqC6bqi72Z2KC4eFnYIqlwscRZfRP2 bPEev6x4a1bTdU+03Om6Bc2Npouo3CSNmG4hdrjR47lxhxaKsTou5mjSZU4jES19H18BftHae1n8 SJLhggGr6HpWoRlGJZliEulEyhujbrUgAcbQD1Jr339pK2juPh1FM7ujWfiLTLqFVRSJZHtrizKS EkbVCys2QDyAMYJI+O/BfgfV/G19cW1g9pY6fpts97rWvalIbbSNGskjaQzX10AQC4RxEnVsMx2x JJInsMHjP4cfCN5LTwRpkfjnxTFFPFceMtRkjjsLLUEtXsX/ALFEcbM1szNKXW2kQSxMF+1zDaye e6/8Z/iPr8jtL4lvNLtzcvPDaaARo0dsHBC2y3NltuZIlBwFnnkzwWJYZrz3UtW1TWblr7WNSv8A Vb10SNrvUry4v7lkjXbGhuLpncgDgAtxVjSvEGvaF550PW9X0f7T5f2n+ytSvNP+0eTu8oTi1dN+ zc23dnG4+pr2vQf2kfHumyqNaTTPEls1wJZvtFnFpl95JXDW9pc6UscCZPO+S1kPPcYA9v8ADn7S XgfVI1XXodR8MXYhkklM0EuraaXE+yO3t7vTladnZSJC0lpGowy7jhS/vOn6hp+q2kV/pd9Z6lYz lvIvLC5gu7WfypTFII7mAsrbWVlbDdQRwauUUUUUUUUV8uftGfESXTLKLwNo9xPBfapCt1r1zbzr H5ejyq8SaS4VS2bo5abEiHylCMHjnIHxVXqfwVvrXTvih4RnvJfJikvbuxR9jybrrVNLn0ywi2xg n95PNGmeg3ZOACa/SWuC8f3fw6sdPgufiEmgSW4S7hsRq9lDf3xExigvP7It0SS5LDfD5r2qZT5X LKF3D5n/AOFy/C7w9dWbeEPhPZ3H2ZjPHqWojTNM1W3ut5BFpcJDqEpXaAVczqQSQEHf7Ns5bme0 tJry1SxvJreCS6sUuReLZ3MkQaa1W7VIxKI2JXfsXdjOF6D4T/aH8b2niXxPa6Fp2Hs/CX9oWVzc GGSJ5tZuJ1i1OJGdyHihFvFEjeUh8zzsF4zG1fPdFdN4T8Vaz4M1q213Qrr7PdW/yTRNua11C0d1 efT7+FSPMhk2qSMghgroyyKjj9F2bQ/it8P5jas66T4q0q5hgkurMSTWF0krW4me0dlDS2d3ESNk m1mjBSQrtY/mXdWtxY3VzZXkEltd2c8trdW0y+XNb3NvIYZ4ZY2GQyOpVgehBBr1b4RfE+/8Aa1D a3FwZPCuq3kCa1Zzea8Nj5jLC2uWaQrI6zQoAZVjQ+dGvlsNwieP6A/aX8WLp/hvT/CVtOn2vxBd Le6hCptpHTR9MlEsKzxNmSMTXQjaGVFG7yJU3YDA/EFFfVv7LuvzpqviPws/nSWt1p8Wv2+66cW9 pcWNwmn3YisipUvcrcQ75Aw4gUENkbPsuiiiiiiiobm3iu7ae0uN5huYZYJhHLLbuYpozG4SaAq6 HBOGRgV6gggEfn/8VvgvqfgIPremyvq/haW6aM3Ajxe6KZpMWkGqovBjbKxx3SYUyDa6RM8SyeG0 UUUUVtza/f3Og2vh25dLqw06+lvtKacSPc6X9rjK6hZ2Mu4BYLl/LmmiZWHmRq8ewvN5n1J8XFA+ APwy5Vju8E4xzjd4Lu2ZQR6HAI9a9K/Z5u7m4+GOmw3EQSLT9Q1i0sWAINxbPfNftNz1ImnmTI/u 4r2+uG1v4m+APDomGreLNHjmtrxrC5s7S5/tTULe6TeJIbjTtLE08ZjaNlkZ4wEb5GKsyg/O3iT9 qG5M5j8IeHYFt45ImW88SNLLJcReVumjOl6ZKgiIkJCv9rkygyVVmwnhOtfFL4g+IH8zUvFusBWt zatb6fc/2RZyQMzllmstJEEUhO8qXdGYrhSSFAHW+E/ivC2nReEviZp8njHwWiloBIN+vaTcQ7pL SSwv/NgkZAWaFgZ1kSNtscgjXyXb4k+D14toviH4d36+PvC04LmXTFil1nS3kkRoNOvtMhbzZZli mhaTy4VkU7zLBAqjPilFFd58P/iBrPw91oanphFzZXHlxaxpErlLTVbNSf3bnDeXKgZjBOqlkYkY eNpI3+hvgzp/h1fiBc+IfA8z3Hh/WdE1uzuNDvbuwt/EPg+WK+tLzN/p8s7yXNhKRHHaXVsZsNII pyHjd2+tqw/FGl3GueGvEWi2skMV1q+hatpltLcM8dvFcX9jJaQyTvEruEDOCxVGOMkAmvyruLee zuJrW6gltrq2mlt7m3uI2hnt54HMUsM0UgDK6MCrK2CCCCARXqnhf43fELwrb2Vhbanb6ppenwNb 2umazaR3UCQ8+XGbyAxXhWMfLGv2naigKBtVQJ9Y+PHxM1drxV11NJtbxGT7Ho9jaWi2yMgRhZ30 iyXkZ4yH+1FgeQRgV5fLcav4g1NWnm1LW9Y1Ga3t0aWS51PVL+4YLa2kCM5eWWQ4SONRknhR2FfY fwS+DEmhPa+MfFtuyaxtMmi6LKCp0lZV2/b9ST/n6ZTiOA/6kHc4MxAg+oqqWeoaff8A2k2F9Z3v 2G7m0+9+yXMFz9jvrfH2iyuvJZvLmjyN8bYZcjIGRXNePPBenePvDl14e1GWW28ySK6sL2JQ8mn6 jbhktrtYmwsg2u8ciEqWjdlVkYhx+c3jHwN4k8DaiNP8RWLW3nGc2N7E3n6fqUUEmx5rG6HDfeR2 jYLIgdfMRCwB1NC+KvxD8OQfZtK8VamlqIba2itr77PrFva29nGYra3sYdXSdYERDt2whBgKDwq4 9Hn/AGmfH81tNDHp3hS1lkieNLyDT9Va5tnZNonhW6vZIS4PzASRMuRypHFeJeIPEmueKtRk1bxB qVxqd+8aQiacoixQoSVgtreALHFGCWbZGirlmbG5iT9UfsuaXqcdv4r1p/3WkXkmnadCCluTd3+n iW4nkV93moIEuEU/LskMv3i0RA+s684+Lunajqvw48UWWlCE3ktraN/pF5a6fbpaW+pQ3GoST3l+ 8UMaLbJK7NJIowD1OAfj+T4h6b4I8IXHgnwGsE2q6nFE3ifx7bpPbvfyzLIbnT9Gt7yNZxFbo6W0 F1IY8Ymkit0klE9eHUUV1nhbwR4o8Z3X2bw7pFzfhHCT3eBBp9oSN3+lahNtiQ7eQhbcwztUnivZ re68HfAx3ktpbHx58SXintmlhcx6F4OlFsbe6h3je00/2gtHIB5UzRKyN9k3kTeVTfFD4iz3zag/ jTxEs7XKXRii1S5g0/zkOVA0qAraiPjBiEOwjgqQTXpvh79pTxvppji1y20vxNbrLNLPLLCNK1OR Wh2QwQ3WngWyIjgNlrN2YFl3cqV+h/Cnx48AeJIreK81IeGtUlVhLY64fs9okkNoLid49ZA+ymEk vFE00sUjlT+5Usgb1ywv7HVLOG/0y9tNRsJ9/wBnvbC5gvLScRSNDKYbiBmRtro6NtJ2sCDg1br8 +9IDx/tDzqsroU+JeuRl48KWU6xcJIvOeHXKsO4Jrrv2oboP4j8MWRupn+z6JPdtZHP2e3F5ftEL qLPHmTeQUk46RpntXhvjDxhf+Lbqz8xBYaNo9nHpnhzQYZpp7TRdKtolhggSWcl5ZmSNDcXMnzyE D7qKiJx9FFFFFfefwE+H3iHwlpk+r+IL7UrNtXiY2vhJ5ZY7SwSUxP8A2pqNox2rfyLGiCMKGiiy shMjGOH6Fooooooorl/G2tt4b8I+JNcjmjt7jTtFv5rKWVGljGpG3aPTVaMA7t05jTBGMnkhcmvy vorv/hl4rPg3xvoesyXDW2n/AGpLLWGzcmL+yL8i3vZLiG0DPIIQRcpGEbLxoQpIFfYnx5+Idx4L 8OxaVpb3MGveJVuobW/t5o4W0m0tXi+33IJDSCWRXEMBTaVJeUSK8Sq/wJcXFxeXE95eTzXd3dzS 3Nzc3Msk9xc3E8hlnuLieUlnd2JZ3YkkkknNfWX7L3homTxF4wl3hURPDljtkj8t2kMWpao0sO0s GUCzETBguGcEHgrg/tBfE1tZ1CTwPotxPHpej3Mia/LG6pDquqQMpWy2Iu8xWbqwbewV5snZ+5jc /MdT29xcWc8F3aTzW11bTRXNtc28skM9vcQSCWGeCaIhldGAZWUgggEEEV+jnwk+I0HxD8OB5g0e vaMlraa/EVTy5ppImEGpW5iVU8u58t2EYUbHV0wVCO/wx8S/C/8Awh/jbX9FjgFvZR3r3ekxobp4 RpN//pdhHFPd5kk8lGEDuWb543BZiCTk+E/Fut+C9Yt9b0G7NvcxNtmgfe9nqFqx/e2WoW6keZE4 7ZDKcPGySKrD718cfEvT9P8AhdJ4z0Wdt2u2Edp4dJkhFxFqepxtGBKYBcxC4sQs0s0RYrvgeIsC c1+clFesfBPxA3h74keHnaS4W11edvD93HbRwyPOusAW1ijiVlAjW7+zSyMrbgqEgN91v0gooooo ooor48+NvwX1J9QvPGnhKC91VdRuDca3osQnvdQt7uZ9rX2mx4aSWF2P7yAZaInKAw5WD5Kooooo ra07XNR0yx1fS7edjpmu2sdtqunu0htLv7NOt3YXDxoy/vbaZVmhcHqCjbo3kR/o34ezy237PHxH kinmty2r6tB5lugkdkutJ021mgYHokiOY5WHKoxbsK2P2VP9X4+/3/Cn/oOp19c1zuueMPC3hrzF 17xFo+lTJZtffZLy+t47+a0XevnW2nbvPmyyOqLDGxZlKqCRivn3xf8AtM6RZh7XwXpj6vc5cf2p q0c1lpSY8to5LexUrc3AYGVWEptyhVSN4Jx4H4g+NnxI8QmRX8Qz6RatPHcxWnh9RpCwNHEYvLjv rb/TGjO5maOW5dS2CR8q7Y/Bvxb8T+FZLyG8ceKtC1RPI1bQvEE9zfWtxBJJm6e2edn8mWWMyROx R43DnzYpCqberufhdonju0m174O3j3CwtINU8Ga/eW1prumzSXm23NjLKxhe2aFwytcXJwI2Hnyy loo/DtQ07UNKvJbDVLC902+g8vz7K/tZ7O7iE0Szw+bb3Cq67kZXXIGVII4IqjRWpo2s6n4f1Sy1 nR7yWx1KwmE9rdRbd0b7SjqyuNro6kpJG4KshKMCpIPu9jqXhjx74s8IeLtLgi0Lxva+JPDt74r8 Om40+x0rxEYtXjNxq/he51O4iU3bME82xdxJKZNyb3immm+7aK/Mv4raPqOj/ELxZHqNs9udQ1vV NasiVbyrjTtVvpL20uLeRgA64YoxUnDq6H5lOG+Ffil458Gwx2eh67PHpqSRyDSr2KHUdPRUmkuH ht4b1XNukryyNN9laMuTuYlgrDtNW/aK+JWovC1ndaPoCxowePSNJhmS4YsCHmOutesCOg8tlB7g nmvItZ8Q674glSfXdZ1LWJYzKYm1G+uLwW/nMHlW3WdiI1JAysYA4HHFe4fCb4H6l4ouLDX/ABXa zad4U8qK9trd3EV74hR2JgiijRvNgtnADyTOEaSNl8jIk86P7v6+5P1HQ/z6jg1UF/Yfbv7K+2WY 1QWgvzp32iE3wsDN9nF79k3bxEZPk8zbt3cZzxSalptlrGnXulalCtzp+pWs1leW7M6LNb3EZhmQ SRlXQ4J2upDA4KkMMj88fih8JdY+H99LcQR3OqeFp232OsrFuNqryBFsdY8oBYplZlRZMLHMMNHt bfFHxnhzxx4t8Ish8Pa/qOmxLLPObJJvP0ySe4gFtNPPpN0JLaSQoFAd4iw2qQQyqR6zp/7S3xCs 7SO3ubXw1qsybt9/f6bexXc29mZRJHpN1awAKDtXZCvAGcnJPmPi34h+L/G7r/wkOsXFzaxzGe30 yEJa6XbyAyCN47GABGdFkeNZpd8u0lS55ruv2fdKv774l6Tf21q81lo0GqXWqXAOIbWK60i40+23 uxGWeWVVRFJY/M20ojkfoRTXYhHZEaRlRmVAVBkbGVQFiBkngZP14NfnnoetaT8K9NvrmCOx1X4o 3U13p9tNFPBquleC9OaBY5LmO4gD2s9/PvdcQSzIi/JI0ZE9vN49dXVxfXVxe3k8t1d3k8tzdXM7 mSae4uHMs00sj5JZ2JZmJ6nNVqK1dI0TWNfu/sGh6ZfatebDKbawtZruRIRIsRnlWEHZGrOoaR8K CRkjNe62/gLwn8LbWHXPihdW2r+IzBBqWg/D7TrgzR3ny7FTxDOYXQRrcMwchvIPkSbGvMmGuI8U fGHx34j1efUodf1Xw/bMggtdJ0HVL/TrO1tU5RHFs6GaRj80k0mSxOAEjCIu3oX7QPxI0WNYZtQs dfgjtoreKPXbETPCIgFE5vLBre4lkIADvPLIWOScsdx+hfCf7R/g/W5Ta+ILa48I3LSYgkuJW1XS 5Q8qRQxPqFtFG8Uh3MzNLbrEiqS0oJAr27SvEGga/wCeND1vR9ZNp5f2n+ytTstR+zedu8kzfY3f bv2Pt3Y3bTjpxr18G/tMXYuPiDZQiOVDYeF9OtHd1wk7Pf3d95kJ/iUCcIT/AHlavav2oHZfAunK GID+MLJWAP3lGlX77WHpkA/UCvki/wDGlzJ4Q0zwRpED6XokUh1HXQLgTXHiLXZZNxvb2VFj2wQo sUcFqAQPLWSRpHCGPhqKKKKK+mPgB4A8TahqkHi4alqfh/w3azLzaTyWsvima0m3fYPJ5SSySQbb mSRSrHMMX7zzHh+4KKKKKKKKK/LTxz4ibxZ4v8ReIDJLLFqOp3D2Rmggtpl0uAi10iGWG3+UPHap Ej8kkjLMzZY8lVuxvLnTbyz1Gyma3vLG6gvLSdAjNBc2sqz28yq4Kkq6hgGGOORX6Nat8UdMs/he vxDgEAe+0uI6bp7zRzBtfuf9HXSiZDbtOLa4D/afK2v5UM0iLhcV+eGta3q3iLUrnV9bv7jUdQu3 LzXNw248kssUKLhI41ziOKMKiL8qKFGK9O+A/htPEXxF0t50he08PwzeIriOWSeNnksHSLTjAYBy 6XctvLschWRGDbh8jfSPx7+Js/hHSovDWiXVxaeJdbt1uHu4YXQ6doMjyW0lzb3hYbLmaWNoojGG KKJHzG4hZvgqivtbSv2YfDp0W0/trW9cTxA9mTePp8+nDSob6TLLHBbT27yvHFuVGJnUyFSw8sOF X5O8V+FNZ8F63d6Brtv5F3b4eKWMl7W/s5Cfs9/YzYG+KQA4PDKQ0bhJFdF+7fgT4T1jwj4GFtrc D2d/quq3OtmwlGy5sre5s7e0gt7yMn5JSsAkeM4ZNwjdVkV1HyV8ctCGh/ErXhFaNa2mrm31yz3O 0guv7RhDajdoXZmAa9W6G04wRhVChRXkVdF4m8Uaz4u1FNW1u6e7vEsNP04O0kzqIdOs0tg6id32 tM6vczbCFaaSRwq78VztFfR/7MBx491kYzu8HX4+mNb09sn8sV900UUUUUUUVBcW9vd289pdwQ3V rdQy21zbXMSTW9xbzIY5oZoZAyujq2GU5BBIIxXwr8WfgfqHhSe81/wtbz6h4VKTXdxbKTNe+HkQ hpY5Q58ya1UHck4DNGgIn+55snzxRXY+Hk8C3cf2HxLL4j0i9mkCQ+INPksdU0qzMkyIr6h4daCK 4eKNC7yPBfNIcAJCxOK9JT4F3Ou2Lap8PvGPh7xnZR2vmSxEy6JqqXhd9tk2n3BlWIuiqyG7mhJJ IKhQHbyfxD4U8R+FbhbbxFouoaTI8k0UMl1bsLW7a32G4axvUzDOE8xNzQuwG5cnkVztfSniu4mm /Zt+HhmIb/iqpYw21QfLtH1q1gAC46IoH4ZPJr1j9mIf8UBqxIOD4w1EA8YJGi6flcfjmvoyviH4 wfBXxJb69q3ijw1bXfiLTNZvLrVr22tkE+rabfaheebcwCzh/eXELSS74nhRnVNwlUCPzZPmYgqS CCCDgg8EEdQRWzoXh/W/Et+mmaBpl5qt/JtYwWkRcQxtMsH2i6mPyQwq7oHmmZUXILMK9JX4deFv DmJviB4+0q1nQO0nhrwj/wAVHr5ubWLdqGj6hcxD7Lp91HIyQKZvMid/Mw+2MtXUeF/it4C+G804 8FeEvE2qC+iVL/UPEfiZNPuLlUffHC+labDcWTeT84hm8vzFDuM4Yg2rj9p7xo9xO1nofheC1aRz bw3Nvq13cRxE/Ik1zFdQrIwHBYQoD12jpVY/tOePT10nwh6Af2frBAB+t/WLqnx31rXJ0utb8EfD TWbmJBFHPq3hq71GdIlJcRLLd3jsEySdoOM9q5qSb4aeJf3cdjf/AA41FbaJYLhby98U+F7ueG1n luGv4pU/tGzM0wgijeFrpUU/NH8rO03iH4UfEXwTcC+fSbyaGxY3sGveHHmv7a3+wIt22oCe0Ant RF94SzxxcqWU4Ga1fD3x6+I+gRrC+p23iC1jgaGKHxDbNeyRsZxL57ahbPBdyyAZQedcOoVsbflQ r6ZZ/tT3aWsCX/gq2ub0IRdXFnrsljayuTw0FpNaXDxDGAQ079znnA8e+Jfj/RPiDdQarb+EB4e1 tSI77UYdaF8mqWqxbIUvLT7JCDLFhRHOHDbAUcOBF5XnmnaXqWsXIstI06/1S8dHkS1020uL65ZI l3SOtvbKzlVHJOOBya9s8Kfs8eONdeKbW1g8KabJDBOJb8x3upSR3UDTRiLSbSTckiMEWaO7kgdN 33WZWQesT6l8HPgY722mWb+JfGEUcpMrSWt/qtrNtuI44r3UyFg07O5oJktYvOMZRpYZQVY8Fqn7 T3i64muRpOh6BptpLEsdut0t9qeoWrmILLL9rWW3hc+ZueMG1woIVg+Cx4DUvjf8UNTgubabxTcW 0FyVLLplnpul3EISQSKtvqFjDHcoARtJWbJXKsSpIPHeGfGPibwbczXfhrWLnSpbhVS5SPyZrW5E YYRG6srpXhlKB38tnjJXc23GTn07S/2iviVp7SNd3ek62HjZEXVNKgiELFgRLGdFNoSwxgbyVwTx nBHd6d8f/Dviq0/sD4oeErObT7oMkuoaakl1awTTS/Z0uP7NuWa4t/KhkkY3VtcyTqVzFHlhtj17 9n7TNf01PE3ws1+C/wBNv43u7PSdQlJSSP8AfSPb6fqmA6OjCK2W2vYgytvM9wrKVr5+8ReCPFvh J3HiLQNR0yJJoIPtskHn6ZJcXNubqG3g1a1MltI5QMSkcpIKurAMjAc7bNarcQPexTz2qyqbmC1u I7O5lhDfvEhupop1jYjo7QuAf4T0r6j0j9pPTNB0yz0jR/hxDYabp8KwWlpD4nbZGgJdizPp5Z3Z iWkkclnYl3YsWJzta/ae8UXe9ND0HR9Gie0eAyXsl1rN7DdOrJ9rtplNrCNoKlI5baQbl+fepKjy HUNd+InxKu5Ybi58R+KpkEV8+mWFtc3NpbfZ41skvY9G0tBBDgPsaVIVyXJYlnJPQXnw0s/By2Nx 8S9dTRZLuNbuPwtoEceu+K7i0j1EWdxvkDpp9oHQNJDPJdSA4YCN5EeJa9t4/wDDOjLCnh34YeFm /wBEhgvZ/GU174yubuaEkfa4/MNpb25fOZFht1BbkYUKo66w/aO8YaVarZaX4c8C6bZJv2WdhpGq Wdqm/BfZb298qDdgZwOas/8ADTnjzOf7H8HnnJ/4l+s8/wDk/XQS/tMrqemzaXrXgwyRX0E9nf3G l+JLnT5Db3OY5GtUFs0iMI2I/wCPjk55UHjzb+wfg9r+YdB8YeJPCd8HMVvH440y0u7DUp7oFbNV 1HQDssYY3ULcz3W4KrqyqRG+eb8S/DfxN4atF1V4rPXPDsi5g8UeGbtNZ0CQK0cMhe9gG6HbNILf /SI498isIy4XNcBXXeFPBHifxpeC08PaVPdqsiR3F6wMOm2W/kteX0g2LgZbZkuwGEVjgH9Efhv4 NHgTwjpnh2SeG6vYTc3Oo3cAmWCa+u5mmk8lZiTtiUpCrYXcEDmNWZgO6xgnJGBnk8AAetfnH8Il bxB8XPDtxqE7vPdatqWszzv+9aa9tbG41kFjIeskseCxORnPUV137TbhvH2lqHVjH4S09XCkkxsd XvnCP6Hawb6GvnSuj8P+EvE3imYQ+H9E1LVcSpBJLbW0hs7eSRdyi7vnxDDnqDLIorvL74P6j4et rO78a+J/CfhFbhx5unXl9d6pr0UH2gwfaIdK0SC4E6nG7MUrKqkb2QggeXahHp8V1KmlXV5eWK7f Iub+wg0y7k+QF/Ns7e4u0QhsgYnbIwcjO0Uanggnu54LS0gmubq5mjt7a2t43mnnnmcRxQQRRgs7 uxCqqjJOAASa+2/hH8Cl8MXFv4n8YLbXmuRCG40rSoyLi00acosv2q6kI2y3cTHbGE3RxMPMRpH2 PF9LUUUUUUUUV5d8aNPutT+GHi62s4/NmjsbXUGQlVAtNI1KDVb2Tc39yCGRgO+MDmvzYoorode8 S6j4jTQ11IwM2gaBZeHLOSKNonl07Tp5prT7T8xUyIs3lblC7lVcgvuZuer9MPhDpCaJ8NvCNqJV ma60mLV3lWEQsW1x21gRPhjuMSziHdnLBAcKPlH5/eOfDGr+EvFGraPrX2qa4S7uZ4NRukKPrNlN OxttYRt8u4TgF2/euUfcjnejge9fDT9nux8SeHINf8W32rWB1VUudKsNLe1t5Y9PI/d3V/JfW82T ccPEka4WPaxZi5VPKfir8NLv4c60kCSyXuhan5s2i6hIFExjiI86wvlQAefDuXLIAjqVdQpLxx+1 /sx+Gtat5Nd8U3DXlno17ZRaXY27qyWus3C3fnT6imXG77H5ZgSTymVjNKqSBo5FOd+1LpUMeqeE tcQzm4vbDUtKuMsptlh0u4ju7PYoXIdmu59xLnKquFXaS3ylXTX/AIs1jUvDWg+E55VXRvDsuoT2 VvCJIzNPqV011JPegMUleMySJCxXKK7KDhjXM0V2Hw9Vn8e+CVQEt/wlvh0nGW+VdXhZ2wvYAEn2 r9SKKKKKKKKKK+WvjR8ERqy3Pi3wXZKuqIpm1jQLOERpqiIvz6hpcEYAF3gEywqB9o++g8/Kz/Fp BUkEEEHBB4II6gikre0J/DK3Lr4nttdntJAqrPoV9p9rc2hw26Z7XULaZbjnbiMTQ9DmTnj1jRfg 7pPjOzim8CfEPR9V1Hb5t7omu6ddeHtRsIBDG0jPDBJeyS+W8qRPJFGYC2QkzHivPvEnw78a+EV8 3xB4dv7G2EcUrXqCK+02MTStBFHLqWntNAkjOuBE8gflTjDKTxVfS/wluBqXwm+MWgXRP2LTtLm1 6AKsDYvZ9HuJP+WkbHG/TrfJJOOqbG+ct/ZguZk8aa5ZrJi3uPC89zJFxh57XVbSKBz7qs0oH1Nf cdfNXxv+D2qeMb218TeFY7afV0tI7HU9NkntrJtRjimAtLq2nnVI/ORXcSmeYAxIgTBTa/xTqGna hpN3Lp+qWN5pt9bhPPstQtZrO7h82NZo/Mt7hVddyMrrkcqQRwRUdpaXd/cQ2dha3N7d3LiO3tbS GS5ubiRvuxwwQqXdvZQa9ST4VSaRFDc/ELxNo3gSG4RZItPufM1vxNJBKv8Ao15H4e0ks/kO4eNn eVGRkcMnAz0mkeL/AIR/D7VRq/hLRfGPinWbO6kitLzXtVtdF0+G2MMlvNe2P9lx+ZIJVYL5N3a/ cbJCOu09Bqf7UXieW4DaN4b0GxtfLQGHU5NQ1a58wD53F1ayWS7T2QwnH941mf8ADTvj7/oFeEf/ AAX6x/8AJ9Z+p/tC+KNato7TWPC3gDV7SKUTx2uqaFf31tHPtZROkF1euocBmAYDOCa4+fxJ4D8Q ljrvg5/DV9N9sd9X8CXXlWSSNaeXp6nwjq5eExpIFMywXtuXUsQwbroap8GvFcVgmveGVt/G3hm6 hF3Y6t4efzruW2kuzawxz6G+LtLlePtNvEkvkHesj5jfbW0D4rfEjwNcf2amrXzR6ZMlpPoPiGGS 8ithpw+yf2W0V5i5tUjCeWYbeWIrjHBFeq6X+1JrUUco1nwppWoTM6eS2mX93pEccYBDrLFdpfF2 J2kMrpjng5yOI+JPxa0b4kWEMV14H/s3WLL5dO1qLxC1xJbxSSq9xbz2osoxNG4B2qzgox3KRllf xKON5XSKJHkkkdUjjRS7u7naqIq8kk8ADrXq/hz4IfEbxEVYaFJodqZZoZLzxGX0kRSRRCX5rCRW vGVsqqSR2zKWyN3ytt90XwP8Ivgxbw6l4wvj4p8RoY57Kzmigadtz3McVxp/hhZSiRlRtae+lljE 0QaN4nIQ8trH7UeuyzJ/YHhnSLKBGkEn9sT3mqS3A3DyWQWTWYh4zvXMnJ4YY54O9/aB+KF1MJYd btNOTaoFtZ6LpMkG5er51GGdyT3Bcj2FeYweJNfttaj8RxazqQ15JhP/AGu95PLfvIE8r99cTMzS Kyfu3VyVZPkIKkg+oWP7QfxPs5Vkn1ex1NFeJzBfaNpqRMsZy8RbTY7eTa4+VsOCB9xlPNd3pP7T V7cefZeMvCek6ppl6Yra4XSTNCE0+VXj1FJ9O1VrqO73ow2xtNCpAKsxDZW9P8Kfh/8AFW3v/EXw w11NHvSyz6h4evLVorDT728t/tEdm1ogElmhcOPMg8+3yrpbgpHgeHeJvhV488KS3Q1Hw9f3Flar czNq2lQS6npRs7UnfeyXdqp8iMovmYuVicLy6LyB53X0V4I+N/h/wDpTaVoXw+mImmNxe3954rjl 1C/lGREbqaPS412xr8kSIiqoydpd3Zug1T9qTWZoI10Xwlpmn3AlLTS6pqN1rELwlcBI4LWOyZGz g72lYY42968j1/4l/Ebx/KNKudU1C6ivZ7hbfw/odt9mhnF06stgbXTl827RAiiJblpWABIJLMWt W/wl1qx0h/Efje7h8DaAhjWOTU4Xutdv7idJPJtNK8PQMsrzb4wJI7l4CqMZfmSNyrbbxX8PvDis vh7wJ/wkeoROj22u+Prz7XCwms0hvrebwhpm20EYfzDbl7mWRCfML5CrH0ul/tB+JNCjli0Pwl8P dFinZHni0nQb/To5njBEbypZ3qBiuTgsDjJrSP7Tnj0nJ0jwgTnPOn6yc85Oc6h3710Om/tTanDb BNX8H6ffXYcnz9N1a40q2EWPljFpcw3jBgf4vO/4CK88urj4N+Lbi5u7u/8AHXg3W9TL3VzeX7Qe LfD9ldh/MnEkin+1LozqGCu5UiV9zHYuGyb/AOEmvtaS6r4SvdK8e6OgjkM/ha5F3qltDdSILFNS 8Pti6iuJFcNJbRpK0WHEhAQmvKq19G0LWPEV6mm6Fpl9q164D/Z7G3kuGjj8xYTPOUBWOJXdA8sh CLkbmA5r70+CPw21L4e6PqkutSxHV/EMmnTXFlbTLcW9jbWFtI1rbvIqDNyr3Fws5jkeM4Xy2OCz e21+c3x5z/wtfxVkEcaGAD7+G7Mg/rmvf/2o9Tt08L+HtKkV/tmoeIZNTgAH7sW2madLb3YZv726 8gxx6+lfENaWmaPq2t3DWmjaZqOr3SRGdrbTLK5v50gV1jaZobVXYIGZVLEYBIB6ivTpfgn4w0zT rvVfFF14c8G2VsUEcviHWoi187QyTvDYRaIt60koWMkQbRI+R5avhtvA+ILDw7p00EGgeIbjxGRG De3Z0OXSNOR2hjkVdOkvJ2uZwrNJHI01pb4KZUOrZHO0V9QfBv4Gp4ggi8U+NLeZNFnjLaPorNNa zaskiHbqd5LEySR2wBDW6owaY/OSsIUXH2nBBBbQRWtrFDbW1tDHb29vbxrFBBBEoSKGGJAFVVUB VVQAoAAHQVLRRRRRRRRX5EsrRsyOpVlZlZWBDKwOCpB6EU2iulbxVqsnhNfBkrxy6NDria/beYJW ubS8Wzls5ILeTftEMglLshQ/ONyldz7+ar7d/Zf0iO38MeIdcPnrNqmtRaeyuVFu1ro1ms0E0Cld xJku50dtzD5VAAIbPlX7RfhHVtN8ZT+K2gkm0XxFHYJDepGPItNQstOSyk02dgSRIyQfaIywUOpc Ju8mQjO+EnwXuvH2/WdakvNL8LR+bDBPaeVHf6tdrmNk083CSKsMLf66d42UsDEgZhK0PtH/AAy/ 4S/tDzP+Eh8R/wBl/Y9n2POmf2h9v87P2j+0vI8vyfL+Xyfsm7d83m4+Wvpml7Fc8HBbGccHI4yO c89Tg0lfE/7UWlzxeJfDOtEp9lv9Cn0uIA5kFxo9+91clx6bb6LB+vpXy/RRRX2/+zN4Wl0/w7qv im5RQ3iK5jtdNBWB5Bp2kSSwzTpKjF1Ety8kbRMqH9yr8qUI+maKKKKKKKKKVWxyM9QQQcdO49+v avjn4t/AS5S5uPEfgCxWWzkSe51Pw3b7ElspI4zcTXGiROQJInwf9DjO9XIW3V0cRxfJlFbWheId a8M38eqaBql3pV9HsHnWkzR+dFHOl0LW7i/1c0LSRozwTK0b7RuVuBX1d4G+Pei+JraHwv8AE6w0 5mumtLUatcWdtNoN8ynKya7ZXAMdu3mpG5lRDCGYuVt0jyc74k/s+2ospvEnw53zQiC3uP8AhGUk lvftFsIf313oeoTyPJK7DZKLZyxfMhif/VQHgdDbTtS+AHjWyuJZZdS8MeLtJ1q0hzMqWS6tJaaP bzEkbWWRTqA2A5DfMQPlJ9A/ZXvoll8aac9ygnlj0K9trJpDveKFrqC+uYojxhTJbrIfdPavr+vJ vEPxu+H3hrXF0G91K5ubqK6ltNUl06zlu7PRZYVQuNQnBXecsVZLRZnR0dJFRgAeY1tvAfjqH/hK vEngCe08K6fDd3N/438RzP4Yubm2ijhTSBpFlpTnUNRS780CD7QsUeBiIyTsIT8y+LPipc6hYz+G PBWn2/gvwWHmjXT9MQW2p6zA9pHYNN4jvonJmkliiAlAY71YpNJcbFevIaKK6Pw14S8ReML7+zvD mk3Op3KoWlMflxWtsvlvIHvL24ZIYQwRhH5ki72AVcsQD9g+Ev2a/C+nW8c3i26ufEWoNHma0tpr jTNHt3khjLRRG2ZbqVo5BKFnMsYdGXMCMOfZYvh/4EiTyk8FeFFQqsbKfD2kuXVcbfNdoizdM5Yn J5JJrrwABgcYwOBwB0HA7fy6CsPVfDHhvXZorjWvD+iavPFF5MM+qaTYahLDCZDN5UUt3G5C7mLb QQMkmuZn+FHw4uLlrp/BuhrKzI5SGzFtbhkAAAs7YpEF4yQIwDzkcmrdr8NPh7aQiCLwX4YdFdn3 XWjWF7Nk9Qbi9SSUr6AtgdhXX2dnZ6fbQWNjbW9jZ2yeVb2lnBHbW0MeS3lwwQhUUZZjhQOteBfH r4nT+EdMh8N6FdzWfiXWYVuJbqKFlfTtDkaWCS4trvcojuZpEMcJRXKIJHzFIIXPwZX0r8K/gjb6 3pjeMPHss2leG1gW8sLQ3Menvf2cDLczalql1MP3Fi0SsFKvHJIp81ZIo1jaat4t+M+n6fY3fhT4 U6NZeHNCeOS0u9ajs0g1LVEjiWzW6tkIDxs0SsPtNzvuWDK+YJFOfLvAvxF8S/Dy9uLvQJrVor1Y hqGnX9uZ7K+NtHKlm03lNHMrQtMzxtFMhzw25Cyn6P03Q/hL8c7K6bSdPbwX4ws7ZZrqCyS1t2LN ExN2bKHFvfWouZsSzqkNyxWMSPCrxhvlnxX4V1rwZrVzoWu232e8t8SRyIS9re2shIgvrCYgeZDI AcHAIIKOqSIyL0Xwz+IF/wDD7xHb6hHJcyaNdSRQ6/psO2Rbyx3ENNDbyMiG4gBZ7di685jLiOSQ H9KbK8tdRs7S/spo7iyv7WC8tJ0zsntbuITwSoG/hZSD079jxXN3XgDwLfm5a78HeGJpbsy/abht E01buVpjmSU3aRCQSEnPmBw2ec5rkG+BHwpdi/8Awio+YkkDWvESAEnJCol2AB6AACt7Tvhb8OtL tha2vgvw/LH5hk3ajp8Gr3O7uPtmriebb6KX2129ta2tlbw2tlbW9paW8axW9tbQxwQQRqMLHDBE AFUcYAArK1Twv4Z1u4S61nw5oWr3MUIt47nVNHsL+dLZJGlSCOa6jdwgZ3baDgFiQOTXnniP4F/D fxEwl/sd9BuS0Ja48NyRaZuiiUp5X2B0lsxu6s62wckDLda+TPiF8E/FPgUS38AbxF4fRUL6vY2z RzWf7gyzHU9MR5XgjUpIBOHeLaE3OjuI68Zoorq/CXjTxF4J1OLU9A1Ca3KzwTXdg0sx0zVEgDBb fVLJGVZU2vIoPDpuLRuj4YfSvg7/AIVZ470648RW/wAObG68c6IdMvdW8IaTczWFnd21teW9rcar o2jSTR2M9uIsyvaSRkvKPIm3GZJpvS3+N3w/8PW+n2F9Y694auEa1sx4bvPDNzpl7odhuaKC6mtQ ogW3REVlW2kkfYQFjJBRfXNI1jTde0201jR7yC/02/hE9rdwklJEJ2MrBgGSRGDJJE4DIwZGCspA oeLdQu9I8K+J9W09vLvtK8O63qVnK0aSiK6sdNkureVo5QVYKyq2GBBAwRivhv8AZ20s6h8SrS7E 6wjQ9J1bVGjZGY3ImgGiCBGUjaQbwSZOeEI6kVT+JVjqPjv4veKrXwvp17qt1/aFtpzQQQsTFJpF pbaDe3FzJwkUC3EZUzysqAEFmANe3+Hvgb4H8CaY3ib4j6lbapJYotzPHM0kHh6zdDFNHFHaqBPf S+YjxrG42zhxH9lLY3cP46/aGuri3fw/8PLJdA0e3jawi1gokd7JZRxRxQppNgirHYxqBIiE732G Nk+zuuK+aLm5uLyea7u7ia6urmWSe4ubmR57i4mkYvJNPNKSzMxJLMxJJJJJNV60tK0nUtd1C10r SLK41DUr1zHbWdtGZZZSiGV2CjoqIrPI7EKqgsxCgkfefwm+DFl4CH9s6y9rqviuQSRR3EIeWw0i By0ZXSzOkbeZKnE07oDtJjQKhcy+50UUUUUUUUVS1PT7bV9N1HSb1DJZanY3Wn3aK5jd7a9gNtcI rqcrlCcEYIOCDX5W+INCv/DOt6poGpp5d9pV5NZzkJMkUwjP7q6t/tCI7QzJtmhcoN8bKwGCKxqK KK/XOCCC0ghtbaCG1tbaKOC3treNY4LeGJRFFBDGuAqIoVVUDAHFTZxnryCD6sO6kjHXvSUoYg7l 4IORjhvqGHTjrR159+evbrz0BxXzr+01FJJ8P9OZFZlg8V6fLKQflSM6XewB2H+86rn3r4Qooor6 R/Zs8KT6l4tuPFUguI7Lw1aTRW0qN5ST6rqtu1kIG3xsHRLV52kVHVldoSSVYhvueiiiiiiiiiiv BfjH8Hbfxvbvr3h+K3tfFtpF8y/JDB4igiQCO0vJG2qtygGy3uH4IxDKfLEbwfBd5Z3Wn3VxY31v NaXtpM9vdWtwjRTQTRNskiljfBUqRgg1VqxbXNxZ3Fvd2lxNa3drNFc2t1bSyQXFtcQSCSGeCaMh kdGAZHUgggEEEV9MfDj9onVNKkttI8cvLq+mvLbQx6+OdT0u3SHyd17FEha9QEI7SEicZkctO5VB 6J4r+C3gv4i6Xb+J/h9daZo9xfRLPby2ULR+HtSjSD7OsE+nwKDZSq6AStDCGVxKJYXlJZfLvgxp eqWfiP4g/DLXSNEuPEPhPUtOurS78tbg6nAnkWjWrjcJAttd3NwrRb1eP94u5BurmP2fdQu7L4oa Nb283lw6tZ6zp9+hEZFxaxaZLqqQ7pBlf9ItoXyuG+XGcEg/oZXnfjr4oeE/h79mTXJ7me/vVMtv pWlxQ3Oom3VvLa7ljmkijji3ZVTJIpchxGG2MF5HUvEHhT4p2VpBp/gW88Z6UJLI32u6lHH4b0zw /Bc3ajVPs+t3rR3bT2yxrJcxacrh1AUyEHFeA+L/AIh+F/B0+peHfg7pOnaUkkVxZ6n40ie5vdYu GmeIXFr4d1W7lkljtl8oKZd7KzkyW6oUSeT5/ubm4vLm4vLy4nu7u6mkuLm6uZZJ7m4uJnMk0088 pLO7MSzMxJJJJJNV6Kt2Vhe6ldQ2WnWd1qF7cMUt7OygmurqdwpcrFbwKzscAnCg8V9Z+Bf2aQRb 6j4+vHBDJL/wjelyqOEeKURanrCFuGAmhlhtQMDa6XQPFfQek/DXwBocUUWm+EtDQwGQxXF1Yxal fL5pO/8A4mOpCa4IIZhhnICnaMKK6yw0+x0q0isNLsbPTbGDzBBZ2FtFaWkPmytNL5NvbqqDdIzO QoGWJJyTUGqaPpGtwLa6zpWm6tapIJkttTsbW/gSZVZFmWK7VwGAZgGwCA1cjffCr4c6g8Tz+DNA jaJNiCxsk0xCC4kzKum+UrnIHzOCcZX7pIqS1+F/w6tJJ5IvBnh13nBDi6023voxlt37mG8V1jOe 6AccdOK6nS9C0TQklj0TR9J0aK4dWnj0rTrTT0maMFUeVbRFDMMkBjnGTXJ/E3xvH4A8JXmuhIJ9 QeWKw0a0uRP5F1qVySUEpt1b5IolkuHUtHuEZjEiu6mvzZ1fV9T17UrzV9YvJb/Ur6Uz3V1OQXkc gKAqoAqIqgIkaAKigIgVQFHo/wAK/hXqXxG1IyyGbT/DGnzKuq6qqqJJXAEh0zTDICr3LIQWcgpC pDuGLRxS+t+JfiN4E+FsUmgfCnSdIvtbbTHtLvxdG8V6LNrmeOdoX1Bld9QdlUyPGJlt4pPKGH2P AnzfYeLfEOm+JX8X2WoCHxE93qF89+bOxmButVSSK/l+yTRtB86zSDAiwuflAwMfS3h3xn8OPjCy aD4/8O6bpHjLUpJYrXXdMhGnpeTpa/ZNKS31XzGnFwqOUitLwzW7tFGPnZo4V8X+Jnwq1r4cXcBn l/tTQ70hLHW4bdreN7lY98tje2++TyJgAzRguVkQFkYlZUj4vw34k1fwnq9prWi3c1rdWs0LuiTX EUF9BFcJcvp+oJbOhlt5SiiWIsAwHYgEfpZ4H8Yaf478NWHiPT0+zi682O909rmC5n02/t28u5s5 3hxk/dkjLojvE0chRN4FX9S8K+F9YuReav4c0DVbpURBc6no2nX9wIoyWSLzrqJ22gknbnHXiuIu /gj8Lby4lupvCdskkzF3S01DWLC3BPaKzsbmOJB/sogHtV/SvhF8NdG877J4P0ebzwA/9qxSa9tC 9PJ/tt7jyz6mPbn1rt9N0rStFtTZaPpun6TZmVpja6bZW1hbGeUKjy+Raqq7mCqGbGTtHtTNT0jS NbtktNZ0rTtXtUmS5jtdUsra/tknSNokuFhu1dQ6q7qrAZAZh0NcPrnwg+HGv2/kT+FtMsHSK6SC 60OBdFuIJLmMILg/2YIo5mQqrxLcpIitn5SGcN8z+Pv2c9a0SOTUvB01x4j09PMebTZhAuuWkMcH mmSPy9iXnKsNsMaS5ZFSJ/mYfNNFFaOm6rqei3cd/pGoXmmXsSkJdWFzNaThG+/H5sLKdrDhlPB6 EEV9K+D/ABb4F+Kuo2+lfEnw1o58YSQpBpfiGK6vdBt/El4ttHaRWetXGlMjJcusUawMwkjPzRwx xN5cMvrmn/EnwR8PtKbStU8I638O2socwaTNoTyW+valaWaw340bW9PMsN+6mKGFr66ljMu+J3fB Yp6V4Q8c+GfHNg9/4c1EXQt/s631nNFJbXunT3EAmWC7tpgOfvIJYy8bsjiN3CtjrK/NW+jsfFPx huLaedr3Sde+IxszcW0vM+l3/iP7KjWszdjAw8tscDFeuftN3lzqPijwf4ZtbKae5h0ye8tRbpJP c3tzr2oCwis4LaMEu26yXYFyWL4xwKveBf2c4oLf+2/iTdLZxW32mWbw/b3cEcMNtbFSLnVtdtpS qoQJWeO3YbV2MZwd8a2vGHxx8NeD7a98L/CvSNLjkSW4jn1mztLW30SG7CJAbzTreBcX0mFK/aJc RkojD7RE2K+V9d8Qa34mv5NU17U7zVb6QMvnXcpcRRtM1x9mtIh8kMKu7skMSqi7jtUDisWivsD4 UfABAmneJvHcJaRit3ZeFJ4vkRfvWsniBZOrMfnNltwBtWckmSBfriiiiiiiiiiivzs+OfhGfwx4 91S7CzPpvieafX7G5l3ybri9mMmrWrTeXHHviuWdhEpYpC8O9izE141RRRX6OfAkOvwp8Jg7x8mt na2eFfxHeSKVB7EfMDXrmTkEdjkY4IxzkH27GlyT3J+YnvknqeevX8aSiiivjn9qfULWS98GaUjn 7ZZ2uuajPGFwFttTltba0ff3LPaT5HbA9a+TaKK9V+FPwzu/iPrUkLzfYtB0k282uXyFPP8ALuCx t7GxjbrNP5bgSEFY1BdtxCRSfobe6hoPhmwt2v7zSfD+lQ+Tp9p9qns9J06HZCfs1jaiRkjXEcZ8 uJAPlU7VwteEeIv2lvB2ml4fD9hqPiaZTEVnIOjaa6spMoFxeI1wGU4+U2gU9m715nqf7UXiWWdW 0bw1odhbbF3RanNf6vOZMYZhcWj2ShfRfKP1Nbem/tSsGgj1jwepUzqLm603V2VorYsAzQafcwEP Iq5O1rlAx4LJ1r2vwj8ZPAXjCWGzstVOmapOdsWla5Gun3U0j3K2sMNvOWe2lmkZ18qGK4eVgSdv ytj1Oiiiiiiivm74r/Ae28Ty3/iXwm0On6/JHLc3mlMscWn65eBvMaSObKi2upRuDOQYpZNpkMZa WY/D9xbz2dxPaXcE1tdW00tvc21zFJBcW88MhimgnhlAZHVgVZWAIIIIBFQUV7Z8L/jRrXgHyNIv UOr+FWuxLLZMSb/TI5iftMmizsyqMsRK1vJlGYNtMLSSSH6yvfBeka7pvi3XvCMtj5HxH8HXMVxa yWsS6bqesTWzy6B4hMsy+ZayoZphcKI/ndklZUniZpPlX9nfU5LD4mWNnHEki65pWsaXMzb90MUN r/bfmx7eCd9mqHPADMeoBr9BK+ctG/Z20PTPFE3iTXvEF14lsY7q71JNN1a0jDy3D3Bngm17VGmd bvYCXnzDEs0gy48vdE/z18ZPibP4916S0027mPhLSpVGkW7Qta/bLlYfLudWu4WZmZ2cyLbl9pSE j93HI8obxmivQfDvwt8feKHgGmeGtSS2uIYLlNS1GB9M01rSdlCXUN7fBFmXa6vtt97svzIrCvov wp+zFYQfZ7rxlrb38qMJJdH0QPbWRaK6OIptVuAJpYpYgocRwwOpYhJPlDn6W0PQNG8NWEel6Dpt npdjEFxBZxKnmusKwefcycvNKVRQ80rM7YBZmPNa1FFFFFFflr468RHxb4v8Q+IfMleHUdSnax82 KOCZdMg/0XSo5ooiVDrbJEj4Y8gkljknuvgh4AHjfxXHcX0SSaD4ca21DVkkEDpeTO7NpulvbzBt 6TvE5mBQqYkdCVZ0J6H47fFKfxNq1z4R0e5jHhjR7pUuZbcsf7Z1O2XbK8srKp8i2kLxwomUkZfO JkHk+X87UVp6Rq+paBqVlq+kXs1hqVhMJ7W6gOJI5BlGBVwVZGUlJI3BV1LI6lSQfsrW44vjx8JY tbtLWJfFugPcyLa2/mqq6raxxtqmmQmaN3Md7beXPDGjkeYYEeY+W9fEVfeX7N3ihtX8GXWgzyK1 34WvjDENs286Vqhe7smlmkYqziUXUaqmNsaRgr0LfQ1FFFFFFeHeMfgB4I8TtJdaXC3hTUmVh52k Qxf2XLJtRI2udGO2MBApwLZ4SzMWcsa+ZPFXwE+IHh3zri0sY/EthHlhcaEzz3YjacQwrJpEoW5M hBVnW3SVVGSXwpNeO3ljeadcy2Wo2d1Y3sDBZrS8gltbqFiocLLbzhXUkEEAr0qrWlpOq6hoWpWW r6VdPZalp9xHc2dzGEcxSxHKlklDI6nlXjdSrKSrAqSD9sra6H+0T4C0+We7tdI8UaPcL9se0gN5 JpN47GKeN7W5MTtaXsKCeMLMQrBVMsjwSLXo/wAMfh+PhxoV5of9r/20LrV59VFz9g/s0xieygtD bm386fkeRu3b+c4xwc8v+0Lq0Om/DPUbVxN5uuX+laTatEV2pMl4urym4JYEIYbSVDgH5ioIwSR5 X+y5owM3i3xFJZ3ReGDT9G0+6XclvMJ3kvtWsomlKxPKvlWTtlxsDLkgSc+pz6j4e+CPhOfVNba2 1Pxj4iuLjUdVktzHHqPirxLcubq9McvlqIbK3eYgMIljiQ7hGZ5ts3xV418e+JPH2oR6h4gu0dbZ XjsNPtYzb6dp8UkhkdbW3ycsx4aWV2kYKqs5VEA4uiul8KeE9b8aaza6FoNqZ7uf55ZpCyWdhaqw Wa/v51DeXDHkZOCzHCIrOyIf0F+G3wq0L4cWkzWrHU9cvEEd/rdxCkUzQKd4tLGAF/Ih3KHdQ7Mz 7TI7bYwnp1FFFFFFYWu+J/Dnhe2F14g1vTtJiaK5mhW9uo4p7pbRA9yLK0J82d1DLmOGNnJKgAlg D4R4h/aa8K2DSReH9I1PxDIk6r9puJE0XTpYGiLNNbSzJNckq21fLktY8/Md2FXdwdz+1JrTzO1n 4U0qC2OPKhudRu7udBtwfMuIkhVjnPIjXjj3O/pX7Utk81vHrnhC6toDEftV5pWqQ3sxmEZwbfTr uG3UIz44a6yoJOXIwfcfC3xS8C+MTFb6Nr1suoSx27f2VqAfTdRE1xC0zWsMF2FFw8QVxKbV5UUj O8hlY+Y/Hf4VP4nsf+Eq8OaeJfEmnoBqVtbbhca3pcUeA0UAXE11b4XygMPJHujBkZIY6+FaKKK/ XjIPIzggEZ9DRRRRXz3+0tctB8PbWIKrC88TadbMSeUC2N1d7gPrEB+NfBdFFdJ4U8Kaz401u00H QrYT3lxl5JZCY7SxtEYeffX04B2RR5GTgsxKxoryOiN+kvhTw3ofw+8LW2lW72lpZ6bafatV1Kbb ZpdXaQA6lrN9LM7bd4Qsd8hWNAsYIjRQPP8AxJ+0D8PdBke3tLu78SXaG4Rk0SBJLKOaFAYRLqN2 8UTRyk4ElqZgNpJHChvHtT/ak1qWKNdF8J6Xp8oJ8x9T1G61aN+RtEcdqlkVwM5yxz7Y5l079qXV Ybdl1fwhYX1zu+WbTdUuNJgC5OQ1vdQ3jE4wAfNGMHrnA9b8OftBfD3XXS2vbq88N3btaxKmtQBL OWa4DeZ5OpWbTRRxxMAHlujCMMrAffC+129xb3sEN3aTw3Ntcwxz2tzbSJNbzwTIJIp4J4yVdXUh lZSQQQQSCKlooooooryr4qfCzTPiPpqMrQ2HiTTomXSdXKcNEWMh0vU/Lyz2zMSykZaFyZIwQ0sc v59+I/DOt+EtVm0fX7CWxvoVEgV8NFc27OyR3dnOvyyxMVYB1JGQynDKyjAorvvAHxC1z4e6wmpa W5ubGYrHqujTSSJZanbAFSG258udOWguFUsjcEPG0kb/AHH4fl8OfE2Dwp8StHtorPxBotxPbFp2 jmuLWGQPY61oWpCzcb1ME8lxZF2UozxTFAkk0MnxLqqJ4A+Ktyx064t7Pwx41W/tdOLyRzPpFnqw 1DT44pbjLFZrXy2jd87lYMcg8/pjnpg9QCD7Hng189+NPgDaeNfGV74pu/FE9la6hLpjXOlW+ko9 x5FlYw2E6QanLcbUZ1i3K7WzhC2SrAc+e/Hf4mpZoPhv4PuLS102ztFsvET6WPKWHyibZfC8BiVU jiijUfalhJzuFuSmyeN/k2iur8OeB/F3i0r/AMI94f1LUomlng+2xweTpkc9tb/apoJ9WudltHIE KkJJMpJZFALOgP0B4S/Zj1K5aK58Z6vFp1s0UEh0zQ2W61EtLA/m29xqFyht4JIZPLBMUdwj/OA6 gK7fUXhbwN4V8GQNB4d0e0sHdSs1388+o3Cn5ik9/cF5WXI3CPdsXqqiuroooooor4M/aP8AEtxq vjhNAGUsvC1lDFGjLBiS+1e3i1K9ukkVRIQ0ZtotjsQGiLKBvOfIPB/hq68YeJtG8N2b+VJql2sU lwFjf7LZxobm/vPKleISGGBJJRH5gL7di8kV9O/Gnxlp/gbw5afCfwikVvnS4oNWmglCzafp0h3m 0kFrtzc3+XlumkA3RSFmRjcB0+PKKK+0fhf4k074weEdR+Hfjl5tQ1fT7b7TbX5Qrey6bCY4LTVE 1A7wb60ldY3eRQZUZPM87dcZ+SPEOhah4Z1vU9A1SMR32lXktpPhJ0hmCcw3dt9pSN2hmjKzQOyD fGysBhhX0H+zP4pksvEWp+E7i5C2euWcl9YQyNO4Or6aoaRbaNcxoZbUyvM5AJEEa7uAp+26KKKK KK868afCvwX46Dzavpn2fVZNgGuaUyWWrfKIkHnyhXjuP3cKQILuKTy48iPYTur5a8S/s1eMtMKv 4cvLDxRA7RRmPfDomoozq5kkeHUJjb+Um1RuW7LktxHgE14Pqmha3ockUOt6Rqmjyzo0kEWqWF1Y STRKxRpIUu0QsoIILDjPesmivs74YeKdJ+LnhO7+HXjyaS+1q1jklsL2RFS+ubCCJUtdSttQcvu1 C1ZnWR2QGSIguJwbk13Pwx+DB+G+t3mrr4pfWI77SpdOex/sj+zY1dryG6jumkF3PvKCJkAMYxvO D1B9a8Qar/YWga5rf2c3X9jaPqerfZhIYftP9nWUl4YPOAbZuCYLbTgc4NfAnwE0d9V+JmiSC1hu rbR4NR1i9E5gKwRw2bWlndJHMcs8d3NbFNgLK2HGApZfsRvD/h7QfEHib4qeKJza3EUa29lcatJH Jb+HdEsrRNLY6dFbtN+9v5RJLGEzKyzpAsSSyTJJ8dfE34xa549nu9OtJZtL8I+dF9m0kCJLi+S1 cvBd6xPFuLuzYkNushijZY8B5I/ObxqirNra3V9cQWdlbz3l3dSpBbWttE9xcTzSHZHFDDECzsSQ FVQT6V90/Cf4G6d4WhsfEHiq3jvvFaSLdwWzSLPp+gPtzbxxpHlJruMne85Loj7fJAMYnk+hqKKK KKKqX+o6fpNnNf6pfWmnWEAjE95qFzDa2kXmSLFH5txcFUG52VVBPU454FeE+I/2jvAukGWDR49Q 8S3KRExvZwix0xpxKUe3mvr/AGyDAG4SRW0qEFQpPOPN7z9qbUX8r+z/AAdY2u0P532zWLi/EhJ+ QxeRb2+zAzuDbs8HjHNiy/amnVY11LwZFK5kPmzWOtvAgiJGDHa3FtKSyjPWfDccrivYvDPxz+Hf iUtG2rnw/dKZNtt4lEOmiSJApMyX4kktcMW2qjXAkJDHZtANbHxS+Htt8Q/Dk2mn7Lba1Ys1zoWo 3EbN9kuyV861leP51guFXy5sbgp2y+W7RKp/N/VtJ1DQtSvdI1a1kstR064ktby2lKM0U0ZwdskR KOpHzJIjFXUhlJUgnOoor9JvgpdC8+F3hGbyVhCWd5abFYuGNhqs9m0u5+cyGPeR0BOBwBXqVFFF FFfAH7RmqpqHxImtEieNtC0XStKldnDLO8qvrXnRqANq7bxYyDnlSehAHg1FdD4f0SLWLonUNTt9 C0S1aM6prd3FJPFZJLny4rezgxLc3Em1vKtoQWIDudkUckieyXXxuj8NaJb+FvhXo3/CPaZbDfJr msR2l9r2oXLrC0t9NagPbJM7LJHI0nnhoygjWAIqr4XqWraprNx9r1jU9Q1W78tYvtWpXlxfXAiQ lljE10zNtGThc4BJx1rOoor7C+E/ir4E+HIrMQtPYeJGeC2fW/FWln7ZNcSB4XubO6tWu7XToCJ5 I2xNF+7CidpNvmH6rsr6x1K0ivtOvbTUbKdSYLuxuIbu0nCsUYxXEBZWwQwOCehB5Bq3RRRRRRRX ifxk+Hfg/wARaBf69qlxY+GNT0uP7W/iY2wxKiItuljq0cH7y6WQLHDAAGmR9iwhtzQyfnnRRX1J +zr8R203UP8AhBdZu5TYalJv8OPcXEYt9O1Il5bjTollGVW8LBkVZAvnLhY2kuGYeSeJLU/Dv4p3 ogsYkh8N+LLfWNN09bh3j/s2O9j1nSLU3Ehkfm2aJWLFmUk5ywOf0qgnguoIbm2mhube4ijnt7i3 lSa3nglTfFNBNESroykFWUkEEHJrwX46eJNTax074c+GIZrzxL41YxS29pIyXMOjRSZmyySJ5a3L I0ckkuYvs6XPmbR8wyPBP7N3h7TbZbnxtIdf1N1lBsbK7u7TRrVSymJo5IfJuZpV2tlnZEw5XyiV Dn2xPAvgdEmjTwb4VSOcKJo4/D2jpHMobeEkRYQCAcEZHB6CtTSvD+h6EJl0TRdI0ZbnYbldK06z 08XBiB8szC0RN+3JxuHFa1FFFFFFFFct451CXSvBfizUbe7+w3dl4c1q4s7zzVheC+TT5DYtFIxw JPNCeUOrMQBk4FflhX2toMrfCr4AS6zFOia34jhGp2W67gTZqHiSOO00x7ASR5d7eyWO8eAq2Wjl 5CZK/FNFFFe/fs7+LH0HxwNEmlij07xXbmxkM1xb2scWpWUcl3pM4kmQs7ufNtIoFdN73APzMqKe a+NXhaPwp8QdXt7aPyrDVwmv6eheE7YtSZvtUaLCqhES7S5jijK5EaqCSfmPoH7L17dx+Ltf05JW FldeG2vrm3GNkl1p+qW9vZzucZyiXU6jB/jOe1fb9FFFFFFFFVb2ystRtZ7DUbS11CxuVVbizvre G6tJ1SQSos9vOpRgGAbDL1APaub/AOFe+Af+hI8IZ5/5lrRRg/8AfiuW8R/BP4b+JEO/QIdFufKi gjvPDYj0eSGOK4+0ORZwobRpH3MjSzWzsUIAYbUK/Pmm6N4m/Z98baVe6lfPe+Btduo9O1XUrJLi OwmtyZI45NSs1juGiu7MM15CkYdpEEkcMpDThftoYxngggYIHsCcf09jXxr+1HrskmqeGPDafaY4 bXT7jXbgeawtbqS/uG0+zYwDgvbi2nCuQcCVgMZbPrHwVsrLwX8JrfWdXafT4bxdS8V6tJdgukNs w8q1ntooE3lJLK3t5UQCR2ZyR95UHxZ498Z3/j3xLfeIb1Ps6S+Xb6fYrJJJFp+n242W1shkJ+Y/ NLMV2q0rO6qoYKOMor0P4c/DzUfiPrEul2OoadpsdlBFeX095MGuBaNcpbytp+nRnzLiRQ24j5Il wFkljZ4w/wCiHhTwhoPgrSYNI0Gyjt4Y0UXFy6RNf6jMpLNdaldxqhmkJZiCQFQEJGqRqqL0tFFF FFFFecePfFHwytLG60Tx1qmiTQSSRW11pE+/UdStnurRpre5Onaast3bt5Z3x3KomzKFXVmQt8C+ Oh4COrM/gCTXv7NaW8FxBrUFutvERclraXR7pZGuGtmjO1Y7yJZk2BneRpGWPiKKK9f8EfGvxr4M MFqLz+3dDh8qL+yNXeScQWyeVH5WmX5zNblYojHCmWgTcW8hjWx4zHgv4mCTxP4OI0LxpLsk1vwT eCOL+3JisSzX/hq7j2w3N28smz7KoW4u9ryiBZQRceEUUV+pfgPWj4i8F+F9Ye7F/cXuiWDX92Bg y6nDbLb6ruGAAy3KSo2BjI4yMV1tFFFfK37UerNDo3hXQQkTLfanfatLLvbz4W0q1WzgQRhtuyX7 ZIxJGcoMd6+MKK1tG0m41zUbfTbaW1tzMwM17f3CWmnWFuuPPvtQvJOIoYl+Z2IJ/hVWchT7rofx P8N/CrQ7jRvAtuvivxBqE0V1q3ijU7SfTdHaRFiaC00/T/3d7PBCjXEOJ3g2y7pl3pJ5Y8b8S+Mf E/i+5+1+I9avNUdDmGKVkhsrY+UsDG0061CW8JdUXeYol3nLNliTXMUUV758KNS+CukhbjxpBf3m t+W0vn63pP2/w3a8PbNaWenac9y07uku8yXltgNGrR+U4Bf7m0fxBoOvwvPomsaXrEUOwSvpt9bX ot2kXciXC27sUYj+B8Ht641qKKKKKKK5Hxj4H8N+OdPWw8RWQnEAneyvonNvqGmTTxeVJNZ3C9Mf KzRSB4mKqZI32gV+Z2v6baaPrWp6ZYavZ67Z2F5LbW+r2KSJaX8cbYE0KyZ+hKM8ZIJjklj2yNjU V6v8IfiC/gDxTHcXLL/YOseRp+vK/wBpZbe3M4aLVo4rXczSWxLNjy3JjaVEUM6sOw/aT8P/ANm+ OLbXIo5vs3iXSoJ5J5JI3hfUtLA065gtVQAqqW62bMGzlnYhiDtX6z+FuvSeJfh/4W1WYzvcvpaW d1LczGe4ubvSZH0m6u5ZTyTPJAZSTzhvmJIJMXxR8aDwJ4N1HWo9p1KVotL0VHSQpLqt8G8pmZEk XEESTXOyQqriPy9wZ1rwH4f/ALPtzrXleJ/iTdagJdQkOpPoXmyrql1JNdLctL4j1GbdKjTjzPOh jKzjeC00UqtGPo7Tfh14D0iO2hsPCPh6M2qFIp5dKtLu+CsDuMmo3iSXEhIYgtJKxI4PHFaOn+EP Cek3Ud9pXhfw5pl9Fu8m80/RNMsruPeu19lxbRq6hgSDhq6Kiiiiiiiiivyr8Y31vqvi3xRqdoxa 11HxFrd9bM3l7mt7vUpZ4WbymZclWH3WI9CRzX0z+zho1toui+K/iHrCpa2cVvJY21+63xlg0zS4 zqniC4W2iQrLExW3CtGsj74ZEUL8yv8ALniDXdQ8Ta3qev6pJ5l9qt5Ldz/PM8cIc4htLb7Q7usM MYSGBC52xqqg4UVi0UV1XgnxHJ4S8WaD4iR5QmmajDJdiCKGaeXTZs2+q28UdxhC0lu8sa5ZcFsh lIDD6H/ad8Krb3uh+MbW3CJfo+iaxIq28Ia9tlN1pkkygCWSaSHz4zI24KkEaEqNobw74V6ncaV8 RfBt3bCIySa/Y6a3mpvX7PrMn9kXZCjHzCK4coezYPOK/TiiiiiiiiikcB1dCFZHUo6MAUZHXy3V lPBVgSDmuSPw+8BMdx8E+ESTySfDejnJJzk/uaydW+E3w41qBYLnwfotsqMXSTSbRNEnV9hQFp9J 8lnHP3JCyk87SQMfNHi34QeJPhZqdv468E3c+r6XoM8GoyJOzrqthFAxF4uox2Pki5s3TK3LwlD5 TuJEWNWlP134S8S2fi7w5pPiOwXZBqlqJjESzNbXMbNb3tozuqbzDMjxFwoDbdyjaQT5L+0Zraab 8O5NNHktN4h1Ww08RtOsc6W1pJ/a091DB96RUa3ihcjgeau45IDef/suaD8nijxRNaLybPQdOvvO +cbAdR1q1+zq+Od1g++SPPGI24kB87+O/wAR18Y+IBomk3Uc/hzw/K6wz21xJJbavqjwql1fkHbG ywnfBbuocY8yRJGSfA8ForZ8P6Jd+JNa0zQbCSzhvNWu4bK3l1C6isrRJZWwplnkP/fKIGd2wkaP Iyq36HfDT4V6J8N7S4e2lbVdcvo/Kv8AW5oFgke2DiVLKytwz+TAGVXdQ7NI4DOxCRLH6jRRRRRR RXN+JfEPhXQ7GYeKtU0ixsrq1u1ktdUmt2bULaKEfbYIdPk3Pc5VgpiiictuC7SWAr4N+Kd38JL6 7kuPh/DqtrfNKklyILP7P4Xu1nZ7i5ktLe/dLm3lRnWMRxwLAFQLHGB858dooru/CXxI8ZeCpoDo msXK2ULfNo1473mjTI1wtzPE1hMSsZkK7XltzHMAzBZFLE16P4p8Y+FfjBaacdWMHgrxzp8SWltq FyWm8Ma3DK0KtZ3l/GjT2R855p4DOrQwpvEk7GTcnhN/YXel3t3p1/A9te2NxNaXdu5UtDcQOY5U JQkHBB5BIPUEiqdFffv7OGrPqHw6SxdbdDoOt6npsPlFvOlt7jZrInugxPJkupI1IABVQMbgxPvd FFFFGeuT0BJPsOeTX5U+LtaXxF4p8Q64jXDQarrOo3tsLsg3EVlPdM9lBLtZwPLiKRhVYgBQAcAV ztFFFa+l6Brmuu8WiaLq2sSRqXePS9OvNQkRB1Z0tEcgcgZIrZ/4V949y2PA/i/5QWb/AIprWuFH 3if3HA9TXIujIxVgVZSVZWBDKwOCrA9CO4ptFdJ4c8W+JPCF2b3w5rF3pUz7TOkDrJa3W2N44xe2 FwHgn2CR/L82NthO5cNg19hfDj9oTTPEc6aR4xisPDupGJ3g1UXPkaFfyK7u0En2sk2kgj27DLNI kjBwHjZo4m+kqKKKKKK/PP41/Eqbxv4hl07T7uRvCuhzvBp8SNGINRvYsw3Osv5LMsgclktWLHbD gqEaWUHxOiirFvcXFnPBd2s8ttdWs0VxbXEEjRTQXEEglhnhkTBV1YKysCCCAQcivZvi7cxeK7Hw X8SbaGKJ/EmkyaTr8NvbGOO28RaDL5Ny00gkl2idHH2RJG8zyIlY55C/VHwI8RN4h+HGk+eZpLnQ JZ/Dc8rQwwxuunKkunpB5PDLHZzW0ZdwrFgxOT87d5pfhHR9L1/XvE8MUlzrviGSD7ZqV35Ms9va WtrFa2+mWDQxoI7dRErMoBaRtpleTZHs6aiiiiiiiiiiivJfjnLJD8KvFjxMUYppMTEf887jXrWC Vf8AgSMwP1r8+/DukjXvEGhaGZmthrGsaZpTXKxidrZdQvY7QziFmQMU37tpdc4xuHWvrj9qTU2h 0TwnoiwxmG/1S/1N5yXEkT6PZpaRQooONri+csSCQVXB5Ofi2iiitrw7qq6F4h0LXGhNyujazpeq tbiTyzcLp18l2YRJg7d4TbuwcelfW37UejRy6L4Y8Qh40lstUudGkQQIZLmPVLQ30LvchgwWE2jh EKsD5pIK4O7xr9n69ktPiho0CY26lZa1ZTEjpGmly6iMZHXfbqK/Q2iiiiiiiiiiis7WNI0zX9Mv NH1m0hv9Nv4DBdW0ykrIhYMpVlIZXRsPHIhDq4DIQwBFLwzoreG9C07Qm1CfU4tKhNlZ3NzBbw3H 9nQSsumWs4tgqM1vb+XA0qqvmFPMIBYivzu8Yag/xG+J+oSabLZn/hIvEdpo2j3Iju7a0ltVli0L R7ydJw8yeZEkUs2Y85LYReEHuP7RHie10bStC+GWhFbayhs7OfUraOSaX7PpmnqtvoWlvNK7MwzG ZnWXL/JC27DHPyLRRVqzvLrT7q3vrG4mtL20mS4tbq3dopoJom3xyxSJgqVIyCK/SH4VfESD4ieG xeyRx2us6bJFYa1ZLNE4Nz5Ikj1K2jU70t7n5zGHUFWSSIGQReY3ptFFFFFch4y8eeGvAWnpf+Ir wxG4aWOxsbeP7RqWoSQx+ZJHZ2wKg7cqGkkZIkLIGdS65+HPHXxw8ZeMpZILW6l8NaIwUJpelXTr NKPLeOT+0NUjEc0wcSMGiGyIgJmMsu8+M0UVuaT4a8Ra+s76F4f1vWltjGtwdJ0q+1Jbcy7vKE5s 432Fgrbd2M4OOlaM/gHx1aQSXN14L8WW1vCu+We48OaxDDGM4zJLLCFA+prkqKKKK+9f2bdb/tHw DLpUk1qZvD+s3lpFBGyi4j0+/C6nBPdRBt2HnluhG+0BghUfcavoOiiivz9/aK1b+0fiVd2gh8oa FpGlaV5nm+Z9q82FtbM5XaNm37Z5RXLZ2bs/NtXwmiiir+n6ZqWrXKWelafe6neScpa6fa3F5cvy B8sFurMeSBwOprov+Fe+PtxX/hB/GAbIG3/hGdZ3ZPQY8jv2Fc1e2F7pl1NY6lZXen3tuwS4s723 ltbuByu4JLbzqrqcEHDKDVOirun6jqGk3cWoaXfXmm31uH8i90+6ms7uHzY2hk8u4t2V13IzI2Dy pIPBNfUXgP8AaTv4poNP8fwR3lrI6p/wkOn2qwXluZZ3d59T061xFLGoZFH2WKNkRDhJpGr7Egng u4ILu1miubW6hiuba5t5Flt7i2uIhLBcQTRkq6OrKyMpIIORxUtFFFFFfJP7RHxMurWVvh9odzJb boFfxTPHG8cskN5ClzZ6RDcMchJInEt1sX51dI9+0zRt8e0UUV79qOoReOfghaTz+Sdf+FWp2Gn3 M0z3SyS+GNab+ztNS2it4Ut9zOtvCUdmkCWbSGRTKEf0T9l7xGhg8SeEpXiV1lh8RWKLHOZ5lkRN N1VpZs+Xsj2WYRcK2XcjeoOz6I1LwZpes+KNI8Tao0l8/h6zaPQ9MlWJtPsNRuJ/NudZ2Y3yXBCQ JDubZH5YdR5m1066iiiiiiiiiiijOOfTn8q/IevuvXLK78Gfs4PY2pu7S8HhzTI75L2JGubeTxVq 0J16xlhkRfLA+2XECgpvQY+beNx+FKKKKK+6tesLfxZ+zlp72aRTy6R4T0XUIJrpDG1vceGIY4dY aEkE7xDDeQo38QbHAevjjwfqC6T4s8L6o8Mlwmm+ItE1BoIcCWcWepRXBijJ/ibbhfrX6q0UUUUU UUUUUUEfTp7nOTzx06Vyfhnwhp/hG41tNFcWuiazexapFoiQRrbaVqkkRg1SWxmU7hBcLHblLYjb EyN5e1JBGnx7+0n4jfU/G9toKPJ9l8M6ZCjxSQwoo1LWI01G6mgmjzI6PbmzUhyNrIwVRks/otxq Z+EfwI0qzi2WnirxVbSmAR77S9hutdU3V1qM8fmw3CTWFmY7fzkDeXcLArKUOK+MKKKK+4fgL8Vr jxJF/wAId4juRNrVjbPNpWpXFwz3WtWcRLzW10Z2zJc26/OGUlpIgWZQ0Ukj/S9FFFFFZ+satpmg aZe6zrF3FYaZp0Pn3d3NuKRRhljQBUDM7uxWONEBZ3YIgLEA/Fvj79ovXNYefT/BIm8P6Q8KxvqN xDB/wkNwZrZ4rtY5EeaK1TL/ALpoCZgUWRZkLGNfnG4uJ7y4nuruea6urmWSe4ubiWSe4nmlbfJN PNKSzOxJLMzEkkkkmq9FaOm6Tqms3K2Oj6bf6reujyLaabZ3F/cska7pHFvaq7kAckheK6E/Dv4g AEnwL4xAAJJPhjWwAAMkkmDoK5S4t57SaS2uoJba4hcxzQTxvDNFIvVJIpAGUjuCKgooor6j/Zd1 VofEPifRPJRk1HRbXVDOXw8b6PffZUhRMchxfMxOeNg45JH2rRRRRXC/E7XP+Ec+H/ivVFluoZk0 e4s7SeyfZc29/quNKsJ4pAyFfLmmjkLq25QCwBOAfzBor2/wn8AvHniTyJ9QtU8Lac80ayz62skW o+R9oaG5aDRlHneZGFZ1S58hXBUrJtbcPoLQf2cfAOjQNceIrnUPEUkVpN9qe7um0bSYtknnm+ih 090mi8uNSr+beSJguxUHbs3l8YfAvwPJay2F94OsbmS0e3juvDenQ6pdm2UCOSK81DQIZ5FL4G4X EgZ/vfNgmn3f7QHwutkDwa9c6gzDmK00bWY3Uggc/b4IF5yTwx4B74BnT49fClkRm8UMjMu4xtof iEsh/uOUtGXP+6xHvXZx3Pgbx1B5Sy+FfGFvZPBctbs2k67HZSXKN5EksD+b5TsoZRuUEgMp7ivC PGf7M+lX+688Eah/Ytwdn/Eo1SS6vNJf/VREwX5El1BwJZX8wXG92Cr5Sjj5F1/w7rfhfUZNK8Qa bc6XfRqJPJuFX97EXaNZ7eaMmOWMsrKJI2ZSVIByDWJRX2v+zx8SjqdkvgPWJv8AiY6ZbyS6Bdz3 JeS+0yM7pNM2zEsZLRTmEKxHkDaERYCW+oaKKKKpanYrqmnahpss91ax6jZXVk1zYzCC9tluoWgM 9pPhhHKgbdG20hWwcHGK+U9e/ZbTF1L4Y8Usp2wfYtO16zDZb5FuftWs6eRgH946bbDI+WM55krg bz9m34i2oiMEnh3Ud+8v9j1O4TyCpAUS/wBoQQctnK7Nw4+bBxnr/D37L+ovcs3izxFZQWkbRbbf w6J7q5uVZH85Wu9SihWBkbZtxBNuBYHZhS3sX/CC/Bj4d6ev9s2HhuETQZ+1+K3tdSv9SfTIR9pm s7fUi5aQh1aWKxhQMzJiPlBXE3Gn/s6fEe5Gm6Zd6Vo2rvDb21nPpFvdeEZHJvVWOG0tb+3hsbm4 laTytpglnZSdvCBl8/1r4beI/CfhPxb4L1c2WoaSwm8c+ENahn+x241Xw8ph1vT7i2aPzTeXOjiW 4S2aV408hzEXxNJHmfs3+Ko9F8YXXh+5IW18VWiQRSYj/d6rpnmXNkJJZHXbG8T3MYCqzNK0SgAZ Nfd9FFFFFFFFFFFFeS/HWOSX4VeK1jVnYJo7lVBJEcHiC1mlc47Kqsx9gTXyj+z1pdxqHxN026ia FY9E07V9TulkLB3glsjo6LAApBcS3cTYYj5Q3O4KD6Z+1UP+RDP/AGNA/L+zq+Q6KKKUAsQACSTg Ackk9ABX6S/GnSZtY+GXiqC3ihmuLWzg1VWmEQMMWkXsWoX8sTyfdk+zxzKNhy2dg++RXyR+z3YG 7+J2lXG8J/ZdhrN+y4JMok099N2DHTBuA34V+hNFFFFFFFFFFFFeWfGbxXL4R8AateWkzW+pakYt D0uZDOrxXWoo3nTxTWzK0csVsk8sMhbiRV69D8s/s86Kk/i2+8WXsotdJ8FaRd393ePPbxwQ3F/a y2kS3KSHeY/s4vJmdV2oYl3sNwDdLofwl8R/F3Xbvx94oml8PaF4hvDqFlbDZda1d6YJkhsLS1Ur GkUQtF8qG7mjywVJFt5I5Ax9P0L4S/Ai4ZNHtLjTvEuqW3nNcE+L5Z9VlCTfP9ps9EuYEURkiM+X AuABnLZY8t4p/ZhsZlnufB+uyWcuS0el64huLRnkuASkep2i+bDHHESEDwTszABnGSw8GvPgt8T7 Hy/P8I3sglMgX7Fc6bqJHlhS3mCwnlKZ3DaXAzzjO040dO+A/wAUNQktd/h5NPt7pkBu9R1PTIY7 SNm2Ga7tIZZLlQvUqsDPjkIeK+h/hN8FvEfgLWV13UPE9ipeG6s9Q0TTLSW7tNRspId1sX1K9MLx yJMFl+S2JATaH2u4H0fRRRRWP4h17TvDGialr+rSNHp+l2r3Nx5flGeXGEhtbZZnRGllcrFErOuX YDIyTX5ieK/FWseM9cu9e1y5M93cnZDGgZLSxtEYmCwsYWJ2QxhjtGcsxZ3LO7ueaor334dfAXxD 4vjs9X1x38PeHLiOK6gkZY5NW1O1abafsdox/cK6qxSe4XoUkSKZGzX1hoHwt+HXgu2N7baJp3mW EVteXGt66yahc276VG0h1RbvUCY7Rgd0srWqQpnBwAihTVfjD8M9Hljhu/F+lzvJD5qf2St3rcIQ SNHtkuNFjnjRsqfkZg2MNjaVrFm+P3wtint4k8Q3FzHMxWS6h0XW1t7QLjD3C3ECSnPbyo39xmi8 +M3wa1WGTTtQ16y1GyuQizWt/wCHNdnspsOHRZobux2EBgD8wAB5BFVrr4Z/Bfx4LxtHh0B7qGGK 3mu/BerWkJ08MzGGQ2OmO9mHcK4Dy2zFgD12gjx/xP8Asw6pbLcXPhLXYNSjX7RLDpmsR/Yb0xxx eZDbQ6hBuhmmkYbAZY7eMEgllXJHzlrvhvXfDF62n+INKvtKulaVVS7gZEnEMhieWznGY5o9wIWW F2RuoYjmsKvpv9mDWXtfFOvaGzWqQaxo0V6vmsEuZb3R7sLb29rlgHzDdXEjoEZsJuGFV8/btFFK B0ABycADGSScYPHPr0r8oPEWqjXdf13XFga1XWdZ1PVVtmlE7Wy6jfSXggM4VA5Tft3BFzjOB0rF r0bwd8KvGvjgJcaNpRh0xnC/21qbmw0zBMiFoJHBkuArxNHJ9ljl8tsCTbkGvpXw1+zJ4dso7e48 Vavf6vdpJBNPY6eV03SmCorT2UspD3Mqb9w86OS3Yrj5UYV2Ln4DeAEVWHgqzu9Hv/LI8u38QeI7 DUI5izB8C71FHikU8t/qiMfJwKsXf7QHwshgM0fiC5vZPMX/AEW10XWVnIbJaTdeW8MWB3/eZ54B pln+0B8Lri3WabXbnT5GLA2t3ourvcKBjBZrCCaLnPaUnjkdM9fpfjP4f+OrYafY61oGuR6ms8R0 S+eEXd7HagzzrJoOpqkzooQyHfBjau8HaM1wPjH9n3wT4kV7jR4j4T1RjvE+lxCXTJCWiDC40SRk jASNHWNbWSD5nLyeZgLXx142+G/irwDc+TrljvsmaBLfWrFbi40W6lnieVYIr2SOPbMBHJ+5lVXw hYKUwx4Kivo/4CfE++0DWbDwVqlyJfDmtXbW+nGYSySaPq14cWy2jRI7eTdTFYpImARJH84NH++M n3TRRRRRXzf4w/Zw0jxHq99rem+JdS0q81XU9T1TU47yxttWtmuNRuftYjsY4HtGhRHaT/WPLlSo BBUl/HLv9mn4g28EksN54Yv5ExstbXUb5LifJxiJr60hi46nfKtXdF/Zl8Y3r2763qui6JayCT7Q sLT6rqVuyowiUWkKxQSbmCg7bsYDZ5IK175pPwe+FfgW0n1LVbayvo4tyz6v41u7K4s4I7p0hjha C4WKyT5yBHI0Pmbm2huQK5HUr79mjxBcRaPOPDVrOlzLBHc6bpep+HLdZm/dtJLrOnQW9u8Y25R5 pWi/iXIPPKxfCyTwD4gg1XTtWutX+GXi/RtQ8Oa7q1jJpn27S9D8TWZggvru8kBg+yIzW922owqE VEffH5eFm8O8Eatd/Dr4jabcanss30TW59H8QRuXu47e1aVtJ1rI09mExhUySR+WXBdFYBwAD+mf I68cd8jrzwPYHrRRRRRRRRRRRRQeQR3Pc1+UXhzSl13xDoWiPO1qms6zpelPcrEJmt01C+jtGnWH KhygcsFLDOMZFfoF8d8L8J/FgwRvGhqMYwAPE1kTke2MflX5xUUUUV+jfwe0mOT4ReHdK1KCO5td Q0zVluraQSCOex1jUrmfypB8rbWhmAYqR6g4wa+EvDGj3DeO/D3h+/SWxuj4t0nR71GRfPs5zrMd lcoyMcb42LAgnGRiv1KoooooooooooorN1nVrTQdI1TW77zPsekafd6jcJAIzPJDZwtPJHAsrKpk bG1FZxkkDODX5t+FNPn+I3xI0+DUEheTxJ4huNT1iNHltontmmk1jWlgZCzITCswiGc7toz3r3rx 14W8Q/Gj4i6hZ6NOll4V8GeVoE+r3bXp09NSWVZddj0+xZF828RnMTqmEdYIi8yrJCT02kfB34K6 JONC1/WrLW/EcxsYGs9U8Tw6XereyRKdlhpGl3EEqLcmRXSKYzNjbsc8lpvEn7NHhHUmM3hzUb/w 1IzxH7O+da0xYUi2OIYruRLkPI2HLvduByBHgjb89618B/iXo0sqpokWs20ZhUXui3ttdRTNNGHx FZ3Bhu/kOUdmtgoIOCVIY59p8E/ihfRtLB4Su41WTymF5faTp8hbaH3LDfzxOV5+8FK9s5Br2bwR +zz4w0HW9P1+58VaTo95pc9re2Q0yHUtUadgf9Ksb8M2n7YZEJhmWOVxIjOhwpyfr6iiiijk9OeO 2T055HuB1r85vi/8TLvx/rstvazhfC2kXVxHodvEkkQvAD5L6xdiZUkaSYLmJJFXyozsCB2laTyC ivUvAHwk8U+P5o5rW3Ol6HuQza/qEMyWTRC4ME66YmAbuVNkg2RsFDLtlkiLKT9feFfgN4A8OJbS 3mnHxLqcQ3TXuuYuLR5ZbQW1wsOij/RvK3b5IlnjmdGYHzWKIw6rVviL8O/CMQsr/wASaJYjTpU0 o6Xpzi+uNPe1QwrZvpOjrNLAsSx+WVaJVTAQ7TtFcvc/H/4W28Hmw6/cXsm5V+zWui6ys21icvuv YIY8DHI8zODxk5qdvjv8J5olWTxOCssZEkUmheImKCRMNFMBZlTwSp2kqeeSKop4e+Avjo6bBZWv gq8uZ1mubOx0W8h0LVrhTF584udP0eS1umKxxs7JPGWjUM2F+YnznxH+y7aMjy+EvEc8MqwJ5dh4 hijuIp7k3B8121XTkQwxiIjan2OUl1wXAfKfOHi/4e+LfA0/l+IdJmgtnkMdtqtuRd6TdnzJUhEN 9FlVeRYmkWCbZMEwzRKDXE16R8ItVOj/ABK8HXYtzc+drEWlCIOY8f29E2iecCFbPl/aPM2hfm27 cjO4fphRRRRXzV+05rgs/CejaFFPdwza5rDXMqQnZbXWnaPAXnt7wqwJxcT2kscZUqWQtwyLn5T8 DfD/AMRfEDUpNO0GGJUtommvtSvXmh0uwUoxgW5uIEkbfKwKxRojMxy2AiSOv2donhL4Y/BDT49V 1nUbMawyArrWrJHNq08qxrY3cfh7TbdXmjjzcHzktlkdY3/fyOigjyHxj+0zqt5vtPBGmf2PBgj+ 1tXS3vNUbKxurW+nqXtoCjCVG8xrjehVh5TAivnXW/EviHxLMk+v63qesPG88kAv7ye5itWuWDXC 2cEjFIVbaoKRKq4VQBhRWFRRVm2urmyuILyzuZ7O7tZo7i1uraWS3uLaeFxJFNbzxEOjowDK6kEE ZBzX0t8Of2iNT0x7bSfHTSavpry21umvAL/aemWyQ+QZL2GGMm9UMI2eQkXHMjlrhyqD6p8SeFfC vxD0RINTtrTVLK7tDJpmr2jW73dnHdhJkvtH1IBwm7bE2VykgAEivHlT+c3jjwff+BvEmoeHb8tM LZ1lsb8wSW0ep6fMC1rfQo5YYYZWRVd1SRXj3sUJrkK774XX15p3xF8FT2Mohmm8SaXpzO0cUga0 1a6XS76IpKrAeZBNIm4DcudykMAR+nVFFFFFFFfOfxZ+OsPhKe98MeGIY73xEts0V3qsjo1loN3K V2KluystzcrGWYoWEcTlN/nESwj4h1DUb/VbuW/1S+vNSvpxH597f3U13dzCKNYYvMuLhmdtqKqK CSAoAHAFUa+p/gp8bTo62fg3xhdH+yA8VvomuzSFW0gBv3Om6nKetoG2iCdj/o/3GJt9ptvFvGGi Xfw38f3+n2FyVn0DVrXUdFvSFuJEhzHqujyzefEkcksatGJv3Rj8xXA3Lgn9GPCXiWz8X+G9H8R2 KiOHVbNZmt8ySm0uo2MF/Y+bIkTOYJ1ki8wRgPt3L8pBroqKKKK8Y+JPxq0DwEZdKtkbW/EptzKl hbSRfYtOczKiDWrpW3RMV3yJAiO5CgOIklSU/JHiT42/EbxI779el0S1aSGWOx8Ob9JjieK38ghb yJmu2VyWd0luWXccgAKir5pqOqanrFy17q2o3+qXjqqvd6jd3F9csF4UNcXLM5AHQZrX0Lxn4r8N GEaD4i1jTIYLlbxbS2vrhdPkuFIO+501mNvMDtAZZY2VhwwI4r6Q8B/tJyo8enfECDzYiqRxeINL tFWZZXlVTJqunQlVKKrM7SWqbhsCrA5bcv17BPBdwQXdrNFc2t1DFc21zbyLLb3FtcRCWC4gmjJV 0dWVkZSQQcjipa8m+OU8tv8ACrxXJDK8TtHpUBaN2RjFca7a29xFuHVXjZkde4JB4rhv2cvA8uh6 Bd+KtStxDe+JUgGnJPbbLm30OBmdJVkmVXVLxyJdq5R4kglBORi3+0to733gSz1SG0jll0TXbWa4 umKLLaabfwyWM+wuwLLLctaBlQE5CnAVGI+DqK9P+JnhS38KzeDEt7C606XVfAXh3U9WhuhMrLr0 iPDqieXMA0bBkQyRHlWJ6BgteYV3Xwz0ybWPiB4PsYYIronX9Ou7iCcweU9jps41PUTItyQjgW8M pMZyX+4ASQD+nFzbQXdvcWd3BFcWtzDNb3NvPGk0E8FwnlTQzxOCrI6llZWBDAkEV8RfDLw7q/gD 452nhq+t5SJ4ddtra8mhltxqOjrp9xe2WrWiQyMpWU2y7lLSKjCSM4kjJT7jory34i/Frw58PIBH M66vr0rbYfD9ldQx3MQ8lZ/tGpy/ObWEq6bC8Zd937tGVZGT408R/G34jeI5CTr0uh2yywzQ2Xhz zNHSB4ofJ+W+hY3jq2S7pJcspbkAbUC+V3FxPdzSXN1PLc3EzmSaeeR5ppZG6vJLISzE9yTXUaZ4 +8baM0Dab4r8QWyW0wnjtv7VvJbIy7gWM2nzu0EgbA3rJGQ3QgivePBf7S+q2Rjs/HGnjVrUKwOs aTFb22rqcSyg3FgzR2s+WaGIeWbfYilyJXPP2DpGr6br2mWes6NeRX2majAJ7S7hzsliyY3BVgGV 0ZWjkjYBkdSjqGBA0KKKKK+CP2ifFq694zTQrZ4ZLDwrA1oJIJYZ1l1S+SO41Q+bCTgxlYraSJjl JIpAQCSB7Z8MNF0PwN8G7rXvFNqgt9Ztn8Ra1HIlnJLeabOVh0PSxJEyiaG5i8opa3EhUvcvFIoE jqfmH4ifFXxJ8RLhY79k0/RbaaWWx0OzZzboXbEc99McG4mVAFEjgKuWMSRiRwfMK94+H3x48T+F JobLXpp/E2gPPD9oF7NJca1YQBWjkOlX07jdgMjeTcFkOwJG0O53r7u0fWNM17TLPV9IvIb/AE2/ hWe1uoGJWRSdrKythkkRgUkjcKyMrI6qykDSoooooor5g/ah1j7N4c8N6EolDarq1zqLSI+2PytG tBC9vKo5YO94jrngGPPJxXxNRX2f8Dfg3BY2+m+O/E0cVxf3MNtqXhrTd8csOnwTItzZazdFCVa5 ZSslvHnEAw5zcYFv6D8TvjRovgH7RpFnH/a/iprTzYLFArafp0kpT7M+tzrIrqGRmmSCINI6qu4w pLHKfiLxf4+8U+OLx7nX9Tmmg895rXS4C0Ok2G5mMaWdipIyisYxLIXlK4DyMck8ZRRUkcjxOksT vHJG6vHIjFHR0O5XRl5BB5BHSvYfCvx1+IHhlvLl1P8A4SOyIbda+Immv5FLypI80GpK63QfarIi ySvEoZiYiQCPo7w/8WPhv8VbRfDvi3TLTTby5YpFpeutDcWE1xKJbWJtG1rbGUuBG4CvtgmV5NsJ fBavLviT+zxqGlvcax4Ejn1bTnmuZ5vDxw+o6XbrF9oQafLLIXvYwQ8axYNwP3YH2hmd18c+FmsN oXxE8Iagv2UKdZttPne7cx28NprOdHvLh5A6BTHDcPIrM20MAXBUEH9OaKK88+LOrDRvht4xvTC8 /m6NNpgRJPKMb6466JHcFyrf6prhZCAPmwVBBII/OTQ9A1nxLfx6VoWm3Wp38oQ+TaRFxFEZUhNx cynCRRBnQPNKyouQWYA19oeEPgh4M8BWEniLx3eaZrNzbQxSXM2rJFD4a0n7RALSSBba8LR3JM0j JFNcL8xMRSCKUc4ni/8AaZ06zknsvBWlDV2VYxFrOrG4tNO8wSo0nlaUojuZUMe5AXlgKvhtrquG +YvEXxB8Z+LN6a/4i1K+t5FiD2KyrZ6Y/kP5kTPplksduXB5DmLdkDngVxtFFFe0eAPjd4r8FSRW l5LN4k8PpGYhpGo3bLNaqtssFt/ZupyLM8KR7EAgw0W3cFRHYSL9v6Pq3hP4m+Fjc28dvrGh6mpt 7zT76FGltrmPZLJZX9vlvLnhYo6lW4+SWJypjc/D3xj+Gc/gLXpLrTbSUeEtVl36PP5slytjO0Rk uNHup5AGV0IdrfzCzSQgfvJJEmK+M0V+rPhPU7jWfC/hvWLvZ9s1XQNH1G6ESlIvtF9p8d1P5aks QNzHaCSQK36KKKKKK8p+KfxT0z4c6aqqsN/4mv4S2laRvIVIyWT+09T2HK2ysCFAw8zgxoQBJLF8 D+LPGXiHxrqMmp+INRmunMsz2tmJJBp2mRzBVa20yyZmWFNsaBiMu5UNIzuSx5WvWPhf8U9R+H1+ 1vOsup+FdRkxq+isytt3qIn1HTVlOxLgKNroxCTIBHIRiOSLa+O2kaZ/wkWneM/D8sFz4f8AHOnr qltc2ywxwvqNoFt9TAt0VJEcgwzTecoczSShvnVgPpn4B+Lf+Ek8BWljcTI+peGHGi3MZeATNYQx h9HuGt4QCsfk/wCjq7jLtC53Ftxr22iiiivP/HvxL8M/D6z36vc+dqc0BlsNDtMPqF8DMIkkwflh iDbi0sxVcI4j8yQBD8c+Kfj/AOPvEJmhsLqHwzp0hmRYNHUi/MDyB4BNq026YSIoC+Za+QDk5UAg DyXVPEGv655X9t65q+sfZ9ywDVNTvdQ8kOSzeT9rd9uSSTt703Std1vQ3ll0XWdU0eWdBFPJpeoX enyTRKwkCSvaOhYBgGAbjNe8+CP2jfEuhtb2XiuL/hJtKQwxm8Ajt9etYV8qDzFnG2O62RrI+ycC SWR8vcqK+x/CnirRPGei2+u6Fd/aLKcmKRHXZdWV3GgM9jfW+T5c0YZcjJDKVdGZGR26Kobu6t7G 2uL28mjt7Szt57q6uJmCQwW9tGZpp5XP3URQWJx0FfEP7N/gyXVvEtx4vuUddO8NRvDZNtZUu9av 4GhEY3xsjpb27SPKqyK6O9u3zKTX1b8SdGXxB4C8WaUYLi6ll0S7ubS2tNxuJ9R01P7R0yOJEVi2 64hjGwDL/dGM5r8vqK9OvPCKW/wj0XxhNELe6vPG2p6fauqwu2oaRcaWqpLNKjblFvdafcpHGygn zHboVJ8xor9XfC+lz6H4a8O6LdSRTXOj6FpOlzywmQwSzafYR2crwGZUfYzIdm5A204wtfGnxc0E fDz4raJ42htjLo2q65Y+KEhjcBjqel6hDd67ZgySvJukk23AkZUTM5jQYibH3N6H6EemD70VyPjH xz4a8C6emoeIb77P5/nLYWMEZuNQ1Ka3i814bS2XHqqmWRkjUugd13Ln4w8Y/tB+NPEZkttFZPCW mMCvl6bMZ9Vl8xI9xn1qREdCrq7RtaxwEK5VzJgNXiupatqus3Au9Y1PUNWuxEkIudTvbi/uBDH/ AKuLz7pmbauTtXOBV3TPFPibRYHttG8Ra7pFu7iV7fTNX1CwgeQDAkaK0kRSw9TXsfhb9ovxvosq Jr32bxVp4VEMNysGm6jGsUDRxeRqVlFgktsaVriCZnAIDKzFh9jeCvHnhvx/psmo6Bdu72zpFf6f dIsGpafJKpaNbq3BYFWAJSVHaNiGAbcjhexoooor5c/aX8aLY6RYeBrR/wDSda8nVNYO0EJpNnc5 sIMSxEZnuo/M3xSq6fZyrKUm5xP2aPDcdnB4i8fahcJaWsUEuiWsk0y29vHawiLVNZv7szxhRGmy 3Ecom2jbPvXhTXA/En4xz6rHP4T8DyTaR4LihuLKeUCT+0vEhuJ/PvL68u7sG5VJ33s29xNcCSSS 7Z2maOPwOvTPA3xX8XeBJYItP1CS90RJVafQL9jNp7xbpGkSyaQM9ozNK8pa3KhnCtKsgXbX3p4A +IGhfELRxqekuYLi3KQ6ppM7ob3S7l1JVZQuA8MgVmgnA2uAQQJFkjTuKKKKKKK8z+Mmp3GkfDLx dd2yRPJNpsemETCQoINavYtHuXUIy/OsU7lMnG4DIYZWvzTor374NfB6XxtOmv8AiCOa38J2s5WO PLwzeILiJyslrbSKVdLZGBW4nQglsxRMHEjw/XnjTxx4Z+GWgQT3qJEBGtloehackMM935EaxrBZ 242pFBApTzH4SNNqgF2jjf4Y8d/F3xb45nuI572bSdDdpkg0HTriSO1+zSMCkepSpta8faqbmlAT dkxxxBiteWUUUV6N4W+K/j3wj5Mel6/cz2ELWo/snVD/AGnpxt7RiVs4YrrL28TAlXFpJExGPmBV Sv014Q/aH8M+JUGi+NtNttEkvYEsZ7mQ/b/Duom6QW11FdxTputopCxG248yJY8+bMAMml8QvgBp Gv2x8R/Dl7OzuLi2fUF0iCUPoutrct9tgn0i73mK1MiPtiRP9GI8sL5CBnb46v8AT7/SL2Ww1Kzu 9Nv7Yp59pe281pdwM8ayx+ZBOquu5WV1yvIII4Nfqp4f1Ua7oWia2ITaDWdI0zVfsxl842w1GyS8 EBmCxh9gcLuCKG6gAcVrUUUV8v8AxB8Kz/Fb4t2nhkX95beHvB+g2lx4hljhk22d5qk5u2tLCSRG hFze25tAjvwFjd9shh8tq3jz4t6N8NLFfh/8ObS1a90q2lsp9Q3LcWOhXTOfNjWNwwur0MXknMh2 RykCTzX82NPkLVtX1PXb+41TWL651HULt9891dSmSVj91VBPCoo+VEUBVGFUBQBWbRRW94d8R6l4 X1JNT0xoGZoZrS9sbyBLvTdV066XZeaXqtlLlJreZfldG5HDIVdVZfqnTfhb8Nvi74e/4Sjwot/4 L1Ce4kt76wt2XUdN03VROlzfQy2E3lh08p/9G+yzW6BGjYxqVaEeA+NPhR418DB7jVtNF3paBc65 pJlvdKTcYox9plKJJb5klWFPtMUYd8iPfjNebV7/APBX4t3Hg2/g8Oa5K0/hXUrmKJJZpjnw5cTy nde2/msEW2d33XUfG3/WodwdJvf/ANoPwdD4h8Fya5BEz6t4UJvoWiieV59JmZYtXtnxIiqiKFu/ NZXKiFlUASM1fANfQ/hL4XXOu2fhnx98ONRa6m0nVtMOs6NqqRWl/pmv6ZcWt1eDSrqYNa3Nuvmf aYxM6EQ7FYyTM0a/eNFFFFFFeWfF/wAfnwD4TmvLOSNdd1WQ6ZocbG1kkhnaLfcao1tOfnitk6ny 3XzXhWQbZK/N+aaW4llnnlknnnkeaaaZ2kmlmkYvLLLK5JZmJJZick8moqKK9d1S/m8feA7a+neK XxL8OYIbC/kKWyXer+DbyVbfTbslWEsrabPiGb90RtnWV5DI7k+k/sz+MjZatqHge7c/Z9ZE2q6P wcpqtnbbtQg/dRlv3trF5paSVUT7PtUF5eftKiiivDfjh8Sx4J0EaTpbq3iXxBbXENu6XLRT6NYO hhm1fEBEgkyTHaHKjzA0gZvJaN/ifwl4K8SeONSGn6Bp8t0fNhS9v5FkTTdMW53Mtxqd6FZY1Ijk ZV5d9jCNHfC19s+DfgD4J8MLFcatAnizVUaYm61a2X+zVEiPFsi0IvJCQI2HNwZiHAdGQ7QvtVra W1jbw2dlbwWdpbRrDbWtrEkFtbwoPkjhhhCqir2VRWXrnhrw/wCJrUWniDRtP1aFUuI4he20U0tq LpRHM9ncMDJC7AKBJC6vwCpGAR8tfEr9nZLW1utc8A/aJRAqyTeFpDJdTNEinz5NHvJXMkjgBWFt Lud/n2SF/Lhbzj4M/FV/AOqvpuuS3kvhbUsRzxK7zLot75mU1WCzIJKYylzHFtdgQ4EjRLE/6Dqy OqyIyyI6q6OpBV0IDKysOCCOhGexBxXn3jbwLH49utGstZuTH4W0i5Gq3OmWzAXOu6oFe3giupyg e2ggjMgzDMTOJ3BEJgjkfv4o0hjjhgjjighiSKKKJVjiijRdiJHGgAUKBhVGMYAwAK5rxn4eTxZ4 U17w6ywM+qaZcQWrXTTJbw6ii+dpdzNJbgvthuFjlO1TnbgqwJB/K6ur8EeG5PFvizQPDqLI0epa lDHdmCa3gmj06H/StVnhluvk3x20csighiSoVVZiFP1H+0LDYeKvCVr4j0a4e8PgvxNqvh7V4o9i JYPcSLZX4uo5PnDJcwWix7ScrKHwVII+Ma+nv2YfD9tfeI9e8Qz+W76Fp9taWcMkIcx3WttKr3sU 2co0cNvLDgIdyzEbhjDfbVee+O/h7YeMm0nUobz+xPFHh+9tL7RPEUVnDfSWj2t0l0tvd2UzIlxF uXeiO42PypKtIknfQNO1vC1zFDDdPDGbmCCd7q3hnKZmihupI4WkRGyFdoULgbtiklR5F8Yvidb+ AdDe30+5h/4S3VYsaPatEt0LSDzAk+r3cTkIqIA6weYG8yYAeW6JKV+NfBHw78W/E/VpbiAz/Y5L 4nW/E+otJPFDNKPtNy5eVg91ckEN5atnc6GRo0bzB9seFfg14A8KwRiPRLbWL4BGk1TXoodSuXlj kM0UkMEy+RAVLBVMEKMVC72dhuPqee+Qfxx36gdefUVyniHwP4Q8VpKNf8P6ZqUssUMJvWtxBqiR QSCWKKLVbXZcoobPypKARlTlSQfkL4n/AAAu/CdhLr/hW6vdb0e2y+o2N1FC2qaXapCpa+862CJc whhIZikEbRLtYiRBJInG/CH4mXfgDXoobiZW8Mavc28OuQSrM6WSM4i/tq1WBXcSwKcuiI3moCm0 uInj/ReKWOeOOeGSOaGWNZIpYmV4pY3UNHJG6HawYHIYZ6jqKfRRXC/EfxrbeAvCl/rk217wg2Oj WzRtMlzrNxC7WMc6o0f7pdrSzfOp8tGCfPsB+D/hd4Rl+IXjqysL8vc2Mbya54jmmmZ5Z7C2mV7m OaQzRTM11NJHbPJFIZEMplwQjV1/x8+IR8WeJm0LTbwT+HvDkhhRoJZmt9S1kpi/vmjkRAfJJe1h PzrhZJInKTGvAqKK9y+B3xJfwX4hTSNSnb/hGvEE8FtcrJcxQ2mk6lNIkFvrjm5IREUYju23p+6w 7FvJRD+g1FFFFFFeB/Gr4ceIPiJqPgq00cW8NlYya9/a2p3U0Sx6fFdizMLC2DCWZ3ELiNI1xuA3 tGp3D4q8XWXh/TdbuNL8N3d1qdhpgWyn1e4ntJY9X1C3Gy/1HTY7NdkVm8gP2aMyzNsAcytv2r1v wb8Ix+MfHml2VzHHLpmmBtc1WKUQPHPaafInl20kFwrLIk1w8MMqbTmNnPavsL4xfEyHwBoL2+n3 EQ8V6tEyaNB5K3P2SLzBHc6vdRyEKqxruEAcMHmx8kkaTbfzwuLi4vLie7u55rq7uppbi5ubiV5r i4uJnMs0880pLO7sSzMxJJJJOas6bpmo6zeQ6dpVjd6jfXBfyLOyt5bm4l2IZHKRQgkhVBZjjAGS cAE19OeEP2ZdRuTHdeNdVTTbcxq7aToskVxqOZIm/d3GozK1vE0cmzPlJcK43KGXhq80+IniPw/p mqX/AIY+G1rZ6R4ethPZX+r6bNdXGo+JJLiFY9RtrjWbpmnfT0IMS2iStbyspm/eK0Xl+PUUUV7j 8N/jj4i8Ftb6ZqrTeIPDXm2sb293NLPqelWdvb/ZRFoVzNIFSNUEZFrKDGfLCRmAu8lep/FT4VaX 4200fEf4atBqM19Eb7UNO0xCY9cjbJmv9PtwFdL9GyLq0KB5GDZRbpWSf6a8NapJrvhzQNbmjjhl 1jRdK1WWGIu0cUl/YpdyQxMxJ2qXKjJzjrW1RXgnx3s9V8SWnhLwHoUUran4m1u4vDMZvI06LTdC tM3ranIOfKRrqGfARuY8KrSFFORqeq+Ev2d/CaaPpKxax4x1eFLh/NAS41G4QNGuq6sI2JgsYWMi Wtsr7mO5UYubm4HyN4u8beI/HGpHUfEOoPclXmNnZR5i07TIp2BNvp9oSQi4VFLsTI4VTI7sN1cl RRVm1urmyuLe9sp5rS8tJo7i2uraWSC4t7iFhJDNBNEQyOjAMrAggjINfU3gbR/A/wAb9OurfXNO h8P+OdFjge+1Pw42n6WfEVpM83/E0m0gK0Ukvmvm/kW2B3tDtmRJFhj4Txp8AfGnhaOa+05YvFOl QhmebSo3TU4Iw0UYkutGbc53M7Y+yvPtRGkkMaivC6734f8AxA1r4ea0NT0tzPZ3Hlw6vpEshjtN UtI2JCOcHZNHuYwThSUYkEPG8kb/AHp4o0jRviz8PriHTbi1u4NXsU1DQNQLJttNWtwXtHkdo5Wh ZZA9teKieaqGaLCsTj81rm3ntJ57S7hltrq2mkt7mCeN4p4J4XKTQzQyAMrqwKsrAEEYNeq+A/h3 pnxH0y7sdE1WXS/GmkxNdT2Oruk2i63p8t2kUdzY3FpGJ7RrZW2TpJHcB2MRVkDsIvvrwfYXWleE fCul30X2e907w1oNjeweYk3kXlnpcNvdxGSMsrbZFYZUlDjKkjFdDRRRRRWL4i17T/C+h6l4g1R2 Sx0u0e5lCGMSysMRw21uJWRTJK5WKJWYbmYDIyDX5geJvEeqeLdd1HxDrDxPf6lMskggjEMEMcUS wW1tbxgkhIo0SNdzMxAy7M5LHAoor2TwLfP4u8Nax8LNRunkmuB/bnw++0XLCKy8UWAkll0W3V2i jVdThlnjDXE6wQyFpBG80oqp8HPHK+BfGFvcXjbdF1dBpGslml220M0yvb6kI1dV3W8qjczo5ELT Kq72BH6Pg/Tp7nOTxz06UUUVx/jzxhZeBPC+o+IbxVmeAJBYWRliifUNSuDttLWMykEjrJLsyyxJ I6q2wg/m7/xU3j/xNwLvXvEuv3nC/KZZ5WQnALFY4YIYl6nbFDEuTsjTj648Bfs5aFYWUV546Dax q0quX0u2vJoNIsFZ0aANLaeXNPMgVt7GQRfOUCPsWQ/RWl6RpWi2xs9G0vT9JtTK1w1rpdlbWNu1 xIiRyTtDaoil2VVDNjJAGTxU19Y2OqWk1hqVlaahY3ARbmzvraG8tZwkgmQTW1wrIwV0DKCMAgEc gV4D45/Z18Ma8Li/8LSDwxqz+fN9kSNptBupmSWURfZAQ9oHlMahrfMcUYIS2Y4x8t+F/E3iv4P+ LrhJbSaC5tZhaa/4evJXittRgVSUDvCWXcqv51pdJuUbg6+ZE7K/6JeHNf07xToem+IdKeR7DVLY TweairLEysYp7edFZl8yGVHikCsVDKQGYYJzfGmgX/inRv8AhH7bURplhqt1Db+ILuIuNQ/sFUaW 9tdJKjYs1yyx27tMGRYpJSUkICNuaRpGm6Dpllo2k2cNhpunQLb2lpACEjjUlizFiSzuxaSWVyXk dmdyXYk6Fflz8QfDg8JeNfEfh9FRLex1GQ2KLK82zTbxFv8AS0kllGWcW8sXmZz82Rk9Txtfeur+ GLf/AIVNf/C62heDxFofgbRfE01pDGuoPdag9/PqV7BpieaZpJJ72yuYnKIFjE8WzcGEQ+Cq9N+E HhuTxP8AELw7ZmNntLC8TW9Rb7ILuGOz0hhebLuJiFEVxKsVqXY4BlXhvun9K653xX4V0Xxnolzo WvW32i0uP3kUkZCXdjdxqRBf2ExB8uaPJwcYILI6vG7qy+FNL1PRfD+maNqt9BqV1pVuunR6jBFL Ab6ztCYbC4ngmaQpMYQgmHmPlwSG+bAreM/F2meCPDt94g1ORNluhS0tTKI5tS1CRG+y6fbkhiWk KkkhW2IrSNlUbH58f8Vp8ZvGfT+0NXv+37yDStD0qF8994gs4N/qzu7f8tZ5f3n1v4H/AGfvCHh2 1tbnxFbL4n13y4pLk3haTRLW4HmebFYaZhRLHtdUZrwSbiiyIkJYx17pbW9taW8NpZwQ2lrbxxwW 9tbRJBBbwQoIoYIIYQFVVUbVUABRxiqGr6DoeuJHFrejaXq8cBZoI9U0601BYZHAVnhW6V9hYADK 8nAz6V80eP8A9m3T54ZdR8ASPYXcUckknh6/u5J7K5EVuojh0y/uS8sUrsjEi6leNnkH7yCNefl3 w94i8ReAPESanprS6dq+mzTWl9ZXkUiJMiS+Xe6Vqtk+xihZdsiHDK6h0ZJEV1/THwz4j07xboOm eItIMxsNUgaaAXEPlXETxTta3VvMhJAaKVJImKkoSpKMyEMd2iiqt/e2ul2N7qd/L5NjptndaheT iOWYQWdlC1zczeVAC7bI1JwqljjgE4FfmNq+oav8SvHNxdxwFtT8UaxDb2VruQi3ilZLLTbSSaJI wVghEcbzGMZCmRucmvefjB4lg8CeFNE+D/hq6dZrfS7VvEmoWcsECz286SG4sJ7dGklikvpmN5cR l1xEyKDJFOwHyjRRXYeBvGOoeBfElj4h08NL5DGG9sfOe3i1LTpsC6sZpEyBkBWjZkcJIqSbWKgH 9NND1rTvEOkafrek3C3On6nax3NvIrqzBZBh4JRGWCyxMGjmQnKOrI3zAgalFFFFFed/Ffw/qfir wDrug6NAtxqd+2kC2heaK3RvI121ubh3mmIAWOJHkPPIGFyxVT8M/EPwZo/gB7Lw6dSk1rxW0Vtq OtXNq9vDo+jwXFthNFitsvPLcGTM5nlaH9yYSIcyMV4vQNEvvEmtaZoOmR773Vr2Czg3JM8UPmti S6uPISRxDCgaWZwh2RqzEYBr9HtT1Hw38JfAkRJjg03QtPSx0y1cxQXOr6gsLNDbgWyANc3coeWe RYsZMkzgKrmvzs8V+Kta8Z61c67rl0bi7uMRxRJuW1sbRGLQWFjCxPlwx7jgZJZizuzyO7tziIzs FUFmYhVVQSzMTgKoHUnsK+hfB/7Ofi7Xoor3xBPD4UsZUWSOC4hN5rMiPHHNEzadGyLCGDMjCeZZ UdSGhq/8Sk8HfCaOHwn4L063uvFlxBDe6n4t1SW31PW9Ej855bBNMIUR2V8ytuWaCKF0hEUgDyvH NH81EliSSSScknkknqSaSiivQ/AnxM8UfD+53aPcrPpk0pmvtEvQ8unXbmEwmYKpV4pQNpEsLqSU QSb0XYfqPVNM8J/tE+Ek1fSHj0jxlo8CW+2dg8+nzvumXSdWMY3TWEz+Y1tcomUJZ0UMLi3bsfgY 91D4Dj0G/tbiz1TwnrWt+HdTiuWjkzdx3h1XELxFgY1ju0RWDEHaWXKFSfYaKKK+ffjj8SYPA+m3 GgaEj2vizxRbpfS6hZxRWb2NjldOOqT3KxgzXEsVs1nbsh3oqbzIhiiWT4Joor6C+C3ji2XUNO+H vi+0ste8KarqKDRrPWLCPVoNG8Q3LtFaNZwXCShY7l5XjdQmFkk8wFA05k9T8afs0aVfeZeeCNQ/ sa4yuNI1WS5u9JfHlRn7PfYkuoMASSNvW4DuQq+Ug4+SfEfhjXvCWoNpXiLTLjTL4RxyrHMYpYpo XXKzW11bs8Uqfwlo3YBgykhlYD3f9mXX1sfFesaBK8CRa/pa3FuHWT7RLqOjSNNDbwMp2gG3mupH DLz5YwRjDfb1xBb3UE1tcww3NtcRvBcW88aTwTwTKY5YZopQVZXXKspBBBIwQa+JPjZ8GYvDCTeL vCsCxeHQIhqumtcFm0meadbWK4s/PYu0ErvGvl7maNiSP3RxF8zV91/AHxnD4u8JXng7XDbXl5oN qtilpcpbFdR8L3EP2WCOS3dyZxB81tP+5CLG0AYs8hJ+LvEWkNoGva3obymc6Pq2oaZ9oMRgNwLK 7e2W48gs2zzAocDc3B6nrXsv7OviiXRPHI0N2X+z/FVs9nMHlhhSLUNPhkvtNuizozucCa2SFXTc 0wY7mRVP3zRRRRRRXwN+0br82p/EBtI/0hLXw1ptlZxxPcGS3ku9RhXVrq+ggwBGzpLBC/Ut5Kkn GAvgFek+DPhT408dhZ9J00WmlMHI1vVTJZaW+3zExbSbGkuD5kTQt9mik2PgSbAc19HaX+y74cig ddb8Ta1fXLS/upNLgsNJhSHaPkeK7W9Zm3ZO8SKMcbe9Sal+y74Zlt1TRvEuu2F15wLz6nFp+q25 h2kNEltapZMHzgh/NIAyNpzkecwfDjxp8HvEUXiWaxi8U+EIxd2fiL+zIZL1LzwrdBodTg1jQpni 3f6ODceW7SWySohlkKrz5X418NXnw78Wxrp16HtC1r4i8JaxbXlvdPc6TLctLpF+txbBV81GjIY7 FBZN6Axshb6B+KWt6r4l+GfgH4oaHdavpepWkstpfzaK15YR2f8AaQaw1Wdp4GMkcC31mlvA7S4Y SqGJZlFeLeHPjb8RvDbpt16XW7QSyzSWPiPzNWjmklg8hQ17Iy3iKhCyJHFcom8ZIIZw3138N/jR 4e+IMqaTJDJoniQW7zHTbmSKW1vliZzMNIvBtMrJEqyyxPEjqGbYJEjkkHslfmp8UNeuPG3xG1qe x82/jfUk0LQ7e0uH1Rbi3sHGnWn9meSMFLuRWuUiiBG+Y4Lklm+7fhx4C034f+HLbTLWCNtUuIbe 41/UFYTSX+pCMeaEmKI32eJmdLWMqu1OWBkeRm76iiiviv8AaS8CWmk32n+M9MtYraHWriSw1xIs RxvrJja6tr4RFj89xGkvmlEClog7ZklZj6d+zl4vuPEHhK70C982S68Iy2trDdPvdZNK1ESyaZC8 0kjEyQmKeEKEREhWFVyQxH0NRRX5mfFnSTo3xI8YWbSrP5mszaoHVDGAmuKutJCQxPMa3AjJzyVy Ote0fs8+G7fSNP8AEfxP12F4bHTNPvrfS5pLfzMW1pC11r2p2qPGXLIsa28UtvJzm5iYHoJfglqS +PdO+J3gzxBc28k/if7T4jRDp0crC81QtbaxrEKbPJVrec2EkCEqUfDRDKkp8varpt3oup6hpF/G sV7pl5c2F0gO5BPaTNDL5b9GXK5Vh1GCODX3r+ztpS6f8M7K7WcynXdV1fVniZBGtq0U40PyVYMd 4Isll3EDliuPlyfcqKimngtYZbm6mit7a3je4ubm4lSCC3ghQySzTTOVVEVcszE4ABJr81fE+uaj 8VviIJopfJOu6vZaHoMV886Qabp012LLTY50ja4MQAfz7kQ7l81pXRfmwf0Q8L+GNI8H6LZaBolu 8NhZowVpnWW6up5W3z3l5KFXfLI3zMQAo4RFRAqjfooor4J+Pvw4tvCGt22u6JaLa+H/ABA02ba3 SX7Pperw4e4tkAQRRRTq3m20QkJys4VEjjUV9F/ALxPL4j+H9nbXUiteeGrh9BY74RI9jbQRzaVK YIFUoqwuLdSwJcwsxZmJr1jWtc0nw7plzrGuX9vp2m2qBp7ucOyruYKiRxwhpHdiQFjjQuxOFGa+ MPGH7SnijUpzD4Qtrfw1YRTBo7u4gtdU1a7WJ5VAmS7SS1ijkRonaFYpGR0OLhlYqeM+HeoeJPHX jrwv4f1/xPreqaXLqn9oXVjq+pX+r2F1FpFrJqk1nPY3kpjZZ0haBiQcBydrD5Tq/tA+Mx4m8Zto 9q4bS/CX2jS4yAP3urSSL/bc+XiSQBXjS22FnTMJkjOJTn0W1064+D/wlY20d1/wsL4kNY6fBa25 u/t9rJeRP9lt7eyVoLhJ7K3ldd0UbOl7MiHfGEx5poP7PfxG1u2+0z2uneH43jtpYE128kiubiO5 jaTi00+K5lhaPAEkdysTAuAFJDbfSU/ZVJC7/HQViqlwvhgsEYr84VjqK5APQnGfQdK848Q/s9/E PQ4WubS3sPEdsi3Ur/2NdM15DDbKJF32F8kEkkki52RWvnOSpXGSu7xCaGW3llgnikgngkeGaGZG jmimjYpLFLE4BVlIIZSMg8Goq/TH4SeIL3xN8O/DWq6jN9o1D7NcWN3O0k00076XeS6clxcyTO7t NLHGkszs2Wd2bABAr0eiiiiivLPjL4un8G+AtSu7KV4NT1SSPQ9MnQzRvbXOoROZ7qOa3dJIpIbe OeWCQN8sqoSCMg/m1X27+zrpVt4b8B+IPGmqtLaWupz3F3LcGRbm3TQPDMEoe9FraBpldZmvldSC 7BEKJggv8oeNvF2peOPEd/4g1F5B9pkMVjZtMZo9M02JibPT4CdoCoCWcqqh5GeQqGdqreFfCute M9atdC0K28+8uCZJZHJS0sbVCBcX9/MAdkMeRkgEkkIivI6K36NfD/4f6L8O9DGl6WPPurgxzaxq 8qCO61W7jQqrSKCdkMe5hBbhiI1LHLSPJI58S/EEnhbwJ4l1yBpUurXTngspIRE0kF9qUy6bYXIW b5SIpZkkYEHKg4B6V+YFfQ3gL9nvxL4j8q/8Tm48LaV5pH2W5tXGv3awzqksa2Fxt+yhlEgWWfLA hWEEiMGPsfizTPh58C/Dlvq+keGtP1LxRczWtpok+syx6hqDalaW7S/2232p98McBw9wdPjjBkeG P90HR4/iK+vbrUr281G9ma4vb+6nvbu4cIrT3NzI008rKgCgszFsKMc8VTor2L4Q/E++8A63BaXV y7eEtVu401m0l8+WKw83bA2uWkcCu6yxKFMojQ+dGuwqXWJo/wBA9EtNJstMto9CS2XSrlrnUrQ2 cnnWkg1e7fVZbi0lBZfKkeZpECNsCkBAEwBp0V5v8R/F2hfD/TLjxPdpHJ4gnsLjSPD0Enm3Ulzc tm5SCO181BFb+aIpL+WIxl0SJWZ5EtkH5xaxq+pa9qV5rGsXkt/qWoTNcXV1MRvkcgKqKqgKqIoV I40AREARAFAAzKK7rwD4zm8H6yss8SX/AIc1J7a18UaHcWsN/aatpSzh3DWNyyRPPCC0lqzMAr8M fLeRW+wvEnwL+H3jeyt9Z8OMPDVxf21teWd/o0Ak0e8trqKB7eWbRJGjRV8hW8v7M9vl5DJKZCMV 8ieN/hp4r8ATINcs45LGeRYbXWdPeS50u5lMImMKzOiPG4G5dk0cZbY5QMi7qn+EmvXXh74h+Frm 2k2R32qW2i3qPO9vBNY6xMthN9pKsAyxF1uFD/KJI0Y/dyP0wr5f+NfwVTWFu/F/g60C6yvmXOs6 NbR4/tleZJr/AE+FB/x+dTLEo/0jll/f5E/xPX07+zl4+i0fUrnwVqcgSz165W60eZ5LeGK21kQ+ VPbMWTexvI0iSPMuFkjVEjLTEjifj14dTQPiPqkkCW8dr4gtrbxFBFC8zvG96Xt9Qa484ACSS8gu JsIzKFdcEcovB+CfEb+EvFmg+IlMyppmowy3ggigmnk06XNrqcEMdxhC8ls8saksuC2QykBh+px4 J+9we45Bzzweev60lFFFFFfLf7UWsXlronhfRISEs9Zv9Rvrx1kkSSQ6NFAkFu6owVo2a78x1dT8 0cbDG2viuup8K+DPEvjS9ax8OaXPqEkRjNzP8sNnZrKT5b3d5MRGm4KxVS258MEViMV9N+Hv2XLY JHJ4r8TTSSPBKJbHw9AkMcFz5xEMiatqSSGWPywCy/YozubhsJl+guf2YPBbW8y2eueKILpoytvN cz6TdQRTZ+V5raK1hZ19VEqf7wryjxD+z9458Jyx614WvoPEY0yWG+t309HsNdt5rNDefa4dNmaR X8t41EaQXEkrsVCxZyBznxb8NBRonxAsbC4sbPxkly2v2csV/H/Y/je1upIfEentHfQo0KNOkvlx ySMzPHcFQsSoB6x4W19vH3wK8Q6M901r4h8BaWXt7uG3El4tlpds93pMtk0KQCFri0iuNKdo5XlK CR5N4mMbeA6Z8V/iRpM8lzbeMtcnkmi8mRdVvG1yEoZFkLJb619ojR8qB5iKHxld2GIP0/8AD79o rS9dmXTPGkFn4c1B/LW31S3kujo19cTXflLbyRy+Y9kVR4z5k07xECR2ki+RG+la+Iv2mfFUl/4k 07wnb3KtZaBZR3l/BGLuM/2zqS+YiXSykRS+VaeQ8EkaEr58qlySyJ6z+z/8PYfDfh2LxXfIza14 nsoZog627DT9Ekcz2MNvLEXJN0nl3MpLD/lkhRGjYv8AQlFFFeBftAeBbbxF4SuPEdpap/bvhmEX f2iOEfaLvQ43L6jYyyF0ASFWa8RmDldjpGAZnJ8k/Zp8YyWGu33gy6mUWOtwz6lpkZR2ZdZsoQbm ON0UhRNaI7O0hwPJRVO5sN9sUUV8PftOaM9p4t0XW1gt47bWNF+zNLH5azXOoaRdMLmS5RfmJWCe 0RJH6qu0cJXHfAzwbP4r8dafdN5sel+F5bbXr+4UOoNxaziTSbJZfLkTdNOqu0blS0Mc5RgyivXd H8eJJ+0jqyXDutjcxXngO2/tGaO3+wSaaElaK1XcQ32jUrWRII9wLGfOA52V4N8V/BX/AAgvjXUt Jt126XdgatoZDAgaXeu4S3wZZZP9HlSW1DSsHkEfmbQHUV7H+y1pcEuq+LdbbzvtWn2Gl6ZAA6/Z mg1W4lursyIVyzhrOEKQ42gtkNkbfsuiivgX9obxdLr3jV9BglifS/CsYsohDPDPHNql1Gk+qzu8 SgrJG2y0eJmbY0LfdZ3UfTvwW8DReC/Btq08Tx65r8dtq2sm4iMNxbmSHdZaW0bqsifZo2w8b5Kz PKQcMFHrtFFFfLX7SPgG3utLi8d6db28F9p0kVr4hdIyk2o2Ny8Vnp13Mwfa0ls+2EHy97RyAM+y GNaxf2XfEbCXxL4RmeVo2ii8R2CLDAIIWiePTNWeW4yJd0m6yEabSuEc5Q5D/XVxcW9pbzXV1NDb WttDLcXFzPKkMFvbwoZZp55pMKiIoLMzEAAHJAGa+T/H37SaQyTaZ4AtYrgeUY28R6nFKIxJLFJG zaXpcmw7oiYnjmusqWDq1u6Ydvnm++IvxE8Q3kgn8V+I7ifU/Ks2sNPvrqxtbkui2qW0Ok6WYoP3 mAGVIcuxJbczEn3n49a23hXwt4S+Fmm3BaJdHsZtXkaDy5Luw0pktNLJcfJ++uYJp5QvzBok5CsQ 1T4GeG7PwvoGufF7xKkKWFlpt6mgAzWRmkSCV7fUri3S4CiO5mlRbCyAuEZ2eaNlKyRseBtPhp8T /ilqt14qudMNlFr11NeHVtcuZrGyWKW2W7sVsre6M169p5TRQWbxRSR7AqB9qMV9Gsv2WL17OF9Q 8aWtrfsr/abay0OW/s4TuIjEF7Pd27yArgktbpgkjBAyef8AEX7M/i3Tlmn8PappniOCKKFkt5Vf RNVuZpJRHKkFtctLbbUU+ZukvVyA2Bu2q3z7qWlanot3JYavp95pl7EoL2t/bTWk4RvuSeVMqnaw 5VhweoJFZ1fb37MXiC4v/DeveHZlkaLw/f2t1ZztNvRLbXVlc2MUAT5BHNbTTFi53mYjC7CW+mqK KKKKztX1O20XSdU1m8WdrXSdNvtTukt0WSd7bT7VrqZYI3ZFLlUYKGdVJxyvWvyp1XUrvWtT1DV7 +RZb3U7y5v7pwNqGe7maaXy06KuWwqjoMAcCvoD9mfw8uo+L9S8QTRRyReHNN2QMZJVlh1LWS9tB MkaYV1+zR3iNv4BZSBnBXA+O/j4eL/FTaXp8j/2H4ZafTrcCSKSG91NZmXUtTjMaA7SVWCIGR12R +Ym3zWUeKW9vcXlxBaWkE11d3U0VvbW1vE81xcXEziKGCCGIFnd2IVVUEkkADNffHwe+Dlr4Ht49 d12OC88XXMJ28pLb+H4Z02yWlk4yrXDKStxcrwAWiiOze83vOe/65wBz1z2xX5TeKNeuPFHiHWfE N15wm1bULm8WKe5e7e1t5JCLSxW4cAslvEEhjwqgIiqAAAB2/gD4QeK/H7RXVtCulaCzr5mvahHI IJY0uRBcrpduoDXUqYkwAyRBkMck0bEV9TWfwn+GHwy8O3/iDxBYx+In0uxe4v7/AFuOC7Wd2iii +yado87LaJ5064tVlDSh5fLNwwIr4t8YeLNT8a67d65qbkGTbBZWSsWt9L0yAkWWmWgAVRHEp6hR uYs5G5mJ5Wiul8KeK9Z8F63aa9odx5F3bkpLG4LWt/aOytcWF9CMb4ZABkdVIV0KyKjL+kXg3VvC /iq0m8Y+G8MdcS1h1N/9Rdrc6ZG8cVrqtmjsiXMKSCNnGS8Yiw8kKwkdjRRXN+LvE9j4P8Oat4h1 Aq0OnWrSRQM0iNeXj4jsbFHiSRlaeVkj37CqA72woJH5ieINcvvEut6pr+pyB7/Vbya8nCvO0MPm t+7tbb7S8jrDCm2KBGkbaiqoJAr1DwD8D/FnjZI7+6VvDWhOqSR6lqVpO1xexXFt9ot59K01jGZo nDRHzmkjjKsTG7srLX09oX7PPw50qFFv7K98Q3YeKY3WpX91CodEXdHFZ6Y0EflFgW2TLIeSrMw4 HTa58Hfhxr8Qjn8K6bp8iWs9vBc6FENElt3mTatzs03y4Z5YzhozcxSDIwylSQfi34qfCrUvhzqK ywtNf+Gb+ZhpWqsF8yKQhpBpmpeWAqXCICQ4CpMoLoFKyRx/o+23cQpLKCQpznIzgHP+fWub8VeE 9F8aaLc6FrtsLm0nG+OVAqXdhdqpEN/p85DeXLGSQGwQylkcPG7KfkXwN8PNa+H3xy8LaZqgNxZX C+I59I1eGNktdUtYvDl4cgHPlzJlRcQFiULAhmjaOR/tyori3gvbee0u4Ybm2uYZLa5tZ40mgnt5 kMc8E8UgKurqSrKwIIJBBBxX5zfGH4dv8P8AxM6WiKPD2tNc3uglZJZDbQxuv2nSpjOWkLWxdArM 7Fo2jZmLl1Xnfh54wn8DeLtK1+J5jaRSfZdWtojIftmj3REd9D5KSRLI6jE8CyNsE6RMwO2u9/aK 0o6f8Sru885ZhrukaTqyKFYfZ1ihOieSzMfmybPzMgY+bHavOPh/x498EHp/xV/hrn0/4nMNfqVR RRRRRX58fHrR9RT4r6mq2ksz6/Bodzo8NsBcXF9G+nxaOiwwQb38xrm3liWMruJAIBDKT7D8M/2e bbTdmsfECC2v79ZLeSz8Px3An0+0MZErHVpIfkuZN+FMKs1vtB3GYPiP6mVVRFSNVRI1CoiKAiKB hVVVGAAOAPYADFFFFeW/Fz4ew/ELwzNBFuXXtIW6v9CmRIGee7FufM0uaSdkCxXZVUZzIux1jkbc I2RvnDwDpGo3/wAGfi7oN2sln/Zdy2pvbXUM1tPa3+iQJqepQTb4ciQrYxxGIsWBGGEW4O3zRV3T r+70q/stTsJjb32nXdtfWc4WNzDdWsongl2TBlbDAHDKQcYIIr9J9G8d/wBq/DAePxaq80HhrU9W uLMhoIJdR0SCZNQt4judlha4gkWNixbZgn5sivjX4A6F/bPxJ0yaSO1mt9Cs7/XbiK6QSbvIiFjZ vbIysvmxXVxbzITt27NysHCg/odRRRRXkHx6Ct8KfFBIVyh0NkYopKn/AISK0TcpPQ4YjK9iR0Nf NP7Nd3Ha/EO5gdZC+oeG9StISm3asiXdtfky5I+UpC68Z+Yr2ya+9aKK+QPij8LNU8afF9LbRlaG 31Pw/o+s+ItWmRms9IjFxcaLGxAYeZLJFZL9ngUqXbcTtjSSReg+OeuaV4G8BaX8OvDiQWb6tElu baB182z0CxlE1zczNDKkolvbjCGSWJ0nX7XuO8Zr5b+Hvi6XwR4u0jxEoeW2tZzDqVsm9mudLu0+ zX8aRLLCryKjebAruE81EZshcV9TfHD4WP4xt4fHfg8Q6jqKadb/AGyx05beYeINNCmW01TTZ7QZ ubhImVVBZvOgWNYjmJI5fZPhlp9tpvw88F21ohSGXw1pN+6ltxN1qtmuqXz5PZp5pGA7A46V3NFe f/Fa8msfhx4ymhSJ3k0G9sysvmBPK1FP7PuHHl871SVmj7bsBvlOK+Mf2frXz/ijokwnihNjZ6zd bHYq9z5mkzWBggHd/wB8ZCP7qselfodRRRRXkvxy0H+3vhpr4S1W6u9HWHXrMtK0ZtjpkofUboYZ QxWxe7G19wOeF37SPDf2WtRt4tV8XaOfN+13+naXqUJAXyVt9KuZba6Ehzu3FryErgdmzjjPIftA eO5vEniy48O2dzL/AGF4XlayaBXcW93rsJdNTvpInjjbdEzGzQOXUeW7xNtmYHwKvpL9mKCY+Ndc u1jc28HhS5hlm25SOa41WzkgjLdiyxSFfUKan+Anw5vPEmuDx7r8N22l6Zdm+0q5muZYptX8R294 s63hJDSTQ27q7yPvUNPsXdIqToPteSxsZ7m0vZrK0mvdPFwLK8mtYJLuyW7jEd0LS4dS8YlVVVwj gMAM7gBViiivNvHvwr8K+P7aZr+0jsdcEDxWXiCzj23ttINhiN3GjIt1GuwL5c+SELiJombcPgjx 34A1/wCH+qjTdaiR4bhDLp2p229rDUYV2+Z5EjhSJIywE0TAMpIPKOjv9jfs4abNY/DiO6lkR49a 1zVdStlUtmKGIRaOY5Nw+95lrI+FzwR3zXvVFFFFFfMH7UV3OnhvwzYqU+y3OuT3cy7AXM9nYNDb FJM5ChbiXcMc5XkY5+Jq+qfipqp8IfCjwD8O7S2XTrzV9IsdS8R2Ejqb21EHlajdQXVpdCSWI3Op vJKHDJhoJIlGwsg+Wo43ldIokeSSR1SONFLu7udqoirySTwAOtfo38H/AIdRfD/w2FuRJ/b+tx2l 54gLTB0gnhR2tNMhSFmj22wlkUupYu7O28oY1T1mvn/9pGW+HgLT7Kx8921XxXpenS21urSSXqNZ XV3BaiJAWfM8MTKoGSyjHNUvhN8C7Lwytj4j8WQx3viaNlubSw8yK403RWZUe3dl2lZbyI7j5gdo 0YgxgsizH6Nr4w/aLt9a8Q/ELwl4X0yKW/km0KB9L0+MRIDf6pqlxBdy+bIVCgpbQeY8jhEVNxKr uNeheD/2cPCel2RbxeX8TanMsDPHFcX2m6bp7eUpmgtTZSxyzYkLjz5WUOoXEMbbs9zcfBL4XXXk iTwjagQII4/s9/rFnuXeWHntaXEZkbJ5eQlsYAIAArxPxd+zG8MDXXgjWpbqWKBmbSdfeBZ7qSOO SRhaapaxxRB3IjjjimhRMks86jAHyzqulalomoXOlavZXGn6hZyeXc2l1GYpY2IDKRngqwIZHUlX UhlJUg19a/s3/EFriGbwBqkyb7KG4v8Aw5LI1tEZLfzvO1DSVJZJJZFZ2uYlVXby/O3ERxKtfWNR XNxb2cE93dTRW1rbRSXFzcTyRwwW8EKebLPNM52qiKGZmJGFBJIAr82Pir4+ufH3im6vUnn/ALCs Hks/D9lI7GGCzXakt6kJSPbJdsgnk3pvAKRMzLEmKngj4Z+LPiBM/wDYdnHFp8DvFdazqLyW2lW0 yQeeIPOjR3kkPyL5cMbsu9GkCo28fWHhv9m3wTpaF/EF1qHimdo5Y2Esk2jaehaYSRTw2umyeeJF UGM77x0IZjsBKle/b4QfDSTTE0lvB+lC1SUSiZBcR6mX5wra1HILwpz9xrgr6rxXzV8XvgSPDNpN 4m8GJeXOiwefNq+kzS/arrR4jK0gu7GXHmS2cSEJIJC8sQXzXkkQyND9C/A25uLn4V+FJLmeWeRI dUt1kmkaRxb2muXVrawB3JOyOJEjReiqoUYAAr0vUdO0/WLGbTtWsrXUNPuVVJ7O8hiubeVVdZY9 8MoIyjhWBxwwDLggY+EfjH8HLjwPPJ4g0BJrnwjczDcmZJrjw9PM+2K1upGyz2zMQtvcMSQSIpSZ Njzffec8+vP50V8X/tEfDVdNuW8f6PEq2Wo3MNvr9nb2xRbTUJlKpq+bddgjuCAs7SYJuGVi0jTk L8wWd3cWF3a31nK9vd2VxDd2s8ZxJBcW0gmgmjPZlZQQcdRX038cb1PGXgL4b/EG2FksdwLvTNSW OOWO4XUr2BZJLSIyoGeG2nsr2PLv1IZAVctXy3X6l+AGZ/Angp3Ysx8I+HGYsSWLNo0JYknuTya6 2iiiiivk/wDans7qSx8FagkLGys7vXbOe4DLtjutQhtJ7WEqTnLpbTsCF6LzjjPE/Cj4D3fiePTv EviwvY+HJXFxbaUDLDqWt2yhWhldwF+z2kxPEit5siAmMIrxTn7X0jSdN0LTbPSNHs4bDTbCHyLW 0gGI4o95dz8xJZncs8jsSzOSzEszMb9FFYHiLwzpPijRNW0DVIH+w6zGgvWtGW1uftEJjNteLMFI MsRhhZDIrL8iqysmUPy78C/C2ueCvip4l8Pa5DJazweEby4idGl+x6jAuv2MNpqljJgCSNgZAj4D I2+Ngkiuq/Kd5ayWN5d2UzRtLZ3M9rK0L+ZEZLeUwu0Ug4ZSQdp7jmqlfoT8CPHlx4y8JyWeq3ct 5r3h2dLK/ubl5Jbm9sbrfLpd/czmNVZ2CywNl3kYw+bKd0oz8m+MUuPGPxl1fTrydYH1PxwnhoXE UCDyLWDVE8O2cnkDaCyQRx7sn5mBJOTX6PRwxwRRQwxRwwwxpFFFEojSKKNdsSRqAAFUcAAYAAAp 9FFFVr6ztr+zurC9hW5sr62uLS7t5N3lXFrcxNDcQPsIIVkZlOCDzX5jfDWe4t/iF4Ie1mkt5ZPF WhWxkikeJjDe6lHZ3MLsnJSSJ3jkXoysVIwSK/UKiivl79pHQNT8QzfD+y0e0nv9RuL7XLC1srdE LSvdRWsxZpHcBFjWFnkdgEVNzuyqua6YWelfAX4WXdxEtpJ4imt4kmugzSnV/FF3EY7dEM/ls9ra 5Z0iUJ+5jd9vmvIW+Cre4uLO4gu7WeW2u7WaK4triCR4p4LiGQSwzxSoQVdGAZWBGCAQeK+8Ne0T SPj78OtL1qwmjstfs4bmSx2yCaOw1kRqmp6FqKDBEU7JGVkIDhfKnClSY5Iv2btNudL8Ia/bahp8 un6lD4uuoLqG8tXtdQRU0axmhhuUlCybVEheNWwBuJGNxz9C0UV+WOlxT+NfG2nQalc+Xc+LfFNp DqF3DBGuybX9WVby5it49iDDSswRcDsMCv1Oooooqhq2mW2taVqej3hl+x6tp93pt0YHEcotr+2e 3nMMjBgrbWJBKkA9q/Pv4HSzab8WPD9tcyyaezPrOnXsMzPbFpf7IuRHY3MZwS32hY1WNh/rAvGQ K9p/aX8aTWdjp3gizcI2rxJq+tZiyz6fb3e3S4EkdSuJLiGSRyhDDylGdshDfGNejfCTSZdZ+JPg 2zimjgeHWoNWLyBipi0FDrk8S7Od0iW7Ip6ZIJ4r2PxX8Pbj4g/HzxHpuLu30W1TQLrXtTto0kNl bHwtavDArzkIJbmRfJh4YrlpfLkSJxX2Cul6dHZ2Onx2Vuljpv2I2FmI1+zWp0xkfTjFDyv+jskb w8fu3RHXDKpF6iiuZ8VeD/DvjTTpdN8QabBeRmOSO2ujGi6jpzu6yNPpt9tMkL7o0LbDtcKFkV4y yH4Y+KHwY1rwC1zq1kzat4SN0scGoKQ19p8c5H2aHWoEVVBLHyhcRgxOwUkRPKkNelfsr27Pd+Nb rzHXybbQoPKCL5cn2mW7k8xpDyCnlEADg7jnoK+w6KKKKK8m+OU01v8ACvxY8ErxO0WlQl42ZGMN zrtrbXERK/wvGzIw7qSDwa/OCvqrwLqn/CvPgV4g8TlYrfV/FurXeneH7mCVkupm8j+y7Z2mjSTy 2s3i1C6RJgobZgMDIpPyrX2l+zr8Nzp1qfHmtWzJfahDJb+Hra6tos2+mTKrPrULy7nSS5GY4WUI fI3MDJHcDH1NXJ+PZHi8C+NJY3eOSPwn4ieOSNijpIujylXRl5BBGQR0NfK3wW+CI1xbbxd4xtWG isqz6LoswaNtWzzFqN+nDC07wx9Zz87fuABP9o28FvawQ21tDDbW1vGkFvbwRpBBBBCojihhiiAV VRcKqgAAADAAr58/aYuZ4fh/YRQzSxR3finToLtI5HRLmBdNvLpYbhVI3p5sccgUgjcit1UVxPwx /Z5trqxt9d+IMd2r3KmW18MLJLZPHbPEVjfWriIrMkpLCRbeJ0aPCiVixkhT21/gv8L3tktD4RsR EiCMMt1qaXJUSGQFr2OYTMcn7zSFsfKTt4rzXxT+zP4cv1ubjwnqV3oN1sd4bC9L6npBeO12RW6z OftUQklCtJM0k5XLFIiNqj5N8XeCfEfgjUDp/iHTpLUu8ws71MyadqccDKGn0+7wFkGHRmXiRAyi REY4r0n4GfEhvBviEaPqt06eGdelWC4EtwsdnpWpyFUt9YKy5VVIUQ3LBkGwrI7EQItfoHRTIpY5 445oZElhljSWKWJg0Uscih0kjkThgwIKsM8YI4NfDX7Rnjg634ki8J2E4fS/DRze+VIrxXOvzJic FopXR/skbCABkSSOVrhCMYrd+CPwYh1OG38YeMrAyWMhhuPD+j3W3ydQh2MTqOp2ciEtbsTG1tGz ASgF3VoWQyfZdKBnAGSzHAUDOT1OPp34oKsp5BBxnaRgkeoB61l61o2l+IdLu9G1mzjv9MvoxFc2 0pdVdVcSoweNgysrKro6MGDKGBzitOiopbaCZ7eWWCKWS0la4tXkRZHtrh4JLNprdm5R/KlkjLKQ drsucFgZaK4b4jeCrTx94WvtCuNyXa5v9Gn897eO11u2tpIrGWdkR90JMjxTL5bny2YoBIFZfzN1 Cwu9Kvr3TL6E299pt5c2F7BvjkMF3ZzG3uIvMiLK211IyrEHGQcV6L4y1e317wJ8NL54nbV9Ki8R +EdRvXijh8+y0FrG70K1hER2slva3qr5hVXZ2fdnhjn/AAq0ybV/iP4NtLZokki16z1NjMXVDBor f2xdICisdzRwOqDGCxAJUZav02ooooooqhcaVpt1qOnatc2kM+oaRFqEOmXUq7nsU1MRJftbgnCv IsSIZNu4LlQQrOGv0UUUUVwXjXSbCy8JfE3UreJ4rvWvCOuzajIbi5eOeax8LTafayrA7mNCIUSN jEq7gq7gSAa/MSivrj4SX0cvwN+KNgZpHuLK18VzmN1lMcVpeeFF8gRSMNhDSxTlkU5B+Y43Ddyn 7MX/ACPur/8AYoX/AP6edPr7rooqG4ngtIJrq7uIbW1topJ7m5upo4Le3ghQyTTz3EpVUjRQWd2O AATXzzdftNeBYbxoIdM8SXlqkl1G99DaafGJREwW1mtLe5uUdklO5j5oidBjKEsVXP8Aip8TPCfi 74Q6vLomoPcSahqGgaXJZywPBfaffvdJrogv4X6L5NpMomjZ4mdWVJG2nHnP7MFtdN4z169SCU2c HheazuLkRloYp7zVrWe0t3kPCvItvKyDqVjcj7pr7ioopflBzgZ4zwQ3HrXxv+0f8P7mK7HxCsZp ri1uDZabrVmyTS/2dLHF5FjfQyLuRbaQKsMitsCzFCC5nOz5o8P6DqPibWtN0HSofOvtTu47WHKz NFEHbEt1cmFXZYoVzJK4Q7UBbBxX6geFtATwv4b0Xw8l3NfDSdPt7I3dw8rSXDxp+8kRZ5JCiFiR FDuKxptjQ7FGN4ccDoOOnQdvpRRXGfEW3S88AeNIZIvPH/CL65KiAEsZrfTZLi2ZB3KyKrKOpxxX wh8EtQttN+KHhOe7n+zwT3V7p+8iVle51LS59PsISsIY/PcSxKCRtUkMxVQWH1T4i/aI8BaHc3Fl YHUvEVxCjj7RpMUC6UbqO4aB7Y395JGzgbTIJ7eKWJlZSjsSdvaeA/in4V+IZvotDe9tb7T/AN5N pmrQ29tfvaMyqt9DFayzI8W9vLcq5ZWIDqoeMv6LRRXH/EL/AJEHxv8A9ij4k/8ATPNXyL+zCCfH 2rAAsT4SvwBwCc6zYdPT618+X17c6nfXmo30zXF7f3Vxe3k7BVae6upTPcTOFAUFnYtwMc1Ur6h/ ZdVT4l8SsVBYaHCgYjJCvfruAbtnA/IV9j6TpOm6DplnpGkWkNjp1hAtva2sGdsUa/MWZnLMzMct JI5LsxLuSxJOhRRRRWVreg6N4l0+TS9f0y01bT5SzNb3cW8I7RNCJ7aVSJIZlRmCTROkiZJVgTVu wsrXTLGy0ywi+z2OnWdtYWNv5ssxgs7KFbe1hE07NI2xFAy7Fscknk1aooooor5y/adtxJ4F0m4F usklt4otFNxsLyQW8+l3ayL5n8KO4iDdiQnfFfEFhY3Op39lptmnm3moXVtY2seQPMubuZYII8np lmAruviv4o/4S7x54g1WKZprGK6OmaWRdNeW507TB9kintZCFCx3Dq93sUYDSnljlm9c/Z1+HX9p 6i3jnWLWT7BpUuzw9HcW0bwahqY3JPqMZlOSLIriNhGQZjuSRZLdlP2tRUUtvBM9u80UMz2spuLV 5Ykd7a4aF7Zp7dnBKP5ckkZYYO12HRiDLRWXPomk3OrWOvXGn2s2saZbXlnYX7pvuLa3v9huliJ4 +YLgOQWRWdVIWSQPqfXp3pSrKAWRlBOAWQjn0yRSVwvxA+H+i/EPRH0vU1EF5Bvm0jWIoke70u7Z QCy5xvgk+UT25cK6hSCsiRyJ+eWqaX4j+G3i37LcMLDXtAvLa8trm2dLi3k27bmzvLd2G2SKRCrb ZEzgmOVFYOg/Sbwl4jtfF/hnRfElkoSHVrJbh4cysLa7jZrbULISTRxM/kTxyxeYECvs3LlCteI/ tGeO20Pw/D4S0+cpqXiWN2v2jmdJ7XQYpNkq/upEdftbgwfMrI8S3CMMsK8J+C3wpHj7UZdW1kPH 4V0e4jjuokaSGXWbzYJxpcVxHjy41Uo11IrBwjqsZVn8yP76sdOsNLtIrHS7K00+xtwVgs7G3itb aEO5kfy7aBVVcsWZiB94knk82x6/TqcfnSspUZZSAfukggH6ev4UoOORkYIOeeo6Hgnkc/jWTomi aV4c0q00XRbNbHTLFZFtbZXlkESyzNPKd87M5LO7OxZicsSfWtSobi2t7y3ntLuCG5tbqGW3uba4 jjnt7i3mQxzQzwygq6OpIZSCMEgjFTUVS1LTrLWLC90rUYFutP1G1ms7y2dpEEttcRmKaMPEyupI PDIwYcFSCMj8xvHvg698CeJ9Q8O3jC4WDZcWN8sU0UWoadcp5lrdRiVRyBmOUKWVZUkQOwXcd3Rr 5NS+FnjDw7LNFBJ4e1zRPHFhGtvO9xepdyp4Q1SKa53eUkcJurOSMbQ5Zn+8P9X5hX6z6NpsWi6P pOjwNvg0jTbDTIXKlC8NjapaxsVZnIyFyQWY+rHqdGiiiiis7VdH0vXLVbLWLC21G1jurS9FvdRr LELiznW5t5SrccMoBB4YFkYFCynRoooooqi2l6e2qx659mj/ALVh0640lL4ArM2m3V1DezWkmCNy iWGN03ZKHdtK73Dflt4svX1LxT4m1GRVSW/8QazeyKvCq91qMk7KvTgFj2rnq+l/2X7u7Xxjr1gk 0gsrjwxLd3EAI8qS5stWtYLOd1PUxrcSqp7BzXOackcn7RFwssSSqPifrjhX34EsWvTywSDYQdyO quvOMgZBGQf0EooorwjxN+0H4K8NazeaJ9k1zU7rTb9rDUJrK1tYrWCS3naDUI43vZo3kkhZSu3y xHIRxLj5q1tD+NvhDxLpHiO/0mO/F/4d0bV9bfRNUiis729stKsjdvNBLayTxbG/1ZxIXQ5JQLhm +Jvhbp11qvxF8GWtqqNJF4g07UHEjrEBa6RMNWvSHb+IQwSFV6lsAcmv06oopR0xn5cg49xxnB78 nr6/n4R8e/AN74y8NWuo6Sl1dav4Xa8urfTLZVk/tKzvvJGoxRQnDtPGsKSxBGJYK8YR3kTHwDHG 8rpFEjySSOqRxopd3dztVEVeSSeAB1r9GPgx4C1DwF4TNrq0udV1W8Oq3tpHPJJbaaXgjghslAcx NKqoDPNEq7mOzdIkUbn17dng/NgAKCcke2PxNNoor8r9Vil8H+M9Sg0u6cz+FvE95Dp96yCOQy6J qrR2l00YJw2YlcqCfrX3t4u+NngXwbPaWd1dXesXV3a2979n8PpZ6gbezvIhPZ3FxPNNFCvmoQ8a iUuUZZNoR0Y5ngj48eE/GWq2mgra6no2rXyTfZhqCWr2E9xGxZLKC9gkLGV4xvTzIo1JBRSXKCT2 2iiivzrEssfx+dlLRSN8XJo32tghZvF7RTR7h2ZWZT6g4qH47Xv234o+JdtybmG0/suxg+Z2S3EG kQG5to1f7u2czbgON5Y9815DXsXwDH/F2fCox/B4gPPt4XvT3r9DLextbSbULm3hEc+qXMV5fy7n Y3F1Dp8GlxSHex24gtoY8IAPl3dSxNqiiiiori3t7uCe0u4Ibm1uoZLe5triJJre5t5U8uaCeKQF WVlJVlYFSCRggmuc8JeD9C8EadPpfh62mtrS61O81SRJp5LlvPu2C7FeXOEijSKCMddkYLl5Czv1 FFFFFFef/FTTYNW+HPjK1uPMEUWg32or5RUN9o0aP+17UEsDlTLAm8dSM4wa/MevUvH2ofZvD/w7 8G291HcW+ieFoNevQsV1FLFq3jV/+Eie1nMoWOQQ2stsYWjU7fMkBdiSFd8IvAEnj7xXBa3EZ/sP STDqWvOyXYjntI51CaSs9qUKS3RDIp81GCCWRCzR7T+kEENva28NtbQxW1tbwxwW9vBGkVvBBBGI 4oYYo/lVFUAKqgAAAYAFSVDc28F5bz2l3BDc2t1BLbXVtcRJNBcW9whjmgmhkG10ZSVZSCCpOQQa mA+nT3GMHjjp0orL1bRNK1tbBdVtEuxpeq2Ot2G95UNtqenP5lndIYmBJTcQVOVYEhlIOK1KFBIL 4OzklwCw465I4/WisjXvD2ieKNOk0nX9NttTsZSWMNwhZopTGY1ntplw8UqqzBZY2Vxk7Tya/O74 qfDm6+HHiAWSSTXeh6islzoeoTqizSwRlfPs7ry8IZ7cuqyMoVXUpIETf5afYfwQ8ey+N/CQi1GQ Sa74eeDTNRkaaWa4vYPIzp+rXMk5ZvMnCusrFyXljkk+UMFHstfKXw1+LP8AZfwd126u3W81jwMk OnWFtLHLKLiHUmEHhj7Tl4Q0STb4ZEil3rBAWA3Fc+I/CfwbL8SPHGdYkuLzT7V5dd8R3dzLcyT6 hunBFrLd4YtLdTuC++RWaMTOr71FfoZq+r6doWm32s6xeQ2Om6fA1xeXc5ISJAwQLgAl3dyqRxqG d3Koqs7AH4h8d/tEeJNdkks/CXneGNIMU8Dz5gm1u9WUvH5zXO0i0PllCq2zGSNwWFwcqE+fry+v NRuZb3Uby6vr2dg013eTy3V1MwUIGluJyzsQAACW6VWBKkEEgg5BHBBHQg1654R+NfjvwtepLNq9 54j05po3vNN127mvjNEMK62l/c757d9udhjYoGwzRuBg/dXgPxppnj/w7beINNiltwZpLPULKch5 LDUoESSe1MygLIuJEkSQY3I6llRtyDsaKKKK+Pv2k/AKRSW/j/TYpGNzLBp3iVVM8qo4t1t9J1II I2WJNsf2WZ2kVS32dUQu8jH5Ir64/Zp8DzedfePNQt9tuIbjSvD4nt+ZZXcLqWp2kkq8BAptVkiY 5LXEZwVIP2BRRRRRRRRRRRRRXGfEaPzfAHjZfPmgx4U8QS+ZBtDt5Wlyy+SxZW+SXb5cnGSrMAVJ DD8uqK+oPguFm+GHxjtoU8y7OhXmYkUtKyzeH7xLZQF5O5lcKPXOK5r9nHVIdP8AiPHaSRyyPrmh arpcDRldsM0Ij1oyTA9UKWjpxzuZT0zX37RRXk3xznmg+FXix4JJInaPSYGeJmQmG4161gniLKfu vGzIy9CpIPBxX5wUV97/ALOnhR9C8Fza1eWxgvvFV2t5EX+1JKdFs0MOliaCYKi7na5uI3jBDxSx tuOVCfQNFFFUdSbTV06/bWGsU0o2lwuonUmhXTzZPGUuVvWuf3flFCVkEnBHBBBxXivwn/4UxY6j q0fgDVYLnWdRldjHqLXkOpR2LbrkaVoy6tDDJJbR+UZH8vzHOEaeRtse33iiiijkc8+2OnPUH+or 8vviJ4Qn8DeLtW0CRZzaRTtcaRcT72N5o9yxewnE5ihWVlXMM7xIEE0cir92uIr2n9n++ubX4paH BbytHDqVprVlfRoFIuLVNJm1FIX3DgCa3hk4/ugdMiv0PoorzX4w6udG+Gni26VIpXudM/slY53Z QRrk6aPO8e0gl40meVR3KjPy5r5r/Zcs7h/Geuaksf8AoVp4dNncXBYKsVxfarbXFrGwJz8620zZ 6Dac9RXzLRX1D+y7pc03iTxLrayxLBp+hwaXLExPnSTavfrdwSRjGNiLYyB8nqy46nH2vRRRRRRR RRRRRRXL+NfDUPjDwprnhyYqh1OweO2ldpVSG/gkW7064k8vBKxzxxuyj7ygjkNX5d31nd6XfXmn 3sTW19p13PZXcDFfMgurSUwTxFo8jKOpBIODitrwf4auvGHibRvDdo3lS6reLDJcbYpPslpGhuL+ 98qWSISeTAksvlCRWfbtU7iM/p9oejad4d0jT9D0m3W20/TLZLW3jCoGIUZeeVkVQ0krs0krlcu7 M5+YmtSiiiivkX4oftC3dpqE2h/Dy4s2itMRXniZoIb4TXkcys8WiR3G6B4UCmNriWKRZNzGEBFS aX5V1XW9Y1yWO41rVtT1eeGMwQzapf3WoTRQ+Y0vlRSXbuVTczNtU4ySe9Zdeg+Fvih458INbrpO vXj2NsI0XSNQkbUNJ8hJfNa2js7kkQK/IdrZo3wThwea+1/hp8YvD/j+K3sJWTSPFRjuGm0WRnaO 6W2QO9zpd26hZVZCXMJPmptk+Vo081sX4/8AgS28S+E7nxFZ20f9veF4GvPtCogmu9DgLSalYSzP JGoSFWe8QsJGBjeOJd07E+S/s3+OoNJu9Z8I6rdw2unX0Vxr+n3NzLBbW1readab9XE8zRj5ZLSJ ZmklmWOJbc4GZGNeRa3d6p8V/iNcNpyzS3HiLVxaaRFcRuv2LS428qza8jtPO2Jb2yCa6aMMBiSQ 7uSf0W0jS9I8I+HrLTLVoLHSdC05Y2mm+y2saQWsJe71C+lRYog74ea5mIXLFnYgkmvmH4j/ALRj xzT6R8PzC4QxrL4ouIRKpf70sWlafdptIU7VM86kMd4SMrslPyvq2u63r8yXOt6vqerzxqyxS6ne 3N68KM29o4WuGbYmf4VwB6VkV3/hf4n+OfCM1s2k+IL57O1jWBNI1CeTUdH+yi4W6e2j0+6LJCHZ dpkt/LlCs4SRdzGvuL4V/FXTfiNp7xSRxad4k06CFtV0zzVMc6kmNtS0oOxke3LY3q2TCzqjs26O SX1eiiiivFPjj8PX8beFvtumwNN4h8Oie90+OKOeWe+s2UG/0mKGDO+SQIkkAEbMZEWNdvmOa/PK vZvgZ4Om8V+OtOumEqaX4Ylg16/nQun+kWswfSbJJfKkQtLcKrNGxQvDHPsYOoNfolRRRRRRRRRR RRRRX5QeIrGfTfEGuadcv5tzYaxqdlcSbg3mT2t7JBLJuHByyk5HFY1fR/7MLIvjzWAzKpk8H36R hioMjjW9OkKICeSArNx2BPQGuD1TUrbS/jVqOsXzNDZad8UrvUb10RpTFbWnixrm4dY15YhFYhRy elfpLRRTlG5lXkbiFBHuetfkLRX1P+zN4Pa71XU/Gt0im20lJNI0klUZjqt3Cr388bLIHQw2zrGQ 0RVxcfK2Y2FfaNFFFFfP9vP8Bm+JJ1S31PR5/GF3cQSW/lS3jaEurtC0rX9tdRINOa7nEihz5zHz 0UoEui7P9AUUUUV8G/tH+GLnSvGw8Q4Z7HxPaQSJITGBHf6XbR6fdWgRTuAESwShnABLsFzsOPnm tXQ9Tl0XWdI1m3RZLjSdTsNTgjbBV5bC7S6iRgQeCy4IwfpX6x0UVXurq3sbW5vLuaO3tbO3murq 4mO2OC3t4zLPNK56KqqWJzjA5r85/hgLvxV8XvD95fSQTX1/4hu/EN5LMPLjlurRJtfuJFWJTh2e ImNQANxAJUZIyviz/wAlI8Zf9hu5/kK88r1L4LWQv/if4Rg80wiO+urzcE83J03TJ9REZXK43+Vs 3Z+XO7Bxg/pNRRRRRRRRRRRRRQcHKkZB6j29x6dfrX5ffETwhP4G8W6t4ecTNZwzfadJuJt7Nd6R dEy2ExnaKFZJFXMM7RRhBMkirkCuQhhub24gtreKe7u7iSG2treFHnuLiVyILe3giQFmYnaiIoye ABX6VfC3wNB4C8J2GmNFCNYul+3a/dRbi1xqEwJEO5ncbLaMrbpsIRthlCh5Hz6NRRRRXz18Xfjc vgi7m8M6DZxXviP7JFJc310/+haK90Emtka0AzcSvAxkC70SPdGxMoLx18beIvG/i3xY0h8Q+INT 1OKSaG5NnLcmLTEuLeA28U1vpVvsto3CMw3RxKTuck5dieVrqPDnjPxV4SlEvh3XdR0tRJJM9tDN 5lhPLJD5BlutMuA9tK2zADSxsQQpX5lUj7A+FXx5t/FV5aeG/FUNvpmvXCxwafqULldO1q9aUrHZ m3Yf6NcONgjXeySvuVfLYxQv694+8IWvjnwrqnh648uOa4jE+m3bxRSNZanbHzLO5R5EdkBIMUzR 4cwvIgZQ9fDHwk8WXXw/8fW8OpK1lZ391/wj3iK1vpGslsd90IBdXYnKrE9nMN0jSDKp5q/KXJH0 l/wuJ/8AhdX/AAhf2mD/AIRfy/8AhHN2632/8JT/AK77d53kedu87/iV/ZvN8vd+968V8HV91fs3 6JFo/gXUPEl0kMD67qNzP9se4+U6Noqmzh89WbZEI7j7axOASpDMSoTb87fF74nXvj7XJrW1uSvh TSrqZNFtohLHHelCYv7bvFmVHaWZcmJJEUwxtsChzK0mj8LPgrqfj9Dq+pzz6J4ZjdFiu1tlkvNZ eOcLdW+lrMyqiKgkU3bK6rLhFjl2yiP6htvgD8LLe3hgl8P3F7JFGsb3d1resrc3LjgyzrZzwxBj 3EcSr6ADivK/iT+z1oenaNrHiTwpqNxpo0uy1DVrnRtRka8sZLS0iW5a30+9I8+EpGkxXzzP5jFF LxgFz8gV9Bfs4+IrjSvHn9hje9n4nsLm3mjVkRI7vSrWTVLO8cFSW2ok8QUEf63cc4Ffe1FFFFZu s6PY6/pOo6LqUfm2OqWVxZXKjAZY50Me+MkYDpw0b4+VgGHOK+FfCnwE8T6t4tvtI1qC70rw/o15 JHfa41s8K6pbRyssK+H/ALQpEr3CruEm1khUlpAXCwyfduk6RpuhaZZ6RpFpDY6dYQJb2lrCHCRx rycs5LM7HLSSMS7OS7MWYmr9FFFFFFFFFFFFFBxjHBBByCfYgZ/r7Gvz0+LXwj1XwRqN/q2m2clx 4OnufOtLu38yZdHW7nYQ6XqAmeSUCMlYo7iRisgKZfzWKV4lX1J+zBqNv/a/i7w9PbrMNW0azv2a VY5bcw6XdPZz20sEgIfzPtynB4wrAjkV89202peDfE8E728Kav4W12KSS0uG86Aajot/uktpzaON 6eZEUcxyjIztfnNfqDoGuad4l0XTNe0qUy2Gp2sV3AWaF5og/EltciBpEWaFw0U8audsisueDnXo rD8TeHNM8W6DqXh3WEmbT9ShWOZreXyJ4nimW4t7i3lwQHjlRJFDKyEqA6suVPx9ffsveLo7mddM 8Q+G7qyXYYLi/bVdOu5v3QaQSWdtb3caHflV/wBIbIAbgkqvQeEf2Zbq31SO68aavpt1p9rNbzJp uhteTDU8bnlhvby9it2gjDCMMI43aRGcBoiFY/XqqiKsaKsaIqoiKAFRAAqqqjgADoBjsAMUUUVl 63rFj4f0jUtb1FyllpdlcX1xs2b2jt4zJ5UIkZFaRyAkaE/MxC9TX5weP/iZ4j+IV9LNqVw9ro8d x5um6BbyubCyCKY4XkwF+0XARm33Ei7su4QRxkRrwVvcXFncQXlnPNaXdpNFc21zbSyQXFtcQSCW C4t54iGR0YBkdSCCAQc19s/Ar4u3nig/8If4mmE+tWdnJcaVq8s8Kz6xa2xVZLK6SVlea7iRjIHj DNLEjvKA8TSS/S9FFFeYfEr4WaL8SLO2FzOdJ1mxYLY63DbC6kS1kkDXFnd2ZkiE0TDLRjerRyYZ WAaVJPmX/hmHx5j/AJDHg/O0kAX+tknGflGNPxngdcdfXNe0/CT4IjwFfnxHrmo2mq66bOa0traz ty2n6V507LNc295dqs0sskASMOscOxHmjIkDBx9AUUV8Y/tMeM0u9Q07wPZuSmkvHq+tAptH9o3V pjTLcM6hiY7aVpGKMUImUfeTAyfhP/xI/hR8YPEt3MsNjqOnx+HrNo90s41UafNawrJAo4VpdTtV WTt85PC1811taD4f1rxNqMel6Bpt1qd/IA3k2yZEURkWH7RczNhIolZ0DzSMqAsMsM1+ifwr+HVv 8OfDn2B5ILzWNQmF7rWoQxKiPP5YSGxtZWQStbQDIi83ks0kgVPM2L6XRRRRRRRRRRRRRRXgPxl+ DkfjWJvEHh+O3tvFlrblZYvkhi8RQxKFit7mYlVS5RQUgmcYYbYpGEYRocv9nn4e3nhzTdR8S67p 9xYazq7tp1na30EtreWWlWso85pIJgsiG4nXJV1HyxRuDtbn6Soooorx/wCOviJvD3w31cRSSxXe uyQeHbV0hilTGoBpdRSfzuFV7KK5QOoZgzLtC/eX8569R+F3w1k+JGqXdmNasdKt9MjguL6OTdNq 1xaTeYhl0ux+VZFjkWOOeR5VEZljOHJ2n6+sP2fvhfa2sFtcaLeapLGHD319rOqx3dxukaRTMmmy 20AKghF8uFeFG7c+4twXjn9m3Sbm3ub/AMC3E2nXscSvHoN9cNdabdMiRoIbS/uWM0DuBJJmd5VM jBQYY/mX5Fmg1rwvrISeC90XXNHu4J1SaOS2vLK6gK3NtMFcAg/ckRujAhhkEGv0U+G3jvTvid4U e5u4NPGoIklh4k0Uf6RbRPMrR5NtdZJtbqPLxq+8Y3wl3Mbsfzu8SaM3h3xDrmgvM1wdH1W/01bl 4GtTdR2dy8Ed2Lcs+wSqokVd7DDDDMOa9+/Zj0BL7xTrPiCRbaSPQdLjtYFkVzdRX+tyssNza/KV G2C3uYpGLA/vAFDAsRr/ALQnxRN1PcfD/Q5oHs4HhbxJewuzyS30EhcaGhX5AkLKj3BBLGQCL935 UqyeI+APhv4i+IOpRW2m28trpSzFNR1+e3kbTrBIlV50VxtEtxtdDHbI4Y7lLFI90i/YOi/s7/Dn TrGO31SyvPEN5hXn1C71G/sS0nlKkqW9rpcsKRxbgzor+Y4ztMj4GMrxV+zf4O1K0nfwu954d1SO 0CWcL3lxf6PNcpKZPMvkvfOuR5isIi8M4VRh/Kchg/w/qNl/Zuo3+nm6s777Be3Vkb3T5vtFhd/Z Z2gN1YzkKXifbvifaNykHA6Vv+BfETeE/F/h/wAQiWWKHTtTga9aGGK4mOmTk2uqxRQz4Uu9s8qJ kqQTlWVgGH6l0UUUUV8M+O/gb4kn+It7Y+E9KB0HWCmswX7Klpo2ix3115V9YzTpDDCv2eYu8Nnb LJKLYxlVdg2PrbwJ4L03wD4ctfD+myyzhJJLu+vJlWOS/wBRuFVZ7tokyqAhESNASVREVmdgXPYU UUUUUUUUUUUUUV8g/HH4NandalceM/CNhLqH9oSR/wBt6Hp9r5l6l62Im1SwtbUbplmbDXKKpkEm 6Yl1dzF8i16l8GdXh0f4meFLi4aZYLq+m0lhbjcZJdYs5NMs1lQsoKC4miZz2ALAEgCp/jdpC6N8 TfEscVrPb22oTW2sQNKHK3LapaR3V/dQO4wyG7NwuV4DBl/hIr7G+DPjhPG3gyya5uGm1zQ0i0jW lmn+0Xk8sMOyz1SdpGaVvtUY3NLJjdKswXdsJr1mijHXI6ggj2PHIr498Wfsx382rTXPgzVtLttK uppZU07W5dRjk0xWAZLWC8t4bpriMHeEaQK4XarGRtznI0n9mDxM2o2Y17XdAi0jzs3z6Rcahc6m YI8kxWkV5ZxRB5MBRI7EIDvKPt8tvsXQdF0/w5pGnaHpcKQWGmWkdpboFiRnEY+e5n8lVDTSsWlm k2AvIzOfmY51KKKK+EPjH8ZdT8SalfeHPDV9Pp/hixlvLC4uLG7CyeJW2tZ3ck9zZsQ1i6s6wwBy kqHzJdxZI4fnavpH4LfGHWNG1bSvCevXM+qaBqU1npWny3EpkutCuJCLSwEE8pybT7kTwMcRqFeI qEZJPueiiiud8WeFNF8Z6Lc6Fr1t9os7jbJHJGQl1ZXUYZYb6wnYHy5Y8nDYIYFkdXjZkb5Cuv2X vGK3U62Wv+F5rNX/ANGnvZdYs7maL+Ey2lvaXCo3qomcejGun8D/ALNt/puuWeqeL9W0i6s9NvLa 8h0zSlub1NTeBmkEV9NqMMCxxBxEWQRS+ahdT5Z5P1xRRXhHx/8AHEXhrwdPoVrOg1rxVG+nLCCP Nt9GdSNXvZEeORCskf8AoiqzI2ZTJExMLAfOn7OmknUfiTbXYn8r+w9H1XVBH5ZkN0Zo10MQbgRs x9t8zdg/c24y2R5N4n1SHXPEviDWreOSK31fXdV1SCGYp5sUOoX8l3FHIV+XcquA2OOKyre3nu54 LS0gmuru6mjtra2to3nnuJ53EUMEEMQLO7sQqIoJJIABJr7l+BHwpvvB8N34l8SW8cGu6pbpbWNi Szz6RppfzZ/tRV/L864ZYyU2lolQAuGkljT6LoooooooooooooorzL4pfDez+I+iRWjXH2LWNMae fRL9tzwRTXCIt1a3cKZzDP5aB3Qb0ZFddwVo38B+Cnwi1zTvG13qvjDRZrGPwtFHJp8V5CktrqGs XYK2tzZTtFLbXMdqgklLwTh4pzbsDkMB9l0UUUVla7qiaFoes63JE1xHpGl6hqkkKNsknXT7V7t4 lY9C2zAPbOcV+VF/fXWq317qd9Kbi+1G8ub+9n2Rxme6u5muLmUxxBVXc7E4VQBnAGK3fBnha58a eJdL8M2d1bWU+pyTj7Vd+Y0MMVraSX1w2yIEs3lxMI0GNzYUsoJYfauhfs5/DzTLbZq0OoeJLuSK 2E1xeX9zp8EU8UZE72FrpDwsiSMdxSeSZl2qFf7xaDxF+zh4E1W1CaCb3wtex/duYri51i1kDSIX N5ZalMzvhA6xeTcRYZtz7woWvi7xZ4S1zwXrE+i69Zm2uYiWhmjJe0v7YttivbC4IAkifBwcBlOV dUcMg+w/gJ8Up/FFjJ4T8QXUUuuaRbQtpVzJuW51fSoU8p1nYLsee1wgZyweVGDlWZJpT4B8ffD8 egfEfUpYBbrb+ILS18QxRQGQtFJdl7XUDceYMeZLdQTznaSMOvIOVHitdV430ZfDvjDxLosdpcWV vp2t6jBY290JfOXTPtLSaY5aYBnWS3MUiSH7ysGBIINfU3xR1SX4e/Bzwr4JgiTTtW1zS7PTL6K1 LBI47W1iuvFUqXFsTGzT3EwilBYiRJpCMjNeM/BT4bR+PvEMtxqkc58OaGsVzqAj2KuoXjyD7Jo5 kLK6rIokkleNWIRNmY2ljkH6EwQQW0EVraxQ21tbQx29vb28axQQQRKEihhiQBVVVAVVUAKAAB0F S14F+0le39r8OlgtWYQajr+mWeqAQpKr2KRT6hGkjurGLFzBbHepDZwmcMwb4Er3j9njQr/U/iJZ 6tBHiw8N2WoXmo3DpP5QOoafLpVnaJLGjIJnaYyLHIyho4piCSuD+gFFFFFFFFFFFFFFFFFFFFFF BP06e4xg889Oled+JPiZ8NtGWbTte8S6NKJ2vNOvdOgEmusrRL5F7ZapY6ZHcNEPmKMk6KG+ZcEq wHy54u8IfC3xncXd/wDDHxVpGnawZGml8Maq0+hWGpz3T/uLfw62sR26xzPIGRLZC8Q3oB9njX5v OPCN5qPwy+JOkTa9anTLjRdVFlrMN7FNMLbT76JtP1G6jWybMwW2mee2eIukh2OvmIQG3Pjv4Y/4 Rz4hanPEqCx8RoviG0KPPIRLeyNHqcc0kyhQ/wBqSaUJGzBY5I+Rnat34MfFgeAL6fSNYV5vC+s3 EUtzLGJJJ9GvQnkf2lBAhIeN1CLdIFLlUR48lDFL9/W9xb3dvBd2k8N1a3UMVzbXNtKk1vcW8yCS GaGaMsro6tlWGQQQQcVPRRRRRRRXzr+0r4gGneCbLQop0W58R6pEs0DQs5m0zSQL66ZJiCqFLk2X VgSCQoIDEfH/AII8KXnjTxPpXh60Eirdzhr24jTf9i02EiS+vGJ4G1M7NxAZyqDlgD9W/HbwLpeq +D4NW8NQWrXnw9Eek3lrYGOeWHQEt4mexuBbRyS7rFXhuVWaVEigeeQ5Lg18n+B/EZ8JeLvD/iEP MsWm6lC979ngtri4k0ubNrqsEEN0QheS2eWNCWUgsCrowDD9Teo9iM9c9uD/AIUUUUUUUUV5H8Wf ijp/w90hoLeSO58UalBMNI05Xjc2gYbF1jUI2DbYI2zsRhmZwUT5VleL86ri4nvJ57u7nlubu6ml uLm5uJXmuLi4mcyzTzzSZZ3diWZmOSSSSTX0F4/L+CPhP4I8AFDaazr8kni3xNDHJLZXKwu7PY2G taayK7tueKPMpASSxwFJAKcn4T+Fsl9aW/iTxtqlr4L8HM0Uwu9TlW11bXLYQNdyR+HLGZWMrtEo 2SMh3b1aGO4wyV9LeD/iF8CPBtjDpHh7W7e0DpBBc30uh64L7U5I5GKXGq6i9km87pHILlY4wzKi xphR7ppes6RrcD3Wi6rpusW0czW73Gl39rf26TKokeF5bR2AYKykqTnDLxyK0aKKKKKKKKKKKKKK KKKKKKK8R/aD0KfW/hxeTW5mMnh7ULLXjbwW5uWuYIlk067DbSDEkUVzJcvJhgFjIIAO9fz1r2f4 A3NxD8U/D8cM8kMV7b63bXaxsypcW8eh3F5HBMq/eUTQxSDPAZVbqtfojRXiHxu+GieN/D8mqaZb RDxRoUM1zbSJbXE93q+nW8Uk8+hR/ZNzPI5PmWoMb/vf3Y8sTO9fLPwP8YzeE/HWmwSTTro/iKWH RdTt4zmNprpvK0m9eJ5I4wYLh1zMwYpC8wQEvg637RulpYfEiW8WZ5TrujaVqkiMgVYHhV9F8pDn kbbNZMnHLEDgAn1b4YaoPhz8C9W8ZOILm41DUNTv9Mg8lnzdNNF4b061vQXhZ41uYGmlEcmREzFc uCK+ZPCHhjWPiJ4tt9IiuLiW81S4nvdV1W4We9e2t95n1DVL12O52JbjzHXzJXVC4Zwa/S3QdC03 wzo9joekW4ttP06BYIE4Zm5LyTysAN0kjkySN1ZmJNa9cz43urmy8GeLby0uHtLuz8L6/dWtzCXW eC5t9JmmglhdDlWV1BVhjBGa/K2t/wAMaDceKPEOjeH7bzVl1fUbazeWG3a6e1t5ZR9qvjAhXcsE W+aQblAVSSQMkfqzRRRRRRRRRRRRRRRRRRRRRRXI6/498GeGPtC674k0nT7i0EJnsTdrc6qgnKiI jSbTzLlg25W+WE4XLHCgmvmvxvD8CviLczz6J4qsPDniy4iupIb6XT9S0fQdSvS32x5Nfe/tY4la TEqidJEkLyAt57KkR+ePEfhLxH4GvrF9QRYlulGo6Drml3a3Om6pbQyB7bUtI1O1OCCPLmQHZIqP GzKm9c+0fHYQ+K9A8A/FDT45BBrGmHRdSUXUU9rYXcTSX1vYRAxxytIkx1GKWTGw+SvyoSN/kPgD x7q3w916PWdMWO4hljFrqmnTbRDqNg0qyyQCXaxikBUNFMoJVhhg8ZeN/wBHvCvirRfGei22u6Fc /aLO4yksThUurK6RR51jfQ5PlzR5GRkqVKujOjo7dDRRRRRRRXFfEbXz4X8DeKNbje4huLXSpoLK a3jjlkg1LUSum6bN5cxC7UuJomcnPyhiFYja35h29vcXc8FrawS3N1dTRW9tbQRvNPcTzOI4YYYU BZ3diFVQCSTgAmvvi++EumS/Co/Du0eyk8SaXZW3iB5o3jaR/EtwZit7NIi27GG5aO5sLWa5TIgU Ahmh4+BZoZbeWWCeKSCeCR4ZoZkaOaKaNiksUsTgFWUghlIyDwa/UjwLr48UeDvDeum4jup9Q0m1 e+mijaFDqsK/ZtVjWGRVxsukmj4yp25UlSGPV0UUUUUUVxvjjx1oPgLSW1LWbqNZpUul0rTgZGut Wvba3M6WsIiSQopOxHnZfLjLLvbLKD+b/i3xXq/jTXLvXtbuWmubhikEK5Ftp9kjlrbTrGI/cij3 HA6sxaRy0jux9d8Hj/hD/gx458VzGGK+8aTQ+D9CiurKVjNahZIdUns7y3OQXilvD8+xBJaruMhK ofOPCPw+1nxakuopLY6L4asbmG21fxTrV1b2GkaeZgSF8y5dTNL91BHFnDvEJGjWRXr6V8E6x8A/ ho80Nv4lg1bX4pPIvfEM2japfMJ7eNrS5XRLmztJIYraQtKw+zyv5ilQ00yrGR9BaB4x8K+Jwo0D X9K1WVrUXrWlpeQtqENrvWMz3OnMVuIVDOiN5sa4LAHkgV0tFFFFFFFFFFFFFFFFFFFFFYXijS5t c8NeItEt5IornV9D1bTLeS4LLBHPf2ElpDJMyKzbVZwW2qTjOAelflZc21xZ3FxaXdvNa3drNLbX VrcxSQXFtcQSGOaCeGQBkdGBV0YAggggEVY0u7vtP1LTr/TGdNSsr6zvNPdIknkW+t7hZrRkhkDh 2EgBClSD3Br9aKK4f4geANG+IOiPpWpr9nuoN8uk6vHEsl3pd267TJGrEGSJ9qrPAWAdQOUkWORP zms7nXPAPiyG4EbWWu+GdWPm28kknlmezl8u4tJ3tJEMkEy7o5PLlxJGxAba2a+mf2j4oNd8J+A/ GtjIosZpGjiSWIpdzQ+JNMj1awd8cBY0tZAyknlxjua+P8HGcHGcZ7Z9M19K/F3wzbT/AB00WzvZ Wns/GN14Qe5igJhlhtbm7Tw5PAsp3fOy2zSBwCBvAxxXOftDa0uq/Em8to1i8vQdM03R1limEwuH 8ttVneQLwrxyXTwMnODHzg5A+rPhpodh8NfhnaTasZbBhYS+KPEsl1b3UM9vdXFqtzcQTWLl5Fkt oUjtTGigu0WRGJHIrmfAP7QOieMtbTQtS0pvDN3eNHHpEkuprqFrqF27FTYvN5Fv5MrZUW6lWEjE puD7Fk+gKz9W0jTde0y70fWLSDUNNv4jDdWk4OyWMkMpDAhlZGCtHIhDo4DoysAR89a1+zH4RvJP N0XWdZ0Yve+bJbzC31WzjsiGL2dmjiKZGyVCyyzzFQPmVicj2LwN4B8O+ANMk07QYZSbmUT3+o3j pNqOoSLkQfap4kjXZErFIo0RUUFmCl3kZuzooooooooooooooooooooryL4jfGXw18Pnk04xtrfi JVt5G0W1n+z/AGeC4xIkmoaiY5VgzH+8SPY8jBkJRY5A9fFfjL4reNfHAkg1fUzbaVJsB0PSlksd IZVMTgXEAdnuMSQpKn2qSTY+THsBxXnFFen+HfG+mz2aeG/iNaah4l8Mw20qaNcw3LHxB4SufsYs 4ZdBup5FDW+xIlawmfyAyRyBD5bRy+8a54QvvHnwqstOeO0bxb8ObZRpbWMs11b+JfDJ09W0++0h InkeSLUrWKM28zRZe6t5YQsREqx/HFey/DD4x654BubXT7uSfVfCW+RLjSGZWlsEuJfNmu9Gll+4 4YtIYC4ikLPnY7iVf0C0jV9M17TLTWNHu4b/AEy/hE9pdQFikqEkMrK4VldGDJJG6h0cFHAYEVo1 xfi74g+EvA8DSeINWgt7lohJbaVbn7Vq92rpK0Jh0+LLhJGheMTy7IQ/yvIpIz5ZbftMfD6e4ihl sPFFnFLLHG93c6dpzwW6O4Vpp1tbyWUqv3mEcbtgfKpPFe36Fr+ieJbCPVNB1Sz1Sxk2Dz7OUP5T vEs/2e4iI3wyqjoXhlVZEzhlXpWxRRXzN8TPhL4/+JHiqC9uNW8O6b4cscWWm2y32sXl1b2DXG+6 1J7FrdIDeTLtLpHKikJFE0rCMSnVtPD/AIV/Z68H6p4hkZ9c1+822Md7LFHaz6jczZlstIsogz/Z 7YbDPcHzGdgjOS5SGNfIfgh8TZYfE2p+HvFE32yx8e6nNcbjZRSo3ivV7hYXM8UO1VhvQ3kygRMo cRcRxeY1dT4s/ZiaW5uLvwZrdtbQz3QaHRtbjuVhsrZgzSrFq9v50r7G2rEkluW2H55mdcv9C/D3 R/EWg+EtK0LxPNp9zqGjQ/2fFeabdSXFvcadbnbp+5JrW1MbwxbLcrtfcIxIZCzsF7SiivJfF3xr 8B+DruXT7u+udW1O3uPs93p2hwRXs1lIjPHMLqeaSG3Ro3jMckPneapIzHjJrH0H9ob4d61eLZTz apoLTPDFDc67aQQWUks8oiVHu7Ca4SFVzueW42RqvLPxXttvcwXlvDdWk8Vza3MUc9vc28iTQXEE 0YeGaCWLKujLgqysVOQQSDUteC/GL4yW3geF9B0CSG68XXMOXYhJ7fw/BOm6O7u0YFXuXUhoLduM YlmGzYk/wbfX97qd3Pf6leXV/e3Lb57u8nkubmdwoVWlmmJZjgAck4AxXqfwY8Ex+LvFsV1qUcf/ AAjXhpU1jXpbgxC2dIt0ljY3H2iOSJkmkTM6SBQ0CTAOrbTXd+NvE1ronii+8aa/Z22s+NL2WE+E PCepi5fT/BvhmIZ0nU/ENg0hK6hcR4uI9PEi+S8r3MgSVo0T5+1zxBrfiW/fU9e1S81W9dXQT3sz S+TC873H2a1j+5DCryOyQwqsa7jtUA1jVd0/UNQ0q7iv9LvrzTb6ASeRe2F1NZ3cPmxtDII7m3ZX XcjMjYIypIPBNfUHgT9pPUobi103x5bQXtnLOkUviOygFte2ccskjSXF/plohinRC0SYtY4mSNGY JPIcH670rVtO1zTrPVtIvLe/0++jM1td27hopEzsYeqsrBkdGG5WBVgGBA0KKKKKKKKKKKKKKKKK KKKOuc89mBORj0x0P/18Gvm7WP2Z/CN/q8F5pmqalomll1a90eBUvdyBFTZpuoXzM8BJVmYzrONz HaFUBK9S8EfDLwl8P0lbQLOaTUJ4DbXWsahP9p1O6t/tRuVhZ1VIolBKKywQxhwkZkDugau/rhvH /j/RPh7ox1PVXM95ceZDpOkwSKl3ql1GgYom4ERwx7laecgqgIGGdkR+c+FvxcsPiX/akH9m/wBh 6ppfkTfYH1KG/N3YTfJ9stX8uCQiKQFJ18nageL5yZMD41+MnhQeEfH+sWVvAltpupOuuaTHELSO FLLUnZpIYLa0wsMUFytxbxRMqkJGpxtKs3p3xsvrrxb8O/hV4zSWK7t2t72y1a6jHkImv39pb/ao I7WUK+BNp94rMqlBsGGIZC2b8XNQttL+HPwm8F2aQWrPoVl4o1aw8mdbmC7uLAJDcs8nyjz7i41F pEBJDrnCDAPp37M/hIWHh/UvF11BH9p164NlpkjC2klTStNlaO5kjmjJkjE10HSSJ9pJgjfBBRqt XP7Sfhy18WXGiSaRM/h+21KXT5PFNtqUN4rxw5gbUbfTbSJxLbmUEq8d0zvBiRULnyj9F21zb3lv Bd2k8Vza3UMVza3NvKk9vcQTRiSGeGaMlXR1IZWBIIII4NTkfTp7nOTzx06V4J4m/Z18C67Pc3mm Nf8Ahm7nik2Q6bLDLpAu5ZmnN3Jpt0rMFG8J5FvPDGFVQirhi3T/AA7+Efhr4eA3lo1xqmuzW7W1 zrN45T9zL5bywWVjGfKhjLxhwTvl+ZgZSpAr1SiiiiiiiiiiiiiiiiiiiiuK8bfEHw14A0+O+1+6 kMk8qx2el2KxXGq3zFh5sltayyRjZGvzSSyOqDhS290Vvirxr8efGnimZotLupvCekjYY7LSbyRb 93VBve61mNYpWy24hIhGm3AZWK7z4jRXZeGPGeoeHY59NmiTWfC2pORrnha/kk/s3Uo3Co8sLDLW 12oVHhvIMSRukbfMq7D9RfD/AEnTvEHhLX/ANvqFzqXgXxRaXV94O1e7dpL3w9qkMiXN/wCGNdtY LiMR3llciDUbe1iCw3SCe4DvG7KvyBrOjal4e1S+0XWLWWy1HTp2gureYEMrAB0dCOHjdSJIpF+V 0ZXUlWBPS+AviBrnw91j+09IdZbe4VIdU0qdj9i1O2UkosoX7ksZZmgnUbkJIw0byRv+g/gLx/on xB0UappDGG5gKQ6ppU7KbzTLpkLCOTaMPFIAWgnA2uMg7ZEkjTt6yNc17RfDNhJquvanaaVp8ZZP Pu5VUSzCF7gW9tEPnmmZI3McMStI2DtU9K8Quv2l/h9BczwQ2Xie9hhmljS8ttO09Le5RGKpcW63 l3DNsfAZRLEj4PzKpyK9V8J+P/CXjaFpPD2s293PGpafTZM2mqW6osbSPJYXIWUxqZUTz0Voi3yq 5IOOxoorw74yeAvGnxEh0rSdEudAsdFsJ5L+5/tK+vEub2/aI29qxit7GXy0gjaYDbOQ/mnco2Ka yfA/wX8P/DJpfGniLWZNVv8ARNPu79pUtXg0vSY0sN+oXEVtGZZrmSNBMscjbQytkQLKEK+E2/xs vU+K8njueGeXRZIZtBGmxR20V2nhQzmS2iXzDIPtCSBLyTEoDyhoxIkTDb7d47+Buh/EGZfF/hLV bfSLrWbH+0XU2jTaTrlxdQi5stQJjZHtWm3A3MixybsiQxeZvMvUfB7wV438BWV7oXiK/wBE1HQ2 c3elHT9Q1C4n066kYfaoEt7y0iUQTZ8z5ZRtkDEIxmZ19noorg/GfxL8IeA1SPX9SKX89tLd2mlW cEl1qN1FE21SI0+SISMCsbXEkaMQwVjsbHndh+0n8O727jtrmDxFpMMnmFtQv9OtpbWERxNIglTS 7i5mJcjy1KQN8xG7amWHtuja1pfiDTrbV9FvrfUNNu4xLBdWzkq2R80bq3zpIvKyRuoZCCrKGBFa dcJ8QfiFonw80Y6nqf8ApN7ceZFpGjwyql1qlyi5dVYhjHDHuUzzspCKRhWkaNH/ADn8V+LNb8aa xc63r12bi6nYrDCm9LOwtwcx2en25LeXEnYZLMcu7PIzuW+EvDV94w8R6T4c0/atzqlyYjKxjCW1 tDEbm+vGWRkDCGFJJdgYM+3YmWIB+nfiDB4O0ddKsdatHuPAvgDTLjRPDmkW93FYXvjnxtIIjqpa bTThrSzCqupXgjhaO9eeP97ITEfnHxd451/xnNatqkkFtp+nW8NppOh6XD9h0PSbaCLyoobHT1LK CF+XexZ9oVN2xEVeNpyOyMGUlWUhlZSQysDkMpHQjsa958DfH7xd4blt7TXppPFGh+YBMt/I0mtW 0JZ3kez1Vzvkbc6ttuzINqLGjQqdw+1vCXjPw7410yPUvD+oQ3StFDLd2TPGuo6Y8xZVttTslLNE +6OQA8o4UtGzphj09FFFFFFFFFFFFFFFFFFFFeFePvgH4b8Z6nc65aX1z4d1i9MT3r29vDeaddTL nzbuXTmaJhPINod451UkF2jaRnc3/B3wK8D+D7621ZUvtb1W1NtLbXOszQSQWV5EhVrmxsLZIkDF m3oZ/NMZRDGwcFj7NVDVdX0zQdOu9X1i+g03TLCIz3V5OSEijHAVFUFndmKpFFGrPI5CIrMwB8N8 EfH/AErxj4tj8NNoc2kQXpvE0nUrrUoZ5LuaHMttb3VkkKpC0sSuRtuJAJNsQL7g1eU/tM+Eo7DW 9K8XWkUoTXoX0/VWWCZraPUtLhjWymkuy7Ir3Ft+7SHYnFszjcWfbDpVz/wkP7NniCxks7a6uvCG txjTxEjT3lvbyatb6lLqckYZmTbFeX0PmbQnlK4/hc1zn/CM3/8Awzz/AGv9mt/J/wCE/wD7e+0/ u/P/ALI+x/8ACKbt+N+Pt3y+Xn/br6P07wbeeKtY+EHxKu57W4nsfCNm/iAXs0y3F5Nd6Gb3Sbux hgjMZkS7uZZpjJImBswGxivk3Q7C1+IfxfSKONJNM8Q+MNT1e4t7uW4hE2ii+m1u9tmltQsiySWq PGhXYd5Ubk+8v0l+0x4jfTvCOmeHYXmSXxLqJkuSIbeS3k0zRPLup4JJZSXjc3UlnJH5SjISQM6r 8r/DFfpT8HfFcvjDwBo9/eXa3eq2Pn6Nq0gW48z7Xp74ge4kuCTLNLatb3Erq7KXkIG05RPT6KKK KKKKKKKKKKKKKKKKKKK+W/jX8azo5u/B3g67xq67rfW9ctpAf7J42y6bpsq5/wBL7TzA/uOUX9/u MHxYSWJJJJJySeSSepJpKKKK+kPgR8V18LXh8KeJdSaHwxfuX0ye4Ae30XVpJefMncgwWlxucynB RJNrkIjzyVvfHb4Q3EFzqPj7w1G91Z3Ukl94k02MGSeynf8AeXWt2mOZIHOZLpeWiYmTJhL+R8o1 9A/AP4jf8Inr/wDwjmqTRR+H/ElzEjT3Et0E0rVlhaOzuYkjDxhbpvLt7hmRekUjSLHCwb6p+LPx Bi+H3hh72EJNrepyyadolsZbfKXLQM0mpSwyHc8FsNpkCRtl2ijbYJBIv5xX+o3+q3c1/qd7d6jf XBUz3l9cy3V1MUjEKebPOSx2qqqMk4AAHAruvhb4F/4WD4sttGkuTa2FrbSarq0qAG4OnWs8UMkN qDx5kskscQZshAxkIfbsb9FtC8M+HvDNqLTQNG07SoTFBDKbO1ijmuVtYjFBJfXIHmTyKM5lndnY kksSSTt0UUV8V/tRzakfEPhe3ljI0iLRrmeyl8sBX1Ke92atGJerbYo7I4PA3DHU18t1+rnhifU7 jw14fuNbSaPWbjQ9Jn1eOe2FnMmpy2Mcl8k1mioInEpcNEIwFOVwMVuUUUV80/Gv4P6Bc+GrzxN4 Z0uz0XVPDtlJdXNnpVpZadp+qaVC/n3xubdDDGs1vGZbhJkzJIqmDZITCY/h2vob4IfFe+8LanYe EtWmNz4X1S9S3tjK6iTQb+9m2rcQSyYAtZJDm4iLBULNOmGMqzfVPxT+IFv8PfDE2oKbeXWr7daa FYzPjz7tgBLdPGgJaK2UiWThQTsiLoZFNfmvcXFxeTz3d3PNc3VzNLc3NzcSyTT3FxPIZZp55pSW Z3YlmZiSSSSSTW94U8Ka1401u20HQrbz7u4+eWVyyWlhaRsFuL+/mUHy4Y8jJwSSVRFeR0RvtrxB qHhL4I/DmXQLP+xtQ1aSySOLRb8qbjxHe6lm1vdU1XT4jI72pVJTJ5jCMpGLVZVJjr4S1bVdQ13U r3V9WupLzUdQuJLq8uZAqtLLK2TtjiCoirwqRoAqLhVAUADNooor0PwB8SfEPw+1KK5064luNJaZ n1LQJ7iRdO1BJVVJ3VPmWG52ogjuUTcu0BhJFvib9EvCnivRvGmi2uu6FdefZ3GY5YpNqXVjeRoG nsb6AFvLljyCRyCCroXjdHbo6KKKKKKKKKKKKKKKKKKKKKK/Nj4xeKbjxX4/12eR4zZ6TczeH9LW F4J4vsGlXMkYmjuYETzFnlMtyCxcqJAgdkRTTfg5r8/h74jeGJoVlli1PUItBvLeOc26zwa0w09D MQrb0hmeK58sj52jUZU4YfQf7T/hxbjR9B8UwxL5+m30mkXzRWgeSSx1CPz7SW5vUO5YoJoXSNHB Be4JBViQ3N+EfC+p/FP4G2fhvT59P0688LeMrn7HJdi4+z38Jge/lF3NCsjRuP7Tk2lI2BEaKQNz OvEftBX9zrHxQudMitQ8mk6fo2i2aWySyT3jXUA1dMQJn94ZL0xKkYwQq8Ek19ReJGl+GPwZuobF IheaF4asdKS40/Fmi6rqLw6VPrEOEPzC5uGvG3DLvncQz7q/Oavt39mXxRPqPh/WPC9y6EeHrmG7 00tNCspsdYklmubZLZVV2WG4R5TKWbm4CnaFQH6booooooooooooooooooooooryn4p/FPTfhxpy Iiw6h4l1CKRtK0lpMJGgPlDVNVEZDpbI4IVVKvOyskbKFlli/PDV9X1LXtSvNY1i9m1DU7+Uz3V3 OQXkfaFCqq4VURQEjjQBEQBEAUADMooorvfh141l8D+JLHU5FnudJ+0wNqthA6q88UavGlzbbiMT wiSQxkOhdGkgdxDPMrfWXxO+G+lfFnRLLxp4KurS51o2QeynidYbLxDYxsw+wXTTbBBcxMHSN5gp Vw0E+0BXh+GLi3ntJ57S7gmtbu1mktrm2uY3gnt54HMU0E8MoDI6MCrowBBBBAIrtfhz471D4f8A iS21i0Pm2U3l2mtWJRJRfaW86yTxxK5XZMu0PBIGBVhht0bOj/otqfi/RNJ8KyeM7i4lfQBpVrrE U0MLLcXdrfxpJp6W8Fz5Z8ycyRpGkhT5mUMUG4j81PFvi3WvGmtXWua5dPNPM7C3twzfZNNtNxMN hYQk4SJB+LHLuWkZ3OXo2l3Gu6xpWi2kkMVzrGpWOl28tyZFt457+5W0ikuGhV2CKXBcqjHGcA9/ 0s8G/Drwp4HtLePR9JtF1FLZIrvW3hMup3knkRw3cpurlpHiSZoxI1vE6xKxO1Aa7iiiivBf2jpt Vi+HEkdgsps7nXNLh1wx26zommL5lxC1xIVYxJ9tjtAJFKncVjyRIVPwDX6D/s7y6m/wzsFv4Y4r SLU9Xi0V1KFrjTDdebJLLsZiGF412mGCnagO3GGb3GiiivNPiD8L/DXjnS9S83TrG18RzQNJY6/D GlrfC/t7YQWA1C7iRnngwqRSRyB8R58vY4R1/Nu6tbixurmyvIJLa7s55bW6tpl8ua3ubeQwzwyx sMhkdSrA9CCDXZ/D/wCIGs/DzWk1TTGNxZTmOPV9IlkZLTVbRGJ8uQ4OyaPLGCdVJQk5DRtJG/6N 3/inRdP8LzeMZboPoSaOmtwz4Fq97Z3Fqt1YpbRX5hImuQ6JBFIUZpHRMBjivzR8YeLNU8a6/e6/ qs0jy3MjJaWzP5kOm6esjPaabajCgJEGPIUF2LSPl3djgWdndahdW9jY2813e3cyW9ra26NLNPNK 2yOKKNMlixOABX3f4E8K+HPgn4Pl8R+LJrS1169hH9qXbSRzXKGSP7RB4a0hQxWRwY90iwk+a6sz M0UUZj+OPHfjO/8AHniS88Q38QtvNWO3sbBJ5riHT7C3BWC2jknOWYktLMwCh5XkcIgbaONooorf 8OeJ9d8I6mur+HtRl02/WKSAyxrFLHPby48y3ubedXiljJVX2yIQHVXGHVWH6EfDD4oaX8RdLJCx WHiCxjT+1tJ3A44C/b9PLNuktnZgPm+aNvkfOY3k9Roooooooooooooooooooooor4m/aZ8VT3fi DTPCFvdQvp+k2cGpX0EXmB11m9EixR3ZbC5jtDG8W0cCdsk5AX5u06/utK1Cw1Wwl8m+028tdQs5 jHFMIbuynW4tpTFMGR9rqDtdSCBggiv0C+KenWvj/wCENzq1pEEKaNY+NtKN88sElulvZDUJ1lSz 8xWmaye4gWNiyeY65IwJF+ffgETqlh8UPBdsAmpeJ/B0v2K5lbZZQm3huNJYXTIrOAX1GI5RT8qv xnFe/f8ACrdU/wCFMf8ACtf7Qsf7V+z7v7R8u6/sz7Z/wkX/AAkHleZs83y8/ufM8vdj5/Lz8ldz p3iz4e2GnQ2umeKfB9vpelW1taxx2uv6R9ms4FXyLaORxNhScbQXOWOeSa5Kz8RfA/wNAL3StT8D 6exR7JrnRGsdU1aSKZmu3imfSRPePGWQHL5UEIufuCvn347fFLwj43stM0Xw7BLqEmmaj9vPiGe0 NonkS2Plyafp6XSrc7ZHdTcGRYhvgTAlG11+aa/QT9nfRbrSPhzDPc5X+3tWv9at42jkjkhtXji0 uHzA4GfMFsZkZcgo6kHmvdKKKKKKKKKKKKKKKKKKKKKKr3tt9ts7yy+03Vn9rtLm2F5YzCC+tftM LQi6spmDBJo92+JyjAMASGxivzx8dfBLxl4LNxeRWzeIdBgV5TrGlQs728Eccs00upaapea3WOOJ pJZfngQFQZtx2jx2iiivbfC/wB+IHiO2W9uLS18OWjlTGdfkntb2aPzngmaPTII5JkKFM7blYd4Z GQshLDste/Zh8RWcRl8PeINN14pBPJLbX1pLoV3JNEu6K2sgJLqFmkwV3TTRKCRuOMsMfwX8SPGX wbvv+EU8XaPfvon2jzjpt4skd7YW/wBoktrq98OXTt5M1vJIsjBVZoJXQmOWMvK79J49+DGleIdO n8ffCq6t9R0+8iTUH8OWEe9X3Ze+OiBDujkTKs2mPGrowkjj2usdsPlUgqSCCCDgg8EEdQRXo3j/ AMf3njqDwit3JcGTQfDsenXq3BiZZ9Y+1SJeapFKp3N9pgjtHk3gbZAygEDe/nFfXP7K0UZk8czG ONpY08NxpKUQypHKb9pY0kPzBXKIWA4JVc9BX1dq+sab4f0y81nWLyGw0ywhMt1dzlgqJkIqhFyz O7EIkaAs7FVQMzKD8j+K/wBp3UJZ3g8G6Jb21oEdP7Q19GuL2UyQptmgsLKVYoGik8zb5ks4kGxi qfMh8vHx6+K4BH/CVdcf8wPw3nj0Js8j8CK+pPgT418YeN9E1a88TGyurbT72DT7DVIYIbW8vbso 93qMd5BassYEMctqImW3jUhjku4Yj3WvM/ix4Ch8e+E7yyjhQ65p6S3+gXBSLzVvoky+niWR49sd 2q+S+6TYp2SFWMSivkH4I/Ds+MfFzT6nAP7G8LS2t7q1vPHbv9qvDMx0/SLi0us7o5XhlM4MTDy4 3jbY0iGv0KpfTjcQee2fXB568duvXPSvz81v45fF201nUrSfWLTR7iyvLixudMtNI0K6tbG5s3+y 3MEU15FdO+HQ5Yzycn5W24FJpP7RPxK05pWu7zStdWRUCpqulQxCDaxLNCdFNmSW6HzC49AOa+o/ hz8Z/DnxAkTTTE+h+IjHNIukXUyzxXcULFidL1BUjExEeHkiZEkADkI8cbOPVr+ytNRsrvT7+Bbq xvrW5sry2Z3RbizuojBcQtJGQyh0ZlJUgjPBB5r8kaK9F+IvxA1Hx/f6Rc3csph0nQdMsVjZDAkm qGzjl17Ufsscrwq811vVXiVN0EcAdAyECPwB8ONf+IOqxWemwSW2mJLjVNdmt5H0/TYUCvMN+QJb gqy+VbI25iQWKRh5F+jfEnjfwT8EdKm8LfDm3s9S8TTTBNUu7mX7cbSS1/cvNrl3BsEtwDvSKzhK JE3mO6x5CTeOaN8LPid8ULu88S3yfZv7S/01tb8TSTWEWotIkTwLYW1vDJKYTFIpt2itxbiNDHG4 2Klej3/7LF/FZu+l+M7S8vwI/Ktr/RJtNspMuBL5l9b3V067VyVxbNuOAducjwzxZ8MPGvgsTTa3 os/9nRSSINYsSL7SnjWcW0M8lzb5MCzMyeSt0sTtkDZuyBwFFFdz4R+HPi/xtNEuhaRO9m7hJdYu 1a00a2UTJDM8l/Ku12j3h3hgEkxUErG2DX218JPhRcfDaK/lufEL6jcazb6f9usLezhg0y3urVS2 6OebfcSmNpJo45FaFXRsyQ7tmz2Wiiiiiiiiiiiiiiiiiiiiiivyz8daZNo/jPxVps8csb2uvaoI zNALZ5baS8aa0uRCAFVJYmSVNo2lWBX5SKXwNr1h4X8XaB4g1LTxqdjpd+lxcWm1GkA2NGl1bpIy q01uzC4gDMoMiKCyjJH3XbfF34SeLrZNKvta0xor+2hmutM8TWEtpZxkKlz9mvZ9Uj+xNJFIAMCd gWXMbMAGO/4d1n4X6Ml3YeGde8G2UV5d3er3Fhpeu6UIftDW6i7uI7OKYrGixQruWIBFVc4A5rMn 1f4LrqNz4judV+HlzrHm298+qy6hoN/qaz2EKw2slk5eSZXjRE2LBg5AIywzXmvxN+N3w61TwhrG g6W0/ie61rT7myhjFhd2Nnp1zhPsmoXU2pxxNmFz9ogWGOQtJFtYxBg9fEtfXH7LWmXJm8W60yyJ aCLTdMhka1/c3FyzyXdykV6eQ0CiIyRqDkSozYwufsCiiiiiiiiiiiiiiiiiiiiiivjT4v8AwQ8V 3Ot6z4u8PzT+JrfUZ2vrrT5p/M16xbyXeaC0jYKtxbRBEjtYoT5wVo4UicRmRvlR0ZGKsCrKSrKw IZWBwVYHoR3FNoor0jwZ8KfGvjoRz6Rpn2XS3zjXNWZ7HSnwZo820pVpLgCSF4n+yxS+W+BLsBzX r037LmvrpcMsHinSJdZJXz9Pls7yHS4hk+YYtYQvK+BtKhrJQSSMjHPF6Rd/E/4F6raXGpaZqEWh XFwDeabLci48O6r9oG2RI72zM0EN6Y7fdE+PORVUvG0JaN/XPEPhbwp8fdKbxZ4JuINJ8XWT29pq 9rqQ+zmdCNkEWspaCUh/KRmtLyJX8xVMD/c/0f5E1fR9S0DU7zR9Zs5tP1LT5mgu7WcLvifaGVlZ cq6OpDxyIzK6EOhKkE9tJ8QLqf4YRfD6VrxWsvEcepWk8LRR2cuiSwz3FzpV5HEEdil86XUZk8wM W6x+RGG82r2X4BQTy/FPw5JEjulrDrc9w6g4hhfQbm1EkhHRS8scY9SwFfonwBk9O56DAyTySM5x 7dMmvmLx3+0jpekTXel+DLGLXL2CZ4H1i9bGgq8UkRL2MVq4lvEYefHvEkChgskbTRsM+G3f7QHx Snup7iDXbTT45XZ47K00TRZbW2Vv+WUDalBPMQOxkmdvevXPgj8T/iF4y8VzaLrOp6bqemRabcar fSXenQWl7BBbEWkUelPpMcMZd7i4gMguUYeWr7GV8BvrOsnXtE0/xHoup6FqcQlsNUs5rO4Bjhd4 hMmI7q3+0JIqzQttlhkKko6qw5GR+ckPw012T4ij4dSBRqCaklvdXsHkzww6U0a3ra0FMqKUFoy3 KxNIrkkRYEp21+kum6bZaPp9npWnWyWthp9rBZ2dsjSyCC2t0EUMfmTFnYgAZaRmYnJYknJuV8a/ F34q/Ezwn431DRdO1OLStNghtZ9MMWg2JXULO6i84Xhl1dLkyMjmS2eSFljLwtiNG3CvPbD9oL4o Wl2lzcazZ6rEvm+ZYX+jaXFaTb4jGpdtKitZhsJEiiOZfmA3blyp9/8AAX7RXh/Xmh0/xbDF4Z1N 1VEvxJJJoV5MWSPaZWy9oWZmYLOWjVFJafcQD9G1+aXxh0pdG+JvjC0SQyibVBqu4jGH161j1ySL b/sNcFB9K80r0fUPiBeXnw38P+AIw0EGk6tqd5eSRq6JfWksovdLjkkEp3Mk9xeGWMxBAEt2Ulw5 rl/DnhrXPFmpJpPh7TrjUr9o3mMUOxUhgQqklzdXEpVIolZlXfIwXcyrncwB+ttPsvAP7PuixXWt Nba58Rbuymu4o7cO9y7OPsy2mnSSIRZWaksr3UqrJMBMQr7Utk8R+wfFL45aquoGCW9tLe4e2juJ NuneGtBjuJkaeC2LnDGNGiMojE1yyKhfzCFr0qy/ZYv5LJH1HxlZ2mpFZd9rZaLPf2SuGPkgahPc 20hDDG4/ZRt5wGxk+V+LPgl4/wDCcK3U2nR63Y+WHlvfDjXOox2pAkZ0urV4orhAiR+ZJN5BiAZQ ZN5KjyKiiuh8PeFfEXiq5a08O6Nf6tKjxRzNawM1vatcBhAb28bEMCvsfa0zqDg88V9cfCf4F634 V1Ox8U634gk0/UYEyNE0XypleGaOJ5LPWL+5Ro5AcywzQQxEBgksN0GAI+n6KKKKKKKKKKKKKKKK KKKKKK+Av2i9DudN+Idxqsgla08Radp97bS+Q8cCTWFomkXVms7fLI6eRHMwGCqzICBkE+CV+gfh j4+fDS80uwhubpvCk8MVvZLo02nXRs7RYbdEVLO50uF7cWq5McRbymCpkxRjaK6jSNQ+Dukag13o Op/DnTNRuIhp5m0jUvDdpLPFLMkv2dVspFD73VDgA5YD0GOm/wCE88F+Z9i/4TLwr5/neX9l/t/R /O8/Pl+V5fnbt+fl2+tfldRVm1tbm+uILKyt57u7upo7e1tbaKS4ubm4mYRwwQQRAs7sxCqqgkk4 Ar6K+GfwA1rWr221TxvZ3Oj6BEBP/Zcrm31jVnUjy7aWEfvLSHOfOeTbLtG2NV3+dH9wW9vBaW8F paQQ2tpbwR21va28ccNvb28KeVDBBDGAqIigKqKAAAABipaKKKKKKKKKKKKKKKKKKKKKKK8N8b/A Pwd4saW90wHwtrErb3utNgWTTbiRjGGe60clI921X5t5Icu5kk808V8leK/g7498IedJd6NJqenR RvK2r6GJNSsVhitxcXE86oizwRxjO+S4hjXKkqSOTxfh/wANa54q1KPSPD+m3Gp37xvKYYPLRIoU wGuLm4mKxRRglV3yOq5KrncwB+4/hl8DNG8FBNV177H4h8SB4JoJjbl9O0VocSr/AGbHccvMJRvF 3JGrgBBGkRDs/vFFYHiXwvoHi7Tm0vxFpkGp2XmLKiSmWOaCZDuWW1u7YpNE3G1ijglcocqxU/J2 peGPGv7P2qt4p8N3TeIPBl1cG31GzuPNCx28hC2keuQQgKkql9ltqEIA8wFXRFm8iXptR8O+Bfj/ AKX/AMJF4fu4fD3j2GwZb/TpZYmaSe3VEiXWYEXzJoFO2KHUoEB8tlWRGaNbeP5P8R+Gtd8J6k+k eIdOm03UEijn8qRoZUlgmBMc9vc27PFKhIZS8bsAwZCQysBg19dfsrPEJPHURkjEzx+G5EhLqJXj ja/WWWOPOSiF0DsOBuXPUV5f8afiRc+NvEVzp1heu/hPRbnyNLt49qQXt3DGYLrWJvLeRZi7mRbW QkYgIIRHkm3eK0V+lHwa0RdC+G3heEraedqFh/bdxPaxeWZ21qVtQtnu32q0ksdu8MDM2cbAqsUV a9QorI0fQdM0H+1v7Lt2tV1rWLzxBqIMs8ol1S/SNLy4HnsxUS+WrFVwoPQAcVr0V+dXx30BdB+J OsvHDFBaa3Ha6/arHKZTIb1DFqM8oYko8l7FcsUPGDlQFKivHKnt7iezngurWea2urWaK5tbm3ke Ge3uIZBJDPBLGQyurAMrKcggEEEV+inwv+Jtn4s8EXGtavMkeoeGrZ08UAtaqzrZ2n2ltYSGIrsi uY0dx8iKJEljT5Ywx/OSivoP4cfA678RWcfifxjdHw74Q+xXN+rm4gtNTu7aOItFfb7tGitbT70x mnG5o1BRNkizDtvE3xQuJZbX4WfA/To/sa2v9lQ6ppqTefvlIe5OiTTMoiVAZDc6ncEsztJOroVF zJ6T8M/gZovgoxarrbW3iDxKGtZ4J3tz9g0WeELORpkUpJeVZhuW8dVcBU8tIT5m73aimSxRzxyQ zRxywyo0UsUqLJHLEw2SRyI4IYMOGUjHOCCK+ePHH7OfhjXRPfeFZT4X1VhLL9kVXudAupSJp9rW pJktPMkeJN9uxiijXCWxY5rzPS/2W/Ec0sq614n0TT4xGpgbSra+1iSSXdyk0V2LFYxjOGDuSeMD rXuvhv4EfDrw6RK+lSeILtJZZFuvEUqagqpLCIvIOnRpHaOi4Z0Z7dpAzE7+E2+xZzyfmJOc59ep yT1P86SiiiiiiiiiiiiiiiiiiiiiiivCfi78Grbx6q61obWum+KoFSKSSYPHZa1aR4QQ37QqzLNG o/cXG0kjEUgK7Hh+IvEnhDxN4RuVtPEmjXulSSFlgknjWS0uikUcsgs9RgLwTbBJH5nkyNsJ2thu K5qiiivYPA/wT8aeNDDdNaf2BokgjkOr6vFLCZ4JPJkD6Zp/Etxvil82GTCQPtZfPDYFfe/hPwpo vgzRLbQtCtvs9nbEySyy7ZLu+unA8++v5wF8yaTABIUKq7URVREUdDRRRRRRRRRRRRRRRRRRRRRR RXnXjL4U+CvHO+bWNM8jU3241vSXjstW+UxA+dMVeK4/dxLCpuoZdiEiPYTur5G8Z/s++NPDRe50 UDxdpajJl0y3aLVYsLED5+iM0jtukd1jFrJOdiF5BGCBXi8ekarJqTaNFpmoSautxLaNpSWVy+pL dW5IntmsVUyCRCrB4yuVwcjivrX4X/s9Jatba/8AEGEPeW9151r4XD2t1ZbYCfKk1uWIyJOHbEi2 0beXtCiVpA8kKfVsMFva28NtbQw29tbRRwW9vBHHBBBbxJ5cUMMUYCqirhVUAAADAAFSVUvtPsdU tZrLUrK01KxnC+fZX1tDd2kwjkEsYmtrhWRtrqGXK4BGfQ18p+M/gprvg7UU8Y/CS5vonskmuZ9G jufN1C2EWZmGmGfP2yB0Gx7KbfIxG1fP8wIljTfEPgb4/WDaD4lsrbwz47t7KFdM1SB42kupIl3S HTJZdjSxiVpHk0uZ2YRuWjlZ1eaL568f/DXxF8P9Rnt9RtprrRzOI9N8QwW8i6dfpKHe2jeQF1gu Skbl7V3LDaxUvHtlbzuvX/gNn/ha/hXAP/MczjPQeG7znj06165+0V8Sb2G6f4e6NKYIktra48S3 UZuIrmVruLz7fRQWCr5JheKeZkZxIHRMqElV/kSivtf9lzSkh8OeKNb82RpNR1q10trYqBEiaPYi 7jnVgfmZzfurArhQoxnccfUNFZH9haUNePib7Mv9tnSF0MXvmz5GlrenUPsqwFvLA847ywTfxjO0 YrXor49/ak0RVn8KeI4rWctLDqGiX96PMa3jEDpf6Tat/Art5l6692Ct12cfJNFfav7PHxJGp2Se AtYm/wCJhpdvJLoFzNcEyX2mxndLpYWbkyWq5MKoxzBlQiLBlvnD4tapJq/xJ8Y3cqqjQ6zNpYCD A2aGi6JE+DnlktwxPqc15zXqnw8+EviX4gytLbKNJ0OEIZ9cv4ZzbS5n8mS30qJQPtMyYkYorqi7 SJJUZkDe6a94z8H/AAnsrrwP8KrD+0fGt5dWumX96IZdUlj1GOEWhkupmyLq98w4isrdPIimeXci FWgkt+Bvglfa7enxv8WJ7rUda1C6+2jQppI2VlCeXA2uNECMABDFYwbUjREjfKl4E+oLe2t7OCG0 tIIba1too7e2traJYbe3t4UEcUEEMYCqiKAFVQAAAAAKloryLxx8FvBnjUzXrWh0LW5VmYatpCRQ +fcuJpUm1Swx5VwGml8yZwEncKqCdBwPAI/2XvFZ1AxS+IfDyaT9odft0Y1KTUPsYciOf+zGiWPz CMFovte0HjzCBuPrvhT9nTwTob213rUt34pv4PmZb3ZZ6MZ47sT28yaVbkuQEURPFcXM0Unzkphg qe62Gn2Gl2sVhptjaadY24f7PZWFtDaWkPmyGaTyraBVRdzsznao3MSTyatUUUUUUUUUUUUUUUUU UUUUUUVw3xB+H+i/ELQ30vU0FveQb5dH1dIw91pV2wXc6KSvmQybQs8DNh1AOVkWORPgLxd8L/Gv gp55NY0a4fToMM2t6ckl9o/ltOttFLJeRr+43yMqotysbkkALyK89oor9Lv+FPfDP/oT9L/O6/8A jlaNl8Mfh5YQvBB4L8NyJJI0jNe6VaalKGYchLjUFldF9FVgo7Cul0rQtE0KOWLRNH0rSI7h1eeP StOtNPSZ0BVHlS0RVYgEgFs4ya1KKKKKKKKKKKKKKKKKKKKKKKKKKKKXoTgdeDxye2T70lc34h8Y eF/CkRl8Ra7pulHyTMlvcXCm+nhD7DJaafFunmwTjEUbEV5LqP7SXw6sbhre1TxBrEQjjcXun6ZD Has7ruaMLq89rMGQ8HMO3+6SOao/8NO+AgSP7J8X46c6fouT7n/T+PoM12dh8ZPhX4hRdOfxHYJ/ aNnJ9qstesrrT7NYpLYtc2N9dalEtkx2kxsnnMrn5UL7hn568beEPDuia4njP4UfEDwfZXVq7X39 ir4t0O3ure7MwjkXRHllED27xu/m2lwyjYrovmrIsK9L4a+Jfg74r6bB4M+KFlZWestZzQWHiYm0 tIpbrcrmexvZV/4l924ijJQEwzuhjICyJbHyv4m/BfXPAb3Wq2Ik1fwmbopBfp+8v9NhkG6CPWoI 1UKQcxi5jHlMQCwiaRIq888OeJrnw1F4lW0j3y+I/DV54aMpYAWtvqN7bzXs3lsrby0MMsCjcpUu JAx2bW5eiiv1n0exsdM0jTNM0yXztN0/TbGx0+YSrMJrG0tkgtZBNH8r7o1Vgy9c5rRoooor4e/a fiiHjHQZw4M8nhqKGSHKbo4odVuXhkKjn5zI4BI528dDXzRRXYeE/GN94Vj8SWsEX2qx8T+G9V8O 6hatcTwIv261aK01GMIShlt3OV8yNsxtLGpjMnmLjaLoWseI9Qh0rQ9OudTv5yoS3tIy+1WkEfnT yHCRRKWXfLKyooOXYDmvrPQvhp4H+D2nx+LPiPqdlqviC2a7n0zTbeRbixkkhaOO2XRtNvEhmvLp S4YyyqsUJkVisflC4Pm3iD4heJfjLqh0T+2NE8D+EyltJdWmr69ZWVl/o/71rjUL24EEt87TKDFb xRFEIiLIpR5z9BeDb74Q/Cvw20Fp4z8N3kzeVLrOq2uoWeo6tq1zuESldP0tp5xDGXIhgjVhGm5m JZpZXi1P9o74cafNHHaPrmtxvEsjT6ZpflQxsSQYXXWpLSTcMZyqFeeuc4zT+094ByP+JR4v6Hd/ oGi4AH3Sv+n/AOFdtovxt+GettbxR+JYNNuZ4TM1trcFxpQtiFy0VxqF0gtN444W5bcfuk16ojxu qyRuHRwGR0YFXUgFWVgcHORgjIPWnUUUUUUUUUUUUUUUUUUUUUUUUUUUUUoOMEdeuRwc5yOw6dq5 H/hAPAe/efBHhBjz97w1orZz1JDQYJ9zWF/wp74Z/wDQn6X+d1/8cq5Z/C34dWDO0Hgvw9IZFCsL 3TodRRQGzlE1DzQp91APbNdDpnhfwxok7XOi+HNC0i4kiaGS40zSNPsJ3hLiRoXmtY0YpuVW2k84 B7Vu0UUUUUUUUUUUUUUUUUUUUUUUUUUUUVn6prGk6Lbpd6zqem6RayTrbR3Oq39tp9u88iNIkK3F 46LvKq7BQegJxgV45q37RPw101YjZ3mq660jSpImk6TNEbYRgFXnOtGzVg5PymJmPByAMZxf+Gnv AXH/ABKPF/fP+g6N+GP9PrpdN/aB+F9/bxTT61eaRPI7IbHUtI1E3MWGwryTaZHc2+1uq4mOB97b 0rzT4neBvhh4uubnXfDfj/wRoniS6miku4p/E2jJoeouZCLu7uBaNJJFcOGEjTRqwkZTuj3yNMOd 8GfG2JIbvwZ8WobfxDo48mwXVlis9b2taXCxf8TRrZpI72FQomS9g8yYuocGdpBIlfx/8ALq3gbx J8OZh4h0O8E1/HpMMsM11Zac1oLuCXS71pT/AGjE2HESIDOQYlUXLM8g8E8La/ceFvEei+IbcTSS aRqNtePBFcG0e7t45ALyx+0hX2LPFvhdtjfKxyp6Vm6jf3eq6hf6rfy+ff6leXN/eziOKITXV5Ob i4l8qFVRdzsTtRQozgADiqNFfoz8B1x8KfCxCKm5tcLME2GU/wDCRXaeY5HUjAXPoAOgr1+iiiiv nP8AadB/4QHSTj/mb7Dvxn+xtQ5x64r4Tord8M67deF/EGj+ILJn+0aTf294Io53tzcwo3+k2TzR 5IjniLwyDByjkEEEimahd6h4o8QX1+LUzap4i1i5uxZafBLKZtQ1e9M4tLK2TfIxaSTZHGNzHgcm vovwT8DtM0vST4z+K90mmaPBZy3L6BNJcWksSSjy7V9Xu7ZlmSRs5js7ceaZGjRmD77cw+N/jNfe KLiPwP8ADuSy8MeH45EsINbm1C28Oi606wt8Rpb3F4bePTrPahCRbhNIixx4Qu9u3c/C7wz8Lvh7 u1vVPH/gvWvErwgJcxa3pX2bRong23cGlRGdpHkcl0a5ZFdo8Ikce6QSdlqf7QvwxsLcTWuqahrc hmEZs9M0i+iuFTbnz2bWVtYdoIxxKWyRhSMkYI/ae8BD/mEeL+3H2DRj/wC5Cuj0L4//AA11jy0m 1O80O5lultYrfXLCWINv2hLmS8083FrFESxBeadAu1i+1cMfXbDUdP1W0ivtLvrLUrCff5N5YXVv eWkvlyGGTyp7dmRsMpUgHggggYq5RRRRRRRRRRRRRRRRRRRRRRRRRRRRRXOX/g/wlqt3Jfap4W8O 6nezFPOvL/Q9MvLqby0EcQluLmJmfaoAG48D5cVg3nwp+HF7MZ5fBuhJIQqlbSyTT4QEGBi2sTFE D6naM96rf8Ke+Gf/AEJ+l/ndf/HK9Koor5og/aJs9K8XeIvDni3STbWWneJdX0uy1nSPMm8iztNT +w2v9p6fMxkfYiySzXEEhLAKqWxOSfo6yvbbUbO0v7KZLmzv7WC8tLiPOye3uYxNBMhYA7WVlIz0 B7dKs0UUUUUUUUUUUUUUUUUUUUUUUUVn6vq2m6Dp13q+sXcFhptjD511dzlhHEgO1FAAyzOxVI40 BZmIRQWIB+L/AIhftE63q8tzpvgkvoejmPyTqskSjXrwPC8NyYmLOlrG28eU0Q+0KUWRZYyxjX5v ubm4vLm4vLy4nu7u6mkuLm6uZZJ7m4uJnMk0088pLO7MSzMxJJJJJNV6K7jw98N/HPilEm0Pwzqd 3aywPPDfTRpp+nXEcc32d/s+pak0MEjB8rsjkZuDxwSPSdP/AGbPiJe2sdxcy+HdJlZnVrHUNTuZ buIIcK8jaVb3MOGHK7JicdQDxXUWH7LeryGP+1fF2mWeYGab7Bp1zqZS434SOMXMlpuQryXJUg8b COa+hvAHg7xN4It4tLvPGn/CU6JFAlvZ2t3pB0680XyQTB9ivkublpoekX2eXaEXYYnQIYpfJ/iX +zzZ6p5mseAY7TS74JdS3mgySPFp2oOd1wp0t33JbTMf3SwHZb4KYMARi/xne2N7pl1NZajZXVhe 27bLizvYJbW5gcgOFlgnCupIIIBHSqlFfp98MNSt9W+Hng28tpXmRfD2m2EkkiMr/bNKtxpWoBg/ JxPFIu/+IANzmu6oooor4B/aO1SHUPiPJaxRyI+h6Hpel3DOVKzTymTWhJFj+EJeIhDc7lbtivBa K9b+HPwf8R/ECVbkLLonhzy5XOv3do8sNw6O1uINKt2aL7S3mo6yMrhI9rb38wJG/wBy+HfAuk+B 9Fn03wZaWdjeXIsxc6nqS3F/LeSwqtub/UdkkbylFMkqW0UkMW9mEfkh2I8S8Sfs7a74jubrVdV+ JtxrWsNFKLc6l4faG3GZHuI7SJo9QkFtb+ZI2EggKR7jtj7V5/P+zD42WRvsut+FZ4vlCvNc6rby kkc7oktJQOenznP6Vx2r/Af4m6S16y6EmrWtmhk+2aPf2Vyt1GoDFrKwmeO9kPOPLFqHJ6Ke/leo abqGk3clhqtheaZfQ+WZrLULaezu4hLGJomkt7lVdQyMrKSBkEEcGqNFdv4Q+Ifi7wNOJPD+rTQ2 pl8250q4/wBK0i7ZniaczWEvyq8ixJE08OyYJ8qyLmvuj4a/F7QPiFai3Jh0jxLGZBPoU9x5jzRx J5gu9NnZUE8ZQEuqqJIyrBl2bJH9Zoooooooooooooooooooooooooorxnx/8b/CnglpLC3I8R69 GxR9L065iWCzdLgwzxapqQEqwSLtkBhCSSAhdyIrB67vwNrOpeIvCWg69q8Ntb3+rWK300Vna3ln bJHcSM9r5UF+0kuDEUIkLlZD88fyMorq6KKK8B+Ifxku/hx43stHvtMt9X0DUNHsdUdrYyWmr6a1 xfy2FwI5HdoblVW3eVImSIlnAMqqteueFvFeh+MtJj1rw/eC7sWle2k3RSRT2t1EiyS2l1BKAVkQ OpPZlIZSyEMeiooooooooooooooooooooooooooJ+nT3GMHnnp0r5Y+JP7RVrp7T6N4B+z6hexyX dteeILqIT6ZAPJ8qOTQ1WQC4kSRmZZpkMHyDak6S5X5F1nXdY8RXr6lrup32rXrgp9ovriS4aOPz GmEEAclY4ld3KRRgIuTtUDisiiuj0Pwj4n8TMq6BoGrasjXKWjXFpZTyWUFxJjal1fY8mHghmaWR VUHLEDmvVNK/Z1+JOorMbq30fQvK2bE1XVUla53Z3GAaIl4Bs7+aU68Z5x1Nh+y94klA/tPxNoNm 3nKrfYYb/UMQ7SWcG4S1+cHA2YxjncOh9j8C/CbxP8O3mbQ/iBFqenTTJc3nh3UfDf2fT9QnSMxY S/jvbiSzkdSAbiGJslYzJFMsapV34mfBbQfHiXGqWZXRfFX2crDfRBRY6jMjBok1uBEzISN0a3Ee JFBUt5qRpFXwn4p8Ka54N1ebRNfszaXkSrLG6t5tteW0mfKvLK4X5ZI2xjI5VgUcLIrqvN0V92fs z6wL3wRqOky3pnuNF12cxWbFmex0zUbeO5t9gIwqS3AvHADctvJ9/oyiiiivln9qXVHh0Twnowgj aLUNV1HVGuTvEscmj2iWscCAfKVcXzFsjI2rjqa+LaK7Dwf4F8SeO9Qew8O2P2jyBC99eTSLb2Gn QzzeUk13cv8A8CYRxq8rBXMcbbWx94fD74Q+G/h7D9qt401rxF+8P9uahBHDJEWhMPkadEvm/ZI2 UsHKM7neys7KFUcp4y+DXij4gTxXniP4jrAkccHk6Jpvhqf+w7CeOErI1rFPqYZ33M+biVfMYHHy oFjTyK4/Zg8XBIfsfiHw1PIyH7QtzJqdqkL7uFheK3mMgxySypj0PWuY1T9nj4mafLFHaafpmtrJ EJGn0vV7SKKBzIU8iUaybR92BuyqFcEfNnIHlGr+HNf8P+T/AG7oer6P9oaZLZtT067sUumt9vni 2e5RRJs3puKEgblP8QrForb0LxJrvhm8W/0DVb7SbpXiZns53jSdYZBKkV3AcxzR7gCYpUZD0ZSK +zvhb8e7HxRPa+H/ABZHbaRrksXl22qrMkOlavcqzFYGSXH2Wd02hFLskrhghRmihP0fRRRRRRRR RRRRRRRRRRRRRRRRRRXB+N/iX4S8AwodevZHvZkjmttH06OO61a4gkn8kzpbyNGiRjDnzJpI0bYy oWcbTl/Cvx7efEbS9Y16awtdLsoNZ/srT9Oiea6u4VtdNt7q7nvdRbYkvmvOfLVLePYo2kufnr1C iiiiivzg+N9jbWHxR8VxWtstrDNPp99tXeVkuL/SLe8v7kM2c+bPJLI2OASQK+8Ph8MeAfBHBBPh Dw2fwOjQEf4119FFFFFFFFFFFFFFFFFFFFFFFFFfn18cviLc+MPEdxotnNKnhzw5eXFpbwCZGh1D UreRra71Z1hJVlzujtWJOI8sNhlkUeGUV2/hXwVceIre61a/1XTfDPhnTZVivvEGsyvHA9xs+0S6 Zo1qnz3t+LdZJ47SLBYLtLKzxhvVYvH/AMKPAUYg8CeDH8U6vE8rL4r8XrDujvLVzNpN/p8DRlwq NKwkSGKxcrHHuZ3xInJ698c/iVr32lP7d/sW0ufI/wBE0CCPTvIMIT5rbUTvvkMjpvk/0rncyjEZ 2DzbVNf13XDA2t6zqusG2V1tjquo3moG3WRg8iQNdu5QE4JCn3rIrW0rXdb0KSaXRNZ1XRpbiMRX Emlahd6dJPEG3iOV7R0LKCAQCeteweEf2gfHPh1oYNWnTxVpkaBDb6owj1FFG45h1mNGlZ2JG5rl ZuBgBete9XCfDH9oTTWFvNJp3iyw0+QxPJCINd0qJrhli8+EN5N9aCXDlUkYRiUDfbyzGvkDxj4F 8S+A9QSw8Q2XkC4M7WF9DIs+n6lDby+VJNZ3C+xRmikVZUV0Mka71zx1fdX7M+vHUPBupaHLOZZ/ D2rMYYfJVFt9L1dPtNsomUDeXuVvGYsSwBAzt2ivo6iiijoPYDPXHbk/41+VnjHWx4k8VeIteWS7 kg1TWL+7s/txH2uOwkuW/s63mVXkCmKARxBFdlQKFUlQK5qvq/4afAVI418V/Elba10mDT21GPQb i4ktXijWJ5Wu/Ekv7sW8cESiYwCQtk4uPLEckL6fjH9o2w0oRaN8N9LsZ7Ozit4I9UvbS4tdNitk t9gs9L0aP7PIqxZRVklKqNrKIWQq5+ddX+JXj7XJLiTUfF2uuLlEjntra/l06wkRFChP7N03ybcZ wC2I+T8xycmuHpyOyMGUlWUhlZSQysDkMpHQjsa7vT/if8RNMuo7228aeIpJYldVTUNUudWtCHhM H7yw1UzQPhT8peM7Thl2sAR6LZ/H/U76yTS/Hvhbw9450+JHdDdW8On3jX5kbyr6VvKntgY4pJYU EFpE2CG35376Op+EPhx4yMM3wy1/+x9auTKx8E+LpnsJJWEhtrWy0fV7nzIHup5BH5Vs95KX83cZ ItjIPEp4J7See0u4Jra6tppLe5triN4Z4J4XMcsE8UgDI6MCrKwyDkEAioKtWd5dafdW99Y3E1pe 2kyXFrdW7tFNBNE2+OWKRMFSpGQRX6XfDHxqnj7wfYa6yRw6jFJLpuswRCURQ6pZqplMTSIi7Zop IblUQuEEgiLu6E16BRRRRRRRRRRRRRRRRRRRRRRRRRX5h/E+4W6+IfjSVVKhfEeq25HU7rO6a0dv oShIr9HfCumXOjeFvDej3hja60rQNH026MMnmwm4sdPitZjFJgZTcrbTjkYrfooor4w/al0qOHW/ CetiVzLf6Xf6U8BRRHGmkXa3ccySA7mLm+dWBXjYOTnj0L9mL/kQtX/7G+//APTNp9fRtFFFFFFF FFFFFFFFFFFFFFFFFFfJ/wC0Z8R7qx8rwHol6YGvLT7R4olt2j877LcDFno3nRuXiEq7pbqJkBeJ oQGMckiN8b0Vv+HfDmpeJ9RXTtMSBSkMl1fX95Ktrpmk6dbjdd6rq1842wW8S8u7dThVDOyq3stv d/Bf4dSSoltc/FfxJbB4/tM8UFp4PSf7TLZzxQQz+csmIGDiUxXkTssckMkZJKU9V/aJ+Il60A0u XSPDkFuZgkGl6TbXImhYqIEuf7aF0p8oLhTCkYOWLKfl2+U6j4u8V6xamy1fxP4g1SyaRJmtNR1r Ub22MsYIjkNvcyMu5QSAccZrnatWd7eaddQ32n3dxY3ltIJba7s55ba6t5V+7LBcQFXRh2ZSDXqH hz42/Ebw267Nel1u0Es00lj4k8zVo5nkt/IAa8ldbxETCyJHFcom8ZIIZw30npPxJ+Hfxp0pvB/i i0bRdQu2ja3sr26g2f2k0z29jP4d1khQ10qsuEkhjZjI0QSeMyZ+cfid8I9c8AXs91bRXOq+FXIk tNaSIubNJJRClnrXlALFKrMsayECObKlMMWij8gr6W/Zl19bDxXrHh+V7dI/EGlJNAJFlNxNqGjS NNDb25VtoU2813LJuXPyDaRyG+4qKKKK/P39orWE1P4k3FrHHsGg6RpmkNKJ1mW6kdX1h5QqqPLK /a/JZCWIMZOedq+E17l8LPgrqvj5F1jUppdG8MRzpGtyId1/rGxyLmLSUkGxVTaUa6kDKrkBUlKS qnuXir4weB/hfaP4T8CaRp+oahZL9nlisikGi2F0ln5Kz6hexBpL25Vlh+0qrb3w6y3CTKRXzXr3 xk+I/iC4E03ifUNLijluJbe08PzSaJBAs5U+TvsCs0yJsXyzcyyMvJDZZifM5JJJ5HllkkllkZnk kkZnkdiclmdskk9yajrqtP8AHHjPSobe207xZ4jsrW0x9ns7fWtQjsogG3bEs1k8rae67MHuK9S0 n9ojxxbrNa+I4dH8W6ZekxX9pqWnWtnJNYSxmK7sIX01I4QsqMVYz20w5xtK8Ut3D8IPiGjzaZcH 4W+KXG5LHUf3vg+/unjlk8qO+hAW0RSkavMyQooYbIJmzjyHxF4a1zwpqB0rX7CTT7w28F3ErSW9 xBc2lypaG5tLu0aSKaM4KF4pGAdWRiHRlGBRX3X+z/8AE298V2V34W16c3OtaLardWN/K9zLearp Rm8mZr2SQMpltXkij8xnDSo6fIWSWRvo2iiiiiiiiiiiiiiiiiiiiiiiiivhT9p458faRznHhCwH /la1CveP2ddKGn/DSzuxMZTruq6vqrp5YT7MYZhonkAnO8EWQk3cffK9sn3Oiiiiivi/9qPSJI9c 8MeIPNd4b3SbnRmh8ohLeTS71r5JDPk5MwvGATaMeWzZbJ2+u/s9eI4tZ+H1rpzTh77w1d3WmXEc tzHNc/ZZpGvtOuDBuLpD5chtoSw2nyXCkhCB7nRRRRRRRRRRRRRRRRRRRRRRRRXJ+O9d/wCEZ8G+ JdcW6SxubDRr59PuXi84Jqk0JtdJUwlXDF7p4lAdduTliFya/LOiirYa9vmsrNWurx4wLLTrVTLc Miz3LTLaWUIyQHmldxGg5d2ONzHPoWk/Bz4l6zG0tr4R1K3SOUQudXNtojqxUNvW31iSCR0AP340 YZ468V6ppn7LviWWaRdZ8S6DYQLGfKl0uG/1eaSYMAqPBdpYqqFcncJGPT5e467Tf2WtIimB1fxd qN9b5BaLTdLtdKm27TkLPdS3gBzg5MfQEY5yL+pfsveEpbfbo/iHxHY3W5T5+pDTdWt9mPmX7Naw 2TZ9D5v4VwGt/sweI7SLzNA8RaXrRS3uJZbe+tZ9FuZJYl3w2tnta6idpOVDTSxKrY3ELll8E8Se EfEvhC6W08SaLeaVLIWEDzIHs7sxxxyy/Yr+3LwT7BLGJPJkbYSFbDcVkWGo3+lXcN/pl7d6dfW5 YwXljcy2t1CXjML+VPAQw3KzKcEZBIPBr7O8EeOPDnxr8Pz+BPHsNuniJIfNt54/KtW1F7dCE1jR HIIhv4VJaaBVKsu9lRoGmhi+YfiB8P8AWfh5rTaZqa/aLOfzZdI1eGNltdUtI2AZ1BJ8uaPcq3Fu WJjJBBeNo5H7z9njxINE8fw6bcTeXZeJbKfSmEt6tpaJqEQF9pk7xS/LLKzRvaQLw26chD8xRvv+ iiivMfjL4iHhn4deIrlJIo7zULYaLYq8zRSST6sfskxtmjIPmxQGe4UL0MeT0NfmrX2H8Mfhjong PTYfiJ8S7iz066hjW80fTdSYRrpbJCbqKae2l+abUiFY29ois8TAEIbjaIfGfih8WdY+IN/LBbyX OmeFoHKWOjCUobpVkDrf6ysTFZZ2KqyR5aOEALHlvMll8ir2bw58BviN4hjS4fS4PD9pJDLLFc+I rhrF3aG4+zmBtOgSa8jdiGdPOtkVkXcGwybvYrH9lexjuI31Pxld3doP9bBYaLDYXD8Y/d3dxc3K rg+sLZ9q3b39mDwU9vIthrnim2uyFEU15c6Te26HPO+2htLdm46YmFcpJ+yrIEkMXjhGlEchgjk8 NtHG8oXMUckyXzFQWwrMEYgc7TjFee6p+zl8SdPWA2kGi640ryK6aVq0cLWwQKVeY64tmpD7jt8s tjad20Yz5LrHhjxH4e2HXdC1fSFkkkhhk1HTrq0gnljGZEt55kVJMDB+RiMEHoax5Zpp3DzyyTOI 4Yg8rtI4it4lggjDOSdqIqoi9AoAGABUNFfTv7L+sta+J/EOhk2ywato0OobpHZLl7vR7wQw29sC 4Vg0V3O8i7GbCAgqqvn7booooooooooooooooooooooooqpf31npdje6nfzC3sdNs7q+vbgpLKIL SzhNxczmO3VnbYiliEVmOMAE8V+anhy0n+IvxLsEurOKQ+JvFMup6vZ2032WJLGe9fVtbW2luJNw WO3ExQbzIcALucgH9NqKKKK+f/2kND/tLwAmqxraiXw9q9ldyTTIxufsN+TpM9rZyqjYLzzW8kis yKyx7s7lRT5z+zF4rigudd8G3dyU+3GPW9Gt2FtHC91BF9n1iNJGYSvNJCtu6xqrARxSv8oU7vsa iiiiiiiiiiiiiiiiiiiiiiiiivyw8a67/wAJP4t8Ra8k1xNBqer31xZNdKEuE07zzHpkEqKzBfLt xFHtDEKFxk4yeWoqwLi4W3ktFnmW0mmhuJbYSOLeW4t0eOCeSEHazoskioxGVDsAQGOe00P4Z+Pv EfltpXhTWJYZrRL6G7urcaXYXNtIFMcltqOqmGCTeHVkWORiy5YAqCR6lpH7M/ja8+wy6tqWg6Nb z4N5D59zqOp2KbirAW1vGttK4A3ALeBTn74Oa7e1/ZXtFmU3njW4uLfPzx2ugR2kz84ws0t5OB3/ AOWZ+tdHP+zF4FaB1ttZ8WRXO0iOae70e4hV/wC89vHZRMwPPHmr25NcJqn7LWqRW5fRvF2n3115 qjyNT0y40qAQkEs/2u1lvCWB24XyQCCTuGBnw/xX8M/Gngwzya3odythC7D+2LJftuktH9p+ywzN ewZEIlYr5aXAjkOQCgJxXBV9YfC747eeIvCHxHkt7vTL20OmQa9foswZJozA1n4mE+5JYJkPlNcu uR1uN6M8sfF/GL4O3Hgi4k1/QY5brwhdTZZcyXE3h6ad9sVpeStlmt2ZgtvcMSckRSnzNjz+XeCP Ej+EvFugeI0MoTTNRhluxDDbzzS6bMDa6pbwx3RCb5LZ5Y0YlSCwZWQgMP1OA65XByQQexHHOfw+ lJRRVLU9RtdJ03UdVv2MdlptldX93IFZmS2s4GuZ2CKMkhVYgAEngYr8ptY1O41vVtT1m7WJLrV9 RvdTuVgDrAk9/ctdTLCsjMwQM5ChmJA4JPWvfPg38IrPxBbSeM/Ggjt/CVml1Jb211PJZRaiLaM/ aNQvLoNH5dnBhiWDjcynJEasHs/FX43wa3p3/CH+BI5tL8OrG9nf36wpYPqNjBm2g03S7WLBt7Fo 1BYNtkkQiJkijWRZvmivSfCPwn8c+NBHPpWjvbaa+z/icaqx0/TTHIr7JLeSUGS5XMZVjaRS7SV3 bQwr2zTf2Wbp4LeTWPGNvbXOW+2Wum6PJewKBMwCW+o3NxAzFo9pLPartYkbWA3N2afsweBhbqsu s+K3u/KwZo7vR47czBOZBatZMwTd/D5xOON3euauP2V7Zp3a08bTwWxb93Fc+H0up0TuHnivIVY/ SNa4TVf2avHtlFcz6ddaDrSxSAW9rb3s9nqN1E0oQOY9Qijt0YKd7q13gYIVmOM+U6/8PvG/hcXL 654Y1ayt7JIHub9bVrvSoVuWRId+rWPm2uS0iIR5uQxCEBuK5Np55IooXmleG3EnkRPI7RQ+a2+X yYycLuPLYHJ5NQ0V6V8INXfRPiT4RuljedbvVodGkhSVogya4p0jzGwrbhE0yzBNvzFAAQfmH6XU UUUUUUUUUUUUUUUUUUUUUUUUV+cfxw8RHxF8R9dZJGktNFZPD1nuhSJkXSyy3yEry4N41yyOxJKk DoAB97eDNE/4Rzwn4d0MwwQTabo9jb3iWoPkNqH2cSalOjEAt5twZJSxAJLZIzXTUUUUUV5X8ZvC cvi/wDqtnZwm41PTGj1vSol89pJbnT1b7RBFFbK7SSy2rzxQxbSGkdc4OCPiT4W+PZvh94pt9Uf7 RNpF2hstcsoXUNcWUv3J40cMDLbviaPoWw0e9BIxr9Kbe4t7u3gu7WeC6tbqGO4trm2ljuLe4gmX zIpoJoiVeN1IKMpwQcipqKKKKKKKKKKKKKKKKKKKKKKK8L/aJ1Qaf8NLy0MBlOu6tpGlLJ5hQWzR TnW/PKgHdkWZj2nH392flwfz7r2Dwx8DviH4nEjjSR4ftY94+1eJvtGl+ZKhQ+TDY+XJdHKvuWT7 P5fysPMDDafofw7+zP4R051l8Q6pqXiSRJZsQIv9iabLA8OyJJ4LWSW53oxaTdHeKp+UFMA7/dtF 8NeHvDcLQ6BommaOjxW8MzWFnBbzXK2qtHbm7uI1DzOoZvnlZmJZiSSzGtuivNPEfxg+Hvhee5tN R8QwT6hbR3G/T9Kin1K4E9u7xSWMktmrQwzl02eXcSxlTgttHI8yvP2oPCCJGbDQPEdzIXYSLeDT bFEj2jaUeG4uSTnORhR7ntzzftUoGOzwKzIMhS/iYKxHYso08gH2yfqazdV/aV0/XNNu9I1f4cQa hpt/H5V1Z3HiQyRSxhhImf8AiXghkZVeN1IZHUOpDAMPmHUp7K61G+uNOsDpdhcXc81nppupL37B bSyl4LIXkwDyiJSEDuNxxluSaqRyPE6SxO8ckbq8ciMUdHQ7ldGXkEHkEdK+tPh7480j4p6L/wAK y+JQ+16jLHt0DXZHVLu6uIY2Fu32ph+71CEE+VMcrcJujmV2LC4+d9f8P+JPh14oWyv42sNX0m6g 1HTr2ICS3ulguPNsNV06WVdssTPHkEjhlaN1V0dB+k3hHxJaeLfDWjeI7NQsOq2STvArSsLW7jJt 7+xEkscbMYJ0lh8zy1D7d65Vga6Kiivh79pXxdPqHia08IQySx2Hh+3gu72EmaNZ9Y1K2FzFJIm8 xyLDayR+Q/lhlMs65IarHwr8I+H/AAZ4ef4tfEKGWGO3lifwjps8cbS3UrIZLXUrSwchpriZv+PE OVVFRro/J5U8XjvxA+IWt/ELWH1HVHa3sYS6aTo0UrPZ6XbFvujIXzJ34M9wyhnPACxrHGnBV7F8 N/iV4f8Ah7Ebn/hBIdc8QtLOw1+61tLeW1geIwLbabbNZS/Zx5bSLK6yb5N7Bjs2oPWv+Gqv+pD/ APLo/wDvdWhaftTaY6k3/g+/tm8yMKLTV7e9UwkHzpGaWC3ww42pgg85Zcc9lpf7R3w4v55IruTX NEjSNpUudV0oSwTMJFQQRrokt5IHIJf5owuFPz7tob2XRtd0XxDZf2hoeq2GrWe8I09jdR3Kxy+W sxt7jyzmOUIysY3AcZG4AmtWgHHqCMfNnHQ9Rj8+mc15V4j+Cfw58Ro2/wAPwaLdGCK3jvvDmzR5 IEjuTcl1soQbN3fLI8k1s7bGChgUQr4D4p/Zk1qz8+68I61baxEHvZE0zVEGnagkCsGsbWC9Uvb3 EzAsskkgtkBUMBhiE+etf8LeIvC1z9l8RaLqGkytJPFC15bulvdtbMBO1jeLmK4VS6ZkhkZcMCDg iuz+Ct/a6b8T/CNzeu0cUl7daehVS7G61XS59LsYyADw080ak9gc9q/SWiiiiiiiiiiiiiiiiiii iiiiivkr9o/4hqkK/D3S5CZZfs154mkMUZVIf3d9pemxyOWYMW2XMpCqQvlBXYPKoxv2ZfB73Wpa p42ukjNtpqSaJpReOCVm1K5RJtQuY38wSRNBbskWfKxItwwVx5bqfs6iiiis7WdMttc0nVNEvWlS z1bT7zTblrYpHcJBfWzW0rwPIrqrgMSjMpG7scV+ZA/t/wCGvjUEg2+u+FdXB2t9thtrr7O4YA4N vM9neQnsU82CTsHr9IfB/izS/Gvh+x1/SZ4njuYkW8tkcvLpuorEj3ml3W9UbzImbbkqodNsiZjd GPT0UUUUUUUUUUUUUUUUUUUUUUVz/izUrnRvCviXV7Mol5pWgaxqNm8iLNGLqy06W6t2kjfhl3qC QeDX5T16B4T+GPjbxm1s+jaJcjTrllxrN+rWWjrD9q+yTTpeTD98sTq4lS1Esg2sAhYYr6K8L/sw 2MIhufGGuyXso2tJpmhKba0DxzlvLk1S7TzZY5IwAwSCF1LMFc7Qx9+8P+APBfhYwPoPhvS7G5tj P5N/9nF1qkf2hGjmVdVvfMucMrsmDLgISvC8V2FFcZ4j+IPgrwmXj1/xJptlcxSRJJYLK99qcbTx mWFn0zT1luFRl58wxBQNvPzDPkl3+054GiWcWukeJ7uaPIg3WmmW1tcEHALTNdtIikZOTCT/ALI7 czc/tU2yzOtn4KuJ7cH93Lc+IEtJmHq8ENnMqn6SGqr/ALVAdWR/ASPGylHRvE25WVvvKynT8EEZ BBz1I7183eLtY0LXtWfUdA8NR+FLWaItc6ZBqL6jam9e4kllubXdDCII2VkRbeNdibTsADBRy1fT Xwi+MFla2R8B/EFlvfDd3CbPT9R1Dfdx6fC0aW6aPqYlLf6DsXbC4UmA4VswkNB538WPhld/DjWo 4klN3oOrG5l0S8d4/tQS2KfabG/iXaRLB5kY8wKElDKy4bzI4/rT4BeLm8TeBLaxupYjqHhaRNDk RZLczvpsMCto1zJaQopjQRH7MjEHzDA7FmYsB7dRRXzt+0f4wbRPCdr4atGdL3xTM8dxKnAi0jTm Sa9TzIpFZHmlaCIKY2R4jOrYOK+e/g/8M7bxnd3uu+IpvsXg3w8DNqc8khtY7+aGL7VJYG9ZkEUM cX767mDBkTaqlDIJY7fxb+LbeLivhjwup0zwRpvlQwwwQ/YjrRtCBbyy2yBfLtIto+y2pUYwJJFD iOODwmu38D+JPD3hfUZtT13whb+L3EQSwtL6/jttOtXdWjuJ7iyltrlLhyrARCQBYzlwC+xk+hf+ Gqu3/CBggenib09/7O6elTwftUWzSYuvBE8MWD89v4gjuJM9h5cllEPx3fhXX2P7S/w/up7a3ubL xJpqzMqT3l1YWU1nabuGkk+w3Ms7IvXMcBb/AGa9d8OeN/CXi5A/h3X9O1KQwy3L2kUxi1GGCK4+ zST3OmXQS5iQOyje8QU5XBIdc9TRXCa/8MvAXid5JdZ8MaZNcPM1zLe2sb6XfzzFdrPdXultDLJ1 5EjsOhxwMeA+Jv2XlwJfB/iFgQqK1j4kXcGYufNmXU9MhG0BSgWM2bcgkyYIA+dPE/w98Z+Dgr+I tAvbGB0Rhep5N7pwMsrxRxPqGntLCkjGNiInkV8YO0Kyk8arNGyujFWVlZWUkMrA5DAjoRX65xyR SxpLFLHNFLGskU0MiywzRuAySxSpwyMDlGBII6Gn0UUUUUUUUUUUUUUUUUUUUUUV438Z/iND4H8M z2lndGPxRrdvJb6NHHG0jWkTOsd7qk7q6eX5cbP9nb5i0xT5GjWUr8ifBfwf/wAJj4606G4jSXSt GYa5qqyxpLDPBZTKbexkjmRo3WeYxpJG+MxeYRyuK/R+iiiooZ4LlDLbzRXEYkmhLwusqCW3mMFx GWQkBkdWjdeqsCDggipaKK+Gvj58LpfD+qT+MdCsZT4e1WTz9Z8p2nXSNaurg+ZK8ZGYra6Z0Mbb mVZS0f7tWgjMnwJ+LUHhiRPB/iW6EGgXty8ml6lcSP5OjXtww3W9w0jFYrSVwXLgBYpWaR8I8kif cPBGR07HqMHBHIJxjPv1yKKKKKKKKKKKKKKKKKKKKKKKK8/+I/gGD4i6TpujXWpS6ba2WuWmrzyW 8CXE9xb29pPaTWcBkIWJ3E+VmZXCEcxuDxP4U+GvgrwZHb/2JoVol9bgEaxeIt7rLzParZ3Ew1C4 BeHzVBMkcHlxAs+yNQxruaKK8z+IfxW8NfDuCNL9n1LWbuKd7PRLB4Tdfu4S0E2oSO3+j27ybYxK ys5yxjil8uQL8PeNvix4y8dNNDqWotZaO7fJoWmlrbTtmUZVugp33JDRrIDcO4V8mNYwcDzSiiii ipYZpbeWKeCWSCeCRJoZoXaOaKaNg8UsUqEFWUgFWByDyK+mpbpfjt4Iu2lgtE+J3gi0+1ebDFtu fFWirHI81vaWNll2lZwDsSBo0uGRUMKXbBe0/Zh8RvdaN4g8L3EwZtKu4NT02KS83zfY9SVor2G0 snOVhhmiWRyny+ZcEthmy31LRVa8vLbTrO6v72ZLazsba4vLu5cNsgtbaM3FxM+0E7VQFmwM8V+e vgHQIviV441zxH4ojS38N2MmreL/ABfJbPd21rDFM8t+thBKqzuqPJuJUyCQ28cuyQSKpOf8VfiZ d/EfWIpEg+xaBpBuItCsHSL7SI7jyxcXl9KmSZpvKQmJWMcSgIm4h5JfKqKKKKKv6dqmpaRcre6T qN7pd6iuiXenXdxZXKxyDDos9syuAehGee9fV/gL9pTJh03x/bYG0IviTTYT6RoranpUI/66O8tr /sKtuBlx9a29xBdwQXVrNDcW11DFcW1zBIs0FxbzoJYLiCaMkOjqQyOCQQQc81LRVW/sLDVLSaw1 OytNRsbgILixv7aG7tZxFKs0azW9wpRtrhXAI+VgCMEV4rc/AHwhD4g0HxF4bluvD1xoutaTqkti Hl1PTL2LTr37bLGqXj+dDLKwRfMWcxIq4EBLFh7pRRRRRRRRRRRRRRRRRRRRRRRXjHxk+KEfgDRj ZaXc27eLNVjK6fbOqztp1qxKS6zcQMGQqhUrbrLw8vO2RI5FHw94U8Na18QfFNtpVu91c3eqXbXW q6pKGvHtLWScPqWs38kzrv27yx3yBpZCsasZHUH9L/Dug2HhfRNN0DSoyljpdpHbQFhH50zD5prm 4MKorSyyFpZXCAF2JwCcVs0VDHc2s01zBDcQTT2jxxXcMcyPNaSSQrcRR3MaElGaNkkUMASpBGVO amoor5q+PnwsfxFZf8Jj4etLUazpdtPLrkMeYrnWdMt4AyXCMWCPPaJG+1dgklibYHZooYm+b/hV 8Srn4ca5LcvbtfaHqiwW+t2MRVbnyoHJt76wdiq+fBvfakhCSKzxsUZllj/RPR9Y0zXtMs9X0i8h v9Nv4VntbqBiVkUnaysrYZJEYFJI3CsjKyOqspA0qKKKKKKKKKKKKKKKKKKKKKKxvEmlTa94e1vR ILuKxk1jSr7SmvJrV71IIdQtms7iQWqSwFn8t3CfvAA2GO4AqfPPBvwT8C+D9lyth/b2qjaRqWup DeNBIpilDWNjtEEJSSPfFKI2mXcy+cVOD65RRXL+LPGXh7wTpkuq+IL+O2jSKU2tmjI2oajLHgfZ tNsyymVyXQHkKgbfIyICy/Fnjv8AaA8W+JJ7m08OzzeF9C85hbtYsYdeuoEkikgkvdURi0L7ot2y zaMBXaJ3mX5j4FRRRRRRX0p8MvFOm+NfDt38I/HF5AUuoRH4G1e/RppNM1RUMNjZRzB0bdEzBrNH kQOnmWhco8UJh+BF1qvhD4q3nhC+hmWTUYdW0bULZJ3W2hvtFjfU4tQMSqRNtSCaKF+MJMWDbSVb 7qoor4E+Iqal8UPjRc+HdJkEhguk8NWTXKw262VvosTza3NIcqZEinF7OMszuvyoCSiVP8W/G+lW ul2Xwo8GCaPw74ZdbXV7/wAwRtrWo2TfvIXjgVFdEuPMmuJGXbNcYdEVYkeX57oooooqWGaW3lin glkgngkSaGaF2jmimjYPFLFKhBVlIBVgcg8ivofwJ+0R4i8PpBpvimF/E+lq+DfPMU8Q2sTyRhsX cxKXSxoJWSObbIzt81yqKFH2h4d8SaF4s0xNY8PalDqentPPbfaIY5oTHcQY823nt7pI5YnwVcJK ikoyuPlZWO5RS5xyPlIOc59OhyD1H868U8WfAbwD4kjuJLLT/wDhGdUlw0d7oi+TaJJHamCFJdGJ Ft5W7ZJIsKRSSFc+apZyfV9D05tH0XSNIlu2v30vTNP0575o/Je8extEtnu3i3uVMmwsV3sRnG49 a06KKKKKKKKKKKKKKKKKKKKKK4jx/wCPdF+H2ivquqt5tzN5sOk6VFIq3eqXaLkxx5B2RJkGecqR GCAAztHG351eI/EfiP4g+Im1LUmm1HVdRlhsrCwtI5JI7eN5iLLSdJs13MqBnIjRdzO7M7l5Hd2/ QL4W/Du3+HXhxdOaWC81nUJVvdav44Y1SS58pY47G3mKiV7a3G4ReYTlmkkCRmUovpVFRm4gWeO1 M0QupYJ7mO2MiCd7e2eOK4njh+8UjaaJXcDCs6ZPzrmSvzD8G/Enxf4ELp4f1Py7Ga7gvLvSruCG 7068kgIDq8Uo3xeagEcr20kUjKFG8FEK+pn9p7x4WB/sbweP9lbDW8fX5tQPP6e1ereG/wBpnwpq U/k+IdKvvDJeSQR3SSnXNPSFYvMQ3MttDFcKzMPLCx2rjoSygnb9GwXEF3Bb3drNFc2t1DDdW1zB Ik0FxbzxiW3ngmjJV43VgyOpII6Gor+wtNVsLzTNQhFxYaha3FleQFpIxNa3URguIjJEVYblJXcr Bucgg1+dvxW+FmpfDvVPOiEt74Y1Cdv7I1TaSYSwMg0rUivC3Eag7W4WZAXTBEkcXT/CL4133g+e DQvE1zc3/hOUpBFKxkubvw6RhEmtQMu9oBgS2wBKj54RuVo5fvG3ntruCG7tLiC6trmKOe2uraWK 4t7iCVfMingnhJV1YEFXUkMCCD0qWiiiiuO8e+NdN8A+HLvX9Qje5Kutrp9lCypLqGpzoxtrUSuN qLhWeWTaxWNXZUdtqN8PT/H74qTTzyxeIobSKaWWRLW30PQngtUdiywW73dtLNtQEKpkld8AbmY8 133g39pfWLJorTxtp6azaKr7tV0qCC01jcWklV57LdFaTDJjhUR/Z9qDcTI+Q32Fo+saZr+m2esa Pew3+m6hCJ7W6gJ2SrkqyMrAMjqwKSRuAyMCrBWUgaVFFFFFFFFFFFFFFFFRzo0sMsaSyWryxSRr PAsJmgd0KpPELhZIyykgjejLkDKsMqfiHx/+z34tsJ77WvD9/L4vtp5bm9uorltniYGSSe6mklWQ lL1wixhpInE80zkJbY5Pzld2d3YXEtnfWtxZXdu5jntbuGS2uIJB1jmgmCsrDjIIBqtRRRRRRW54 b1/UPC2uab4g0plS+0u5W5h8zzDDKACk1rcCJkZopoy0Uqq6kqxAKnBr334MeINDb4zX82kafcWl h4t0nUobGwAtoo9HvZ4oPEl/ZxrbLGhtYJLa4trYxxqSnlMUX5gv2/RXmXxj1SbSPhl4vurdYnkm 01NLKzBmQQa5exaPdOoVlO9Yp3ZCejBSQRkV8G3HiqG38C2Pg7SI7mD7dqM+t+K7ySZB/aF5FK1r pGl28cCITaW8EcdyVmd91w7MAgRd3DUUUUUUUV3nhT4beNPGclsdF0O7axuSWGs3kb2WjJElyLSe YajOAkpjbO+KDzJcK22NipFfc3wn+G918ONHvLW812fVrjUpLa5mtIt8ejabPHBtmj02GXLMzuzC W5whlVYgYkKHPq1FFFFFFFFFFFFFFFFFeAfEb4+6H4Qur3Q9Ds/+Eg8QWoaGeQTLFomm3RikBiuL mImSeaCVYvPtolUYZozcRyoyD5y1D9oP4n3t1JcW2sWWlQuIwthp+jaZJaQ7IgjGN9UjupiXILtv mbknbtXCj6Z+DXxcb4gw3Oj6xDFbeJdLtRdySWscotNUsFmFs97GmGWF43khSWNn+YuHjG0ukfud FFFFFeA/F/40WXg23l0Pw3cWt/4rnWaOV4zHcW/h1OUae9HzI91uz5Vs33cF5gE2JN8QWVlrni7X IrO1S81rXtau2wXkee5u7mUmSa4uLiY8ADdJLNIwVFDO7BQSP0Y+Gfw8sPh54ejsIhBPrF4qTa7q kSyKb66V3aKJPOJIht1cxRAKu7BkKK7tVrxp8RvCXgKAPr2oZvZI1lttIswlzq10jFlSSO0LDZGS jgSzMkZZSA+4AV8365+1Fqkkmzw14YsLWKOeYC41y5uL6S5tc4t2Nnp5thBIerjz5hzgHjceR1P9 pH4jX9skFqPD+iSrMkpvNM0uWa5dUVlMEia3NeQ7GJDHEIbKjDAFg3k+ieMvFHh3WZfEGk63e22s XP2g3d9Ky3rXpuwTOb+K+EiT7mO/MyPhwsgw6qw9mX9p3x6EVTpHhFmVVBkaw1nfIVXaWcLfheep CqB6YruvDv7UdnJ5MPirw1NbMsGJdQ0K5S5jkuvOG3ZpV95Zii2Ekn7XKwKjht3y/TWha/oviawj 1TQdTs9UsZQg8+0l8zypWhWf7NdRffhmVHQvDKqyLkBlHSteviz42fBY6Q134y8IWhOkMZLnXNFt 0z/ZBPzzalp8S/8ALp3miA/ccsv7jIg8o+HfxU8R/Dq4lWwMd/o13cRT6hod2zC2lkXCSXNnMuWt 52jHlmVAysAnmpII0C/oR4U8VaL4z0S213Qrn7RZzgxyROFju7G7jVWnsL+EE7Jo9wyMlWUq6MyO rt0VFFFFVNQv7PSrG+1PUJhb2OnWlxfXtwY5ZBBa2kRuLmUxQKXbaqs21FLdgCTivgzXv2ifiFqO oyXOi3lp4d09QYrfT4NO03UT5YlZ0mu7nVYZi8xVlR2jWNDtBEasWLT+Hf2jfHml3LPrjWPiiyle MyQXFraaVdwoivkWV3pUSIpdmUuZoJuFAXaSxr7E8EePfDnxA06XUfD88ubWUwXun3yRwanYOxY2 5ureJ5F2yqC0ciOyHDLu3xuq9nRRRRRRRRRRRRRRRRRXzD8W/gdrvizUrrxPoevz6nqDw7TouuSQ xpHDB500dnod7bokUcYzHHDbzxqCxkmluS7tn4+1vQNa8NXz6Zr2l3mlXqbmEF5A0fnRJM9v9otp D8k0ReNwk0TNG2DtYisaiiiiiilBKkEEgg5BHBBHQg161N47tdf8ceAPF2sAWup6fdeHh4vvrexg tYb6bSNcLLq8aQSEO72IgSVfLjUNGVRRHtA/R2ilC5xgEnP3cgkngADPvX5naB4/vNBt/G2qwy3v /Ca+LBDa2/iG3nED6faXt8+p+Jbj5Pl8+5dLdYmRA8Z3SJJEyqr+b0UUUUUUV0Ph/wAK+JPFdy1t 4e0XUNWkSSGKeS1gY2to1yG+z/br18QwB/Lfa00ig7Tzwa+zfhB8Gdb8DXi69rHiOeO5ljIm8O6P NKNKnLW8kMP9sTSbVuWh812jRIwqSAMsjjIP0VRRRRRRRRRRRRRRRRRXlXxG+Lnh34eQLFIU1jXp JFEPh+0u44p4kKCVrnUp9sn2aPYw8stGXkLDYhUSOnyvrn7RfxD1K5MmlXGneHbRZZ/KtrLT7S/m eCR90C3l1q6T73jXgtDHCrEklBkAekfCX496nqusWnhnxu8dzLqtxDaaTrltaR28o1K5nKQWWp2t mFjMcxZI4pYYl8tgBIrrI0sX1rRRRRRXnHxC+J/h74d2SPqW6+1W7ieTTtEtnRbq62AhZbiZwwgg L4UzMrHO7YkhUrX55+KfFWt+NNbuNc1y5Nze3GI4YYwy2tjaq5aDT9PtyW8uJNxwuSzMWd2eRndv tT4LfCG18H2Nt4l1yAT+LNQtlkhjljdV8O2l3CM2cMUwBF46MVupCMqCYYwE81pvYvEXiXQvCWmP rHiLUItN09Z4bcTSJNK8lzOSYoLa2tleWSQhWfbEhIVWc4RGK/MviD9qKBVli8K+GJHcwxGC/wDE FysaxT+cDMs2k6cXMi7AQrLeodzbiMLhuHn/AGmfH81tPBHp3hS1llikSO7t9P1Rri2dwQs8C3V7 JDuTqokiZf7ykcV4/qvjXxVrWuJ4l1HXdRk1yFI4rfUreX7BNZxxIUSKxXT/ACkgXDMSIVUFmdjl mYn0r/hon4lf2T/Z323Svtfmb/7d/sqD+1dvmbvJ8rP2Lbj5c/Y92Od27muR8BfES98ENqFo2laX r+ga2sEeuaHqdtC0V/HbPugIunRyrJlwgkSSIbiTEWwy+/XHw9+G3xl0m4134cvH4V1u0eVL3SpL RLeBpRbGPT4NR0i0laK1SUxI0d1Z7kIMxaOaYME+T9X0jUtA1K90jV7Kaw1KwmMF1azjEkcgw6kM hKsjKQ8ciEq6lXRipBPrfwZ+KcvgXWF0/Wbq7k8JakwjuoVLzppN0TmLVba2JyFydt0sWGdDu2yP HGh/QoH6dPc5yeOenSs/V9I0zXtMu9G1m0hvtNvoWhurWZSUkQncrKy4ZHRgHjkQh0cBlKsoI/PH 4qfCrVPh1qXmxeff+GL6VhpWrFAXiYgv/ZmqGMBUuFUEqwASZAXQAiSKKT4XfFrWPh9fx29w9zqf hWdwt9o7Sb2tVeQs1/owlO2KdSzM0eVjm5VyrbJY/wBCNJ1fTdf0yz1jR72DUNOv4RPa3UDZR0cY KsDhkkQgpJE6h42BR1VgQNKiiivmX9qH7b/wiXh4x/8AIO/4SL/Sv9TkXv8AZs/2EZI8z7n2n7h2 ngtk7a+Ia9EtvhxrOpeBG8d6TnULOyvL211qwW3kiu9OhtEWU6jbliRc26owM7x4MRzlWRJHTufg B46m8NeLYPD15czf2F4nlFituzu9va69OVj0u+it44pWLzFVs22lFPmJJKxWFcffdFFFFFFFFFFF FFFFef8AxAl8V6XaWPibwosmo3Hh+W4l1bw00yR2uv6Bcxq+pJFH5bP9tgMUctnIjAqPNQJMZfJe v4L+LHgzxwsMWm6mllq0m1G0LVGis9SaRvMAjtEdjHdZETSf6M8hVSvmBCdteiTTw28UlxPNFBbw p5ks80kcUUaBgu95JCqqORyTiuV1Ky8D+NYzp+oxeHPEhjtrwRRu9hf3VnBdosF5NZzRlprdjhMy wsrAqhDBlWvKNZ/Zr8BX73UumXOt6C7xIttb295HfadbzKir5pi1GOS4kDYLMpuxyfl2gBa4d/2V SEcp47VpAP3aN4Z2K7dg7rqDFR7hW+lRW37K9w9urXnjeCC6LEPBbeH3u7dQGwpS5lvYGYkYJBiG PU9a7rQf2avA+nC2l1u71fxFcJHItzFJcDS9LuHdz5csdtYAXMe1cAA3rAsCxyCFHq0fw68ARRxx L4J8JlYkSJWk8PaVLIViUIDLLNEzu2B8zMSzHkkk5rO1T4TfDfWI4orvwdosKwu8iHS7c6JJl1Cn zpdFNu8gGOFdio7DkmvGvFH7MOlTwvP4Q1u6sLoNcyfYdbKXmnyF3Vre3hu7VFmt0jG8FnW4Zsry MFn+V/FHg3xJ4NvRZeI9KudPd3kW2uHQvY34hVHkewvkzFMFEkfmCNiULBXCt8tdj8DrmC1+KXhO W5bZG0+p26sFLE3F5olzaWi4APBldAT2ByeBX6P0V4Z+0VqZsPhpd2oCka1q2laY5KFjiKdtYyhB GG/0QcnPGRjnI/PqvoXwb+zr4t8QwfbNfnTwjZvDvt0u7X7dq0ztsaPzNLWWLyF2s4bzpUkVlAMW DuH0To37P/w00lE8/TLzXbmO5+0pd6xqVw7KAF2W72um/ZraSIMpbbJAxO5gzMuAvd/8K98AnP8A xRHhDJOc/wDCN6OACfQCECuW8Q/BP4b+Ikff4fh0a5aGOGK98OkaQ8CRz+duSyhBs2dslGkltnYq cBvlUr5RffssafJdSNpvjO8s7Ftnk299okOo3cYEYEplu7e5tUfL5K4gXC4HONxy4f2V7trmdZ/G ttHZr/x6zw6DLPczfN/y3tXuo1j4yflmetnS/wBlrSIp2bWvFuo31qYmCQ6XpltpM6zl1KStc3Ut 8pQLuBQQg5IbeMbW7q0+HfwU8Ay28Orr4cTUpLFisnjTV7Kee9t3uMi7GnapIlsG3JsWaC2UgAqD y+70i28ceCr2ZLaz8YeF7q5mO2OC317Spp5W5O2OGObLHH90dvaote8eeDfDAul13xLpFhcWYia4 sXvI59VRZmCRldIti9yxO8NhISQvzHCgmvNPDPjjWPiv4gQeH7fVvD3gPw/cw3Woaw3kQ3/iPUbV 4Lm10DepYW8JbMl2kDSO8ACSNELhVr3iiiiiiiiiiiiiiiivAPj78Rrrwhodpomh3otNf8QecHnh MJu9M0SJfKubiMrIJIJp5GWK2m8sjatwUaOWNWHx/wCBfh94h+IOpSafocUKRWsYm1HU713h07T4 3DeSLiZFcmSUqVijVSzEFiBGrunDV7L8AkuW+Kfh4wLM0aQa014Yg5RLY6JcIrXJXgJ5piALcbyg +8RX6J0UUUV8rfGP45w2MMnhnwJqcNzfTw41PxHp86zQ6dFIP+PLSLqIlHuWU/vLiNisIOEJny1v 8j6Louq+I9VtNH0e0mv9Sv5lihhiUs25j880z9EjQZeSRyFVQXcgAmv0L+Fvws0v4c6czl4tQ8R3 8arquseXsVI9/mLpumq/MduhAZyfnlcb3wBHHFb+KXxGtvhx4eXUBBDf6xqEr2WjadLOscb3AiMk t/dxqyytbW/y+b5PzMzxxlovM8xfzh1PU7/Wb+61TVLqa+1C+mae6up23SyytjJJxgAD5VVcBQAA AABXsfws+Cup+P4jrOo3EuieGI5lSO6WDzL3WminCXkOlJJhVjQK6NdsHRZfkWOYpKI+18RfEP4d fDorpvwn8P6Nfa5B9sV/F9xFJqB0u4kU2Ev9m397vmuC8fmHdFKtsAylPOV5EHhHhrxtrfhTxG/i jS10z+0pmuvOjn0qy+wPHfSeZdwQ2kCRrbI/3P8AQzEVjJjUrGzKfovRbX4RfGmzGmxaRZ+AfG62 1wLeDSo4beKdolaUXFvDCkNvepjEk0TRx3AVZAriNPOPgHj/AOH2t/DzWDpuqp59ncebLo+rwxlb TVbWNgrOnLeXNHuUT27MWjJUgtG8cjnw/wDiBrXw81tdU0w/aLOfy4dY0mWTZa6rZpJu2M+1/LmT JMFwqloySCHjeSOT9JtA1yx8SaLpmvaZJ5tjqtnDeQHzIZHj81My2lwbd5EWWF90U0QY7HV1PINa xH06e5zk88dOlfFnxq+Cn9jm68YeDbTOj5kuNb0S3jB/sggb5tS06JP+XP8AimhA/wBH5ZR9nyIP C/BnjvxJ4Ev3v/D18YVuDANQsJlE1hqUNtL5scV5bt6ZZVljKyorOEdNzZ/Q74f/ABA0X4h6KNV0 tvIurcxRavpEsiPdaVdyKWWOQqF3wvtZrecKBIFIwkiyRp3NFFFeafGOHVJvhn4vTSGmW7GmpLMb edbZ/wCzILuKfW1ZyygobJZxKmfnXcgDFtp/NKvSvAnw01b4g6f4luNEuoBqXh9NOli025jeOPU0 vkuS8UWoE+VFMDAqxJKArlyS6KjGsrwf4o1f4d+LLbVoreeO5065mstX0mdp7Nrq23mDUNLvEIyr AjKiRD5cqo5QsgFfpzp9/a6pYWOpWEouLHUbS2v7K42SRedaXcKz20vlzBXXcjK2HUMucEA1aooo ooooooooooorC8S2WtX+jXkHhzVItG13bHLpl/PAt1bR3EMgkMN3CyuGilUNC52OYw3mIhdVFeYe Efjb4e1KSTRPGLReDvFeml7XVrXUpIrbR3vrWV4rr+z9RkdkUfIG8u4ZSC4SN5gpkPtMUkUyRSQO sqTJHJDJEweOWKVA0UkTKSGVgQVOcEEc1ztzf+DvEMK6beXvhnXLe8khWOwup9L1KG6kLg2yx2kr OHYsV8v5euMcmvNtd/Z7+G+tT/aIbLUfD8hnuZrgaFfCGK5e4dWMbWmpR3UUKxkMIktkjVdxBBUK F81b9laJpH2eO5I4ssY1bwys0ign5EkddQRSccFgAD1wM8ULT9lnUHacX3jKzt0UgWzWmizXjSjc dxmSW5t9mFwflZ+SemMnqtE/Zg8OWrtJr/iHVdZ2zQSQw2Nvb6JAY0J8+G88xruRxIcAGOWJlGcE kgj2HT/hb8O9NtUs7bwX4dkhjZ2V9Q0y31W6zI24iS/1QTTMPQNIQvRQBxT734ZfD2/tJrOfwV4a jiuFCu9lpFnpt0oRxIPJvtPSOaM5AyY5FJGQTgkHy7xH+zX4L1JWk0C71Lw1cbY0jjV31jTRtctL I1tfP9oZ3XKgi7CjAIU4Ofljxt8KvGPgI+drFglzpZYKmt6W73mllysfyTSlUkgO+QRr9oij3sG8 veATXnFfrwQw4Iww4YdgR1waK5fxvcz2Xgrxhd20rRXFr4X8QXMEq43xzwaTNLFIM9wwBr8r69Z8 AfBzxZ4+SG/t0i0nw80zI+t6hu2TJDcJFdjTLJP3lw6qzlSfLhZo3jadHUivp3w/+zd4D0yMNrb6 n4muWg8uUXFzJpdgs3mBvtFra6W8cyHAK7ZLqUYJ4yQV9Ng+G/w+toIreLwT4WaOGMRobjQ9Ou5y oJIM1zdRvI7c/edi3vVLU/hR8NtXhigu/BuhxRwy+Yn9m2x0SVmwV2y3Gim3kdcH7jOVzzgHBHje q/st6HK0X9ieKtV09Qri4XVbGz1hpGz8hiezNiIwOcghyfbpWFN+yvdrcwLB41tpLNv+PqebQZYL mH5v+WFql1IsnGD80yVo2n7K9kl1C1941urqyWQG4gtNBisLqaIfeSG7nu7lI29GaFx/s13Vn8GP hD4Jgh1DXvJuFjv0eDUfGGsww2pm2K8dk9uv2azmT5WbypoZC2WDblwB39l40+Gun20Nlp/ivwPY WcCCOC0stc0G1toEyTthghlCKM9gB1PrXQX/AIm8N6VHay6p4g0PTYr6MS2cuoarYWcV3GTnzLaS 5kQOpH8akj3714hqPxeuPGutad4M+FD3Zvbu7ik1XxhPpMcllo+jQmKW7v7LTdT2+YRvaKT7XHEN wEUe95o5E9+sLRbGxs7EXN3eCytLa1+1X8z3d9c/Z4hD9pvLhuZJXxukkPVizcZxVqiiiiiiiiii iiiiuE+JHjaLwD4T1DXykE16CllpNpP5hiu9VusiBJBEVJREDzSqGUlI2VWDYNfnfpWjeKPiL4ku ItOtpdX1zVZ7vU9QmCxQQp58/nXuoXcihIoIt8gGcKu5ljQbmRDW8W+Grvwh4h1Dw5fzw3F5pn2V bia3juooGkubKO9YQC9jikZF8zashQCQAOuUZSczSW1FNU0xtH+0DV01CybSzaBjd/2iLhWsfswX nzPN27Md8V+s9FFFFeN/E/4x6H4BiudNtdmreK3tQ9rpsZBtNPkmCtBPrkqMGRdh81YIz5kg2j90 kgmHwHqF/rXijWZb6+mu9Z1zWLtNzbDPdXd3Mwgt7e3t4B/uxQwxLtC7URQoAH2b8H/ghH4XmtfF HitYbvXljjl07SwBJbaJI6LJ59wzDEl3HnapX93EQWUyNtdPdvEviLTPCWhah4i1h510/TYkkmFv CZ7mR5Zltra2giJUGSSV0iXeyqCcuyICy/mZ4u8Xa1411q61zXLppriZiLa2BYWmnWgbMNjYwnhI kH4scu5aRnc6nw/+H+tfEPWk0rTB9ntIdk2r6xLG0lrpVozECR1BXzJnwwggDBnIJysaySJ9B+JD 8I/gxayaRYaDa+L/AB0tpHKsmtRQ6pHZ3LTfaLS51YyEQ2u1JN8cFnCszokYkZfMWc/NmteNNe1z xbJ41uriCPXjqFpqMM1vbRCC1m07YNPSKCcOGWFYo0UTbywX94XJYn2L/hoMbf7Y/wCFd+Ev+E86 /wDCW+Sv3t3kb/s3lfa8/ZP9H/5CPX5vufuq+ca6Xwp4q1nwZrVtruhXP2e8t8pLG4aS1vrV2DT2 F/AGHmQybQWAIIYK6Mjqjr9U/FXR9M+K3w70z4l+HBG2paLp0k2oQCVA6abCpuNa0q5e4SNml0+X zJYjlVdDK0ayebEa+Ma/Rb4EeJG8Q/DnSVneaS70CWfw5dSSwwQqVsFSbTVthAfmRLOW3iLuqszq +4Mfnf2Kql/p+n6raTafqtjaajYXGzz7K+tobq1nEUizR+bBOGU4dVZcg4IB4I4+EfjH8G7jwTcz a/4ehmufCFzKGdcyXE/h2eZgEtLuR8s9szHFvcMSRkRTEybJJ/PfAHxD1z4e6uuo6W5nsZ2RNV0a aV1s9TtgeQcBvLmTkw3CqWQ8EPG0kb/oZ4N8d+GvHmnyah4evWm+zmJL6wuIvs2pafJMnmRpeWoL DDYYLLGzxsyuFclGA6+iiqGraRpuvabeaPrFnBf6bqEJgurS4BMcse4OhDKQysrAPHIhDI4DoVcA jwq5/Zo+Hs8880V74oskmmkkitLXUtPe2tY2bf8AZoDd2c0xRQdimSZ2xyzMck+56Ro+maBptnpG jWUOn6bYxeVaWdvvCQpvLsS8hLO7MS8kjsWdizMzMST+aHxH8PL4S8deJdDhSKC3s9SafT4reWeZ LbTdRjXU9Kg82f5y8dvNEj7mJ3g/M33j+mWlajDq+l6dq1sGFvqdhZ6hAGKsVivbZbmIFlABO1uo Aq9RRRRRRRRRRRRRRXFeOPH2i/D3TrPU9ci1SaC+v10+L+zLRLho5TA8++Z55Io1AVG+XfvbnYrY fb8ofFX4W6dcacPiT8N2h1DwtqULahqOn2ALLpikkz6hYQgBlt1YMLu1Kh7Rw2VWIMlv810V1Oie NfFvhv7Muh+JNZ063tbkXkVlb39wNNNxvV3efTJGNvKHKrvSSJg4GGBHFe4+Ff2mPElg9tb+LNOs tdslBjnv7KNdN1rMt2JGumSM/ZJfKiLIkCQQBiE3Sqd7P9K6D8Xvhz4hgSW18T6dZTeXaNLZ63Mu jXcMt0m4WoGomOOZ4yCkhtZJVDAYchlZvQ5bm2gltIJp4Ipb95UsYpZY0kvZIbdrqaO0jc5lKQo8 pCAkIrMRgZqaiiuc8VeFdE8Z6PcaFr1r9psrgh45EKpdWN0gYQ39jcYJjlTJwcEEEo4eN3Rvz31z w/qHwj+IemJqSpqa6JqmkeIbCWFxaprGmWuoLc27ruEhgdzC8MgKvsdWx5iBWb9KkdJAjoyskiqy OhDKysMqVYcEEcjHUGlr5R/aj1tY9N8L+HEe1drq+vNbu4xKDe240+3+w2DmENlYpjc3QDumGaIh D8rirfwL+D9vp9nY+N/E9tbXOo3sVrqHhyxcrcR6XayR/aLTVbjaWjNzICkkKYzANrEiYlYvqOik yPUE9QMj04FZ+qaxpOh263mtappukWkkyWyXOp31tp9u1w6NJHAs106J5hVHZVBzgE/w1yt/8UPh 3p1tLeXHjTw5JDDs3JY6pbardkPIsaiOy0szTyct82xGwuWbCqTXgvjH9puKCdrTwPpMN7HFKUfW NdSeO3uVjkkiJstKtpI5fLdRFJFLPMjgFke3UjNfOfiD4keOfFCSQ634m1S6tpoUt5rGKVNP02eK OYzoLjTNOWG3kO453vGWOBk4VQOIor0HwB8Odf8AiDqcdnpsEltpkcuNT16eB20/TokAeQbsqJbg qw8q2V9zEgsUjDyL9g+CviN8OtI1TSPhV4TGr3sdm1zYWurRQR3mmXN3DHLf31xJeJJ5snmSiQtN FbCEElkKwDevu1FFFFFFFFFFFFFFFfnn+0FqN1ffE/V7a4dXi0ix0fTrFRGiGK1k02PVXRmQAufP upm3Nk4IGcAAfYnwj0Oz0D4deFYbNFB1DSLTXLuYRRpNc3uswLqEsk7wqu8xh1gRmywijRSflFee +Jf2b/CmtayNT0rUrzw5bXN6bnVNItLa2uLIxuUMsOiqTH9iyRI3zCaNWdRHEkaCM+l+B/hj4S+H 8czaDZzSX9zF9nutY1GdbrUri388zpAXVUiiQErlYIkD7EMgZkVq7+iioLm5t7O3nu7u4htbW1ik uLi5uJI4LeC3hjMk0880mFRFUFmZiAACSQK+Kvi78dT4jt5vDPgyS6tdFl82LV9XdWtrrV4w5jFn ZoDvitHX5pGbbJKG8tljQSLN4b4R8G+IPG2qRaVoFi9zIZIhdXTho9P02GRj/pWoXYBEaAKxAGXf aVjV3wp/RT4f/D/Rfh5oiaXpsYuLybbLrGsSRKl3ql2oIDPgny4YwWFvbhiIwSctI8kj91X53fHf xU/iT4gajaxyBtO8ND+wbNEWdF8+0cnVZpYpmK+aboyRGSNVDxxxcHbuPHfDzwhN458W6T4fQTLa TTi41a4g3K9ppFriS/mWYRSrG7L+6geWMoZnjVuGr3/46eOoPDVjZ/Crwaz6Va2VlHB4hS3gkh8u xntY5tP0iC9kbe4micy3rBSZA0amVt9xHXyVRU9vcXFncQXdpPNa3drNFcW1zbyvDcW9xC4lhngm iIZHRgGVlIIIBBzX2xoV1p/x/wDhnd6Vq5VvG3h2Ik3nkHToYdYminGi6is8CTIbe7SMpfRKg+YS FIY9tu4+KLi3uLOee0uoJba6tZpbe5t542imguIJDFNBNG+CrqwZWUgEEEEZFfX/AOzF4sknttc8 F3UxcWYXXNHVvtMjx200i22rQK7sY0iSVoJY4lVTvlmYlt3y/WNFfJfxY+AVube98S+AraVbpZZL u/8AC0CobeSAxgyv4fijUMjowL/Y/mDhmWDYUSGT5X8P+I9c8K6lHq2gajc6ZfRr5TS274SeHzVl a2u4GzHNEzIjNFIrKSoJGQDX398MPi7onj+xt7W5ltdL8VorR3ejNIyrdtDD5rXujmY5lidVZmiD NLFhg+5Aksnr1FFBH06e5zk88dOleGa3+zx8OtZ1CS/ji1nQhIHaay0K9tYLF7iS4edrhINQt7ry shtgigKRKqoEReSe+8DeAPDvw+02XT9BgnZ7qYT32oXrxTalfupYW/2meJI12RKxWJERVUFm2lnk Z/kH9pTSILDx7b6lBGy/25odld3chcsJb+0lk02QqhPyAQRW/AABOSMkmvpr4G3sl98LPCzz3rXs 9vHqdnIXnaea2jtNZuILKykLMSgitxCIozgLFsCgKFr1miiiiiiiiiiiiiisPxN4i03wnoWpeIdX aZdP0yFZZvs0RmnlaSZbaC3giXALySuiIWZVBILsqgsPnDxh4Y8J/HTR7nxd8P7mKPxfpkMSajpt zGtndakogD2+n6rGx2pcBFaO0vUZonKmB5CiCS3+OZ4J7See0u4Jra6tppLe5triN4Z4J4XMcsE8 UgDI6MCrKwyDkEAioK1tK13W9Cklm0TWNV0eW4jWKeXStQutPlmiVxII5XtHQsoYBgDxnmvZvDX7 RPj3RnSPV2svE9kDbqyX8EdnfRwQKVZLbUdPVPnkypeS5inYkAjBLbvpfwj8dfAXiaBFu9Si8Man 5YNzp+vSpbWyskcbTPa6uxFtJHvdkj3vFK+1mMKCvVTq+lf2Z/bn9p6cNF8rz/7Y+22v9meTv8rz jqG7ygm47d2/GeOtaAP06e5zk8c9OlFFQ3Fvb3dvPa3cEN1a3UEttc21xGs0Fxb3EZimgmikyrxu pKshBBHBr8/fjT8LF+H+qwahpAnfwxrMswsxIJZTpF6g8yTSZ7ps7lZcvamRvMZFdW3mJpH+zfhh raa/8P8AwlqSyXUkjaNa2FzNeYNxNfaSp0m/uHcPIW3zwyOrs25lIZgpJVe7ryX44a+NA+Guvss6 Q3esJFoFmssLzC5bVJNmoQKApVW+xLdOHYgArkHftB+cfgP8KbfxXcv4q8R2ryaDplzHHp9jPEht NcvU3GczBnDNb2zCMuuwpK7bCSI5UP3NHFHCkcEMcUMEUaxRRRIqRxRRqEjjREwFCgYVRjGBgACn UhI9cfUjNV7y+s9NtJr3ULq3sbK2TfcXd5PHb20KBtoeWeYqqjkDJI9+TXMN8QvAKKznxv4RIRS5 2+I9HdiEG5gEScsT6BRz0Arxzxb+0p4W02CSDwla3PiK/aM+Vd3EU2maPA0kMoSWUXKrcyvHIIy0 Cwxq6McTqw5+b/EHxp+I3iGXdJ4iutIgWZZoLTw8zaMlu6x7Nq3dqftUidW2zXDjcc9hjysksSSS STkk8kk9STSVv+HPDGu+LtTXSPD2nS6lftFJOYo2iijgt4seZcXNxOyRRRgsqbpHALsqDLsqn690 jxN4B+AGnWfhXUfP1jxTdw/2h4muvDlnbXEq3En7yxtr6bUZ4dsaRvttolOdm64aKI3H7z6c6d+v oQQeBjkZB4xnFFFFFFFFFFFFFFFFfJP7U93Otv4KsFuWFvNLr15cWgkwjzW8dnDaXMsIPVVlnWNi o4ZwOrVs/sx+HrS38Oa14meH/iZalqj6VFO/kOE0uwginK27Ku9PMnkk84F8N5UR2jaGPZ/Eb4Ia B4/1A62l/caHrTxRQXN3b20N1aXiwIY4ZLyzYxM0qp5aB1mX5FCkH5SH+BvgX4P8F3UGqt9q17W7 byZbe+1MxLbWVzEjLJcafp0ACKWLggztKyFUaN1bcT7PRRRXzh8V/jvbeFpr/wAM+FFiv/EMKS2t 7qjlZLHQbwNseFISCtzdRDduRiI45AqyeaVkhHxfYWGteKtaisrKG91nXNYu5HC73uLu8upd1xc3 NxPMT0+eWeaVgFUNI7BQxr7m+D3wctvA0Ka/rqRXfi64hKrtKS2/h+C4TZNZ2bjIe4dSyXFwuRtJ iiPlmR5vea+QP2ovEbmbw14SieVUWKbxFfxtDB9nmaV30zSWiuMmTfHsvfMTCrh0J3nGz5SsLG61 W+stMsYjcX2o3ltYWUG+OMz3V3MtvbRCSUqq7nYDLMAM5JxX2r4n1u1+A3w30nwxoM9pN4s1FZG8 9olkP2q4Xfq3iKWIRCORYm2W1otwclREGEywyLXxLPPPdzz3d3PNc3VzNJcXNzcSPNPPPM5klnnl kJZ3diWZmOSckkk1BRRRX1P+zJ4rNtq2r+DbqRBa6rA2r6asksaY1KzRYb23ghK5kae2xIxL/Ktu cKdxI8K+IPhoeEfGfiHw9GyvBp98TZESNIw0+8iS/wBOSZ3VCZFgljWX5cbw20lQCfor9li8/wCR 1097liT/AGFeW1m0j7R/x9w3tzGh+UHmBJG4J+TqBx9eUUcEYPTuOowcg8EHGM+/XBr5D+K/7P8A IZdR8T+BIYzGUkvb7wpDEUcS791w3h2OIEEEEuLLAK4ZYC26OBflzQ9f1rw1qEeqaFqd3pV/CVHn WkpjMsaTLObe6i+5NCzIpeGVWR8AMpHFfYnw8/aK0vVja6R43jh0TUm8mBdcjYjR76eScxqb2MjN kdpj3SO7Q5Eju8KYSvpa3ube8ghu7SeG5tbmKO4trm2lWa3uLeZBJFPBNGSrI6kFWUkEEEEipaKK K/ND4oasfF/xL8SXmmW/2n7Zq0Ok6dFYOdR/tEaZBFoNlPZtAuZDdCBZY1QH74VS3BP6Q6ZYW+k6 bp+lWm4WumWNpYWwfbv+z2cC20O8qAM7EGTir1FFFFFFFFFFFFFFYPibwvoXi/SpNH8Q6fHqFg8k cyIWkimtrmLJjubW4hKyRuASpZGGULI2VZlPi2tJ8JPgzAiQ3OuWOsMLW+h0rRfEXiCS+1OW1njV LjUtOF0NP8tgWLC9jEUiLKiI5XZXz1qOrfCPxzd/aLvTtT+FupzP5bXOkWttr/hVbe3gXZPdaVZp aTpNIFMQW0hVN5WSQsWkYYkPwl8R6nLbxeFtT8J+MXnsV1B4/D3ibTPtVlbvtwb/AE/WWs7mJgHU uGh+Qna5VwVDLz4NfE2ylWGbwhqLuyLIGs5bHUYtrEgAz2EsqZ45XdkdxyKuxfAv4qyxxTL4TkVJ Y1lUTavoEEoVhkCWGe6V0b1V1BHcUup/CK+0KO4PiDxp8PdEvLSPzbzR7vxBdTa1ahmAiVtK021n ldnQpKixK52EEgcgV7fxVoHgOadvADXWq+IQHt18c61Y21tHaQ+fPHcf8Iz4amE4hNzAYUa6vZZJ dhlRYYA5rvtN+GXxk8ZWnmah4y8i4spYpn0bxF4s1mfVdNN9ZpcW091p1ol19keaGTiKYxy4BDIB jNm/+Fnx18LafJPpPiW+1KFZJLmex8M+KdaScGOAs9x9ivBa+cxCiMRwh5GJChSOm34I/aJ1TTb3 +xPiVZyN5E5tJtYt7H7JqdhcC7KXI1vSowissQO1vs8SSIIyPKmduPrew1DT9VtIdQ0q+tNRsLjf 5F7Y3MN1aziKRoZPKngLKcOrK2CcEEcEceLftA+DR4m8EyatbRltT8JG41W3G8/vNKdVGuQAPLHG MRpHdFyjv+48tBmQ1pfAjxKPEfw70qKR3kvfDzP4fu9yQxL5diqvpfkrESWRbR4I97AMXVwQcbm9 ir4mmih+M3x1ngkb7d4X0JJIWaGSzWN9C0Jih8m4tzmeC81CYlXVmk8mfKsqoNn2yB9OnuMYPHHT pXz78S/j1pHhCW80Lw7BFrniS0mEFzJKSdF0yVQ3nw3MsLq888ZCI1vEQqksHlWSNoj4jZ+FPjd8 XoPterajewaNcxwXMD6/czaNol6Y4kks5rHRLCIiTdHNvjuktPLYBv3u7g9Vc/ssagunl7LxlaXG q+XCUsrjRJrawM7FfOjbUobmeUIoLbG+yFmwMouSR5hqdz4u8BtY+H/GlvD4w8F366dfWFlc6jdX 3h/VNOtAJILzwjr0LCWzfyZioktSvySL50UkRVGzIPDXw816FH0fxzJ4a1G5mtLa30DxppszQQzv bRfa5p/GGjobb7OZmcRSzWkJCg+YiYDvuQ/AnxPqNnNeeHNf8D+LPIkEU1t4d8RrdzozRNKgkkuY oYV3FdoDTBuQcAZIo/8ACh/ivnH/AAiv/lc8N4/P7ZWenwn8Sw3y2Ou6h4P8KsRLmfxD4x8O28Sy RKD5LxWVxcT7jlR/qsDI3FRzRb6b8NNAMM+ta/qHjW8jjnaXRPDFlcaTo3223uh5NveeJdXEdxJb zRjDPaWIYZJR/lUyet6N8Wfhhr66P4c8VeCpfDPhjR43k05LPW9W1DR0ukYXBOq6PpcVv9oErKf3 k0VwTI7bxtkkevpTw54A8AaNfHxN4b0HSI7rUlN/b6laO11AsN9G8nnaKZJJIbaGWOUhfsaohjIV RswB3dFFFFFFFFFFFFFFFfnn+0FYXdn8UdZubmPZDqtjo1/YP5kUhms4tLi0ppCsZJTE1tNHtcBj t3Y2spP2t8Nrq3vPh74KmtJo7iJfC+i2jSRsHRbmwsI7G8g3D+KKWN43HZlIrtqKKK818dfFbwj4 Dt7lL6/gv9cjhZ7Tw/ZSGS/mnxGY47x41dLRCsqSeZcYLRhzEsrKEPxD4++LPirx9cTxXd1Jpugt JIbbw/YzSJZiHzllgGpSLta7kQxo2+UbQ4LxRxbitTfDP4T638RruZ4pDpGg2gZbzW57Z7iNrgj9 3Y6fBlBPMSQXG9ViX5nbcY0k+/8Awp4U0TwXo0Gh6Fai3tIPnmlfD3d/dsoWe+v5wF8yaTAycAKN qRhY1RF6OlALEKB8x4A4+YnoOfXpX5JX97dane3upX0zXF7qF3cXt5cOFDz3d1K09xK4XAyzszHA 6mvrv4G6dZ+DPhz4o+JeoWsbXdxb6jJYme7soFutJ0VCsVlaXJVpIHvL9ZIHVmPmNHAViyFL/I2o 6hearqF/ql/L599qV7dX97P5cUIlu7ydri4l8mBVRdzsTtRQozgADiqNFFepfBzxVN4U8f6JcK0a 2erXEXh/VBI9vFH9g1W4ji857idX8sQTCG4YqVLCMoXVWauw/aL8KR6D4zh1uzt1gsfFVq15JsNq sR1qycQ6r5VvCFdd6Pb3EkkgJkllkIYncFyf2fNQu7P4oaPa20myHV7HWdP1BPLjczWcWly6qkYM gJTE1tC5ZCDhSudrMD+hlFFeB/Fn4Jad4xgfWPDcFlpPimNppptqpbWeviVzNKuoeUMLc7izR3W3 LklZiylHh+HdQsNb8Ka3LY3sV5o2u6LeISElMN3ZXlu4mt7m2ubc+u2WGeJ8MCroxUqx+jvhz+0X eWBstG8do19YILe1TxJCssmqW6eYytcaxCCxulVTHukiVZdqFmW4levrrRNe0bxHYRapoWpWuqWM yri4tJVfYzxrIYbiL78Uiq43xSKrpwGUHitaiiivhb9prUY7nxxpljFNDL/Zvhy1FxHG6NJb3d3f TzmGcKSVYw+RIEYA7WDYwwJ+kfgfYS2Hwt8LJPaC0nuINQv3HlrHJcR32rT3NldyFeWMls8JRic7 No6AAesUUUUUUUUUUUUUUVFPBBdwTWt3BDdWtzFJb3NtcxRXFtcW8qmOaC4glDK6OpKsjKQQcHiv EdR8E/CH4YW154huft2gGRTHCbHxX4msdSuodsEb6VpsWnXkc86vKqzupLlWYuzJCq+X85eJvHfw z8aloNY8M+I9JuLG0+zaZ4ysb7T9W8R6o1rCljYP4qsbwW6XAMSrJMxvHmDII0lCOz1yr/Dcahtf wj4x8IeKRPqI06w046oPDXiG5LR7lmOjeJha/LnagEc8hZmATftfZLefBT4o2JhE/hG8cziYp9kv NL1HZ5EfmOJzp88vlEjhBLt3t8q5biltPgn8UL2JpYPCN2iq/lkXl9pNhKW27srDfzxOV/2gpXtn INab/A/xNY28EviTX/A/g6e5aRbex8T+JrezupkjO15omtEnhZM8fLKSO4HNYUI8B+FVtr5bs/ED Xk+z3MNktjeaZ4LsZlE6SR6qdTSO91LbIttIsCQ20LKSHkcExV3ug6R8ZfixFcag3jCaytNRjdoI dT1u70Ww1eLSZYbS7l0vQtHjZGitpWgWadbZY/Obl2mLY3D8E/jTo0U99pfi23ku0hZFt9I8U67Z 310jMN0EU11DbxDON2JJlXjk5wKraJ8ZPiP8N9TXw/8AEHTb3VLeFirJqgMWtJbLO9s15p2r8pex b0kKSu0iylcJOq819eeFPFei+M9Gttc0K6+0Wc/yTRSBEu7G7QBpbG/gUt5UqZGRuKsCHQtGyO1b xz4Wg8Z+FdY8OzsqPf2n+iTMcLb6jA4uLCdyuTtWVF8wL95NyjrXz5+zVrU9k/izwDqMItb/AE+8 k1mOFo5hdJLG8ej63b3L7jGBDIlqEQKrZeQksAAv1dXx/wDH3Ubvxd4z8K/DTRGZ7iKaKW9UXE5s /wC09ZKR2f260hjYqLO2DTtON5WKd/lXa276q0HRNP8ADei6ZoWlxeVYaVaQWlvlIEklES7ZLm4N qkcbTTsWlnkWNfMkZmIyxrh/iR8VNC+G9tALuN9U1q9jMllolvMkMrQKxU3t7OQ3kQFlMavsZnfI RGCSFPlhNb+NHxpu2i057q10bzTbXA015tE8MWauIIrpL283GS6KhlneB5biUKzGKIKdtddp37LF /Laq+r+M7Oxvdzh7fTdEm1S1VA2EK3l1c2bsSOSPIGOxavONT0jx78IWhlj1rTdY0SW9utN1Ww0y 9uta8LPem3BvfD/ijS7mOKNZZreTJikjDlCWjcMm5cG1tvhn4kxJc6lqPw4vI7Z2ngNhe+LfDl3P FBBFGNNkikGoWrSy+dK8dx9pVU4E+QqN0Fj8ENU1iSWHQfG/w31y6S1lu47DTPEs1zqMsUcYkUfZ UtjsY5APmMFQnDsoGaon4D/FYf8AMq5+mt+HD/7eVQufhD4102VItcg0Pw8jeSz3Ot+K/DFnDClw 0iwSyKLt5NrtFIqFYzuKsB904ePCXgfQbm5XxX4+s9VNpJbj+y/h7bXOtT38NxFvZodf1OO2sIjH uRmAMp+8jBJFxXdaH8Wfh3Y6bF4bk+HGo6TocjK2pX+ieLLtdc1BoI5jbnUprOPT5Lxd8rfuZrwR RhiUTCIo+jfDfgD4N66LHxN4c0LQNWhgt4raF45Z7y0jYWIVYtT0m5kaE3SxSK8n2u3M6uQ7/vAr D1+iiiiiiiiiiiiiiivkb9qewdl8GaolkdiNren3mopA20O4trjTrK4udvGQt1JCjHJxKVzhsdj+ zRqUdz4EvrDzbXz9L8QXieRE8Qultb20gure5uoQd4DyGdI5GGG8tlUnYcfRFFFFc14q8Y+HfBmn nUfEOp29jEySm1tiyvfX7QsiyRafZITJMymSPeUBVAQ0jImWr4o+I3x48Q+MFu9J0NZPD3hu4jmt Z4UMT6pqts0wKte3armBWRQrQWzAENJHJJMjYry7wl4M8ReNtSj0zw/p810xlhjurwrIunaZHMXK 3GpXiqViTakhUcs+0rGrvhT+gHw5+Ffh74dW87WTSanrN5GkN9rl3FHHO8Q2sbSyhQkW8BdRIYw7 MzBS8j7IwvptFfnJ8dLpbv4peJ2Sb7RFA2l2qEMxWNrfRbaO4gUN02S+ZuA43ZPfNdp+zV4YXVPF uo+I5Xj8rwtZKsMe+RZ31HW45rOCURhSjRpBHdB8uGDNGQG+Yr5p8VvFr+M/G+s6osqS6fbTNpWj GNg0R0rT5XS3miYqh2zsXucMCQZCoOAK85oooor0D4V6ncaV8RfBt3bCIySa/Y6a3mpvX7PrMn9k XZCjHzCK4coezYPOK9q/aj0cRax4X8QK0rG+0280iVPLHkwnS7kXlu/nD+OUXkg2ntHkE84wv2Yv +R+1b38IX/8A6ebA1910UUV4h8UfgppPj5v7W0yaDQ/EscUwe6FuGstZKxMbaLVUgwyyCTav2xA7 rHlWSYLEqfBmtaJq3h3UrnSNbsLjTtQtHKTW1wu08EqssLrlJI2xmOWMsjr8yMVOa6bwX8SPFvgO YtoN/wD6FI7SXOkXqtc6TcyMmxpXtQylHwEzLC6OdqgsV4r6v8I/tJeEtVjMPiq3n8MXsaFvtCJc 6rpd1tEaYie0ja4jkdmkYRvCUVE5nLMFr33TNX0nWrdrvRtT03V7VZnt2utLvba/t0uI1WSSFp7V nTequhK7sgMpI5rQyBznA5PJAwPUjtivm74r/HPQtJ0q+0PwdqNvrOvX8EllJqWnzyvYaLb3VoN1 9banaMEluQsg+zi3kZY5AWlYNF5Unlv7P/w1utZ1m18bataGPQNHmaXSTKdp1PWrZwIZYYcbmgtW 3O0uVHnKiKZNsyp9x0UUUUUUUUUUUUUUVk+IP7V/sDXP7C51z+x9S/sXH2bP9rfYpBpvN7+5/wBd s/1vyc/N8tfnT4g+FvxQ0+Q6hrXhjXL2e/lurme8tmTxFO8qES3NxqM+lSXLRsxfdvnKlzuILbWx 5nXaeCvBWoeM9Rlt4p7fTNI06NbvX/EN+RHpmh6fklri5ldkVpHCsIYd4LkEkoiySJ3+t/FSLw7Z XXg74ULJoXhmO4VpvEMj3L+IfEF2tr9ivNTM1ycWqXASN1WGGOUbFZfIDNbr5PqniTxHrscMWt6/ rWsxW7vLBFquq32oRwySKFkeJLuRwpIABIwTgCsSvZPhTaaZoh1X4l+IoEm0nweqpo1lPiJNe8X3 UTtpmm2ss0Eys0KAzyGP95bkwzlSiNXuv7N3i271seNrPVbi1n1W41eDxLJcOY49S1CXVI2ttQby lIBgt2gg2LHGqxmbbwGQV9P15n8RvhZoHxHtYDes+na1ZwvFp2tWyI80cTb3Fnewvjz7cSMZBGSr K2TG6B5N3y/8JPG2p/Cvxbe+CvFltLZabqWo29lfJd3S28eg6mxEVvq6tO4tzayo6G5mDAPCI5kk ZYwkn3YcYIPcYORngn09+favjn4Yv/wrD4yeIvANxdqNJ1t1tLKSaS2G6dYjqvhlrq7nSFvOa3mk tWihGHuJQqq2EYfQfxU8WDwZ4G1vVopRHqM0H9maR+9SCX+09Q/0eCeAypIHa2XzLsx7fnWJl4BL DhP2dvCj6D4JfWbu2MGoeKrkXymQXcUx0W1QwaQssFxhAGJuLmJ41+eKZG3MNgVnx4+Jkvg/SYvD 2h3Utt4j1yAu11BhZdK0jc0Mt1FLu3JNOwaKB0UlQsjho3WMnkPgn8FbEWFp4y8YWltqMmo2wn0T QruJbiztbS4XMepanBKCks0qEPBEQyRowkbMxAg+sKw/FGuR+GPDut+IJPJP9j6be38cdzcC1iub m3hL2lmZ2PDTS7IUx8xZlVQWIFfCfgE2vjnwprPwxvkSTXrZbzxD8OryYM08WpRQ/adX8PQzz3MU UUV2kWVRgIlZpp5NzpEB4fRXeeGfiX428K3NhLpev6i9ppxURaNfXl3d6JJb+Z5ktm+mySbFR8sC YtjjJZHV/mHXT+FtH+JGm6n4j8B2q6Z4l09GvvEHw9jKvG9vyJ9X8IP8rPCWIJsNpaN2MUfBtkm8 Vru9H+GXxA114107wjrbJLCbiG5vLRtLsZYlbaTFf6r5MDEnoBIScHAIBx9h/Azwh478GWOrad4q 8qHSpfslzpNh9uhvXsrqQyHUEjNuzrGrZj3qHILfMnJdj71RRRRRRRRRRRRRRRXgHx9+HVz4v0O1 1zQ7I3Wv+H/O328CRfatS0aZfMntogqGSaWB1EttD5gAVpwivLIgPjHwO+MFl4PS48M+K7q5Tw9M 0l1pd/i4u49FuSGlurVrS3SSXyLlsMvlAhJssyETSSR/bljfWOp2kOoabeWmoWNyHa3vbK4iu7Sd Y5Whdobi3LI2GVlOG6gjgirVeaeKvi/4D8IJKt9rUOoahHLNA2kaI8Op6itxbzLBcQXCxsIrZ4yx JW5mjJ2uE3MpWvlzxr+0V4o13zrLwxF/wi2mOk0LzpIl1rVzE/mRF/tjKFttyMjKLdfMjkXKznjH zu7s7FmJZmJZmYkszE5LMT1J7mvpz4Yfs/3mtrHrnjmK90nTUnja28PtG9pqeqRRkmV79mKyWkLM Fj2ACaQF2UwgRu/2rbwQWlvBa2kEVta2sMVta28EaxQW1vBEIYIIIUwqoiqERVACgADgVLRXL+OL iS08FeMLqHaJbfwt4gnjLDcvmQ6TLIpZe4yBkV+V9fc/xhgh8FfBHT/CscEE/nN4c8ONc20a2cX2 qy/4nF3qf2dActPJZO0gJyWlLsWbJPwxRRRRX3P8boIfF/wf0fxgsENpLar4e8RRpJElxcx2muwJ ZzabFeYVlG+6gkkPRzEuVyFI+UfhpdS2fxB8FyQsVd/E2j2rEHH7q+vUsp1/FJGBr9P6KKK4Hx/8 OvD3xB0uWy1KCK11NI1/s3XYbaFtS0+SIO0MZlO1pbcs7ma1Zwr5JBSUJIn5/ePPh/r/AMPtVGna zEksFwnnadqtosp0/UYQAZPIklVSJIiwWaJgGUkEbo3jd8nw34s8ReEL46h4b1e50u5ZCkvleXLb XCmJ4gt3ZXKyQzBQ7FPNjbax3LtYAj6m8I/tN2dw0Nr410f7C8jqjatogknso/Mn2+bc6Zcu00cc afM7QyzO2Dsi5C19G6B4t8MeKYxJ4e13TNVPkR3ckFpdRteW8EpCo13YPtnh5IXE0akHAPPFdFXl Xjn4xeDvBEE8b3sWt60sl7apouj3Frc3FvfWsZDJq8isRZoJdsb7wZASxSKTY4X408H+G/EHxj8d TXOpSXlxDcXaah4o1dWCrY2BbCW1vLOHVHdE+z2UIVtoUYTyonK/o3Bbw20EFrawQ2trbRR29tbW 8SQW8EMKiOKC3ghCpHGigKqquAoAUVLRRRRRRRRRRRRRRRXwX8Tfh38XNb8R6/4k1LQb7VbRL+4t 9NawvLHVDFoyXrRaZbabptm/2kxKjq+Baq5y8sqhzIa8FvLO70+5msr61uLK8tZDFc2t3DLbXMEq 9Y5oJgrKwzyCAauaLouqeIdUs9G0azkv9Rv5DFbW0RUFyFLu7u5CoiKC8kjkKqgkkAEj2VPF+jfC XT59G8DS2mt+N7sPbeJfGslvHcaZYpGoI0nwok3+sjSX5pJ5U2StGshSRWiW38w1Hx1401eK8g1L xb4ivLbUGY3lnNrF+bCcPJ5pjawEghCZxtjEYUYAAAArk6774a+Fbfxh4ss9P1CVLbRLKKfWfEN7 NKkEFpoemJ5149xcPJEIkkOyAzBv3XmeZghTXuXww+IEfiP42TTpaPbaZqXh3UPCvhfT7e3trSHS NE0pk1mwt5raFmVF8m0kZ0jZlWWTC4jAA+yK5vxV4S0PxppE+ja/aJc20qnyZlCLe6fcf8srzT7l gTHKh6EAqwykgaNmVvh+SLxh+z545jkAN/pV3uMbHzbfTPE+jo+HRiu/ybmDcMg7mgchsSQuPN+8 tG1jTfEGlWOt6RdR3enalbrc208bZ3RtlXjk7rJGyskqMQyOGRsMCK+TfifFD8MPjF4Z+IFrZ40z WWkvNRjjS2YyXKodK8Smxs4WtyJWtLiK4V5pCJLmRnZiNyr9c39/Z6Zp95ql9MLfT9PtLi/vLgpL IILO1iNzcTeXCjO21FJ2ohY9gc4r5O+BGnXnjPxr4o+KGu+ZJPDcywadv8+WBNQ1OMieO1uppSQl jZbLWOBlYCKdMFPLUH6F+Injez8A+F73XbpXluWJsNHgWB5lutZuLaSaxgnKsgSIeW8kzlwRGjbN z7Ub5M+GXw01n4q6zceN/G1xdzaHNePLcXEsjQ3fiS8hYI1naGPaYrSHAikliCqoUW9vtKu0H3Lb wQWlvBa2kEVta2sMVta28EaxQW1vBEIYIIIUwqoiqERVACgADgVLXwZpfjrS7j4meOdL1t7C68D/ ABB1m70bUplSxS1ihhu5bTw54iiu7kBYvs5ZZmn3hVDNPhpI4yvjfirw/eeE/EOreHr47rnSrx7f zdoUXEG1ZbO8RFLbVmiZJVUsSAwB5Brnq6DR/FXibQE8vRPEOtaRCZhcPBp+p3drbSzKMCSa2gcI 57HepBHB4r1G51LS/jFHawXkVto/xSitEt4NS3wWukePpbYbLewvVwiWmotGES2kz5UrgxFkUwRw +P6ppeo6LqF1pWrWc9hqNlKYrq0uYyk0T7Q6cHOVZSHR1JV1IZSVINaui+DfFniEQPonhvWtSguL hbWO8ttOun08Ts4TE2oFRBGFJ+dpJFVRyxABNfTfwX+G3xO8F+KLfUNShTSdAvUvLbXtO/tPT7tr uOGwkk0qd7a1aZCVuXURyK4kUeYDiORg/wBb0UUUUUUUUUUUUUUVw/xG8Gw+OvCWpaA3kpeSKt3p FzKo22uq2oLWkpcK7Ij5aGZkQt5ckm0ZxXw74B8Yax8HfGmoQavp1x5WW0jxJo/nHzUENwHS+svL kFvLND8xgdy0ckbuqOolEq/fnh/xV4d8VW32rw9rFhq0SpBJMlpPG1zai4VjAt7aNiaFm2thJkUk qeOON6uS8S+PPB3hLA8ReIdP06bER+yF2u9Q2Skqkw0ywWW5MeQR5gjKjHJ9fl/xl+01qF2stp4J 0v8AsuI4VdY1dYLnUMGNSxt9MTfbxMr7lBkknDLztRjx8x6jqWoavez6jqt9d6jf3BUz3l7cSXNz L5cYijEk8xLEKiqir0CgKMAAV6x8Mfg5rvj24s9SvIp9L8IGeT7TqzeWlxfJayCO4tdGgkDFmLbo /tDRmGNlfO94zC33f4U8K6J4N0W30LQbUW9lAWkkdm8y6vbuRVWe+vZxjfNIFGW24CqqIFjVEXoq KK/Lb4gnPj3xuemfF3iT/wBPM3rX118J4bnwl8CtY8QWsrjULmy8WeKbdLmBTDbXVlZPY2QET8Oj rZRS/MOd2Pu4J+FqKKKKK7D4enHj7wOSNwHi/wANEqTgMBrMOQT79K+z/wBo7S5dQ+HEl5HJGi6J rml6rcJIZMzQzeZoixwhARvEl4jfOVG0NzuwreG/swjPj7VvbwhqB/8AKxYV910UUUVwvxA+H2i/ EPRG03VEEF5b+ZLpGrwxo15pd064Z1DEeZC5AE0BYCRQDlZEjkT86fF3hHWvBWtXWh65atDcQsTb XIDG01G0LYhvrGY8PE4/FTlHCyK6DI0zSdT1m5+x6TYXWpXvlvKlnZQvc3cyRkeZ5FtFl5CoO4qi scAsRtUkSanomt6FLFFrOkaro88qebDHqlhd6dLIgOPMiS6RGIB7irNpY+JfFV0y2NnrniS+t7ZC 620F/rF1BZxsIoy4iEjLGpZVGcKMgd6+kPAf7NmoTTW2o+PbiKxtEkSRvD1hcLPfXIjldXt9R1G2 byoEcLGw+zSSO6OV8yCRc19iwQQWkEFpawxW1rawxW1tbW8axW9vbW8Qigt4IYwFREVVVFUAADA4 qWiiiiiiiiiiiiiiiivlqw/aatYdT1Cx8UeDtU0lbeWWGOLT7qPUNRtryAxW0thqFpfpZgMJBcM0 isCvyReSxDSnstc1jx14+sG0vRPhpa6bpl75gi1r4mDTgLC4hgcC4k8HstzMJUfi1ldJUJILxmMt Xgnxq8SWelW+nfDPw5Np8dppUEFx4yuNC0+y0Sx17xIsUUR+2aZp0axq8XkieRI5njEkixlVe1XH zrRRXrPxHmOhWfhz4b20Zto/C+nwaj4jXNuWv/GOuWqX+oyzzWLeVcLZxSR2lrLIgkRRJEXddpOf 8KPGY8DeNdN1e4crpdyW0rW8KDjS751Ek/yxyviCVYrkrEoZ/L8sEBzX6Xg/Tp7nOTxz06UV4J8e vh1/wl3h/wDt/S4Hk8Q+HIJZIoLa2tnm1jS3lRruzmlJSRmt1ElxbKrNyZY0iZ5wVr/s/fEFvE/h xvDWoyxf2x4WtrW3t8/ZopL7QlX7PYyxwRsru1qFEE8nl4AMDOzyytnlf2i7G50TXPA3xGsIRLPp d7b2ExuZI2tFutMvDruhwtaoySkSkXnmsjY2qoyhI3cV8UPiTZ/F268H+D/CqXllb3etwLctrdtb W8bapqDppmlSGSya5lWOATXHm+WSDvHyuUU19e6nqOheAfCkt7OjWegeG9Mt4IbeAvPMttbRpZ2G n2zXb5kkY+XFGZZfmYgu4BLV8h/DHw7qPxe+IGo+PPF1pBc6RZ3KT3kb2RTS7/UIbVINL0SBFKq0 drEIZJg5lLIkazh/tBc/cNFfL37S3jMWWkWHge1cfataMeqauCoPlaRZ3OdPg/exEfv7qIyB4pld Ps5VwUmGfjnStSu9F1PT9XsJFivdMvLa/tXI3IJ7SZZovMToy5XDKeoyDwa734paXEmu2/ivT0zo fj2yj8U2Ekcxu47e9vv3niDSJrxFERuLS8MizRRsxjVow+1iVHmNFbvhvxDqXhXXNN8Q6TJGmoaZ cedCJlLwyq6GG4trhVKkxyxM8cm1lbax2sGwR95W9x45vpIPG/w91Tw/rvhLXoP7Yk8H6tZWGjX0 cotLdLi1ttd0dJfM1GQwS2rPeyGK3fCSeaqbkw/G3xs1nwVpljFq3w/1LSfEupwXUlrDfalp194d jETywrPDq+lO7XTxN9nee1MUD7ZOZFUxvL3Hwj8Za5478KNruvabaafOdUvbS0NlDdW9nfWdvFER d263kkrEea0sLMHZd0bAYIIHptFFFFFFFFFFFFFFFFfOfxQ+Adp4vvrnxD4Yu7XRtduv3t/ZXMUg 0nVbqSZfNvmltwz20zIXeZlhcSvtZlR2klb5I1DR/Hfw21MG7h17wnqMiSQQ39ldT2iXMZjjmuIb PV9Nfy5lUPH5qwzMFJ2vhhgZWqeLPFGu262mt+JNf1i1jlE0dvqus6jqEEcwUoJkhu5HUMASNwGc EjvVSfRNatdOt9XudI1O30m7kWK01SfT7uHTrmR1Z1jt72RBG7EI5AViSFPoaz4YZbiWKCCKSeee RIYYYUaSaWaRgkUUUSAlmYkBVAyTwK+1fg18DjoE1v4r8Z20ba3DIJdG0Znini0iSNgY9SvGiLI9 1n5oEUssPDkmbb5H09RRRXKeO4pJ/A/jOCJS8s3hTxFFGijJaSTSZkjUfUkCvzv+F+mXGr/EPwbZ 28cMrrr9hfyxzGMRtaaTKNVvtwl+Vj5EEhVD944Ucmvq79p7P/CBaRz08X2HH/cGv6+FKKKKK/SS w0mTXfgnp2jQQQXd1qPwzsLWxgufIELahL4Zj/s9i9z8iMkxRkkJGxgHyCM18JfDaA3HxB8FIHSM r4o0SfdIdq4tdQjuSgb1YJtX3Ir9QaKKKKyNd8P6J4n06XStf0211SwlIc29ypOyVYzELi3mQrJF IFZlWWJldQThhX57/FP4V6n8OtSEsZl1DwzfzOulaqygvE+DINM1TywFS5RQSrABJlBdACJIovLI IJLmeG2hXfNPJHDEm5V3yyuERdzkAZJAyeK2tT8K+KNFtxd6z4b17SLUy+QLnU9H1Gwt2nYbhEs1 1EqbiOQoOe9VYZda1f7Ho8D6pqhMqrYaVE13ekzmMRItnYpu+YoAoCJnGAK9o8B/ADxX4juLW78R 283hnQfORrn7Z+4127t1eRZobHTpEZoXygXfdqgAdZESdRtP2z4V8KaN4N0W30LQbT7PZwHzZXci S5vruQAT399PgGSaQBQTwFUKiKqKiDoaKKKKKKKKKKKKKKKK+e/G/wAdZPAvjSfw5qPhS5n0u3j0 6VdUjvzBdXVreRRzXF9Y2s8AjlWJjNCqeeqtLGymVMELun4j+IvFVnGngv4aa5fW2oWR36p4x+ye HtEjh1CBVs7qOJ2lbULfDs1xHA6sUAEZbeGHjnje/wBQ+FXhL+yHbwpF8QvF0+ofatS8KaBoujnQ /CRMcTWFvNZQ21wTNKn7meWDk+dtbzLeOU/KNFFeu7j4L+Ga7HMPiP4lzHeEdEubDwNpUjR7HU+X cQnU7onBHmQXFvGRkFSK8x0vUbrR9T0/VrFlS80u+tNRtHdA6Lc2U63MDOh4IDqMg1+qXh/W7DxJ oul69pkgex1WzgvIP3kMkkPmrmW1uTbPIizQvuhnRXJSRWU8qa164v4geCrDx/4auvD99JJBJvW9 027Qn/QtVt45EtbpkPDph3jlUj5kdwhR9rL81/Afxve+F/EF/wDDDxTNJChv7my0lLm+t3tdI12z uJUv9JhcblK3cmfL8ubYZl/doz3LPXr3x88Mrr/w91G6jhea/wDDskWt2hjMCv5ELeRqqyvKpJiW 2eWZlRlJaKM5OAp8F1r416bffCDT/BVhaanaa+dM0zw9fyLcKltDp+kRwxzXiXUe1pVvoozC1sVX CvKrsyqhm+m/hB4ZXwx8P/Dtj5Wy+v7RNZ1HfbNZ3DX2rAXZiuYiSxkgjMdqS3zERjIXhB8u6/qV 58evijp2iaY7xeGdNa4htrhEuk8nRbeQS6rrcwkjfy5rrakcHmRouTbRSBW3uftvStK07Q9NstI0 m0jstO0+BLe0tItxSGNO25yzO7ElndiWZiWZixJOhXl3xk8Wv4N8B6pfWzTR6jqbroOmTwmSNra9 1GCRmulniIaN4YY55Y2B/wBYq+vH5sV6/wCMpV8ZeDPDfjwKW1vTJB4L8ZykqZL65s7cT+HdemyZ Z5ZLi23Q3d3dSjfLGqRoqKM+QUVJHI8TpLE7xyRurxyIxR0dDuV0ZeQQeQR0r7h8IeI/GPxJ0LT/ ABJ4T8SaVpfi7w/b22ieJNH1rSNGubHXhFcJeR3kmo2UP9oWVvdoZWaOFRG8yMkSxeWZm6bVPil4 n8HaDc6p47+Hl7p5hNvYWV3ouuaLqmmanqslrLJuuYvOF1YW8jxrsdopyqttbLqqyUvg/wDFXxH8 R9W8RRahoWn2Wj6dDBPaXtjNMZrOS6uWS10y+W4djcPJGruJ4kiVDC25P3sYT3qiiiiiiiiiiiii iiivLPid8KtH+I9lEzuul6/ZKqWGtxwCZzbb9z6dfQhk86A7iyZYNG/zIQpkSX4h8VfDTx14BuGu b/TboWti0FzH4i0Y3FzpkLGVI4JjqESq1u3nMqJ56xvuxtBBUnCvfHHjTUrSay1Dxf4ov7K4QJcW d7r+q3VpOu4MEnt55SjDIBwwPIzWZZ6HrWo2d5f6do2q31hp0by6he2en3d1aWMaRtO73tzAhSJV RWcs5GACc4FZFfSvwl+BU3ieKz8TeLRNZeH5ilxYaUjPDf61bg7luJ3XDwWkgGEKkSSJlkKI0cr/ AG5bW1vZ28FpaW8Nra2sUdvb21vHHBbwW8MYjhgghjwqIqgKqqAAAAABU9FFFflr8QAB488bgdvF /iQAjpj+2Zq/QXXtLbQfhHrehvP9pOj/AA31TSWuI0MSzvYeFpLIzLHIcqrFc7TkgHB7V+ZlFFFe j/FTwgngjxfPoVvDKllHpehy2VzKsif2mP7Iht7/AFNEd5MCa9juiyK5VHDIuFUCvOK9U+C2jR61 8TPC8Msdw8Fjdy6zK9v8phfSLZ7+xkmbawEZuo4EcHG4NsBBYGv0M8Q6JZ+JND1bQb9Q9pq1jcWU rGOKVoWljIjuoFmDKJYXKzRMR8rqrAAjI+P/AIBaTe+F/ix4j0DWoxaalZ+HdUsGil3RefJHqtjc JLaCcI0kckKmeJlX5oiJACvNfbFFFFFFc54s8J6L410W50LXbbz7Sf8AeQzR7Uu7C7RSsN/YTMDs lTJwcEMCyOrIzK35reI/DniL4feIn07UUn07VNOniu9P1C0lljSdI5d9nqulXibGKlk3I64dHBRw kiMq/anwb+MEHji2TQtdkhtvF1nDkONkEHiC3iQl7y0jGFW4VQWubdAAcebFiPekPvFFFFFFFFFF FFFFFFFFFFcte+CPCWo65Y+Jb3QdOm17TZ/tVrqYgEdy1wIY4Ybi8MRAuWhWNPs7XAcwkBotjc14 78Vvjrp/hhdS8O+FpBf+KoyLSa/VIZ9J0SRlb7TlySs93D8qiAIY0kJ81i0T27fDVxcT3c893dzz XV3dTSXNzc3Mjzz3E87mWaeeaUlnd2JZ3Ykkkkkk1Xor3T4ceEU8N3GkfEvx9HJovhPTtR0ubSku Ibn7freo3sgfS7yxtIXSU21oMak8oD+bHEViiuFZwvG/FfTJ9J+I/jK1uGRpJdevdTUxsHUQa0w1 i1UkfxCOdQw7EEV57X6RfBPxEviL4ceH5DJA91o8DeHryOCOdBBJpAEFkj+fkM7WZtppHRiu5yBt 5RO78TeI9N8J6DqXiLV2nGnaZAk0/wBmhM1w7SzLa21vBEMDfLNJHGu9lUFgXZVDMPKfht8cdJ8f 6q+hXGkzaDqzRT3NhG9/Ff2t9FbIJJYo7jy4JBOF3yeUISPLRm3jG2vnjx1BN8HfjDHrOhhI7CeW HxFa6fbtBBG2lanNJb6rohjSBYYY2dLmG3RI38qLymBMi5H1D8YNMtvFPwt8QS2UlhdpBplv4k06 /dkng+z6cy6nLdWFxGH+aa0WWOF0OHEmCwRmJ+Uv2d9IXU/iTaXTzKg0HSdT1cRNCJRcu6LpCRBi yhCrXYmD4blMAc7h2/7TPi97rU9J8E2kkTW+mxR6zqnlyRyO2p3cbw2FtMhTfG0NuzS8SYkW4UlQ UU17vpKeHfgp8OLFNZnigWxgV9Re2WGW71rxFer51zBZAJA07M4MVsZQCtvGhlcJEzLnfDH4z6T8 Rrm70uXTzoOt26G4trCS9N9HqNioAmmtrwQwjzImP7yFkDbSHQuBL5Xs9fl98RvEUfivxv4l1yCS Ga1u9TlisJoI7iGOfTLBF07TLjyrvEitJbxRu4ZVO4t8q52rxFfWB8P+G9Z+HPw4+Gus6ra6R431 DSbrxX4TvJYRJp23XdRnvNP0e/1AoXj/ALQjl2+XF/y1hXO90hhuPmTWtE1Xw7qNzpOtWFxpuoWj sk1tcptcYYhZYpBlJI3xmOWMlHX5lYqQTlUV638KvirqXw61IxSibUPDOoTo+q6WrgyROQIzqelC QhVuVUAMpIWZVVHKlY5I/ufTbjwN8TdIsdbSw0XxLYo1xHB/aulWd7Pptw+z7ZZyW9+jtBL8sZcA DeoR1LIyM3ZQwW9rbw21tDDb21tFHBb28EccEEFvEnlxQwxRgKqKuFVQAAAMAAVJRRRRRRRRRRRR RRRRRS5IIOccg8EZz2OTnv7Vz3izxbpHg3RLnXdfu2hs7c7Y4lKyXl9dyKWgsdPgdl8yaTB2jICq Gd2WNXdfzk8f/EDW/iHrR1PUyYbWHdDo+jwyNJaaXasw/dx5A8yaQhWnnKhpCAAFjWONPrv4NfBq PwXHH4h8Qxwz+Kp4WEUQaOe30G3njXdDC20hrpgWSaZGKhSY4yVLvJ9AUUUUVzHjieS18FeMbmHH m23hXxBcRcFlEkGkzSqWGeV4GfxzXy7+zL4Oln1DVPG13AotbOB9H0dpreF/NvrgrJqN5ayu2+Jo IVEBcJiQTugcbHU+3fHDRTrfwz8RrDaLdXelx22tW26QRm2XTbpJNQukLsoJSyN1wc7gSFBfbX5x UV6N4l8L2Ok+A/hz4hhhuo9R8SjxU2qNNIWgZdN1VLfS2t4So8sNCzN947/vDArzmrdjZXOp31np 1jC1xe391b2VnApVWnurqUQW8KFiFBZ2C8nHNfrRBDDbQwwW8awwQRRwwRR52RRRKEijj3c4CjAB avhG+8LzfD349eHrO1giGnaj4n0i90RSkflrpOu6j9iaCOFZJWU2rtNbxmTDN5Sy7ArqK+86KKKK KoarpWna7p13pGr2kOoabqELQXdpOp2OmQykMp3Kytho5FIdXAdCGAI/PL4rfCzUfh3qfnQia88M ahM40nVNu4wuwMn9lakV4SdFBKNwJkBdMFZI4/VvgV8YZoJ9P8CeJ53mtp3is/DmqyszzWszsEtt Gu2Jy0LkhLV+sR2xnMRXyvsb/EfT8TRRRRRRRRRRRRRRRRRRRXM+JfB/hnxjbRWviXR7XVY4Cxt3 l82G6tizrJKtte2rJNGH2IZBHIA+0BgQDXIfED4n+GfhbY2Vi1oLrUZLSL+yfDmmrFp8cWnQlraK WSRY2jtbZTGYo9kbEsoCRlVcp8AeKvFOseMtbu9f1udZr27KqI4kMdraW0Q2W9nZwZOyKMcKCWZj l3Z5GZ25uivQfBPw/wBR8WpfatPKmk+FNDHn6/4huhJ5FtbQAT3cFhHEjvcXQhy6wxrgfJvK+Ym7 tPjlJYajd+BNe0G2aHwvqHgXTbLReY2SD+yr64FzpLGF5EE1os0Uc8YkbYx2k5rwqvtL9mHxLNd6 Rr/ha6uUcaRcW+p6XDNd77hbTUTImoR2trIxKwQzIkrGNdokuCWIaQbvqVmEaO7sEjRS7uxAVUQF mZmJAGBnJ46HPFfPOm/tHeE9Q8WPocllPZaHLcfY9P8AFNxcpFbzzGRYo7i/sLmOI2lrIS5E7yll AQyxxhn8rgf2kfDM+k6xoPxA0hnspbiaDTr28tJI7W4g1mxU3mj38U0TLMZmijkUSoP3Yt0BZSVz 9D+DvEWmfEzwLb31zFbyxaxp9xpXiLTo2aFIr1oTZ6vZeXBPJLFG4YyQbphKYXic7WYY/O3QtAa7 8ZaP4W1hLmxa58T6foGqxoFjvLRptVTTr5EEqsqyx5YDcpAI5B6V9uftA+Mf+EZ8EvpNtIF1XxY0 +lR8ZaPSVjB1u5AkikjbKOlqVLI/7/zEOY+MX9nvwrB4X8GXvjDWDHYza8j3pnvCLaOx8O6cHaCe Z7pEMSyt5tyZA5jeHyXB4qz4c/aI8OeIfF1p4cTRtSsdP1Wa3sdK1e6mikuJ9TufLit7W90u1WTy UklZoklS4kwdjOqKzmL6Fr4R/aT8Rtqnja10CN5Ra+GNOjSSOSGFB/amsRpqF3NBNGS7o1t9iQiQ jDo+1QCWb51r6I+Gn/CJ6X8M/Fd540e/Oh+MvFGj+DZW0yPfc6XcabYya3baxJlgfLiaXzMIkjZj AMUgbafLvHPgbVPA2pRWt1JDqGlalCL3QNfsSJNN1zTnAdLm2lQsquFdPNi3HbuDKzxPHJJxFFdz 4C8f658PtZGqaQ6y284SLVNKnZxZanbKSVSYLyske5mhmX5kJI+ZGdH+9fBnjfwn8WdBuEFhDdfZ 47D+3/D2r2K31vZXE8kj2iSvcx/Z7pS9u8kLICcKrOkbEoO/0/TtO0q0jsNMsbPTbCAv5FlYWsFn aQebIZZfLt7dVRSzMXOByxJOTVuiiiiiiiiiiiiiiiiiio7m7hs7We5vLmO1s7aCSe6muZlht7e3 gQyyzTySEKkaKpZmJAABzXwR8Y/jHc+N7ifw/oE0lt4QtpxuYK8E/iKe3fdHe3SsFdLZWAe3tnAJ IWWYeYI0h6n4K/BNtX+x+MPGVmRo+I7nQ9DuY8HWMgPBqOoxOP8AjzI+aGFh/pHDN/o+BcfaQH06 e4xg8cdOlFFFFFfB3hLwo/jX4467dwxfbdA0jxprWvajf24gutPaGLWZ7rS4GlcNDIl3KiIEBJeL zHX5UYr9w6rpltrOl6lo94ZhZ6tp15pl2YGVJxa39q1rP5Ujhgr7GO1ipwex6V+Ts0MtvLNb3EUk E8EjwzQyo0csU0TFJYpY3wVZSCGBGQeKhr0bRPCKah8N/G/i2aF4m0DVfDEWnXpWRo7r7RcS2Wsa auGCAgXdlO7FSw2oowHbPnNfU/7Rllaa1D4b8e6SZbmxefWfCF7cme1NsJ9G1O4Wx+ywoS7iWSPU G85GZCiRn5Cw3/LFfX/7LvhsbPEni6VUJ3ReHLF1mfem1Y9S1YSQD5cNus/Lc5OVYcfxfXNeZ+KP h6l/4m0Xx54ce207xfos8fnNMqpYeIdNaFrO603UpfJnMUrW7vBFepC7xq20o+2Iw+mUVS1HUtN0 i1e+1XULHTbKJkR7vULqCztUMjbI1e4uSqglvlGW5rK0/wAYeEdVu4rDS/FPh3U76bzTDZafremX t1KIYjPKY7a3lZ22orSNgHaAT0BroqKK4X4gfD/RPiFoj6Zqi+ReQebLpGrwxq9zpd26Ab0zjfDI VUXEBYLIoGGV0jkj/OYjxJ4C8SkZutC8SaBej5vk823mVcggNujlhmjbuGimifo8b8/op8NPHVt8 QfC9rrSrFDqMLGy1mziEqx2upwxh5RCJcnypFKzRYZsK+wuXRsd/RRRRRRRRRRRRRRRRRRXnXxX8 Yp4I8E6vqsbsmp3SHSNF2FkkGrX8TLDcI5jlXNvGsl1iRQr+UY8guK/MyivVfBXwb8beOrQalp1r aadpLiUQaprM8lpa3bwOqyR2kNvHNPIPmbEoh8rKOnmb1216Npfgz4e+EvDPiLx0Y7r4ojwt4hi0 UKzW2h+GJZvNsj9uiRZLl7uKKSYw+YTLDNux9nMWLk+L+NfHniTx7qEV/wCIbtHW1jli0+wtI/s+ nafDNJ5kqWtvknLEKHlkZpGCorOVRAvT/FRX1Y+DfHI82ceMfCti2pX8gjjS68TeHR/YWvrDaKFM aRmKDogRiSUJGQPJa+y/2WdRupdM8YaQxQ2VlfaTqMCiNQ4udVt57a7Ly9SCtnAFUnA+Y9zUn7Uu qTw6R4R0ZVhNrf6jqepzOQ5nWfSLaK1tkRgdoUreS7wVJJCkEc7vj3T7670q+stTsJjbX+nXltf2 U+yOQwXdpMtxbS7JQVO11BwylT0IxX3L8Z/APiD4leH/AApqvh46ZeX+mQzXDada6nDNZ6hHrsdo ZJdH1icQwSpGYg6ySeUskWWXDbI26rwZoOv3/wAHLfwv4g8/TtZu/Deu+HWF7Diaxt5GutL0nzYE 27litjCRhuVA5ySa82/Z9+G3iLwtq3iDXfEum3WkzizXQ9PgmltHW7SS/wDP1OYLA7viN7a3EMg+ SRXZkLAAija/CPxxrHxfvfGOstDpujWPjEa1ZXs95bXl1qOm6XqJm0a1srSzkZkBhgt4ibhojGhB Cuy+WeR/ac1me48W6PoiXqyWOm6HFePZRtEfs2qaheTLO1xs+fe0EduyrJgqrZVQHJbyX4XX93pv xE8FXFlKsE03iPS9Od3SKRTaatdLpV/GRKrAb4JpE3gZXO5SGAI/RzxVqVxovhfxJrFoIzd6ToGs anaiZPMhNzY6dJdQCaPIyu9QCM81+U1XtO0+81bULDSrCMT32p3trp9lAZIoRNd3k629tEZZiqLu dwNzsAM8kCu9+K+oQz+MrrSLKS6bSvBlnY+CtIF4lsl3Ha+GoRYziaS1VRIWuhcSrKwyVYcKAEX1 DwB4huvi75XgTxxoSeKU0rSr+/sfE0F+mneJ9Ghhtjbeb9onIS8klmezhCyFVLAS3In2FlyLb4G/ 8JVoupa74E1m9nksNY1LS5vDPivSF0HWbGfTkaSXTLm9hmmt3uwGt1AKxRHzCXeJkaMeHaxo+paB qV7o2sWcun6lp8zQXdpNt3xuAGVldCVdHBDxSIzK6EOrFSCcyvpb9mzxfcab4nufCMzSyaf4jgmu rOL95Iltq+m2zXLyopkCRrNaxyrM4jLs0cAyApr7iooooooooooooooooooqK4uLe0t57q6mit7W 1hknuLm4ljigtoIYzLPPNK5CoqqpZnYgAA5IAr85/i98R7j4geIm8hoh4d0We9tdASGOVTcwSTKs urTtcpHLvuRHGwjZF8tAqbd4kkf3D4CfCW2gtbDx/wCI4fOvZ1Nz4b02aF1jsIgxEOtXMcyjzJpA BJZ4BRIysylpHQw/VtFFZuqa3o2iQx3Gt6vpmjwSyeTFNql/aWEMkuC/lRyXbqCcAnAJIAqrpfib w3rk0lvoniHRNYnij8+aHS9WsNQmigLiISyxWjuVXcVUMw6kDvW5XC/EDwtqHjXSbbwyl1a2Wh6j eW8viW83SNqosLCdL23tNGgMbReZNNGgaaVwIkHEUxbA6nR9J03QdMs9H0e0isNN0+Bbe0tYgQsc edzFmfLM7sS7yOWZ2JdyWYkz39ja6pYXumX8IubHUbO5sLy33yRi4tLyFre5hMkDK6ho2I3I6sDy pBr8pdZ0ufQ9X1XRbqSGW50jUr7S7mW3aRoJJ7C6a0meAyqjFCyEqWQNjGQOlVLW1uL66trKzgku bu8nitbW2hXzJri5uJBDBDFGoyWd2CqB1JAFfcXxc0LTr34WXfhfRtRl1G/+GMXhi5u7GJfOvUtb TSzYRy6igVQqfYpZrsugKgRt0AbHwpXs/wABPDya/wDEfS5Jlt5LXw/b3HiKeGZ5kaSSyZLbT2gM Q5eK7ngnw7BdqNnPCt+iNcL8QPAGi/ELRf7N1IfZry3Mk+j6vCge70u7YAb4wSPMhkwonhZgHUDB WRI5E6jRF1hNJsI9fNi+tR2scWoy6bLLNZXFxH8jXMBnihZRLjeU8sbGJQM4UO2lTZZI445J5XSO GKN5pZJGVIoool3yyyyN8qqqjcSSAO5rlU8feBpZEij8Z+E3lkZY0jTxFo7u7s2xURBMSWJ4AFdb ggkHg8DngjHBA/XrSUVn6vpGma9pt3o2s2UGoaZfQ+Td2lwHMcqFg6ENGVZHVgrxyRsro4DIwYA1 +bHxG8Aap8Ptfn028ilfS7mW4l0HUz88Oo2CSDGZlVVFxErItzFtBViCAY3id/rn4DfEt/F+jt4d 1i5uLnxNoVvvN1cFJH1XSBIIYbx5RhmlhLpDOZAWbMchd3eTb79RRRRRRRRRRRRRRRRRRVTUdQtN J0+/1S/k8my02yutQvZtkkvkWtnCbi4lEcIZm2opOEUk4wBk1+V/iTXr3xRr2q+INQYm71W9munQ u0qwIzYt7SJ5Pm8uGMJFGD0VQKwq7fwd8PPFnjq48rw/pcktqkoiudWuc22k2jAp5izXzjBdVkV2 giDy7fmCECvY/DPwU0W317V9K8R3uqeJdW8MaG2uaxoXhexmg0oXJlS40vQZPEd6YnkuL63JeOCK 3hb7+J18ok+a+Nfijq3iq0TQtOs7Lwr4Pg2G38LaKkUNlvWY3TTXssEcXnFpmMmwIsYYK/l+YC7T 3sreIfhForRsWufh34j1DTbm0trO6YJonjLGpWmr6hduTEp+2281qoTA5TeFYqZfKK91/Z31STTv iXY2iRRyprmk6tpUruzBoEitv7bE0YXgsWs1TDcbWJ6gV9Z/Gm/vNM+F3i+4spRBK9laWEjMkcha z1fVLfSb+FUmDDLwTyJuxlc7lIYAj816+3tD03Vfip8AbfSBcaTe69C8dlZXV7NG7Wj6LrKmBbx4 oWa3ujYL5KnBd43V5HxM+Nj4AeHfGHhKw8T+H/E+jvpdul/p+qac7PbXAubi/szBqCpd2ckkcgjS C1+VW+VmYN83A4jSvhP4pg+Oc+v6nphl8Of8JHq3ihNXt7m0a3K3clxqOlRlJ/nMqXJiinjEW5cM ynZslOx8Zvhp44+IfjPSv7Gt44tAstEW3/tHU9StoNLttRaae7upI7O3ea6zKgtoC6WuSyqG/dpv p/x4km8JfC3wz4Rsr62a3kl0nRLrzZoY9R1Cw0HTxIjw6e0TlovOit5LiZJlMT+VGQ6zHHxLX6s+ FdUn1vwx4c1q6SNLrVtB0jUrlIA6wrPf6fHczJCsjMwQM5CgsxxgEk1+cXxPvby/+InjSe9maaeL xLq1gGfZuS20u7fTbGD5ABiKCKOMHrhRk5rg69Y8atFofgf4eeEoJNt1dWN34419LWeSSyurnxGy r4ekuUkbIurewjEbr5SqquChfezG/wDDXx1fBtO+HOtaZp/inwl4h1iz09dM1dpxLpM+qSNYC40W +jy1tiWcTsAjEMrNCYZJHkPfal8DtA1vxX4k8P8AhrUdZ8LanpVidTtdF8T2FteWOq291dzR219o OsWV00x05SIYGeaCWaJjiQvMWjTwnxh4G8SeBdQGn+IdPa285rj7DfQt52nanFbSBHnsLocMMMjG NwsiK6GSNCwB5CvQ/hb4u/4Qrxto2syzGHTXm/s7WiTKU/sm+ZYrqaWO3SR3Fudl0saISzRqBX6a 0UUUUUUUUUUUUUUUUUUV8W/tDfExtRvJvAOjviw06eJvEF5FcpImoX8SrNFpaCBiPLtHP79XO7z1 2FEMGZOV+CfwpfxtqC+ItX8pfC+jagkUtvmGSXWdStlju/7NaBt222CyRtcyOvzqwij5Z3h+/OAM Dp2HQYGAOABnOPbpgUUVXuru1srea7vbm3srS2R5ri6upo7e3giXl5Z5pSqqoHJLEAVg2fjXwbqN 1BY6f4s8M317cyCK2tLPXdKubq4lbhY4IIJWd2PZVBNdNWdrCarJpV9Bok0Ftqs8DW9jeXOPKsJZ 8Qf2iYminWVrcEzLA6bJmURs8auXXl/AHgDRPh5oq6VpYM91OUm1bVZkVbvVLtVKq7gZCRRgkQQK cIDnLyPJI/c1+cXxt8OP4c+I2vKFkFrrcg8R2TyzQSvKurO0t8wWHGxVvFuY0jdQwRVJ3Ah28kr7 r+G3hy3tvhPb+DJ1+ya78RfDXizX4ftMkF1abbmGDT7O8DRsQuLW406cRLlwRITsdSB8O/ZLv7X/ AGf9luPt32j7H9j8iT7X9s8zyfsv2fG/zN/ybMZzxjNfU3wwtF+I/wAHfFfgOUifVPD9219oIa3t IhaPe7tS0tY7t1yDLdx3sU0jZdYZiu4JgD5Vmhlt5ZYJ4pIJ4JHhmhmRo5opo2KSxSxOAVZSCGUj IPBr9HvgpozaL8M/DMUtvbw3OoW02sztb+UftC6tcve6fNPJH96Q2jW8Z3Esu0IeFxXqtFZ+r6tp ug6dd6vrF3BYabYw+ddXc5YRxIDtRQAMszsVSONAWZiEUFiAfjz4h/tGalfvcaV4FQ6VYpNNC3iC ZVk1HUYNixpJY2k8f+iKT5uGffKylGH2dwyn56S38T+MNSuJYoNe8U6w0AnupY49Q1vUmtrZEtlm uGUSylI18tA7cKNq56Vz9fXP7PnxSv5r21+H2uPLfRSQTHw5fyOz3FmLK2a5k0ickHfB5SO1uxbM RXysNG0Yh+v6KK+d/wBoH4cjxLobeL9Ojdtc8N2T/akM6rFeeHrYveXaCOXC+ZbF5J4yrKXUyJiR zEF+cPgl43PgzxpZLd3PkaHrxj0jVvMkEdvA0zEadqUpmlihT7PMV8yeUsI4HmKqWav0Xooooooo ooooooooooorzn4n/D4/Efw/a6INWGjG11i31YXP2Aaj5nkWdxZ/Z/K8+Ernzyxfefu4KknK+FJ+ yoDnf49IPGAvhXfn651ED8s11HhX9mrw5ouoJf8AiLV5/FCwPFLbaeLJdK05nVXVxqEYmnknXcY3 RFkjXKkSCVGKV2nxj+I0HgHw81vFHfHXPENlqlpoM9mY4YrGe3jigkv5rljuQwfaBLEscbFnUISi kuGeCdI0DxX8GNM8Paa9k1nqHhU6ZdN5CXi2GvzWpbULqS1uCCJob9jcpkj5wroQCj1+dskbxO8U qPHJG7JJG6lHR0O1kdW5BB4IPSvfvBnhh9a+Fl1Za2jQW3iPxzpemeA702Mzf2b4lntmtr7UryZf KLafeeXBpzyK86pKrMIfMQE+L694f1rwzqM2la9pt3pl9DuPk3UbIJYlmaEXNrKflmiZkcJLGSjY O0nFfUn7KjYXx6uOGbwqc9vlGpcfXmvYvjJ4Am8f+FGtdNitn1/Srkaho5mNtA85CmK800X06ny0 uIzuA3ohljh8xlRNw/OSaGW3llgnikgngkeGaGZGjmimjYpLFLE4BVlIIZSMg8GvcPAfx68U+DrW y0i9t7bxHoNhGYLe0upWtNStrZY3+z21pqyLJiNHZcLPBNiNfKj8tQu30lf2q1yd3gMkc7QPFIUj 0y39mnP5VFD+1TIol8/wNHKxmlaEw+JGgWOEtmCOVXsZNzqOHdSoc8hU6VS1T9qXVZrRI9G8Iafp 975ys9zqeqXGr2zQbGDIlnaw2TK+4qRIZmAwQUJYFfmbV9X1LX9SvNY1i9n1DU7+Yz3V1OwMkrkB FVVUBVRFASONFCoihVUKoA9u+AHgGXxL4ni8TXsLDQ/C13FcqzJcKt9raKZtOtoJ4mRc2z+XdS/M 3SNHQpNkfZ3ji2nvfBPjG0tIZLm5ufC3iCC2t4UaWee4m0qaOCGGJMlmZmCqAMkkYr8sK+rPhf8A DuTwlrHhLUPESS2vi7xcniCLwvpskLf8U1bWXh+W9l8RanG2UluQWihSwlCiNZi7nzl8uL5k1bSd Q0LU73SNWtXs9R0+4ktbu2kZHaKaM4OJIiUdTwySIxV1IZSVIJ+wf2X/AA/HBo3iLxPIkbT6hfw6 PaNJaIJ4LXTYBd3TwXzZYxXElxGskagLugUsWIATO0D4m6Jo/wAbfE1jo1vb6loHjrV9A0v7dpoS NYtchgWw+3Wu4pHNDLeTTfapQf3mfPjdwAk3vHjj4ZeEfH8cf9vWU0eoQQCCz1nT5hbanawG5W4a FWZXiljJDqqXEThA8hjCOxavC7z9liye6mfT/GtzbWbSMbe3vNCivrqKLPypPdw3dukjDuywID/d Fdp4L+Adh4L8UaH4nsvEl5dzaUdUFzaXWnwCO8S/0+bToBDLHKDD5ayln3LJvI4EYr3+iiiiiiii iiiiiiiiiivmT9o7x9Po2l2vgvSp3gvdftnutYlhkmimh0LzDbR2YdUAZbyRZUkCy5EcbxuhSavF /gd8NT4114axqkEg8N+H54Zp99rHNa6xqcTrNDorm5BjePbiS7G1yIysbBfOR1/QOiivKfjD4/bw B4TlubCaNfEOqy/2foaOkE/lS4D3uovazuCyQR9G2SKJnhV0KOa/OvUdR1DV7ubUNUv7zUr+48vz 72/uZru6mEMQhiEk85ZyERVRQTwoAHAFPXS9UbTX1hNOv20iO6+wyaotpcNpsd75ay/Y2vgvlrLs ZW8svuwQcYNen+CPjZ418GNbWjXh17QoWjRtI1eR5mhtlEURi03U+Z7fbDF5cCZeCPczeQxJz9te AfiP4e+IWmx3emTx22pJHnUtCnmjbUdPdGVJXCDHmQEsnl3KoFbcAQkgdF76ivz4/aG0htM+Jd9d GSFk13TNL1aKOJGUwBbc6TLHLkAF2ktHlJXghxn5t1XP2ePCLa943GtzxRSad4ThF9KssUE6S6nd pJb6REElYFXRhJdxzKjBGhX7rMpr0T4b+N7HxT8XPiHp929hc6J45tbq1so/sl0ser23h+M2GmR+ Vcgsgm0z7RLOsqKGYYwhwlfMfi/w1d+D/EuseG71vMn0u7aGOfEa/arSRBc2N55cTyBPOgeOXyy5 ZC2xjuUivq39lvSTDofinXfOUjUNVstKSAIQ8TaPaG8eZpDwRJ9tACgZGwk5yMfU1FBP06e4xg88 9OlfLXxG/aKs9NN1o3gRYdSv43uLa48QTokulW5VFjWXSIwf9KcOXxK4EGVUqLiN+PlLVvEHirxp qEP9r6nq3iDUJ7mRbG0eSa62XN86q9vpenQ/JF5jBFEVvGoOFAHAFYVza3NlcT2d5bT2d3azSW91 a3MUlvcW08LmOWG4glAdHRgVZGAIIwRmvWPhL8U9T8Ba1bWl1cvP4T1C5ig1axuHnki06OabbJrG nRxCRkliDF5EjQ+coKMN4jeP9F/Q/Qj0wfeiiuF+I3gax8f+GbvR7pdl9EJL3Rbvzmg+yaxHbulp JM0aSFoGLbJ0MbZRmKhZAjJ+duhatq/w/wDF9pqSweTq3hzVZ4LyylMPzGJnsNU06WTEiqJIzLAX UEru3KcgGv080fVbTXNK07WLBmez1Wxtr+2ZxiQQ3USzoJFzgMAcOueCCCc1oUUUUUUUUUUUUUUU UUVheKNFPiPw3rmhC5e0bV9KvtPS5SS4j8iS6t2jjkf7O8bMgYjzIt22Rco4KMwPzCP2VBn5vHmB zyPC2WGP9n+0hV/T/wBlnS4rpW1bxhf31jtOYNP0e30u7dyvyEXVxcXiKoPUeScjGCOte76xqGgf C7wTNewaZLDoPhu2tYINN0xIjMRd36Wce03ci7meafzJ5HcuxLyEu5O7zX4Aaxp2vab421iOO2h1 rV/GmpavqtuixtdWtrqaLPpls1z/AKyS3Q/aRAZAMN5u0DLE/H3xI8PJ4V8deJtEhWBLa11KSexi tmnkig07UY11PTrYvcAPuit5o0kzn51bDOAHPc/BezS6j+Ih1eK7n8Hw+BNTl8RQ20UdwWlt5FvN Ols47l1gW/iEVxLZTTI4Qo+Nu4uvCeNvBGp+CtQhiuJI9R0fUoFvvD/iGzVv7M1vTZkEsNxbvkhZ AjoZYCxKEggtG8cj9f8AAO2nn+KXh2SGGWSOzh1q5u5I0Zltrc6JcWyzTsowqGWSOPc3G51XqRX3 l4u8OWni/wANax4bviY4NVtHgWbEjfZbmNhcWF4EieMv5E6RyiMuFfbtbKkivzD8RaBqPhfW9R0H VYjFe6ZdzW0jBJ0huUjcrFeWhuUjd4JlxJDIUG5CGwM4rrPAfxR8VfDw3SaLNa3On3j+bcaRqcc1 zp7XO0R/bIo4ZI3jmKAIzRuA6hRIH2Jt92P7VY3ZHgMhf7p8Ugt0wRv/ALOH8qB+1V+8yfAeY9gA UeKCJBICdzmT+ziNuMYUJkHJ3HOBFP8AtUzNBcLbeB4obp4pRazT+InuIYZzGwhknt47GJpFVsF1 WWMsMqGTOR87eMvHHiLx3qS6n4gu0meFJIrO0t4lt7GwgklMrQWkC5OMnBkkZpGAUM7bVxc+HvgX UviB4ht9GsP3VrHsutYv3KqlhpkcqxzSruzvlbdsgiA+ZiNxVA7p+m9tbQWlvb2dpBFb2ttDDb21 vBGkMEEFunlQwwRIAqoihVVVACgAAV+X3xEbd8QPHLEFd3jDxM2D23a1Ocf0rqfBPw8vL/SLjxzr OkX+oeF9MubCCz0ix3xaj4w1O81WLSLTStOcKzrb/aJUjubhFLE5ihDS7mib8bNK1vTPiP4hk1tz M2q3J1PTLobdk2iTE2+mRrtAwYI4xavlc7oyfmBDHqP2cfD8mp+PxrBWcWvhrTby7eaOIvbm91CJ tLtLOeXorPHJcTR9z5R4wDXrvxe+IWmeB/iH4P1jTVh1TWNM0nXbHxLpNpeNYzzaXqMMUmhWOp3q RSoFWYyXscDIzAhXKqskbn22703w38R/CunHWNLN9outWem63a2t6Xt7u2+02wu7WQS2Um6GZVk2 MYZTwXTLIxDeCan+y1o8s6HRvF+pWNqIgJIdT0u11adp97Eulxay2QVNu0BTETkE7ucCvJ+yxY/Z rdIvGd0l4DJ9quJNDiltplL5iFvaLdI8RC8MWmk3HkBRxX1jRRRRRRRRRRRRRRRRRRXnXxV8ZjwN 4K1TV4ZNmqXAXStD4LH+1b6NhBKN0M0Z+zxrLdbZl2SeV5ZYF1r4B8DeEtQ+IHiqy0K3mdGvHlu9 T1GWO4uFsrKAGa9vbhkDEs2RHEZCqvM8aM6bt1fpnpOkaZoGmWej6NZQ6fplhF5NnZwBtkSbizEv IS7szMXkkkZndmZ3YsSToUVieJNfsvC+g6r4g1JiLTSrSS6kTciPM4+S3tYTJhfNmkKRRgkfMwHe vzN8WeM/EXjXU5dU8QahNdOZZZLSyEkq6bpccwRTbaZZsxWFNsaAkZZ9oaRnfLHF0/SdU1Z7iPSt Nv8AU5LS1kvrpNOs7i9e1s4GVZry4W2VjHEhZQ8jYUEjJ5FdV4R+JHjHwTNC2h61crYxNltGvHe8 0aaNrhbm4iawlO2MyldrzW5jlwzBZF3E19p/C740aP8AEBo9HvIV0fxUtqZnst26w1Qwxl7uXRpG YsSioZXtpPnVCSrSrHI6+1UV8k/tSaIzW3hXxJFbQhIZ77Q7+8BjFwz3Ea3+k2zLncyKIr1hgYUk 85fn5z+HvhC48deLdK8PRGWO1uJTcapcxhwbPSbUebfTeakUqxuyjyYGkTyzM8asQGr6O8b+NrPR Pjl4F02IQ2uieDobTRZLaU2ml6dpkniezNnd3sV1ghbeCzns3KyFUXyWVdgJc9R/wpg/8Lo/4S/7 On/CK/8AIz484Z/4SvzMfYdn2v7T/wAfP/Ez83yvI/5dtm3ivm/4K+MYPBvjuwnvmij0rWom0DUr iZljSzivZo5LW/Ms0sMUaRXEcJnlk3BIDKQpbbj1b49/CW5jub/4geHYRPaTkT+JNLtrdI5bGVIg s2t2yQKA8Mm3zL3d+8WQtOxdHlMH1H4PtRY+EvC1ksqziz8OaHaidFKLMLfTIoRKqNyN23ODzzzz XR0V+fHxw+JEnjTxFJpOnXL/APCNeH7ia1tkjuYJ7PVdSgleC41yNrXKOjKfLtTvf90DIuwzSLVj 4M/CJ/Ht0dd1o+V4T0y78ieCOUpd63exRrO+nxGIh4YArRm4nyrEMI4Tu3yQ/VPxMtf+EX+Eviex 8KadFZQ22kfZIrGwsw8cGm393Hba1MIoweRbS3E0kx5B3Ss2QWr83a7H4eKG8f8AgYE7AfGHhkFv 7udagGR/Ov1Hooor83fjL4Ri8H+PdUsrOFINM1NI9b0qFPIVIbXUGfzreKG3VFijiuUnihjA+WNU yT1P3D8LPEj+K/APhzV7hy96bH7BqJa6W6me+0uVtPnubh1Vdj3Hli68tlG0SDlhh29BooozgHp7 k4AH1J6U/wAuT/nm/wD3y1M9RzkHBGOQcZII7fiaKKKKKKKKKKKKKKK47xr4D8N+PtNj0/xBbSOb aR5bC/tXWDUdPkkXZM1pdMrDDgDfFIrIxCsykqjK3wJ4D0j4e6TcaLotxqNzbXOoy6nI+qTWs1wJ 5raK1aNWtIYVCBYUIGwnJJyQQB55/wAKA8J3Pi/WvFOs3V/q8OqanLqsGhybLW0hur1pJr5b25gP mXCGZxJAiGEKo8uTzwSTu/GKK50/4W61FoFi8Z06LRpLWLTFltjpFtpWq292l7ZR6fsaMWaxLKpj IWNV3H92hFYGgnw7+0F4EhufE2kPZ3+mX0+ny3NjKsM9lqaW0M9zdaLcv5jCCeOSItDOjKGADCQx RymP4TeEfEfwy1bVvCmq+bquh64f7W0HWtMs55dOt7qy3299b61hCbK4uLcW0iiRzCxTy4pnk+U+ +V4l8T/gpo3jwvq+nSQ6J4nWKQG6SEGx1YqmbdNWij+YOCNguY8uFOHSYLGifMF/+z78ULS7ltrb RrLVoYwjLf2Gs6XDaTlolkdYk1WW1nyjMY23QrllO3cuGOXdfA/4pWUJnm8JzvGHVNtpqWiX825u ARbWNzJJt9WC4HeqcHwc+Jlxcrap4Q1NZGd0DTtZ21tuQEtuvLiVIQOOGMgB4weRWo3wE+LCjJ8K rj/Z17wyx/JbwmvT/Av7NeoyXNtqPju5t7ayieGeTw/YTNcXl4qlzLZ6jqVuyx26kiPJtXlLozgS QuA9fXOlaVpuhadaaRo9pDY6bYwrBa2kA2xxxrkkkklizsS0kjEu7EuxLEk5HjG81208O6iPC9lN feJLuCSz0SGPyY44b+eJiL2e6u1a3jW3RXnH2pljkZFgDGWVEbzH4bfAzQvBfkatrJi8Q+JUNvcQ zvAy6fo9xHGGdNNtnJ811kJK3UqhvljaNIW3buQ+GXjbxd8RPibL4ml0RrLw1ZeH9T0EAG/msLDf eQX5jjvHxDJqEri3WbYiFoVUlMIpr2fxt8M/CXj+OL+3rKX7dbQiC11fT5haapa24n8/yFmZZI3Q nftSeKRV3uyqrMWrV8FeFrfwZ4W0nwzbXUt7FpdvMrXc8axvc3FzdSX15KsSFgiNLI5SPcxVdqln ILHkfCnwY8C+Dtbm1/TLS9ub3zpJLAajd/a4NFWXejw6dGFQsNj7A9yZZAAMPuLFvVqKKKKKKKKK KKKKKKKKKKKK/MXx9rk3jvx/rWpadE18dU1ZdP0WGxt7tpL20t9mlaOLezm3TebPGkbsm0EyO21F ztH6D/D7wjbeCPCek6BEsH2qCBZ9VuINrLe6vcKHv7gzFI2kUPiKBpFDCJY1PC4rs6KK+Nf2pZ7l tS8HWrRRLaQ2Gr3EEoLedJc3NzAlzE6k4CokUJQhcks2eAMfKNfXn7LN5qDf8Jlp582TTI/7GuwG uj5NnfTfaIG8mxZsbriOMebKq9II1bPyY6T4wfBDS9U0/UfE3g7TntPENusdzcaPpscYstZiUhLp rexyvl3IT96PIH70oy+U00m+vjvw54g1Lwtrena9pUvlX2m3UVwiuZlguER8zWd2tuyO0My5jmQO pZCRkdR+m3g3xTZ+M/DOk+JLJfJTUbcNNbFy72d7C5gvbNpCqFvLlV0WQou9cMAAwrpq+Sv2iPCF 54g8X+AY9Hia41XxDbahoUcQSTZFFpd3FdrczuhcrFGL2R5X8obEVmLMOE6vxa2m/A/4TPoWiX5/ tzVDNZWV9j7HqF7qd9garriR2kgeI28HFvIrsYWW2R3c8t8WeHddvvDGuaXr2mOyXulXkV1FiSSN JkQ4ntJ2hKsYp4y8MyhhuRmU8GvtL4q+CtP+LHhHTvG3hST7Rq1ppbXWnpBFHM+taex8240a4MOX W6t3EvlIC22bzYWUNJvj6D9n3S4NP+GOk3MIkWXWb7WdSvA5/wCXmHUpNGXYOw8q0jBHrmva6K+T P2iPiZPaH/hAdBvJreWSAt4rlijMTG1u4I5LPSIrsMDtljZpLpVjwyNFHvKtNHXzt8Pvh/rXxD1l dM0tDDZWxik1jWJYmez0q0kLBXkxt3zSbWFvAGDSEHlY0kkj/RTwn4N8P+CtLi0vw/YQWyiKKO6v Wii/tLU5IDIy3OrXyKrTPullKbvlQMUiVEwo/Lm8urm/vLq+vZpLi8vLma6uriVsyz3NzIZZppCf 4nclm471Vr9TPAMry+BfBcssjPJJ4S8OPI7sWeRn0iFnZmPJLHkk9zXWUUV8XftMeDPseq6f43tE C2+seVpGsfOMrqtpbE6fORJIWbzrWIxlY4gkf2fLNulGe/8A2Z/Ecmo+EtU8Oz+bI3hnUUe2JhgS CLTtd8y6ht0li+d5BcxXkjmUZAdQrEDan0lRRRSqrkZCsQeQVBIIB5+6T0PBFBBRipBUjqp4IH0p KKKKKKKKKKKKKKKztY0fTfEGmXmkaxZw3+m6hB5F1ayg+XJGfnVlZCrK6sA8ciEMjAOpDBSPPPAf we8L/D3VLrV9Gu9au7q7sH01v7VurOWKO2luI7uQRJaW8B3Fok5YtjBA6mqPj74N6R8QfE2keINV 1e/trfT9NGmXmmWsMe6+ggnmu7Yw30hJgIkmbzR5T71+VfLb5z39vomm+FvD13YeF/D1l5drYzva 6LatBYLq13DZCGGC7v5w+Zbjykjku595P3pS2Dn56+C3iWLxdo2qfCHxpok10+iabdqVvxP5jafa 6ittJpl/FOVmt7mxlljS2ePaY1UACJ4VZ7OkfDi/+DvjmHxRowu9a8DXmnzaZrreTDe6/odrdSRt 9pktoPKM8KXMcE0k9tE0iW4mDRfIHf6frzvx/wDDHw18QrQjVLc22rwWkltpmvW5cXVhulE6iSFX VLiIMCDFP0V5PKaJ3MlfI+vfs5/ELTLsxaPDp/iSzeWZYLq0vrTTplhSTED31rq8kIjd1O4rFLKq kEFyME4E3wI+K0EUkz+FCyRIXdYdb8OXEpCrkiO3t7x5Hb0VFJPQCsX/AIVN8SP+hN1v/wABh/jW +fgH8Wec+FU9ePEHhc+/a9rqPDP7N3jXU5Y5PEM1h4ZsxNKkyNPFq2qNGkO+OW2ttPdrcq7nyz5l 0jLhm2HCh/srwn4S0PwXo9tomg2awW0Cjzp2ETX2oXJ5kvdRuUC+bK5PUgBFwiBIwqDbv7r7BZXl 8be7uxZ2k919lsbc3V9dfZ4WmMFpapzJI+NscYxuY4zzXzp4W+B66n4l1Lxz8QbdFu9S16+1u08H rdQanY2iXN09zBb63fKoS6EZYAQxBYmVF3l1doVzPG3iHxFrHxX8MfD3w5oNrJpHgjWvDOtywQQg QmOK1guGvbqURMlna2kF35EeyM7XIZS7mGNPozxF4a0HxZpzaT4i02DVNPaaKcQytNC8U0LZjntr m2aOaJsZQtE6sVLISVZgeS+HPwz0n4cW+tRabdXF8+r36XBursbLmPT7aHZYafN5TmGQxO87+dHF GW83DLhVqDWvg94G8Q+Kn8XavY3N5eyw2yXNjJeSf2VdXNmFit724tQN5cRIkRiEogZVG+JmZmb0 /r7k/UdD/PqODRRRRRRRRRRRRRRRRRRRRRXwl+0p4jOqeNbTQI5JDb+GdNjSSOSKNQmp6uiX91JD KpLOjW/2MfNjaysAo6t7l+z74KHhzwcmu3SEap4rEN+28AGDSI9w0mBCHYESqzXRdQpxKqMuYwa9 7oorwD9pLULuz+HUdtbuEh1jxDpmn36mNHMtrHBPqyIpcEpie1hbcuDgY6MQfgavZvgDcTwfFTw7 HHPPFFdwa3b3UcMjKl1AuhXN1HBcIpAeMSxRSbWyAyK33lUj65+J3wl0Tx/p881vFZaV4ojLT2mt pbJG13KsKRJZ61JCvmTwtGixq7bnhwGTI3xSfn1f2Ot+FNblsr2K80XXdGvI24ka3vLK8gK3FvdW 1xA3X7ksE0T4YFXRiCCfvv4K/Eafx/4cuBqhh/4SDQpoLPVGiSREvbe4iLafqjIEWKN5ikySRRuw DxlwsaOiL7HXgX7Rum3Go+A9PjtEaa4j8V6S0NpFFNNc3s1za3Onw2lpDCrFpGeZSF4zjAy21TD8 NfBNj8HPB+s+LPFb241mXTze6mYfspl06xhTzIPDtld3Doj3E0pVXVJVjmnMUalxHHK3w5rGqXOu atqmtXixJd6vqN7qdykCukCT31y11KkCSszBAWIQFmIGBk9a+1/+FxQ/8KS/4Sf7S3/CTeR/wiWN 0nm/8JT9m8v7f5v2Xys/Z/8Aia7Nnlf8u3meZzXx54S8J6x411y00HQ7dp7mc+ZcSlWFtp9mrhLj UL6UcJDHuUE9WYrGgaR0Vv1E0rT4tI0zTdLgmuriHS7C0sIbm8lWW8nisrdbaKW6mRVDSsEDMwQZ J6AcVeAAGBxjA4HAHQcDt/LoKK4H4pa/N4a+H/inV7bzluYtN+x2ssE3kTWtzq1wmk295FKASGge YTLjBO3AIJzX51+D/DN34w8TaP4bs3EU2q3YieciNvs1pDG1zqF35crxhzDAkkojEilyuxTuIr9P tF0bTvD+lWGi6Rax2en6dbpb2tvGMKqqSZJHb+KSRmaSWRss7lnY7iTV+4tre8tp7S7ghubW6glt ri2uI0mguLeaMxTQTQuCrI6kqysCCDgjFfCvi39nLxlpupS/8IrFD4j0eWWU2jPf2NjqdpAArRxa kl80ETt8xQPbs27YWKRblSup+FPwG8Saf4j0zxJ4xgtNNtdFvDd22kC8S71C7v7RUl065aXTJDDF EkrCUEzM7NFseHy3319jUUUV8nftT2u+x8G3vz4t7vWrQ4jZoz9rhtplDyj5VYeSdq55+Yj7pq1+ y3qkkuieLNEMUaxafqlhqscwLebJJrNo9pLE46BUFghUgclznoMfU9cf4w8eeF/AtkLzxDqSW7zp MbKwgRrjUdRkhiMpitbWMZG4qIxLKUiVmVZJE3Cvkbxh+0h4q1Zzb+FoIfDFgrHFy6walq9yqtIg 3yXKGCFXRo2MccTOjqds5UkV4Jqut6zrksdxrWranrFxDEYYZtU1C61CWKHzDL5UUt27lU3MzbQc ZJPU16N8LPhXqfxF1EyyGbT/AAxYTCPVdXVAGkkCiQ6XphcFXuXVlLEhlhRg7hi0UUv354b8I+G/ CFo9l4b0ez0mGUgzNCryXdzskkki+2X1y0lxNsMjiPzZG2q21cLxXRUUUUUUUUUUUUUUUUUUVzPi zxj4e8F6bLqniDUYbVVikktrUSRNqOpvCUia20yyZg0z5eMNtwqAh5WSMFhJ4S8QnxV4e0/xB/Zt 5pUWpi5uLO01AbbttPW8kh029kTaFX7TbrHcKqFlCuNski4c2Nf8SaD4Wsm1HxBqtnpVmC217qQK 8zohkMNrAm6SaQqpYRxIzHHAPSsrwr4+8JeNmvl8MauupPpywteK1pf2bxJdbxC2y/iiLglGyUyA euPlz8PeLPiv41tfG/ie40Hxbfx6bH4hvV02K21BtT0drOxvHhspbSC7a4gaKVFWRlQeU+7hdmAP uV9T1Pw/4HfWNeVb7WdF8KHU9ajiaCFbzU9O0g3epJE9unlKJJVcKY02gHKrgYrzb4JfE3WviLB4 ij1210+K50WfT3hn06OaBJrfVXuXWCSCZ35g8narh/mUruBYF28q+Pfjbx14b8WjR9L8U3tlo+oa XYaxaWmn29tp89izmXTp7f8AtO2UXUoaS3eb5pcAvtC4QE+y/BXxQuq/DKx1LVtZnvLnR5tag1/U 9Xup3e3aG8k1MNeahfn5kjs5YG3lyioduRtKjf0P4tfDvxHfppmk+KLOW/mKiC3u7a/0s3LvKsCQ WsmqwwpLI7OoSFGLtyVU4Jr0WvMbD4p6I/jLVvAuuIuga9a6tFZaRHLcG6tNdtb23W70yWG9SJEg uJUZM20wHzukcbyyMVT06iiiiiiiiiiiiiiiiiindPXOQeCRjB4ZT1BB45r4y+N3wZubBZ/GPhg3 99p8Nun9tabd3t5ql7psNtCE/tG1u795Z5bcKN06PIzRHLqTDkQfNml+I/EOiLImi69rOkLL/rV0 vU77T1l5B/eC1kTPIB5r1Xwv8fvH3h+W1j1C9j8TaZEEjlstXRDdvB5wkmaLWYlFx5xXciSXDTKu cmNsAV9X+BPjP4O8cCCyS5bRNfmUL/YuqEIZpgke8abfj9zcKXkKRLlJ22M5gVK9arlvHGqS6L4O 8U6tBdfYrux0DV57G7wCYdQWxcaeyAgjf5xQLkY3YzxXwJ8FbC11L4o+Ere8i86GO7vL9E3yR4u9 K0qfVLCUmMg/u54Y3x0OMEFSQf0kooorx34yfDKf4jaNp/8AZt1Da65oc1xLYLdtKtlc216sa31p K8KsY3PkxvFJsYZTYQBIXT5Rsv2f/ildXUUE+hW2mxSNh7691nSHtYBsLh5V0+aeYg4x+7hY5PIA yR9kfC/4dWfw40B9OSdNQ1S/n+3atqS28cHnSiMRW9pbMB5n2eBc+WJWY73lkAQSGNfSK+Gf2jfB CaH4ht/FmnQeXp3iUut8kNusdvaa3bRqZGJhjRFa7jzPhizySrPISc8dV+y7r5B8T+FZrjI/0bxD p9r5CbRjGn6xcNcqu7J/0FVR3I4JQDLk/XlOyxGCx25yFy23djAOPyr5f/aR8EarrOnaf4u06W/v IdAt5rfUtJR/NtbOwlczy65bW2QVZWCR3jqGLRrG7BEgY18W29vPeXENrawS3N1czRW9tb28bTT3 E87iKKGGKMFmd2IVVXJJIABJr9LPhX4QufBHgvTNFvb28u71wdRvILiRHg0u7v41mudI09I3kVYY X3ZKOVklaSbA8zavoxLHBLE9hnLDAOAB7fSm0YJ9ycDA5ycjC+/sK/KLxHrU/iTXdY125DrNq2o3 d+Ynme4NutzOzw2iTSYLJChWKPgYVQAABiv0X+F3gS08BeFrKwEES61eRQ3fiC8UB5LjUJELfZ/O y2YrbcYYgmFwGcKHkct6NXyV8V/gFqeravf+KPBRhuZdUmmv9W0O8uxDcyapdXQe4utKu7rERSUy PNLFcSx7CG8tnDpDH594V/Z38b6lrFpF4nsV0DREkSW/ul1PS7q8mtlkHm2unR2MlyFmYZCyTKET liHI2N94QQQW0ENtawQ2trbRR29tbW0UcFvbQQqI4oLeCIBURAAqoo2gAACpqKK8e+PVrDc/CzxG 8kMEslo+j3VrJMkbNbTf21bQPNbySjKSGJ5Y9y4YqzJ0dgfmf9m7U7ew+IptJ1lMmtaDqmmWhjAK JcxSQ6wzT5IIXybSZcgE7io6EmvvmsnW9f0fw5YSapr2p2ml2MIfM95OsYkdIWn+z20X35pmVGMc MStI5GEUnFfJnjL9pi+neWz8DadHZwbJIzrOsQrcXpYrhJrLT1Ywx7DllM5lDAjdGpBB+dtd8Z+L PExmGveIdW1OKa5N41pc3s509Lgk4e301CLeLbuYIsUShQSFAHFHhLwnrHjTXLPQdFgMtzckyTTM GFtYWiEC4v72Vc7IowRk4yzFUUF3RT+hngT4XeFfAVrAun2cN7rKxBbvxBdwo9/cSsD532Ytn7PE c7RFCQNoXeZHBdvRqKKKKKKKKKKKKKKKKKKpajqmn6RYz6hqt9badp1qA813ezx21tAJHEaAyzEK C7FUUDksQAMkCuT8EePdP8errN5olldrommXkWm22r3TQQnVb5RJLfi305SZo4o4mtJI5JwhfzWX y0aJq6+/1Cx0q1mv9TvbTTrC3Cme9vriG1tIQ8gijM1xOQibmZUXcc5IHPArh9A+K3gDxPq8Oh6H 4gjvtUnW4aG1/s7VrbzhbRGeYQz3UEcTFUV3wH5CkjNfN/x68fa/o/j+Gx8M+J9W08ad4fsINSs7 G8vbe0j1G4uLi9JmtWxDJI1tNbN5gVvlKruDKVX374L6p4g17wBpes+I9YfWLzUJ75reSSytbWW0 srG6OkxWsklsqee26B5jO48xvM2sTtBPFeH/AIx6xrPxi1DwNJpljHoq3ut6LZsjym+guvD0VxNL qU05G2Rbn7PIpgEa+WrR4dmjkM9n9oDxH4w8LaFompeGNZ/smxudQudK1ZYobaS8nnubdbvTXtpp oXaJYxb3Qdo5Ub50GGBO3B/Z08a614kl8X2PiHXLjVLyOTT9Uso768ae5EVyZodSNlC7fJbxuLcF IUEcZcDA3LXrDfFr4dQ61ceH5/FNjaapaXV1Y3CXsF/Z2cFzY7xcxS6rcwpajaUZQTNtYjaCWK59 EjljmSOeGSKaCWNZYpYnV45YpFDxyI6ZDBgcqwznIwSDXnXij4j6b4I1/TtL8UxS2Wk69C0mka/C sc1nFcWo26jY6rbpI06eWWtmjuViMbfaNpCCCSQ+g289vdwQXdrNBdWtzFHcWtzbypNBcwSoJIp4 JoyVdXUhlZSVIIIJFTUUUUUUUUUUUUUUUUUUV4J8Yvg7H43guNe0OSSLxZEiyvb3F7M1jrMcFulr HZ7LhzFbTBI18mSMIjMWEwO/zY/hm1v9e8N6hKbK91bQdUs55oJvstxd6Xf2tzCHtZ4ZfJZJEdQ8 kTKcEAspHJFeg6B8bPiR4eMax+IrjVrVbiS5ks/EAGridpYVhMcl7cn7YsY2qyxxXKKGyQBufd9L +Bv2ifDfiD7Pp3iiJfDGquuw3jyCTw/dSKkal/tbkPal3MjBJwY40QbrhmYCvosjHByMHnIwepHI 7Hn1zTa/K/xfqyeIvF/iTWIJp57fVde1K6spLo+XL9hnvWOnpKJGITZDsQKWIUAAcCv1ItLW2srW 2srOGO3tLS3htbW3iXbFBbW8YhhhiQcBURQAAOgqxRRXKeNvClr418Mar4auZ3tV1CGLybyONJXt Lu1nW7tZxE+NwDoN6BlLJuQMhO4fDd7+z/8AFG1upbeDQ7TUokbEd9Z61pEdrcDAJeJdQmgmABOM SQqcjgEYNfTXwg+DsPgBJdZ1l7e/8U3UbQLJbvK1jpFkzZNvZs4QySygK007ICuBFHhN7ze6183f tF+Ak1vw+vjOxjlfWPDkUVvfIjzy/afDxuHaVVtYo3G+1mlM5fdGqwmdpCxVAvgXwA1l9J+Jmkw+ ZFFb63a6jo900yMcpJbG/tEiK9He5t4EBIIwSOM5H6HU1o45GiLxo7wyGSFnRGaGQxNC0kLNyrFH ZCRjgkdCQfMvjB4Lu/HPgm80rTGb+1rO6ttX0uA3MdrDe3NoHhks7h5VYYkhllEQLIvneUzyKgav zbmhlt5ZYJ4pIJ4JHhmhmRo5opo2KSxSxOAVZSCGUjIPBr1j/hT3iH/hW/8AwsHc2d32z+w/sU/2 r/hHfuf2352c9f3vl+Vt+z/v/Nx8tfcvgbwB4d+H2nTafoMMzNczGe+1G9eKfUr51Zvs6XE8KRjZ ErbY0jRUX5mwXd2btqKK8N/aHu7i2+Gd/DAY1jv9V0m0vQ67ma2S6+3oIiOjedDEcntkd6+ef2bJ bBPiJIl4YPtE/h7U4tKEqbpDfi4gmkFq2Dtk+ypcktx8m8Z5wfviqt7fWWm2st9qF5a2FlbqrXF5 e3EVrawIzrErzXM7BEBZlUFmxlgK5C7+Jvw8so1lm8a+G3R38sC01az1B9xBfc0Ng0rhePvMoXt1 rmv+F8fCj/oav/KH4k/+Q63NM+LHw21ZS9r4y0SIBC5GpXX9jSYDmM4TWVgYtkZCj5iOehBPW6Vr mia5HLLomsaXrMVu6JcSaVf2eopA7gsiSvaO6qWAJAOM4rVor5U/alniXSvCFqwf7RLqGrTxEEbP JtraGOcMMdd0seOR34OeKP7Kn+r8ff7/AIU/9B1OvVvjV8Rpvh/4ct/7KMP/AAkWuTz2umGZHlWy t4Iw99qyxsjRSPCXhjjilYAtIHKyIkiH8+NQ1HUNWvJdQ1S/vNSv7gRi4vdQuZry6mEUSwQiW4uG Z22IqouTwAAOAKo0V+o3gHwjbeCPCmk6BDHbi5gt0m1S4tslL7WJ4wdQuxLIkbyKXGyEyIGESopA CgDsqXGSAOT0wOuc4GOvXtXJSePfAsTvHL408JxyRu0ckb+ItHWRHQ7WR1MoIIPBB5Fa2la9oeur M+h61pGspbtGty2lajZ6iLdpgWiSY2jttZgjlQ2M4OOhrWooooooooooooooryr4pfFPS/hzpwRF i1DxLqEDtpOkFyFSMkxnUtTEeGW3VgQoBDyuCiYAkki+A/E/ifXfHOuzaxrM7Xmo3jR29vbwoy29 rAG22unadbLnZGpY7V5ZmJd2eR3dv1F0zT7bSdO0/SrFDHZabY2unWkbOZClrZQLbW6NI3zMQqqC W6mvgD9oO/vbv4navbXUjPb6XZaRZaahjjjEVnLpseoyqrooL5ubidtzFjztztVQOP8ABfjmXwTa eKDpun79d1/SU0bT9eXULq1n0G2mlL6jLawWwG+WQCJoZN6NDJGjgsu9H1Pg/wCEZfGHjvR7UwxS 6bpc8WuayLi3trq1aw06ZZfslxa3LKsqXUpjtmUByFkLmN0RhX3z8QQf+EB8b/K3/IoeJu3P/IFm OT/noK+a/wBle4t1ufG1o00YupoNAuYLYkebLbWr3sVzOg7rG80Kue29fWu6/aQ8J3Wu+FdP16xh urm48LXN3NcwQ/PGuj6hEg1K8aBVZ2MLwQOWVgEi813yF3L8leE/Hur+FNN8TaLAEvNG8U6LqWlX 1hO21YLm9sJLK31W0fa2yWLzPnAGJU+RsMI3j4Sv1S8F3dxf+DfCV/eXD3N3e+GNAvLq5lP7ye6u dJhmuJXJHLMxYse5ye9fJ/7UOkC38ReGdcEqH+1NIu9NaBY9rq+jXYnNzJL/ABbxeqgB5HlnnBGJ vgz8cJNMa38J+NL15dLdxFpPiC7lZ5dMZ+EsNVnlOWtT0imY/uPuuTBgwfaHBGR07HqMHBHIJxjP v1yKKKKKKKKKKKKKKKKqy39hDdQWM15Zw3t0qSW9nLcxR3c8bkhHhgc72DMrBSgOSCO1WuuM8dsg en5c0UV+bfxk8JReD/H2rWVpbi20zURHrekxA2ojSz1HcZ4YIbUKIoorpLiCGMqCsaL94EMfK6K+ ufgb8ZNUudTtvBXi29l1EalNKNF12/u1a9ivXUzDS9Qu72QGdJiGS1bLSiZlhG9JE8n2L48/8ko8 Vc/9AP8AXxJZ18g/Aj/kq3hX662P/LcvK/RuimySRwxvNNIkUUUbzTSSOqRRRRRmSWR3bAVQoLFj gDrXGz/EfwBBDJNJ428KMkA3sIdf0y5mIzjEdvbyPI59o0Y1yx+PPwoz/wAjV/5RPEh/X7HWrpXx e+GmsSPHaeMdJhaNSxOqtPocZAwCEk1tLdGPPRWye3Q11uk+JPDmuySxaJr+iavNbxrLNFperWN/ JBGzhFkmjtHcqpYgAnGTxW3Xz7+0r9m/4V5befjzf+El037H9/P2j7Hc78beP9T5v3uPxxXjH7MI U+PdZJ4K+Dr9h7n+29PXH5Gvumigj6dPc5yeeOnSvOfD3wp8FeF/EmoeKdJ03ytQvixtoZCjWGi+ chS8/sO2CgQefk7/AJm2KTHD5UTNGfRqKK5bx1cTWvgjxhc28jw3Ft4W8QzwTRkrJFNDpEskUiMO hVgCD61+b/gB1j8d+CnZwix+LvDjs5fy1VV1iAs5c4CgYzur9SaD7++evAHXPpiuNl+IngCGOaV/ G3hMrDG0jLH4h0maUhB8wjhglZ3b0VFLHoBmuZn+OPwst5pIJPFsLPE5R2g0rXbqElTgmO4tbV43 HoyMQexq1p3xl+GOqzi2tvF1hHIQfm1GC/0a3GFLfNd6vDBEOnGXBrsNL8UeGdbne00XxFoer3Mc bTy2+l6vYX86QowR5nhtZHYKGIBcjGSB3reoryH48n/i1Hiv1J0P/wBSSzJr5C+BH/JVvCn11v8A 9Ry8r718ZeJ7XwZ4Y1fxLeQPdRaZbo6WsTiJrq5uJ1tLO387a+wSSyIrSbGCqS207cH81vFnjHX/ ABrqkuq+IL6S6lZ3NtaozpYabC4VfsunWhJWJMIoJ5ZyN8jPIS55aivvb9nTwmuieC21+4gCaj4n unuVldZklTSLFjbafAY5flAd/OuFeNfnSSPJbau36Corm77xl4R0u6lsNU8U+HNNvoCnnWd9rmmW l1D5qCWPzbe4lV13IwZcqMqc96fp/i/wnrF0ljpXijw9ql7IsjR2en61p15dOkSGSVkt7eRnIVQW YgHABPauhoooooooooooooornPFnirRfBeiXOva7c+RZ2+I4oowGu7+7dS0FhYwEjzJpdpIUkBQG d2WNHZfzy+IPxP8AEvxDu2Opz/ZdFgupLnTNBtiv2OyJTyYpJpQqvcTBM5ml6F5PLWJHKV9rfA7R G0T4aeHlltFtbrVY7jW7va4c3K6lcNLp125VmG57EWo2gggAAgMDXkv7VF1crbeCbFZpVs55tfup rcO3ky3FpHZxWs7x9C8azyqh7b2A4avmPwb4mk8HeJNP8SQWUGoT6al+ba1unZLc3V1p01lbTTeX 8xWKSVZiilS23aHQneBB4j+IXilFZrrWvEfiG+VS77neRyuC7BBiKC3iXsBHDCnRY04/TrQtHg0D RNJ0S1d3ttI06002GV1QSypZW4gWaURgLvfG98DBYkjrx8T+AnjuP2j7iWCSOeKXxV4/liliZWil hax1J0ljccFSvzA9xX1h8UPCj+NPBGuaHbxxNqTwR3mkGWCCVxqVhILuCGCS5eNYXuAjWrT7xsWV i25dyH89vB3inVvh/wCKbXWbaO4jnsLh7XVdMkkksze2QlC3+k3isrbSxXjzIm8uVUk2lkFYGr3l vqGq6pf2dkNNtL7Ub27tdOWdrlbC3ubhpoLIXLhTIIlYR7yoLYyQM4r7n/Zsv7y8+HcsF1IZYdK8 RalYacDHGphs5La31Jog6KGb/SLiZ9zljztB2qqiP9pLRH1HwFDqsNtbySeH9as7q4uZPLFxBpt+ raZLHA7/ADYe4ltPMjXg7QzfcFfNfwx+L2t+AL22tLqa61XwoxMV1ozy+YbGOWZp3u9DExCwyq7v I0W5YptzB9rlZY/0F0fWNM17TLPV9IvIb/Tb+FZ7W6gYlZFJ2srK2GSRGBSSNwrIysjqrKQNKiii iiiiiiiiiiiq13fWWnxpNf3lrZQyOIklu7iG2jeTaW8tJJWUFuCcA5wM1a+o/wBofRl3KfccjrSU V8W/tMeDfseraf44tFPkayItJ1ck5CarZWpGnSgySFj51rGY9kcQVBb7mJaWvlmivYvhj8X9c8BX lrZ3U1zqnhMs8d1o7uJHsY5pPNe80VpT+6kR2aQw7ljlywfa7LLH+iENxBd20N3aTxXNrdQR3Ftc 28iTW9xbzRiSGeCWMlWV1+ZWBIIIIODX5G1+vFFJ+X6DFc3eeNPB2n3U1lf+LfDNleWrvHdWl5r2 l211byR/M8U1vNKHRh/cYZripvjn8KoZGik8WRlkOC0Ok69cRnj+GWC1ZG+oY1YsvjX8Lr+byYPF tmj7d2b2y1XTYcKOR9o1CCKPPtuya66y8ZeD9Su4tP07xV4a1G+nfZb2dhrul3lzO4UsVgt7eVmc 4BPyKa6SuR+IIH/CBeNy3I/4RDxLj6/2NN0P+e1fnJ8Pjjx74IPp4v8ADXuP+QzDX6k0UV5z4h+F PgzxP4n03xZq9g0+oWKRrcWymFdO1k264sn1q32FpzCMBcuNyKsUnmRKsY9Gx3x7Z/pmiiiiuE+J fhK48beDtT8OWcllBe3c2mSW13f+YYbQ2upxT3MymJWcP5CyooA+bcVJAJI+cdN1z4OfBqRZNJaf 4geNIYLlDrFoYWsLWWa1hH2e3uizW1vHL8yiW2W5nQNNFJJtOw+eeKfj58QPEb3MNlqC+GdMlXy4 7PRVEV2sUd0bmGSTWpB9pE2NqSPbvCjqpHlKGcHx+9vr3U7qa91G8utQvbhlae8vbiW6up3C7Faa 4mZnYhQANzH0roIvAfjieOOaHwb4smimjE0UsXh3V5I5YmGVkjkSEhlPZgcU/wD4V949/wChI8X/ APhNaz/8Zo/4V949/wChI8X/APhNaz/8ZrI1TQNd0J4k1vRdW0Z5kEkCapp15pzyoSVEkS3aIWBK sAR3B9DXdaD8ZviP4fnEkXia+1SFriO4uLTX5DrUVzs+9A096WuIkfJDi3mjJznIPNfQfhH9pnR7 zy7XxlpkujXP7tTqulrLfaW52yNNLPZndcwAERqix/aSxYklAMnmP2ntV03UT4AWxvILtn03WNWU QEsG03Vvsf8AZl8sg+Vo5vIl2FSchCehGdD9lVX2eOmIby2bwwo4+VpEGoZ59gw4/wBoVy/7T93c v4z0KxeeVrO38MQ3UFsXJghubzVrqK7nSPoHkWCFXYckIoPQV800V6J8J9IOufEfwhY740WPV4tS kMkfnJJFokbazJAyEgESrbmPJ4G7OD0P6Satq+m6Bpl5rOs3cVhpmnwme7u5i3lxJuEaAKoZmZ2K xxxoGZ3ZURSxAPx/42/aX1S8aSx8DWA0i2zj+2tTihutUlAEbq1rp5328HImjYy+fvRlIETLXzlr HiPX/EMkcuva1qmsNC0zwf2jfXN4tsbgq04tY52KxK5VdyxgD5QMcCsSpI5HidJYneOSN1eORGKO jodyujLyCDyCOle8+A/j94s8Nz2dn4iuZvE2gCVEuTd4n120t2kd5pbDUpHVp5MureXeO4KosSPA PnH2x4U8V6J4z0a313QbkXNpPlZYmCpdWN2oDTWF/AC3lyx5GRuIK4kjLRujt0dFFFFFFFFFFFcn 448Yaf4G8N6h4i1ALN9lCRWdiJ4raXUr+c7LaxgeUHlj+8kKI7JEsj7WCEV+ZviDXtR8Ta1qWvar N519qd3JdTYaZoog7ZitbYTM7LFCuI4kLnagC5OKu+Cby107xl4S1C+kSGysPE2gXl5NINyRWttq sU9xI69wqKxIr9Ua8n+Jfwi0P4ji3up7ufSNcs4FtbXVYIluY3tROZjb3tjIyeYgLSGMpLGVZiSz AFD4LefADwj4evLaPxR8VtK0+Fgl1LZXFrp+j6jd2KyET/YWvr+XBYKyJJ9nkG4Y2sflP0Z8MNK8 CadoBk8AwtJps9wbe51ea2vkuNYu9PX7LJdvd38cfnIH8wB7Zfs6yGRYguGUcT+0X4jttJ8BSaIS Gv8AxReW9pbxrKYpIbTTrqPU7292hG3oCkVuyZQ/vgcnaVPzV8BfEUegfEfS4pzClv4ggn8OTSyR XEjpLfvHPpqW622cPLeQ20G51KhXYttHzr+iPBGD07jqMHIPBBxjPv1wa+NfFPw4+Dmt67rCaN8Q bDwXqFnql5b6rpOpQxw6Xa3UD+TcW+l2+ptYlV80M37qeWIDKxBUCqOm0L9mDRbS+iude8TXWt2E eyQWFnpw0bz5EnR9lzd/aLhzC6B0dYRHJyCsqFcH6kGMY4AAGAD7AHH9PYV8h/tVf8yGM8j/AISg 47jP9nf4V8h19g/s8/E+6uZU8Aa/eS3LC3J8K3EqvNLHFZwNLcaNNcAkmOOFPMtfMACKrxb9ogjX 63oooooooooooor5y+I37Qej+HGl0nweLPxFrCCAyai0gufDtoJG8ySNZbSRXuZQgAKxOEUsMyM8 bxV8jeIviB408WB01/xHqV9byLEr2KyrZ6Y/kv5kbvpdisVuXBOd5i3Zxk8DHG1qaVres6HLJcaL q2p6PcTRCGabS9QutPllh8wS+VLLaOhZNyq20nGQD1Fe5+G/2kfHGlzBdeisPFFmXd5BLDDpOoqv klI4be806MQqocB28y1kZhldy5BX6/8ABfj7w34+0+S/8P3cjm2dIr7T7tEh1LT5JAXj+124Zhtc A7JI3ZGKsFcsjqPAv2o9EL6f4W8SxraJ9mvLvQ7tthW+uPt1v9v09Q6phoYvs90SGcbWkBRTudh8 bUVd06/utKv7LVLCXyb7Tbu1v7OYoknlXVnOLi3k8uUFW2uqthgQe4r9IvjBpUms/DPxhaQukTQ6 V/ahaTdho9Cuo9bnQY7uluyL7kV8K/CXVZNH+JPg67iiimabWoNKKSFgqxa6raHNKCnO6NLhnT3A zxX2T44+O3g3wdc3mlQ/a9f1y0aeCex04JHaWd5Cqlba/wBTn+RclijeQk7RsrLIqsMH5p8TftD+ Ptc86DTJrPwxZSfbogmmQCa/e0u1EcUdxqd95jLNCgOye0S3bcxcAEIE8evtT1vxDdxS6lf6prl+ I1t4ZL+6vNTuzErtIsET3DO+0MzsFHAJJ6mtj/hX3j0HB8D+L8g8j/hGtZyD7gwUf8K+8e/9CR4v /wDCa1n/AOM0h+H/AI9HJ8EeLgPfw3rI/wDaNYOpaXqWj3clhq+nX2l30KxtLZajaXFldxLKgkiM ltcqjruUhgSOQciux8O/FLx94XeA6Z4l1J7a3hgtk03UZ31PTVtIGUpaw2V8XWFdqKm632Oq/KjK K9xt/jn4Q8daM/hn4qeHTbQ3EkDjVdGEs9lbXKySNFqEVs7NdWjwxlE3QvcNLulDKsbtE3efCP4Y 2fhfxPdeLfDfiax8SeEtV0C9sLOVG/4mMNxPq9vcpbXItwYZBFFCFkk3Rv5uVMCYr6KoooooorP1 fTIdZ0nU9IudwttV0+8024K53eTfWzWsu0gg52scAEH3r5Aj8EfCX4UCK5+IOs/8Jf4niEEv/CMa WiT29rNi0uHSXT96bjHvd45NRnhiuYGOLYuuDg+I/wBpTxtqbFfD9rpvhm3E0MscixR6zqRVIikt vNcakht2jdm3/LZq4woD43bvCtU13W9ckim1vV9U1iWBGjgl1S/ur+SGJmLtHC927lVJJJUcZ7Vd sPB/izVbRL7S/C/iLUrGUusV7YaJqV5ayNGcOqXFvEyMQeGAPFXP+FfePf8AoSPF/wD4TWs//GaP +FfePf8AoSPF/wD4TWs//Gapaj4S8VaRaG/1fwz4h0uyEqxfbNS0bUbG181/uRG4uY0TccHAzk4r S0H4ieOPDIt00TxPq9pb2iSRWti9y17pcCSsXdY9KvvNth8zM2fKyGJIwSTX0D4Z/aguUKQeMPD0 U8fmSb9R8PSGGZIhABCv9lX7lJHaQHe4u41CnKx5T5+3+MHjrw14g+DuoX2i3i6ha65qml6LbyIs sUtrqNpfprFxb3lvKqvG6w2znbIq5DI4yroT8+/s+2FzefFDRbiCIyQ6XZ6zf3rDpDbPpcumJKf+ 29zCn1YV9A/tOkjwFpA7HxdYfpo1/XwpRVm1tbi+ubeysoJrq7u54ra1tbeNpri5ubiQRQQQQxgs zuxCqqgkkgCv1Y0bT7fw5oOl6W1z/ouhaNY2BvJ9sAa30yyW2a5n+bCZWMs3OAM88E189ePf2j9M 0e4uNK8GWNvr17bTvDLrN7I7aCGgkjD/AGGKzdZbtGHnR+assSAhZI2mRq+UfEXjvxh4raX/AISD xDqWoQytE72LT/Z9M3wrtikj0q0EdsrAc7liBJySSSSeRor1Hwf8XvHHg2WBLXV59T0qFIITousy y31iLa3jMMNvZmVvMtQit8otnRcqu9XVdtfbvw8+Kfhv4iW8i6c0thrNpBDNqGi3rRm5hDIqzXFl KhxcWyynyxKArA7DJHEZEB9KoooooooooooqK5uLeytp7u7nhtbW2hkubm5nkSGC3t4EMs0800hC qiIpZmYgADk4r81fih8Qbr4h+JJdR/0qDRrMNa6Hpk8iEWlphRLcSRxfIJ7hlEkxBbHyR73WNGrz av1I+Hox4B8EdD/xSPhs/Kwbro0Jwcdx0x+dO8beCND8e6ONE1xbtLZLyG/t7nT7hbe9tLq3V4hL C8iSRnckkkbCWJ1w5IAcIw+YNT/Zt0nRLdbzWfidp2kWbTJbpdapoltYW7XDo0qQLNdamql2VHYK CSQrHGAa9a+EHhv4Z6FNq8Hg/Vk8T67YpaprOuPGZxAkweJLfTbyGIW6QSvDLIFgmkZsAySSKke3 0zxr4hTwn4T8QeIpDCr6XptxNaC4iuJoJdSlxa6VbTraYfZLcvFESCAobJZFBYfmR4c1f/hH9f0P XfJa4/sfV9O1NrZJvs7XSWN2ly9sJ9r7PMClC2xsA8q3Sv1Ws7y21Gzs9RsZluLK/tYL2znjztnt rmITQTJnBwUYMMgfQGvnL4q+CPhLrOvLZ6n4gtPAvjC9spNVF75K2+l38E902+71UXIitZJS0Vwq FLqGZnYmQygRrXKaN+zPo+praajD8Q4dZ0aWXLTaNpNrtu4o5TFcR2upJe3ESsGVk3+W4Ug5U4xX 1L4Z8PaZ4T0PTfD2jpKmn6ZE8cH2iVrid3lle5uLiaVuC8ksjyNtCoC2EVVAUeefHlSfhR4qOMhT oZJzyo/4SO0AOPTJxX5y17d8EviU/gjxAmmancyjwtrkqQX0ZePyNM1CQrFba2BMQEVcCO6KsuYf nIdoo1r9Cgfp09znJ456dKKKKKKKKKKKKK8k+Ivxk8NfD9ZLAn+2vEiC1I0G1maBoIbkGQTahf8A lSRwYjAcR7WlbfGwj8t/NX408VfGPx/4rmZrjW7jSbNo3jGl+H5bjSrDy5bdYLhJvKkM04k2Fitx NIFLOECq22vLat2N/faZdQ32m3l1p97bvvt7yxuJbS6gcgqWhuYGV0OCRlWHFeueFfjv8QPDbxx3 WojxLpyhkez17fdz7XnWaWWHVQRdCXaGjjMskkaBj+6bC4+uPh58YvC/xAMVhE7aN4kkS4ZtBu3a Vpo7WITTTadfKixTrsLN5fySgRyOYhGu8s+OegHX/hrrvlWwuLvRvs+vWmZ/s/kDTZP+Jlc/O6I5 Sxe7+RtxYnCKZNlfnHRRX6c/Cu6ku/hz4MllMTFdAsLUGIOqiOyi+xRA+ZzuCxqG5wWyV+UivzQv bO6068u9PvYZLe8sbmezu7aUFZbe6tpDBcQSL2ZHUqR6iv0i8SfF3wR4X0jStWv725dtd0u01rSN HtYBcazd6be+WYbh4NyxQgLITm4mjD+XIsbOyFa+afEv7TPirUg8PhrTNP8ADcLRRqbqc/2zqaTJ cGRpYJJ0jtkV49sZje1kI+ZlfJXZ4Zrni3xP4mZv7f1/VtWRrmW9W3vL64ksobiXO97SwJEMOASq rEiqB8qgDiraeAfHU0cU8XgrxZJDcRJLBNH4c1hop43UMkkMiwlWUgggqcEdKX/hX3j3/oSPF/8A 4TWs/wDxmj/hX3j3/oSPF/8A4TWs/wDxmsnVPDniDQ1ibW9D1nR1n/1B1XS73T1m6/6prtEDdD09 D6VpeHPHHi7wkV/4R7xBqWmxLLPP9ijn87TJJ7m3+yzTz6Tc77aSQoFAeSFiCqMCGRCPctF/aI/t Kzk0L4leGrHX9EurWG2urjTIEjvJWt4CxuLvTbyT7PNJLOsL7oXthC26SNSQiDovDfwl8Ga94h0D xn8NPFsFzpWk+INI1bVNA1ASS32mwW+pS3fko5xcR7jAsNtFdw5dVkm+0SDaG+uaKKKKKKK5Hxl4 58OeBNNTUvEN28STSSRWdnbRfaL/AFCZIzK8Npb5AOABmSR0jUlQzqWXPwh4++Mvi3x15to8y6Lo LZUaLpskgS4QSMyHVLxsPcttZVZcJCdqsIVbJOb4P+FvirxjbvqcMEOkeHYIp7m68S645sdJitrX ebueGaQZmWPy5BI8YKIVIlePrX0t8Nfgz8K9Q0qDXYtQk8dg3Ekf2udbrS9OiurK5bci6KpWVfl2 B47uSVZBhwojkGfofS9F0bQoZbfRNJ03R7eWQTTQaXYWlhDLLgIJJY7RUDNtwu4gntWlRRRXGa/8 O/A/ijz31vwzpV1c3MqT3F/Hbix1SeWNditNqtgYrlxjAIabBAGcgCvlnx/+zlqek/Z7zwLLd6/a 3Fzb2c+mXjWqalZtcyJDDdLdKIoZYN7fvmZU8lcO5ZBI8fnPxmvrOXxo2iaYY30rwXo+k+DdOkVp XneHRrfNyt5JIcNLFcSTwsyKq4QcZyx+pf2e9Pj0T4aWt/d3cESeINdvL6IT7bfyXmuI/Dtlab5W G95pLcNDtwWMiooJ68B+1JoRKeFfE0NmmFa+0LUb8TKHYuq3+jWht3fJA237h0j4zh25jFfIFFfW n7PelWXhjQvFHxN8ROmn6alo2mafd3DzQl7O3mE+qPBFIFjmE1wttb23lsztMkkSqGOG8J+IPxB1 r4h602pai7QWEBki0jR45S1tplqx5VcgeZNJgGecrlyABtjSONOBoooorqPCPi7WvBWtWuuaHdND cQsBc2xLG01G0LZmsb6EcPE4/FTh0KyKjj9IvA3jLTfHnh208QaarQrMWgvbJ5Emm07UYQPtFlI6 4BxuDo2FLRsj7V3ba66iiiiiiiiiivh39pbxZLqPiey8J28zfYfD9pFc3sKi4jD6xqUQnUzKzeXI IrUwmF1TKmWYbvmKr800V+qHgrxHH4t8JaD4hR4C2p6bBNdi3juIreDUoh9n1W1gjvCZNsNwk0Sk s2QoYOwIZvkn4n/H/WNVvNQ0LwXcHSdEhn8j+3bZnj1nUzAXSaS0uUfbb2sjFWi8tRMQgYyIJHhH ztaWuoa7qtrZQeZe6rrOoQW0PnTL5t5qGo3Iij824uGA3SSP8zu3U5Y9TX6cu3h/4aeC92Gt9B8K 6Qi/KlqLm5MQ8sbtiwRPd3kzAM2EEk8hJwWNfnT498a6j4+8R3Wv6hGtsrpHbWOnxSSSw6dp8GRB bI8vLMSWklfChpGdlRFIReLr7x+BnxYi8U6dD4V1++dvFOnROttcXjgya/p0A3iRJzjfdQRgiZXy 7ovnZkPnFPLf2mPCX2DXtM8XWtu4t9dt/sGqSolw8S6vp8YW3lnndmjR57XakUSKuRbu2Gbea8X8 H/ETxb4GnD+H9WmhtGm8240m5/0rSLtmeJpzLYS/IryLDHG9xD5c+wFVlUGv0I8A/EDRPiFoq6tp LfZ7qBY4dW0ieRZLzSbtwT5chUL5kUm1jBcKoWRQcqkiyRp8fftF+J01vxyNJtbkz2PhixTTyiTQ zWi6tct9r1SSAwlgHAMFtOrYZZIWVgCvPgNXLC+utKvrLU7GU299p15bX9lPsjkMF1aTLcW0ojlD K211BwykHGCMV+qPhrXIPE3h/RdftlhSPV9MtL7yIbuK9W1mnhD3Fg11GFV3gk3QSfIp3KQVUgqu 3RRRRRRRRRRXxb8a/jWdXN34O8H3eNIG+21vW7Vx/wATfGUn07TpUP8Ax58lZpVP+kfcU/Z8mf5Z oooorS0jV9S0DUrPWNHvZ9P1KwlE1rd27APG+CrKysCro6kpJG4KOhKOCpIP23p3ivTPjv8ADjxD 4caNLHxfDppnm0uGZIUl1GzdbnTNR0+W5WTNpNcJHHOpJeIO0bON0UsnwvNDLbyywTxSQTwSPDND MjRzRTRsUlilicAqykEMpGQeDUVdb4F0IeJfGXhrQ3t3u7a/1myS+gjkEDvpcUwuNVYTAgrttklf IO7j5QWwK/TbWbTT9Zsb/wAN3s+wa7pGqWkkMM8MV+9hLCLHULi0WTef3X2mMF/KZUZ03A7gD+V8 UupeH9WimjE+m6zomopKgli8u6sNT0263KJIZh8skUsfKOvDDBFfVXjb4Uah8T/Hdr4l8PTS2Xh7 xH4X8NeINQ1rVl3RQyXcTWNvY6bZxBXkmFlbwzPCZMIxO+WNZIlr2Hw18EPhz4bQMNDi1268uSKS 78RmPVjIskglA+wyItopXCqsiWwcLkFjlt3qdta21lbwWlnbwWlrboIoLW2hjgt4Il4WOGGIKqqO yqBU9FFNkijmikhlRJI5Y5IpYZFV45YpUKSxyI2dyupKlTkGvL/EPwY+HPiGLZL4ctNInWBoIbzw 8kejSwbn8wyfZ7Nfs0r9QGuIJMDAGBjHyhrnwTubqyuPEPw11i18d+HEnuozFauia7ZNb753tZrX 5VneOHyM+VsmlaRTHbbGUnzTQfE/i3wFqty+j3+oaDqME0ltqNlLHtQ3FsJLWS31PSr1TG7wl5VV Zoi0bkldrgEfbvwq+NOmeP2Oj6nb2+ieJooUeO2E+6z1lIolN3PpZlwyurB3a0Yu6x4dXlVZTH7f RRRRWfq2saZoOm3msazeQ6fp1hD593dzkiOJAQqqFGWZ2YqkcaKXdyEVWcgH4m+Iv7Qmt+ITNpng /wC1eHtEb7OTf/8AHv4iu2RWaYfaLaV0toixUBYSZDsyZQrtEPH/AAh4I8SeOdQaw8PWDXRiaL7Z ezMINP06K4fYk99dtwvRmEa7pHCt5aOVIr6R+HXwS+HWo3N/BqfiM+MtW0E2o1zT9HlntPDtrLql m4t7P+0IAsty0csczCWC6iOUCSxIQyN9K6F4Q8LeGQn9g6BpOlSLaJYtdWdjBHfT2iFWEV3qG3z5 cmNGcyyMSwDMSwzXR0UUVg6z4V8NeI1I17QdJ1dhbS2kc9/p9rcXVvbzBjItpdyKZYiSxKtE6sG+ YEN81fOfjv8AZt0y4gudR8B3E1heRxNInh28na5sbx40jRLex1G7cy27sFkYm4klRpGVd8MYJXxz x9ayeEvh98PvBMqraanqH9o+OfE2nmG5Ewu79vsHh+W4a9RWhmitRNbTW8RUB4yXVjskbv8A9mTS 4oLrxd4vvpHs7PS9Mh0tby42QaZ5Ny51PVZZrubChrZLa3Z/nARJNz43Ka9l+P2h/wBt/DXU5447 qafQryw1y2itV8wOsMhsbyW4Xax8mK2uJ5nKldu0MW2hgfzwor3j9n3wWPE/jWPVrqMvpnhMW+qS dcS6vJIRodv+7ljkBV0kuwyo6HyPLkXEtTfGT4xXHja4l8P6BLNbeEbWbEkg3xT+IriGTdHd3SNh ltlYBre3YDOBLKPMCJD4DRRRRV/TNTv9Gv7XVNLuprHULGZZ7W6gbbLFKucEHGCCPlZWyGBIIIJF foh8Kfinp3xF00xSiKw8TafCG1XSlYhJYwRGdT0zeSWt2YgMuS0LsEckGKST1miiiiiiiiiivmz9 pjxHNpvhTSvD0BkT/hJr+V7txFE0Mmn6EYrqS2LvllY3E1rIpTBwjBjhsN8NUV99fs5eIbbVPAK6 GAkd74Zvru3mTzC7y2uqXUmqWd6V2gIGZ54VXcx/ck5+YKMf4x/HCfwneS+FfCYhk1yKNf7V1S4i 86DSfPt98FtYwPhJLjDJK7OGijGEKyOzCL4r1DUdQ1W7kv8AVb681K+nCedeX91Nd3UojQRRiS4u CznaoCrknAAA4Ar9B/gn4WtvCHw80+7uJoFuddt08Tandb1WKC3vbVZrKBppY42VYbURmVXJVJTM Q5Qgn5V+NHxQPj/W0s9JnvF8KaQdtlBKfKj1K/Uuk2tyW21XXcreXbpMSyR5bEbyypXilfUPwB+K v9j3Fr4B1vzX0/VL9YvD96nnTPYalqMqxrpckIJxb3Ep3RtGBsmdi4KSM8XqP7R3hR9b8H23iC1T fd+Fbp5pUUylm0nUilvfskUSNvaORLeUsxVViWVi3QH4n0LxDrfhnUI9U0HVLzSr2PaPPtJTGJ40 mS4+zXcJzHNCzoheGZWjbADKw4r7n+Dfxgi8eQHQ9c8m18V2UDSlolEVrrdpHhXvLZM4jnTjz4Bg H/WRfIXSHjf2n/E0EWl6F4SiLG8vL3+3rsrOV8mxs4pbG1img24dZ5ZHZW8wbTAcqSQV+MKK/RL4 CeJLnxF8OtPW7DtP4eupvDZnKRos1vYW8U9hsEKqMR200MJ3fMxQsxJbJ9moooooooooorwP4xfG SLwRA+geH5YbnxdcRKzyFI57fw9BMgeO5uo3DK9w6ENBbuCNpEsq7DGk3wVPPPdzz3d3PNc3VzNJ cXNzcSPNPPPM5klnnlkJZ3diWZmOSckkk1BRRRTkdkYMpKspDKykhlYHIZSOhHY19qfBX4uHxai+ AvGQXUNTntbmDTtQu4Vu4desUtme703WYpVZXnWFXPmuNs8YKyYlG6f5P8X+Grvwf4m1nw3etvl0 u7aKOf8AdD7VZyoLiwvNkLyBPOgeOUxlyybijfMCK5miv1N8I2Y8M+DPC2m6iLXTJ7DRfD+m3cbT QJEurzwRWUkCzIxjeSa7fYpRj5kjjblmGfz9+MGjtovxJ8W27SyzrearJrKTSQmHeuuqNYdEyzbl ieZ4Q+75yhYhT8o9NufDWqfFf4cfDG40PyLzX9Cv7zwNqu2ya1hsrCCJrrTbjU9Q2jbDaWcELEos m97gqpM58pvZ/Cf7PHgbQFhn1lbjxXqUU0U4n1BWtNLSS3uHlh8rRraRlaNlMaTxXcs6OVyAqsyH 2rTNJ0vRrX7Fo+mafpNn5zzG002zt7C286RAjzGC1VU3sqrlsEnA54FX6KKM9jyDwQeQR6VxGv8A w38CeKGkk1rwtpVxcTXQvLi9t4G07Ubi4Csm651PTDDPICHO5HlKsdrFSVUj5g8TfALRprzUdN+H /iuG917RYgdS8J6/dWkerP8A6EuoC5srm3jhBSRbizhi32/kiRn33aMrRr4BdWvibwPrrwTjU/Dv iDS5ZYxJDNLaXcO5Gt3ktby2Yb4pULgSxOUkQnaWQ5P1H8NP2iTd3FnoXj77PDJO7Qw+KoyltbiV tot01i0jURxqzbla6iKxrlN8aoJJh9ZA/Tp7nOTxz06UUUUUVz/ijxNpHg7RL3X9bmaKys1HyQoJ Lq7uJW229pZwkjdJKxCqCwUcs7Kis4/Nbxx4x1Lx14ivdf1LdF9oYRWNgJ5J4NMsIvlt7K3aTAwB 88jKqh5GeTapcivo/wCFPwAGNO8T+O4ecreWfhSaFWXBCyWcuvB85J5d7AqAMIs55lgFX9p22163 fwv5MjJ4MFs9rb2NtG8Vnaa7bM+XuljQR5a1ZEtFZyQI5/LRBvL4v7OXj2PRdYn8GajKkeneIbj7 Tpcsj28MdtrggERgaSTaW+1xxxxIC5JlSJETdIxr7eooooorh/iJ41tPAPha+164XzLo7rHRbdre SeO71q5t5JNPhuQjx4hGx5Zz5qHy0YIWkKq35vaRpmseMfEVnptu899rOv6lta5unubmSS4u5TLe ahfzqskhRMvPcS7WIUO7Zwa+iP2jtU/siHwZ8PNNWSDSdI0m01VVYpL5i26yaFoyid8yhreOG4DH fh/MBIJUEdj4K8daN8aPCt98P/GPkW/iiSxkFtdMgVNSmtojJa65p0cLRbbu2YCW4tVYLIoZlBga aKL5M8VeFda8Ga1daFrtt5F5bkSRSIS9pfWrki3v7CYgb4ZMHBIBBBR1SRHVfU/gv8JR49u31zWm CeE9Kvfs1xBFNsutYv4o47ltMUxHzIYVSSNrib5WKsEhO8vJDp/tB+M4NR1iz8DaIYIfD/hGOKGW 3s44Y7U6ykPkG2hFtI0flWUBW2RPLjaKQzxsCAhr50ooor0jRvhF8SNdjklsfCWpxxRmHMmp/Z9E DrOCySW41mSAzLhfmaEMBwCQSM+paf8Asv8Ai2S7hTVPEPh2zsW3Ge4sDqepXceIyU8qzuILRHO/ Ctm4XAJPOMHpov2VohIrTeOZJIs5ZIfDYhkZf9mVr5wp+qmvZvAnwk0H4eX91f6Fq/iWb7bai1vb LUb7T5tOuAriSC4e2tbWE+bES/lSFvlV3XOGYH1KiiiiiiiiiivzK+K99dah8R/Gc95G0cya5d2S BvMybXTCNNsn/eknDQxRsMcYPy4XArzyivW/B/xFl8P/AA/8feEGlWJ9atYptIYws4a4vp4NJ16z corYMtgWkjZyqoYmwS7qp8kr3v8AZ08PDWPH66nNFK1r4c0261ISG2860N/cY06xt5pWG1HxLLcR H7xaElRhWI9B/amvNRVvB9jl49JlXV7zas/7q61GAwQEzWobrBFKPLdl/wCW0gX+IV8uaDoOreJ9 WtdD0O1N7ql6Z/s1t59vbiQW9u91OTPdOka7Y0ZiWYdMDJIFdr42+EvjHwDaRajrNvZ3GmSTC2/t HTLsXNvHcvLMkEM0UqxTLvSHzVcxbNrorMspaNeQ8L6prGi+ItG1PQFnl1m01G2bT7e3Fy8l7cPK If7PMNoyyyJchjbyQoQZEdk/iNfoF8bPD6eIfhv4hQRwG50eBfENnJcPNGsL6QDcXskfkg7nez+0 xIGBBZxnbjePzer134RfEGH4f6l4jvbmS5aG+8NX0VlZI0psbrX7WRLnRjfwxfw4E0KyhcoJW6Kz GvK7q6uL66ub28nkubu8nlurq5mbzJri5uJDNPNLIxyWd2LMT1JJNVqK/Rr4D4/4VR4Wwc5/tz5T wFI8SXnGcehzXr1FFFFFFFFFc14v0bV/EGgX2jaRrsfh6bUY2tbrUTpg1SZbCeNorqG0iae3WKWQ HYJiWKLu2ASbJE+Z3/ZVcRTNF46V5hGxgjfwyY45ZQpKLLKNQYxqWwCwRiBztOMHkZ/2Y/HsSTPF qnhScRpK0Ua32qpNOUXKRJ5tkEDP0G5woPVgOa881X4P/EvR44ZLvwfqkqzs6oNL+za46lVDEzR6 LJcNGOeGkAB5Azg153NDLbyy29xDJBPBI8U0MyNFNFLG2ySKWJwCrKQQVIyD1qGiiuq8G+LNR8Fe IdO8QaZJKHtZoxeWqTCGPU9OMite6ZcsyyLsmVcBijFHCyKA6KR9MfEr4W6b4+0eP4m/DwI9xqdi dV1LSIlVv7VJjMlxNaw2pcJqSOGjubdSRLKG5E4fzvj2vrX4U+GtH+GXhuT4teNriOKW9sGh8PaT 5EL3yQ3rZhktFugrNe3kaHyRCyqlqzvK+ySQQ+Sad8VNak+JuleP9cP2xrW8NvJZxRs8dnod0ktn cWGl2wki+aKGeVrfzJOZsPKXJfdu/tAeDR4Z8aNq9qhGmeLln1aLOMQ6sso/tu3BklkkbdJJHdFm VEHn+Wi4j49k/Zr8awX2h3Pgm5kYahojXWo6Ynk4jl0a7uQ9wBMvG+G6mYtv5KyptDBG2/TtFFFF FeP/ABq8ep4H8I3ENpNJDr/iGO607Q2gEyvbABE1LU1uoJImie3ilzDIjFhO0R2Mm8r8XfCefxRH 480CHwjdC11S9uvs8/m7HsptMRfteqJqFs7xiaFYI3laIOHLKphImEZH2n8TfhDofj+znuraK20r xUgV7XWUiCreNFEIls9YEPMsTIqoJiDJFtUoWRWik/P/AFHTta8J61LYX8V3o+t6PdoxCu8Nza3M Lia3urW4hI9Fkhmjbay7ZI2IINfd3wW+KjeP9On0vWBHH4n0W2ikupIxHHHrFjuEK6pFAhGyRXKp dIq7AzoyYWQRR+4UUVFcXEFlbz3d3NDbW1tDJc3N1PIkMEFvChknnnlkIVFRQWZmIAAJJAGa/PH4 w/E658fa5JaWFzIPCWlzMNItljkt0vpVXy5NZvIpMMzvlxAJFUxxHARHeYtofCT4MXfj4trOtSXe leFITLFHcW4jS+1e7Tchj05p1dFhiYfvrhkZSwMSBm8xofo34xaHqei/CibSvAqf2VpGkCJNV03T 45zPP4cIf+0YopoxJIVMji4vpGYGSITNNKQXWT5H+E/jQeBvGumatO+zS7rOk62SGO3Sb6RPNuf3 cU0h+zyJFc7Ik3yCPywcOa/Sm3uLe7t4Lq1miuLW6hjnt7m3ljlguYJoxLBPDKhKurKwZXUkEEYJ BqWiiiiqGqapY6Jp17q+qXMdnp+n20t3d3EoZlihiQsxCxgszHGFRFLMxCqCxGfzF8deK7jxt4q1 bxJPELcX06La2oZ2FrY20S21lCSzN8/lorSlcKZC7BVBxX0l4qtZfhL8DLXw5HBOmu+L7gw63cxi UxWlxqUAuNWhmlAubYstpEmmiNJozKN9xFkpJXPfBr4vwWkMXgLx1LDceHruFtP0zUdREc0FjBOn k/2Nq/n/ACvYupKRu+RED5b5typg84+Kvwt1L4daoHTzb3wzqEzjSNVKgvG+DJ/ZepbBhLlFBKtg LMoLptIkji574f8AgXU/iD4hi0PT5Y7WJIjd6lqEoDx6fp8cixy3Ah3KZXLOqRRKwLMwyVQO6/Qv xh1XSPhj4PsPhb4QgNrJrdq15rV4ZJxfvp7TiF7i5uoljSabUHikimO4qsEbQ+UsTxBPkKiiiu08 PfDzxt4rVJNB8N6nfW00c0sN+8S2WmTLBIYZRFql+0VszBgylFlLZVhj5Tj1Gw/Zp+IF3bW09zd+ G9MkmBMtld6jdzXlqBIUCytp9tNAzEDeBHOwwRkg5A7Zf2VWKrv8dKrbULKvhksNxX51V21BSQDk AkDPXA6D0bwv+z94Z8LatpOu2ev+KH1bSrqO6WSO7022s7gKNs9rNbpatIIpkLRSoJ8shZcjOR7v RRRRRRRRRRXwx+087nxzo0RdjGnhKzkRCx2K8msXyyOq9AWCKCe4A9BXzdRXrPwc8fReAvFsdzqM 0segatbtpus+XHcXC26E+bY6mtrA67ngmADPskdYHnEcbOwFeaajf3Wq6hf6rfy+dfaleXWoXkwj ihE13eztcXMoihCom52J2ooABwABW54I8PHxX4t8PeHvLnkh1PVLaG8FrJHFcppsb+fqk8LzBlDR 2ySyAlD937pPB+4f2g9V1fTPhxejSkk8vUtQstK1i5hFyJLPSblXeeTzrd1CLNLHDaSeZuRklaMg s4I/PZEZ2CqCzMQqqoJZmJwFUDqT2Fewal8DPiFpXh2bxJd2FisNpbzXt/pyajAdUsbG2hmnubud DiErGkIYpFO8nzoAhYSBPHa/TTwQl74n+GGhW3imJ3m1zwstlqGbxp577Tr60a0gvZbxXZvOurRk nlJfcsjkNtcED82dS0+70nUL/Sr6NYr3Tby60+8iWSKZYruzma3uY1mhLI211YBkYg44JFdB4D1w eG/GfhnW3u2sbax1mxbULpImnaPSpphbasPJRWZg1s8qkKpbB+XDYqz8Q/F83jnxbq3iB/NS1mm+ z6VbS71NppFr+6sIWhaSVY5GUedcLG5QzPIy4DVxFFfYH7K0khTxzGXcxI3hqRYiTsVpBfLI6J0B YKoYjqAM9BX1xRRRRRRRRRUVwJ2t51tJYYrswyC2muYJLq3hnK4hknto5YWkRSVLRrKhYAgMpOR8 pXf7MFzqF5c3178Qpbm7vrie8u7mXwxumnubiQzTTPnURlnYkk5HWuPuv2YPGSXEq2Wu+GLi0DkQ TXU2q2dy8fZprWG1nVD/ALKzP9a4bVPgZ8TdKF5I3hxr+2tC/wDpOlX2n3xuo1fYstnYJILt92cq v2cPjkqMHHmWpaXqej3JstX06/0u8VEke01G0nsbpUkXdG7QXSqwDDkHHI5rPooqe3uLi0ngurWe W2urWaK4trmCR4Z7eeFxJDNDMhDI6MAysCCCMgg19qDQNM/aB+Hena4zQaf450iOTSZtUMbCN9Rs 1EslnqPlRIHtboOl0vlI32ZpSIy5WaOX441nR9R0DU73RtWtZLPUdOne2uYJQQVdeVdCeGR1KyRy KSroVdSVYE+2/Bf4atq91H488SrFZeDPDzz3/mXp2pq1zpqGUlAWAFrbOPMuJnBRmQwAP++MWB8T fi3rPjjXbebTri70nQ9DvVufD1tbyyW12l5A+Yddu5YGB+1k/NFtOIFO2P5jJJJ6N8a7CXxd4G8C /FGOwaC8m0y1sNfVbXUYdkd6pmtZ0gumZY7SK689IZm5lFxCQ8ilDWF+zt47j8PeI5fC+pTOul+K Ht0sciWRLXxCjiK0wplCRrdIxhkZYXd5FtxlUVmH3bRRRRRXPeLfE+n+D/D2qeIdTbNvp1v5iQqW El1dSOIbOziCq2HllZUDYwuS7EIGYfmM2u61deIZ/ENvd3dvr19qVzqAutNea1uhf6hM8kv2Q2xD LuMjKFU9DtAxxX6IX3gO28d+DtB034iWqXOvQabbS3WoWQhs77TdWuLRVvmtJ7UyRZ3YEqgNBI6K /l4VFT4O+IHw/wBa+Hmstpmpr59nceZNpGrxRNHaapaqwBZFJby5o8qLi3ZiYyQQWjeOR/e/gB8V pvOg8B+Jb+I27RLF4Wvr2VkkjmDBE8PPcOCrK6/8ee8gqV8hS2+CNPsCiiiivz8+OfxIfxn4gbSN LumfwzoMrQQCG5WSz1TVIy0VxrCrEAjKAxhtm3ONgaRGUTutei/AH4USb4PHfiWwj8kRrL4XsbxA ztI/zpr8lu/CgL/x5FwSSftCqu2GRvr6sHxR4b0rxfod/wCH9ajlksL+NFkMEnk3EEkMgmgubSYh gskbqHXcjISNrq6FlP5l+K/Cus+C9cutC1u3a3vLY74ZkLNa31qxIt7+xmwN8Um04IwVIKOFkR0H 2j8JPjZp3i20t9D8UXdpp3iuI29pDNKUtrXxH5hEMU1sTiNLtn2rLbZUSOwaAYZoofoGiiiuM8Zf EHwt4Fsxc6/qKxTSAm00y2UXGq3xAZl+z2YIwp2FTNIyRBsK0gJGfz2+IPxA1r4h602qam32ezgE kOk6RDIz2ml2rEFkQkL5k0hVWnnKguQAAkaRxp9W/AT4Wz+F7GTxZ4gtYotc1e2hXSraTc1zpGlT J5rtOobYk91lCyFS8SKELKzzRD2Dxn4F8O+PNMGma/atKIHklsr23cwXunzvEY3mtZxkc5BaN1dG IXchKKR+ffjfwT4i+FviWKCaaYCKcX3h7xDZpLbRX6WsiyR3Ns2SYriFinnw7yY3IIZ42jkf6d0f UPCn7Qng4aNrTLp/jbRrbzGuEjiN1aXOFhfWtNRSgmsrhggurY7QrYQlWFtcHrNF/tD4R/Bm4OsR 2g1Tw1b675Sgy3dhd313r9wmhvutykhguGmtyeUcI+HEbKQv57TTS3Ess88sk888jzTTTO0k0s0j F5ZZZXJLMxJLMTknk1FRXc+A/AGv/ELVm0zRY44obeMTajql0JVsNOhOfL8+SNWJklKlYYlBLEEn aiSOn3n4B+E/hPwDBDLZWceo68saCfxDfQpJfGfypIZjp6MXFnG6yyRlITueMqsrSFQa9MqveXln p1tNe6heW1jZ267p7y8uIrS2gQMFEk1xOVRASQNzHFfMfif9pvRrN57XwnolxrLCO4SPVNSmbTrE ThMWs8NiFaeaLJLOsjW78bRjO4eb/wDDTvj7/oE+EPp9g1n/AOT69g8DftF+HfEE0en+KbaLwtet FbpHqD3Mlzo17dnZFMrTMitZhmJdPtDPGqKd8+4Df9GUUUUUUUUUV+f37RGg3Wl/ES61R4/9C8RW Vjf2kqQGKHzbOzj0u9tjKAEaUNCs0gU5AmQty2T4RRRRX2j+y3pTw6J4s1tpY2i1DVLDSkgAbzo3 0e0a8llkzxtcXqKoB6o2e1fQHi/whofjfR5ND16Caa0877VBJBcSQXFnex28ttDe2zKSvmRrK4VZ FdDnDowOKwvAPwt8K/DsXr6LFdXV/f7Vn1XVZLa41BLQbSun28ttFEkcO5TI4RAXfHmM4jiEfZ6v pGma/pl5o+sWkV9pt/C1vdWk2SskZIdWVkIZWVgHjkQh0cBkYMAR5X4T+BPgTwjq0Os26anq99aS pNYPrd1a3MNhPHu23NvbWcMCNICQytKr7GVWTY65r165tbe+triyu4Yri0vIJrW6t518yK4triMw zwSp3V1LKw9DX5HkFSQQQQcEHggjqCKSiiiv1F+HXh1/Cfgnw5oMqSx3djpqSahFNNbXLwanfO2p apbpNafu2jjuZZVjKEjaAN7n5m7OiiiiiiiiuQ8Z+O/DfgLT49Q8Q3jRG4aWOwsbeP7RqGoywxeZ LFa24IGFyoaSRkjQlFZwXUN83ap+1LMXkXRfCESRrcv5NzqmqtJJNaKSImksbSFRFIflJAuJADkA t96tOx/an06W7RdT8GXtnYEP5s9jrdvqd5H+6JjCWk9taI+58BiZ12gkgMRg/RnhzxZ4a8XWZvvD es2eqwJ/rxAzx3VtmV4Y/tmn3KpcQeYYnMfnRqXUblymGroa5fxT4L8NeM7JrLxBpNrffumit7vy kj1Ky3OJN9hqCjzYvmRWYK21wNrqy5U/D3xR+C2reAUbV9Onl1rwu8zI155Oy90gyS4todVjj+Uq wKot0gVGf5WSJmjV/EKKK+1P2ZPFQutH1nwhcSlrjSrkatpyyXW8tpt+RFd29raEApHBcL5sjByC 1wPlU8tn6H8JND0vxH4x8f8Aj+Gz0bwjpHiTXbrRdHnhSCylsodYljs7u6sIU/49v9WljZxoTcsU CxtEUSbwHx342174m+JluJI7mSE3BsPDmhWyPMbWG5nCQ28NvFky3U7BPOcAs77VGESNE+tfg78G rbwTBB4g8QRRXXi+ZC0aBxJb+HoZY2jktLZ42KS3DoxE843KP9XEdgeSb0P4j+CrTx94VvdBnJjv Eb7fo1wZpIIrXWre3kispbkxq+6JvMeKVfLY+W7FAJAjL+c3/FTeAvEmT9t8PeJdBuxjkJcW8xj/ AOBRywzRP/tRTQv/ABxv833f8MvjLoHjq2s7C+nt9K8WmN1uNKkLx295LCBuuNHnl4kWQHeLdnMy YkG10QTP7JRRRXI+MvHHhzwLpo1DxBei3EonFjYxAzahqc0MXmtDZ2ynJ5Kq0jlI0LKHkTcK/OXx z4wv/HfiW/8AEN+rQ/aGEVhYCeS4i0zToRi1sYXcKCFGXkZUQPIzybFLkV9nfAn4Zt4N0Vte1eCa HxNr1uomtLqGKOTRtNWdngslILNvnAjnuA5UhhHE0atE7P71XlXxU+F2nfEXScoYbDxHp8TnR9Vd SEbLb203UfLBLW8h5DAFoWJkQEF45Pge0m8Q/Dvxbb3ElvLpviDw3qKSSWlyZVRni5ktp2tJEMlt cxMUYxS7ZYXJVyjAn9K/CXiSy8X+HNI8R6flbfU7QStETITbXMbG3vbJmlVCxhnV4t4UK23cmVIJ 6Kivk/8AaQ+IL2kMPgDSrgCS8ghv/EcsT27sls0hex0lyrM8buVFxMrKjGMw4Zo5XB8j+C/wvHj7 WJL3V4bpfCukEG8kh3QLql/kPDo8V0SrKCrCW5aLLJHtXMbzRyD9Bbe3t7S3gtLSCG1tbWGK2tra 2iSG3t7eFBHDDDDGFVERVwqjAAAAGKdc29veQT2l1DFc2tzFJb3NvPHHNBcQTJ5UsE0LjayOpZWU g5UkEEGvzs+LvwyvvAOuTXNtb7/Cmq3U76LdRec8VkZGaYaJdtM0jrLCuRE0jt50a7wxYSpH6N8E /jUNI+xeDfGF2BpGUtdD1u5cKNI3HbFp2pzP/wAueeIp3P8Ao/3G/wBHwYPs6CeG5hiuLaSK4tp4 0ngngkWSGaGRd8csUkeVZWU7lYE5yMEipKKKydb1/RfDVhLqevanZaVZRCTM95OkfmyRwPcG2tIz lppWWNikEQaRyMKpNfC3xc+NF349xomhrdaZ4ThMUk8MxSO91u6RxKkmorCWVYImAMNuHYFwJpCX EaQbfwA+Gc+uavb+NdYtJY9D0adbjRWaRoP7T1u0uFMM0ShcyQWrKzMwZVaYJGN4SZF+09W0jTNf 0y90fWLOG/0y/hMF1azhtkiZDqyupDI6MFeORCHVlDoQwU1+f3xR+EGs+Aru61Cyjm1Pwk8oa21R AGk08XEpSGy1ZE5R1O2MT7RHJuTBV38pfWvhN8TtJ8YaSnwv+IMFpd/abNdL0m9u8CLV7dAFttNu 5CQYr2IBfslyhVnZU+ZblVaf1b4WfDJ/hvqXjOKO5kvtN1e50p9IuJXj+0CytBc7ba+ijVR9oiaZ leRR5ci7XUIS8a/C/jrxGfF3i7xB4iw4h1G/kayWWNIZk023RbTTI5o42dRItvHEJMMfmBOTnnka K1NH0fU9f1K00fRrObUNSvpRDbWsAG52PLO7sQqIi5aSRyERAWYhQSPuT4e/ADw34ZhW98UR2Xir Wn8qRUuYHbRtNJtTFPbQWE7FLnLu58+6i/hjZIoWDFvoAD6dPcYweOOnSivn7xr+0R4V8NXR0/Qr ZvF17G8ZuZrO9httHiRlYukWqiOfzpFwnEUJjw3MgdWSvGp/2nvHDSyG20XwrFbmRmhimtdWuJVi J+RJp0vIw7AYyyxrk84HSuy8H/tOJNcJa+N9Hhs45psDWdCW4e2tklkjjT7ZpVy8spRAZZJJYZnc gKqwMea+qbC/sNVtIdQ0y8tdQsLgMYLyyuIrq1mEchikMVxASrYZWVtpPzAg8irdFFFFFFFFfJv7 Ufh9Hs/DPiqJLZHgurnQL2Qmb7ZcLdRnUdMVVAMZih8q73ElWBlUDeM7Pjmiiivfv2btNt774jfa pjKsmjaBqep2gRlCG4leHR3WcEcr5N3KRjHzbea+6tW0nTde0280jV7OK+03UIGt7u1m3bJUOGBD IQysjAPHIhDqwDIQygjyrw18CfAvhfxBF4hs01S9ubWSSfT7PVLm3utP065MgeC5to0gSRpIMEQm eR9hw/MirIvsteJT/s+fDi58QT63LZ36wTzS3Enh63vFtPD6yywlGEENpHHcxoHPnrFHcrGrfIoE IEVe2qqIqxoqxoiqiIoAVEACqqqOAAOgGOwAxX5rfGXTbfSvid4vtbbzfLl1CHUW810dvtGs6fDq 93hkVRt82d9gxkLgEscsfMKKKK+8P2a/Dy6b4IutceGFbrxJqk8sdwkkzySabpROn2sE0TfIpS4F 4w2DJVxuY/Kq/RFFFFFFFFFZ+ratpugaXe6xrF3FYaZp8JuLy7nJ8uOMMEVQqAszu5CRxxqXd2VE DOQK+Ytb/aj0+Ga4h8PeFri/hEDrb3+qaglhi7wyRyHTreKYvCDsfBuI3cZUiM81n2P7U7gW8ep+ DFY+YBd3NjrhjVYmmJZ7exntWJZUxhWucMQeVDfL734K+KPg3x6vl6NqLQamELy6JqSJZ6qih5FD RxBnjmUrGZGNtLKI1ZPN2M22vQqy9Y0TSPEFk+n63ptlqlk53G2vbeO4jWTYYxNEHBKOoY7JEIZc kgg818kfEn9nSWwjuda8AtLeWcMFxc3fh26lkuNSRhcb/L0KREJnRIm4gnbzSIzsknkkEY+UqKK+ gf2dPFMui+NzoTug0/xVatayq7QRLHqOmxSXumz+bIhckjz7dYkcB2mUkMVTHtnjz4KHxz8RxrU0 h0rw+dD0x9XvbcpLe6tq1vdyWslrBFM+ICtnHArTmMouExHIxkI8N+MHxUPiOU+DvC/l6d4J0d0s kisfLig1ttPcJbylLb5BZRFFNpAuVOFmcbvKWHrPgx8EG1U2vi7xpZsulKUn0bQrqMq2qkENHqGq QuM/ZBwYYGGZ+HcCDAuPsPU9L07WtOvNK1S0jvdMv7eS1vLWRpFWWCRdrqHiZWQ8ZWRGVlOGUhgC PzN+IHgbUvh94in0LUZIblGhF7pt9AwCX+mTSyQ29y8GS0Mm6N0kifo6naXjKSP9K/B/46W11bR+ GvHupRWt7bRBNN8SX8wSHUIFwotNYupPlS4ReVuZSFmUESETANP9V9Djjjj16Hk8ZA9qKKKz9X1b TdB0281jWbyCw02wiM13dzlhHEmdiAKoLO7sVSONAWdiqIpYqp/PL4rfFPUfiLqQjhEth4Z0+Zjp Wlsw8yVwDH/aupBOGuHUkImSsKMUQsxlkk9R/Z6+GX264t/iDrSQtY2k1xF4esZ4DIbi/h/dvrD+ aPLEcD71tyuW85TJ+7MKF/syud8VeFdF8Z6Lc6Frtt9os7gB4pU2pdWNyikQX9hOQfLljydpwQQW Rg8bMjfm94+8Ean8P/EdxoOoyR3CiNLvTtQhVo4dQsJmKw3KxSZaNwyvHLGSdsisFZ02u33L8Gfi IPHnhdFvp2l8R6GkNprubfyI5zM8o07UI2VmVvPij/ekbSJlkxGsfl7vXqKK8j+NPjg+CvBl21nc CLXNcMmkaR5c5iubbzoj9v1WIRTQzqbaLPlzRbvLuHg3ja2D8dfB/wCH7eP/ABXFbXSH+wtIWLUt cYrcBJ4FmVINKSeAYWW5YkANIh8pZnRtyBT+kKqiKsaKsaIqoiKAFRAAqqqjgADoBjsAMUUVw3xA +H+jfEPRTpeqL9nu4DJNpGsRRo91pV06AMyhiPMhkKqJ4CyrIoUgrIkbp+e/jb4feJvAN8tnr1mv kzjdZ6nZmSfS74dWW2umRCHXB3RSKkgGGK7GVm7vwl8f/HXhpIbS/uIfFOmRyw74tbM0mpLbC4ea 6ittZjIlLyByqvdi4EYVAiBF2H2bSf2o/DcySnXfDOt6fIrqIF0mex1lJIyp3tK949gUIOMAK2c5 yMYK6t+1F4bhSE6H4Y1zUZSz+eurXFhoscSAAxmGSza/LknOQypjjBOePKfE37R3jfWVnt9Gi0/w xaSSZjktEN9qq27QtG9tLqF5mPlmLiSG2idSFCsMHd4gkWs+I9T2RR6nr2tahJJIVjW71TVL2RIj NK5C+ZLKwRWZjycAk8Cvsn4SfAdPD1xH4j8bQ2l3q8XlvpWjJJHeWWlvs3Nd37jMc10rfLEsZaKP HmK0jlGh+m6K53xT4V0Pxpo1zofiC0+02c/7yOWNljvLC6VCsN9p85DbJo8ttYgqQSjo8bMjfnvr OkeJvgx47tClxBJqGlvBqemX0Im+w6pp0+6IrNESkgSQCS2uYtwwQ6q7Ltkb7X0nVvDfxt+H95C6 TQW+pwmw1Ww89hd6Rq1sUuoSk0e0SCKYRXEDkbJFCiROZIh8AeLfCes+C9cutC1u2aG5g/e28wDG 11CyeQpb6hYykYeKTaQD1Vg0bhZEZV5mup8G+E9R8a+IdO8P6ZHKXupka9u44hMmmacsirealcKz IuyJWyFLqXcrGpLuoP6WeFfCuh+C9EttC0K3+z2dsTLJNIVe6vrp1Anv9QuFC75n2jc2FCgKiBI1 RV+aPif+0JdWuoXGhfD6eyaG1zDd+Jmhjvllu0lDOmhxygwNCgUxtcSJIsuSYQFVJpPHdG+OHxJ0 jVbnVH159Y+2P5l1p2sRi40p2WN1jFtawGL7KFL79lm0IZlUOGUbazfHnxV8V/EJbOHWpbSzsLIF k0vSY7i20+a5ZmJvrmK4lmeSUKRGhaTaig7FVnkZ/NaKK+4f2dviFLrumS+CtUYPf+HrKOfSbgvc SSXmirP5L2828MimzZ4Y48OMxsiqg8p3P0vRRRRVa6urWxt5r2+ubeztbaMzXF1dSx29vBEnLSzT SlVVRgkliBXnWpfGb4ZaTcC2uvF+nyymNJd2mw3+t2+1zgA3mkRTxbuOULhh3AzTNP8AjV8L9Suo rO38W2cU027Y1/Z6npVovloZG82/1SCG3TgfLvkXccBckgV6PY39jqlrDf6Ze2eoWNwGa3vLC5hu 7SZUdoZGgubcsh2ujI204DKQeRXmnxg+H/8Awn/hSW3tI4/7e0lm1DQ3xbo80wj2XOltcTD5Y7lQ Bjei+asTSNtQ5/OS5trizuLi0u7ea1u7WaW2urW5ikguLa4gkMc0E8MgDI6MCrowBBBBAIqvRRX3 V+zD/wAiHrH/AGN19/6ZrCvo6iiiivyb1z/kNax/2FNQ/wDSt6y6KK+hP2f/AIfP4m8RJ4pv0QaL 4WvIZo0kW6U6hrSobiyjt5YSi4tG8u5m3OefKRo3SRtv3pXC678TvAHht5ItW8VaVDcQ3ElpPa2k r6pe29zExWWG6stKWeaIqylW8xFAYYPPXm/+F8/Cn/oavx/sPxH/APIdd1onjDwr4kKJoPiHR9Vm ktRefZbO/tpL6K2bZ+9uLDcJ4gC6K4ljUqTtIB4rpKKKKKwfE/iPTvCOg6j4i1Z5VsNMgEkqwRma 4leWVba2t4U6F5ZXSNSxVQWy7KuWH5leLPFes+NNbute125M91OdkUKbltbGzR2a3sLCEk7IY9xw MksSzuWkd3bmqK6Xwp4s1rwXrdrr2hXPk3dt8kkUgZ7O/tGYGewv4EZd8MmBuGQysFdGSRUdfctc /aa8VX+lW9nouj6foGpNFGt9q4l/tRnlTy3eTTLG7iEcAdlkUrP9oIR8Bg6+YYvCH7SXinTbqOHx dFB4i02ScGe5gtrTT9YtYXKI5tRarFbSiNA7rDJGjO5wZ0XGPsDw54j8O+PPD6anpUkOo6VqEMtp eWd1FE7xSPEFvNK1WykLqsgVgJI2yroQ6l42R2+I/jT8Jx4Cvo9Z0cs/hbV7p4baKRy8+j37K1x/ ZrO/MkTIrvbSZL7UZJcsokl8Jor7a+AXw9k8KaZcfEPXr2KyOsaG/wBltpHjitdP8Pyyx6jJqep3 M2FV5VgjlTawWOLl2LOUh8V+MHxIn+JPiG10nw9/aM/h6ymjtdKsVjfzda1aVzCdTXT4l8wtJvEN rHJucJlgsbzSRj6O+Dfwcg8D26a94gigufF11EQiZjmg8PW8qlXs7SVSVe5dTtuLhcgA+VEfL8x5 veqK8p+Kfws0z4i6XvTyLDxPYxMNJ1dkIV4wS50zVTGC8ls7HKnazQMd8YIaWKX4A8S+EvEfg++/ s/xHpNzpdyyhojKYpra5QxrIzWd9bF4ZgodQ/lSNsY7HwwIHo/hn49/EPw8iQXGoxeJLNOBF4hSW 8ulDztNK41SN0uWc5KqZ5ZFUYATCgD23Sv2o/DsySNrfhjWtPlV0Fuml3Njq8cke0+Y8sl0bEoQc BVCvnqWGMHUP7T3gLHGkeLs572OjAHn2v6898SftPatcpPbeFdAtdMVjdRxalq0x1G8EMiGO1uob GERwwzoT5hSR7iPIAKsuc/O+oap4m8a6xHNqFzqniPWbtzBbRnz725Ikne5Flp9nCD5cQeR2jt4E VFydqgZr6++EXwKPhq5g8TeMo7W61u3Mc2k6SjpdWujzYDC9u5VBjmukbiIIWjiI8xWkkKND9M0U V8r/ALSPgOC40uDx5p1rDDe2EsNn4jkjUJJfWNy0dpp17MWdVZ7eTZANsbSOko3MI4FA4f8AZu8a DSdevfCF9ciOw19TdaaJC21NctkCtFGfuqbmBSGLclookX5mwfuCsHxT4gtfC3h3WfEN2I2h0rT5 7pYpJlgW6uAuLSyScqwVp5jHCp2nDMMKa/M+2t9c+IHi5IUP2rXPE+ruzyMsvkpNeTGW4uJFhWRk ghTfI+1SEjU4GFxX6a+HPD+m+FtD07w9pKOmn6ZB5Fv5rpJK5LmW4nnlRVBllkd5JCqgbmJVQMCt mis/V9I0zXtMvNH1iziv9Lv4vIvLOfeElQP5i/NHtdWV1V0dGDo4V0YMAR+fvxN+DeveA57zUrOO bVfCAniFtqytC11ZrdM3k2ur20WGR0I2G5WMQuWj5jkkEK4Pgz4reNfA2yDSNUNzpke4DQ9WV77S QGMrkQRFlkt/3krzN9mki3vgybwMH6C0X9qPTZGjj8R+Fr60CWqebd6Je2+oedeqirJ5en34tvKi Y72UG6kZflUl/vVt3v7T3glLWZ9O0LxTd3qpmC3vbfSbG1lkyMrNeQXdy8YxuIKwP6Y7jzbXf2nv E14hi0DQNK0ISWssT3F5PNrV5FO4Kx3Vm222gUoCGCS28qlgCwK5U/P2veItb8Uag+qa/qd1ql/J kedcyArEjSNL9ntYEAjhiDMzLFEiouThRmvevhp+z/rGt3FtrHja3m0bRI5XdtEuBcWmuamYWG2G aLarWsDtuDszCYhSERA6TL9wW9vBawQ2trDDbW1tDFb21tbxRwQW8EEYiht7eGIBEREAREQAKAAA AAKfUNzbW97bz2d5BDdWt1DLb3NtcRJNBPBMhilgnilBDIwJVlYEEGvzx+Kvw01T4ba4uo6cZz4d vb4z6Fqdu0yyadOrfaYdMuZ9xZJ4QN0MhfMqL5incsqR/U3wY+KP/Cw9KudM1pbUeJNIgj+3BVgW LWLCQ+SNUjsRgKQ2I7tETy1ZkK7FlWJPlD4ufDO7+HmuboQJvDerz3M2h3KszPAiMHl0q8DszCWA OqrISVlTDht3mRx+SVPb29xdzwWtrBLc3V1NFb21tBG809xPM4jhhhhQFnd2IVVAJJOACa/Rn4U/ C6w+HekB5Viu/E2owx/2xqWFPkqSJP7K08nlbeNgNzcGZwJGwBGkXKfE/wCPOm+D57rQfDcFvrPi W0njjvJLlZW0TTmVs3VtcvbSxSTTqAI2iiZVRmO6TfG0J+WZPjL8TZdSttWbxdqH2m0haCKGOKyh 010kEgY3OjwxLaTP+8bEssDOPl2sNiFdrxX8ePHXi3R7jQ7j+ytJsrwFL9tFtru2ub22IAks5Z7u 4nKxP/y0WPbvXKMTGzI3i1FFfRv7P3xGfw7raeDtSk/4kniO9jFgVtzJJZ+Ibkx2lt+9i+byroKk DhlYK/ltmNfNZvuuiiiijgegHPXHb1P9a881b4s/DjRfJN94v0eRpZJYwmmSya3Ijw4Mi3MWirO0 XJAXzAobkAkg4xf+F8/Clsf8VTj66H4iHvyfseK9G0jxBoOvCc6Frek6ytoYvtTaXqNnqAtjcbvI W4+zO+zeEfZuxnBwTg1D4n8N6b4u0HUvDurrM1hqcKxSNbyGKeKSKVbm2uYHGQHikVJFDKykrh1Z cqfzH8U+GNV8H65feHtaijivbF1BeGQTW1zDKgltru1l43JIhDAEBlyVdUdWRecoor6N/Zi/5H3V /wDsUL//ANPOn1910UUUV+cvx4/5Kv4q/wC4H/6jdnXkNFFd78OfAmofEDxJbaPaDyrKHy7vWr4u kQsdLSdY55ImcNvmbcEgjCksxy22NXdP0wsLC00uwsdLsIRBY6daW9hZwb3cQWtpCIIIhJIWc4RQ CXYn1JyTWPrnjHwr4Y3DX9f0nSpRbfa1tbu9gS/mtg7RCe208EzygsjqvlxtkggcgiuD/wCF8/Cn /oaT/wCCPxH/APIddPonxM8A+IRD/ZfivRpZbm6+x29pc3Q0vULi5JXZFBpuqCGdtxdVQiMhjkKS QRXcUUUUUHGM8AAHJI9iRn+vsK/OT4u/Eu78f+IJo7efHhjSbia30S2iNwkd4kbtH/bVzHcKjebO pyqvGpjjIjxv8x5PIqKsW1zc2dxb3lncTWt1bTR3Fvc20jwXFvPEwkjmhmjIZWUjKspBHUEV9K2H 7T3ie20U2l3oGk6jrsflJDrMk09tZSRxiNWk1DRrUL5ksmJSzQ3MKAupWNQpD8xon7RHxI028E+p X1j4gtHASSyvtNsbPCmZZJJra50iO3dJdqsiGTzIxuJMbEDH138Pvid4e+Ilmx0yR7TVrW3im1PR Ln/j5szIfLZ4JsBLiHeDtljGQCnmpGzqteKfHv4SW0ltfeP/AA5bGC6hY3PiXTbaFmju4Xb97r0E cY+SVPv3mBsdd07FHSRpfjmivoj4FfC7UPEmsaf4xvmex8P6DqUF3ZupUXOsarpsy3UUFsr5228U gU3ExGG5ij+fzHh7L4//ABWffN4C8M38fk7JI/Fd5aOxkMu8xt4eS4GFCqATeCMktkQMylZ4jm/B L4LHVjZ+M/F9qBpA2XGhaJcx5OrcbotT1GJh/wAegODDER+/OHYeRgXH2hRXF+OfAeg/EDSRpetx yo0EguLDULQrHf2Fxja7QSSKylJB8ssTqysMNgOkbr8CfED4YeJfh7eP/aMBu9Fmu5bfTNetlAtb 5QgljW4iDO1tMUPMM3Uq/lPKibzH4Q+KnjfwQkdto2sO+mRyI/8AY2oot/puEkklaKCOb95bq7Su 8v2SSIu2C5JAx79of7UlqzW8XiTwrPEogP2q+0S+S5aS5VMp9n0q+EWxGbruvGKj+90rqP8Ahp3w F/0CPF//AIAaN/8ALCuX8QftR24WWLwt4YmkdoYzBf8AiC6SFYpy+ZVl0nTi5kQLkKwvUOTkjAwf nLxj8QfFXju68/xBqbzW8cjyWmlW6/ZtJsVMskiLb2cfBdBI0YnmLzMmFeVsCvZPhj+z9qOtPb61 43hu9H0qK6O3w/PDPaazqaQZDi8WTY9pA7jb0851DbREGjmb7agt4LW3htraGO3traGOC3t4EWGC CCBBFFDDFGNqKqgBVUAAAYAAqSivLPi/4Ci8d+Erm3hjJ1rSFuNT0OWOC2kuJrqK3bzNJEsxDCK7 GEbbIoEiwyNuEQU/Enwn8Z/8IL410zVp38vSrvOka5kBtuk30iebckpDNJ/o0qQ3RWFQ8gj8oMBI 1fpdyOvHHfI688D2B60UV+evx98WN4k8e3lhBcPJpfhcHRbWMNOIRfRtnWZxbzABZPtANs7oMOsE ZBZQpr6f+AnhQ+GvANneXEEUeo+J3GuTyBLVp/sE8Spo1u11blmdPIAuUjdv3bTyKVVt4r2uiiiq l9p9hqtpNYanZWeo2NxtE9nfW8N3azCNxKnmwTqyNtcBlJHUAjBAI8A8Rfs1eC9TDyeH7zUvDNwU iWONXbWNMXa+ZZHtr+QXDOy8cXYVSAdpwQfLNR/Ze8Vx3bppXiLw9e2IVPKuNRGpaXduxjBlD2dt DeIoDZCnzzuGDhc4EVp+zB4ye4hW/wBd8MW1ozgTzWkuq3tzEndo7Wa1gVz7GZR716Fon7L/AIet Zmk13xJqesRrJA8EGn2lvosZSNiZorxnku3dZBtGYnjK/NhiSCPffDXg/wAM+ELU2fhvR7TSo5Nv nvCjSXd0EkeWP7Zf3BeefYZHEfmyNsDYTC8V0dFFFcL8Qfh/o3xC0NtL1IeReQeZNpGrRRrJdaZd soDOgJXzIZMKJ4NwV1AOVkWORPhXwh4m8SfB/wAaywXsd1aRwXsNj4q0Vk8xL6wjfc0sEUjojyrG 5msbgOAdwIZoZHV/qX4seD9K+Kngq18VeFGtdR1WxtJNR0q+tYLma41fSo0ka70FI4f3hl8zJiik haRJ0aHbEZZSPgavuL9mjwrFp/hi/wDFdzbbb/Xr2Wzsbh2s5SNE05xCfs+xTLCZbtZ1nSRwH8mF wgCqz8/+0P8AE2a3d/AGg3csDtFnxXNHE0Ttb3UKT2ejwXLHO2SN/Muti4ZCkXmEGeM/HtFdJ4d8 I+JfFlwbbw7ol/qro6xzS28JFnbM6M8YvL+UrBDuCttMsig9BzUOueHr3w5cfYtUl01dRV5o7iws dTstVmsmgkMLLezaY80Ecm9XQwGbzVK5eNVZC+DRX1J8Hfg543tdc0bxlfyL4Vh029kkWx1GzkfW 7y3H+i3ttJp1wqi3iuIWnh82VxKv+sSMgo5+1KKKKZMjywyxRzSWzyRyIlxCIWmt2dSqzRC4SSPe pO5d8bKSBuUjIr4p+Mfwl8bW7al4tl8SzeLtItmuLqb+1blbbU9HtrieSeRIbZitoYIz5SBbPyiz uFjtVQcfMFFael61rGhzvdaJqupaRdSwm3luNMvrqwnkt2kWZoHltWRihZEYqTgkA44r6F8JftLe JbCWC38XWVtr9gX2z31pFDp2sxrJcKzTLHBstZhFHvCQCKHedu6ZQCTofELw/wCF/i1Bc+N/htqH 27xRDaW9x4h8KylodYubS0tIYmubTTZcu09sHit3+zl4JiNsLvMMTfK9FFfaf7LeqNNoXirRPIVV 0/VrHVRchjvlbWbM2hgZcYAj+wBgc8lyOwz9S0UUVBdXVvY2tze3c8dva2dvNd3NxO3lwwW9vGZZ 5pnP3URFLMx7CvyQd2dizEszEszMSWZiclmJ6k9zTaK9L+Hnw+k8YXT6hq12ugeC9MlA13xLdSW9 paRMNpTTbS6vSsP2mUvGvJIiDq7KxKRyfQOqftAeC/COmxeHfh1oDX9pp9s9tYXE3n6bo8DPbmSK 4WGcNeXJE7lrkTCB5W3t5rFhJXzr4s+KHjfxn50Wsa3cLp08krf2Np+bDSliadbmO3ktYOZ0iZE8 prp5XXbncTknz2iuq8H+D9b8b6wmiaBDBLdmI3Mz3NzFawWtokqRT3cjSHe6x7wzJCjyEZKo2DX6 N+B/Cmp+E9Lay1Txdrvi26mkMstzrMiSRQyB3UDT1m824jQx+Wrxy3cq7l8yMR73U9nRRRXifxw8 E+LPHWg6bp3hv+zJINPu7jVb2zu55La+vbqG2+zabDp8pUwjKy3G/wA94wSU+YYNfAOoabqGkXk2 n6rY3mm39v5fn2V9bTWl1CZY1ni8yCcK67kZXUkcqQRwQao1ZtbaS8uILWFrdJLiVIUa6u7Wxtlk kO1WnvL144YkBPzPI6qo5Ygc10eseCPFmhW73mpaBqUenJFaz/2xbw/2hoUkF6qNaTwa7pxls5Ek 8xArRzkFmAzniuTor034WfES4+HXiIag0dxeaNfxiz1vToZijS2+4tDeW8bkRtPbsS0YfG5Wkj3x +aXX9BPEuhaZ468KajoslzBLp+u6chtNRtnF5bozBbzTNUtjbSKsyxyiKdFEoEgABYo3P5b3VtcW Vzc2d5BNa3dnPLbXVrcRvDPbXFvIYp7eaKQBkdHBV1YAggg817N8Dfh4vjXxP9v1KJz4f8ONbX14 Ht7e4ttSvxOr2Oizx3JIaKUK8k4ETgxoYm2GZHHf/tBfFJ7ua6+HuiSW7WEDwHxHfRvFcNc3kMi3 MejwMm5UW3kVTcsGLmUeUfLEciydJ8BfhKmnQ6f4/wBf2vqF5a/afDmngny7Czu4iqaneHo888TZ gjBKRxvvYtKwEH1NRRRWXrGiaP4gsjp+t6ZYatZE+YLe+torlElMbRCeLzRmOQKzBZEwy5OCM14B 4i/Zm8J6i7z+HdV1Hw28ksRNrKo1vTYoVh8uSO3juHiuQzPtffLduAdyhcFdnmN5+y/4yS7mjsNe 8M3NkJGFvc3kmq2NzJF2kuLOC1uFjPqizPjsTVdv2YPHgAI1nwcxz0W/13PPc7tOA/Wut8P/ALLZ zbTeKvFAAzOLrTtAteSNjLbG31nURwQ215A1geAUU/MHX6J8I/D/AMJ+B7cQ+H9JhguTEI7nVLhf tWr3mUjWUT38g3qshiWQwRbIQ4LJGpJrs6KKKrX9jaapYXumX0IubHUrS5sL23MssQuLO8hNvcw+ ZAyuu9HI3IwYZyCCBX5d6zp2qeAvGN3YxyTQ6n4Y1sPY3s1mIHkexuRc6Xqi2dyHGyZRFcRK25Sj Dlgcn9MfDWuQeJvD+i+IIBEker6ZZ35ihuEu1tZpoQ9zZG4jADPBJvhl+UEOpBVTkD5r/ae8VyQ2 uh+DrS52fbjJresQp9pjke1gk+zaTE7qwikikmW4keJgxDwxNhMKXyv2Y/CcM8+teNLuBZWsXXQ9 GZjAyQ3E0IuNXuBG6F0lWJ7eKKVJFBSWZCG3cfYtFFFO6cjr/nPHA6DHNeJ+KfgH4A8SStd21nN4 bvWRgX8PNb2ljLKLdYLczaVIjwKq7Azi3WEuSxdixLV4xqv7LeuxCD+w/FWk6izF/tA1WyvNGEWM CLyWtDf+Zu53ZCbeOueMUfsxePec6v4Q4P8Az/6zz64xYV3OlfstWaTW0uteL7m5t/LY3lnpWlRW U3nNEwRbbUrua4G1X2sS1pllBGEJ3L7l4R+FvgjwW0VzouiQf2lHFCh1i/d9Q1MvFA9vJPBPcErb vKsjiYWqxK4OCu0Kq+gUUUVn6to+ma/pl3o+s2UOo6ZfxeTd2k+4xyoGDqQ8bBkdGUOkkbK6MA6E MAR+dnjHwv4l+D/jSOexlu7OOC8nvvCutqyyi9sI5NqxyyhEjeZIpFhvrdowpDEFGhlQv9gW954X +PfgC7t1DWM0hSOeCaOO8vvDOuwpvt7mEkR+anzfJLGY/OiLxsY2Mkafn1qem3mjajfaVqMJt77T ru4sryDej+VcW0phlQPGSrAEHDKcEcgkEGvfP2bvCkWs+Lr3xBc7Hg8KWsMkEJI3vqmqCSCxl8tk Kskccdw2d6ssnlMu7Bx9DfGj4mnwDoMdvpM1qfFOsForCKbdLJp9jsdbnWzAFZGMbhY4EmKq0jb9 siRSx1+dxJYkkkknJJ5JJ6kmkrR0zSdU1m5+x6Rpuoard+W0v2XTbO4vrjykIV5PJtVZtoJGWxgZ 561va34I17wzbmbXxpulXH+i+Xpc2saZPrcgu4mniZtHsZZbiFQqks9xHGoJC53kKeQor1n4f/B7 xX4+EN9bRx6PoDSYfXdQEgjmWK5WC5Gl2ifPcyJ8+CCkJdGjaZH4r9F7KK6hsrSG9uUvbyK2gju7 tLcWq3d1HEFuLpbQM4iV3BcRhm25xuIGTYooor5v+MHwm8Y+LVkv9D8Vanq6LLHKvg3VJre1sFkV 58S6XLbiC28yNZEhjF1F5jJvZ7pjtQ/DckbxSPFIjRyRuyPG6lXR0O11dTyCCMEGo6s2t1dWNxBe WVzPZ3dtIs1tdWsslvc280eGjlhnhKujA8hlII6g17X4S/aA8deG/LttSni8VachiBj1l3/tOOJW d5Vt9YjPmFnLAF7pZ8BVCBR19S13WPh18e9KtbWO+i8KfEG1jEWjxaywgjup5WiDaSL6MGO7t5p5 fLt1XF0rK0qW4QyRy/Jer6RqWg6leaPrFnPYanYTGC6tJ1AeJwoZSGUlWRlIeORGKOhDoSpBObRX v37N2pW9j8RvskwlaTWtA1PTbMxhSi3MUkOsOZyxGF8m0lHHO7aPcffVFFFFfmt8ZdSt9V+J3i+6 tvN8uLUIdObzURG+0aNp8OkXeFRmG3zYH2HOSuCQpyo8worpfCnhTWfGes22haFa/aLu4O+SRyyW tjaowWa+vp1VvLiTcMnBLMVRFaRkRvqe1+IPwz+CuhDw/wCFZf8AhNNfk8q41W+06aKOzvb3bE4l vNaUSxLEIpXW2gtBcCIoySlZWklfxjxb8dPH3iiYC31R/DNhE++Gz8OTXFhOxSSQxSXWqK/2mR/L cI6rIkTbFYQq4yfGqKvabp13q+oWWl6fEJ77ULmG0s4DLDB5tzcOIoYvOuGRFyxAy7Ae9ffvwo+G PiTwRBBLrnjLU7wJBLFF4Xsrgy+G7ASzyzTBRfh2dyzJNvto7YpJvVjMjEn22iiiuR8faHrHiPwd r+haDeW1hqmq2i2UNxetIlr9mmuI11GCaSKORlEtt5sWRG3LdvvD82/Evg/xN4PuY7TxJo13pUsw byJJQktpd7I45ZRZ39uzwTGMSx+b5UjbCwVsNxXM0V2UfgDxlc2drqGn6Be63ZXaF47jw6YPEcUZ SNZXgvm0F7j7NKqspaG42OvdQQccbRW/4Y8R6n4R13TvEOkNEt/psrSRCePzbeeOWJoLi2uI8qTH LE7xtsZXAOUZXCsP0v8ABfi3TfHHhyw1/TjEFuovLvrNJhNJp2oxxr9t064OFO5CQVYxrvQpIAEd a/O34meGoPCPjnxFoVoAtjbXi3GnxqJisFhqECajaWge4eR38hJVgMjOSxQk8kgUfBHhDUvHHiOw 8Pacsim4fzb68WAzxaZpsbD7XqFwoKjagIVAzqHkZIwwZ1z9hfFnxzpnwq8K2XgjwlaJY6nfaXLB pyW7ywLoekyl7eXVxOjCV7qSXzfJk37mlDzSsWXZL4f8EfhRN4x1GHxNrEca+F9JvlHkSrFMde1C 12z/AGD7PLkfZkJQ3LupVwfJQEmRofvrryev+cccjoccU2iiori3gu4J7S6hhuLW5hlt7m2uY454 J7edDHNBNDKCro6kq6sCGHBBFeFeJ/2d/AmvS3N3pgvfDN7Ms7qulvHLpQuZn3iZ9LuQ2EQnAgtp YUC/KAvFeQ6p+y74lhmjGi+JdD1G28oGWTVIb/R50uDIwMUcFql8rJt2NvMqnJK7eNxz/wDhl/x5 /wBBvwb/AOB2u/8AyurX0j9lvXJvO/tzxTpOnlWhNsuk2V5q4mQ7vP8APe8Nj5RB2bAokzk527cN 774R+DPgLwdPHe2Wmy6nqcTu0Gp65PHf3VsPNWaM28KJHbxSRlAUmS3WUcgP8xFeqUUUUV+d/wAd /CjeGviBqNzFEF07xGP7es3Xz3X7RdORqsMkkwCh/tIkm8tGYJHJH0ztH1f8CvE48S/D3S45Hke/ 8PM3h68LJHGpSxRW014PLZiy/ZXgQu6qTIr8YAZvYa878I+Mbe8+GGl+M76W7u0s/DEt/q8ogiW7 uLvQbV4dceKAMiEtNbzeWNyq3yn5Qa/PPQNL1Dxt4t03S3mu7i+8Q6zGt9fCF7+5QXdx52qarNHu Bk8qPzbiZmYDarMzAZI/UuCCC1ihtbaGK3t7aKOC3t7dEhggghQJFDBDGAFRVACqoACgAcCpaKKK PcnHqSf51zN/4v0bTPEemeGNTknsb/W7fzdHuLmBl03Up0kaO4022vfufaYgsbNE4XIliVCzuFHT VxOj/EfwR4g12fw1pOv2t1rds16j2Pk3kBlbT5Cl2tndXMSQ3BQK74t5GLIrSDMasw7aiiiiiivn b9oL4dnxJoY8WaZHu1nw1Zym+D3KRx3Xhq2Wa+vAqTDaZrZmaeMB0JQzLiSQxIPKf2dviDLpGt/8 ITqdyi6NrrSy6UZhbRiz14opWIXU0ibY7tEMSxAOWn8pY1UyyFuG+Nfgf/hDPGl2bSARaHr3mavp Bjj2W8HnSf6fpsYjijiT7PMTshjzsgeDcdzGvorwb4rtvAf7P2k6/JNbTXMNrq8elQsQ8d3rF9rt 39is2iZ4WkEbHdcIjbhHHKy5218PXd3cX93dX95M9zd3tzNd3VxId0lxc3MjTTzSN/edyWP1p9jY Xup3cFhptndX97ctsgtLOCS5uZ3ClmWKGEFmOATwDgDNfU2h/CDwt8O9EXxt8WLuO6kt/s8lt4Zt ws1udRYNPDpcuHAv7htoBgVlgXbIZWlg3OvmPjz4x6/4pEmjaIX8LeDYYI7Gy0HTPKtGlsYrdrQx 6hPaBSY5Y3Km0QiBV2IVkZPNbxuivr39nn4X2Vzaw/EHXrZbqQXUg8L2srQyW0Rs5jbz61NCpYmV J0aO2WQL5ZRpQrFoXT67ooorzvxt8U/CHgJfL1i/a41NlDR6LpiR3eqOjPHmSWFmSOAFZN6m4lTe oby95UivkjxX+0R44115odFaDwpp0kM8BisfLvNTkjubZYZDLq11GCjq29oZLSKB03feLKrjxC/1 HUNWu5L/AFS+vNTvphGs17qF1PeXcwhiEEIlubhmdtiKqLluFAA4FUaKKKsW1zcWdzb3lncT2l3a zR3FtdW0skFzb3ELiSGaCeIhkdWAZWUgggEEGrWp6nd6vdNf37JNeyqguroRrHNfSoNpu7wrw87j HmzEbpWBkkLys7tm0V9Afs4a42m/ED+yme58jxFpN9ZrBHIRbG8sF/taC6uYtwBKRQ3EcbYJBkIH DNX3xRRRXlnxq11dB+G3iWVXtluNUtV0K2juNw886vILO8SFUZS0iWjXEyc9UyQygg/m1RRW9qXi bW9WsNM0m9vmOlaNbx2+m6XbxQWWnWwR3c3Bs7JY45Lh2lkMt1KrTSFj5kjVg0UUUV3vhr4meOfC b240jxHqAs7aNYI9KvZm1DSRbCZZ3gj0+8LpEGK4LwBJACwV13HP014I/aU0nUXhsPGtgNEu5GVB rGnCSfRnLGR911aSlri2AAhjUo04ZmZ3MKCvpy3uYLuCC7tJobi1uoYrm1ubeRJ7e4t5kEsE8M0R KujqQyMpIIOQcVLRRXlXxU+Fmm/EXTAyfZ7DxLYwsNJ1dwdhUEyf2bqhhUu9szE4YAtEzeZGrZkj l/OS4t57O4ntLuCW2urWeW2uraeNoZre4gcxTQTROAysrAqynBB64qvXb+D/AIh+LPA04k0DVZYr RpfNutIuc3Wj3hdozMZ7CT5Vd1iSN54Sk2wbVkUGvoPSvDfwt+OFhdvoVlH8PvGNm0Ml3ZWSw3MB sw4T7TBpcTW0NzCQdsksKQSJLt835WQTfOXi7wT4j8D6gdP8QafLa75J1sr1N0mm6pHbkb5tPvMA SAK8bMh2yIHUSIjHbXJV9r/s0+NDqGkah4JvZWa60UPqekEgnfo9zMFvbYCOMKBb3MitulmLuLgK ihIjXy748iluPiH4zt4IpLiefxn4ihghhR5JpppdbmSOOOJAWZmYhQAMngCvqvxLqcPwN+FGk+Hd N2xeLNctriIXCJ5mNWkijfxFq/223WAN9lEqQ2Zf5x/o4YSpHJXh/wADfh4vjXxOL/Uoi3h/w61t f3avBbXFtqd+s6yWWjXEV0SGikCyPPiKQGNTE2wyo4/QiiiiiiisTxD4k0Pwppr6x4i1KDTNOSaG 2+0TJNK0lxcMVigtra1WSWV8BnKRxsQis5ARHYM8M+JtG8X6Nba5oV0bmwumdAzxtDNFPE3lz29x BIMo6EHOeDkMpZSrGr4o8Y6J4Rgsn1R7iW71W8j0/R9JsI0udW1a8kZYxb6fau8YOC6Bnd0jUsoZ wzID1HbPTOT2x26YxwPwz+lFFFFB468fXivh39prw8mn+KtI8RQrBGniLTHguQjTtcS6lojJDLdT K42Kpt5rWJNjf8s2JUHBb1n9mnXf7Q8EXujS3Uclx4e1i4SG1WLY9rpeqRi+tnkkVQH8y6N6VJJY bcEBQuflz4waw+ufEnxbctC8C2mqy6LHDJMZgi6Eo0hpEYqm0SvC8/l7fl3kEsQWP3x8OvDzeFfA /hnQpVmiuLLTI5L2K4mgneDUtQdtS1S2Wa3xGUS4mlWPaT8oALNgs3aUUUUVha/4j0zwzb2d7q7S 22m3WpQabPqQiL2elPcxyfZrrVpxnyLdpVS3M7DasksYfapZhu9ec9ckMOmD0x9R9fUVwut/EzwJ 4c1qLw9rPiOzsdWl+y5t5Eu5Y7YXjFbc397BG8NtkbZCLmVNsbLIwEbBj3VFFFFFFcF8SfA1n8QP C95o0nlxahH/AKbol5JJJElpqsUTRwNM0SsTDIGMUw2P8jFlUuqEfCnw48b6n8MPF5lvE1BNPFxJ pvifREdYZZFt/Mtw0lvcKy/aLOVmkQfKxw8PmIsrmvZ/2jvB1pdQaX8SNE8u5t7xLWy1qezbz7e5 gnhD6FrSPbxFTGyA27zyT7WzapGpySdT9mJbGy8PeMtXuLm3tgt9ZLfT3E6QQ21jptjJcrc3Msrh I4182Yl22jCnLYHHzX8Q/GNx468Warr8plS1ll+zaVaymQfYtItcx2MAiaSZY3YZmuFifYZpJGUA NXEV9NeAfgBdXEQ8R/EaY+HdFsyl7Lo9xJHb3l1p8dsbq4l1W8Mq/wBnxKdgkVx520ShhbsqOc7x b8aYNOs38KfCawi8KeHoJJ4ZtXtbeKHUdYQ2Q077VEsyGWB3Rd32yR2vH2xOZIXVlPzw7s7FmJZm JZmYkszE5LMT1J7mm17T8F/hkvj/AFya51aO5XwxowSa/eLESajes6m30YXAdHQOu+Sd4QWVF27o 2ljkH6FW9vBaQQWlpBDbWttClvbW1ukcMFvBDH5cUMMUeFREUBVVQAAAAABUtFFc14p8YeHfBuny al4h1O2sI/Ldre2Lq9/fvG8cbRadZKfMmYNIgbYpCA75CqAsPkrxd+0v4gvnubbwfYW+iWLqiw6l qEMd9rW5J/NNxHCxa0i3oPLaN458AsVcMVKfP2t+JfEPiSZZ9e1rU9XkR55IRf3k1zFatckNcLaQ SN5cKsVXKRKq4VQBhRWFRRRRW3f+INS1Ww06w1KZb5dJhS00u6uED39lp6bj/ZiXYw72wLAxRTFx DtxB5SvIHxKK6/wDr3/CMeM/DOuNdGzt7HV7T+0LkQ+f5ek3MgtNXHlBHZt1rJMvyKXGcphgDX6k 0UUVT1G/tdL0++1S+kMNlptndX17NsklENpZQtc3EpSIM52ohbaqkkcAV+UGo393qt/e6nfy+ffa jd3N9eT7Y08+7u5muLiXy4gqLudmOFAAzwKpUVtLruoxaRJoVtMLPTLmRJ9SgtQYn1ieGUyWz6rM DumWH5RDCW8qMgyIgleSR8Wiiiium8PeMvFPhWRZPD+valpYWVp2t4LhmsJpmi8oyXWnTbreU7cA ebE3QEcgV9D+Ef2m9QgaO18a6RFf2wiij/tXQ4lttR3xQkPPc6fO/wBnlaZwhbyXt1TLFUbhB9a6 Jr+i+JLCLVNB1Oz1SxkEY860mWbypJIVuPs91H96GZUkUyQSqsiZG9VPA1qKK53xZ4U0Txno11oW u2v2i0nAeKRCq3lhdqhWG/sZiCY5o9x5wQwJR1eN3RvzW8beEdR8D+I7/wAP6iHb7O/m2N61u0Ee p6bI7fZNRt1JddrhSrBZHCSK8ZYsjVyVbGh+INa8NahFqmg6neaVfx7F8+zlaPzY0mSf7PcxcpNE zoheGVWRsDcpHFfSeheJfh18ZpbTRvH+kxaB43u5GhtvE2i+VpkeqSK0KWls1zKZQbmSKMW8cV5F LGMHyHSSVIh5R8RPhL4k+Hs/mXC/2voUmTBrtlbyrbxkSiJYNTiO77NKxZCoZ2RwcRyOVdV8rr6B /Z/8ezeG/FEXhq+uJP7D8TzpbRws8jQ2evS7YrC6hhUNgzkJaylQM5id22wjF79p4n/hPdHByQvg +wA+h1rUGP8AM9a7j4R6bY/DL4ba38TddgQX+q2jSabDcLJDO+nRv5Wk6fExtmlibUbra7OpkiaE 20x2hGI+fNH0zX/i74+ZHeRr/Xb+W/1W8SOee30nThIPPmAmdikFvGUgto5JQP8AVQhgWWv0j0jS NM0DTbLR9Hs4rDTdPgWC1tYQdkaDLszMxLM7szPJI5LOxLsxYknRoooooqnqGpafo9nPqWqXttp+ n2oD3F5eTxW1tCruIk8yWVsDLsEUE5LEKuSQDzXhLx74W8cHVf8AhGNQfUF0h7FL13sb2zUC/ieW 2eP7bHGzKximQjGVZCT8pRm6DV9Y0zQNMu9Z1i8gsNNsIWmubqcsEjUEKqhVG53ZiEjjQF2chFBY gGPQ9Xi17RtO1qC2urS11S0jv7WK7FqLn7FcDfZzyi0llRfNjaOVV37lDBZAjhkXVooopRkZOcDG TzgADvXzl+0r4dGpeDLHX4o1abw5qiedKZCnlaZq+2yuAI+js1ytmBwSBuIwN1eY/svatLB4m8R6 IFtxBqWiQak0khIuPtGj3q28EMGW2lWS9meRdjN8ikEBWz9O/wDCZP8A8LL/AOEG26d9l/4Q7+3/ AD/OP9o/2r/a32X+zdnmbMfZv9I2eX5m3587Oa8P8OxeN7L9nvxNoh0DXLXW7S6vdD0/Sp9EuRqV zo+s31u+qPBp0kAlYFLy8HmbWK7WYONgCcl8AvAWv2Pjwar4i8NeINIh0nR7+40+41LTL7TYH1K5 dNOETNdxp5mbea5IQc5AP8Ncj8ftfm1P4mXyIrWw8O2enaPaSiK8tLhvIVtVe4YXGGyJ7mQRSRgI yKjoWBDt7/8As7+ONa8U6Lrela5dXOpXXh+4sHt9Uu7gT3M9lqkcqx2c5ZA7NC9tI/nSyuzCQKdo jGfoms7WNX0zQNNvdY1m8h0/TLGHzrq7mJCRx5CKoRAWd3YqkcaAu7MqoCzKD8k+Mf2mryZp7PwT pcdrBtlhXWtZUT3h3xbFuLPTI28uJkclk895lYBd8YOVr528QeNPFfipnPiHxBqepxPOlyLOe6dd OiuI4jCktvpkO23iYKzDMcS/ebuzZ+sPjzf2+vfCTwn4gkH2eXUtQ8PapaxGLL79T0K4uZLTcmQg CMXJzjKAckio/gp8azq5tPB/jG8/4mp2W+ia5cyD/ibfwxabqUsn/L30WGZv+PjhXPn7WnwPFXwq l0740+ELnRr+OC18W+ILvxFCjKVn0q40B49e11I8xyxsGXL2m5MBj5bqETzG+vri4t7SCa6upora 2toXmuLm4kSGCCGJTJLNNNKdqooBLMSAoBJOK4Wz+KHgfU/E9n4S0zXLfVdXvYrl4301HvdNDW1o t95B1SEGB3eFpHXyndQYnSQpJtR+/ooooo5HTjjtkdeOT7A9K/NH4p+EG8BeONR02yDwadK8etaB IjsHi028kZ4Io3MssubaVZLUSSuHfyvNIG8V9JeOjb/Fr4J2ni22t4jrWh2/9r3Cxx2cElvcaapt fFNrG80krx2zRrJdxReb5kixwFlL7Vr5k1zxqdS8B+CvBFtHcxQeHZdZv9TklMPk3uoX+qXE9h9n jUFwltbyuC7ONzSuvl4jV34vTrC71W/stMsITcX2o3dtY2cAaNDNdXUoggi3zFVXLEDLMAM5JAr7 v8K+F/CfwI8H3PiPxDPFLrlzbwpqV+sccl1NcyxmWHw14djY5KFlO47lMpQzTlIo1WD4/wDH/j/W viHrTapqjfZ7S38yLSNIikL2ml2jkMUQsF8yWTapnnKguQOFjWONODorQ0vTrnV9S07SbJUa81S/ s9OtVkdY0a5vbhbaAPI3CqXYZJ4HU1+run6fa6Tp9jpdjEILHTrS2sLOHdJJ5VrZxC2giDyszNtR QMsSepOSat0UV4R8ZfjBF4Et20LQmjuPFt/b71kkjWW10K0mDIl9OHyslwxBNvAQV/5aTAx7I5/g a4uLi8nnurqaa5urmWS4uLm4leee4nmYySzTSyks7sx3MzEkkkkkmq9Fe7eDPgB408T7LrV4/wDh EtMcn99qtvI+qyACRM2+iZjkGHRd32mSHKMJI/MHB+g9E/Zv+H2nKG1T+1vEM5s4oZlvdQaws1ux tM95ZwaT5MqBiGCRy3EoVWwSzANXQ/8ACh/hR/0Kv/lc8Sf/ACZWfqX7Pfwxv7ZYLXS9Q0aUSBze aZrF/NcsoUgwsusPdQ7TnJxEGyOuMg8Jq37LejyuraH4s1KwjWBvMh1bT7XVZJrklijJcWb2QjjI 2qVMTkctuOdo8S8R/Ar4j+HQ8o0dNdtI442a68OytqJ3SOV8pbB1ivGK8F2W2Kgc7sA48hkjeJ3i lR45I3ZJI3Uo6Oh2sjq3IIPBB6VHXS+Dtb/4RrxV4d155LuODS9YsLu7NiR9rksI7lRqNvErPGG8 2AyRFGdVcMVYgE1+qdFFFfKH7UmtFNP8KeHUe0YXN5fa1dRbw17CbCFbHT5PLV8rFL9ouhuaP5mj wjfI4r42orrPDngfxb4uYf8ACPeH9R1OIyywNexxCDTI54YVnlgm1S6MdtHIFZG2PKD8y4HzAH3b Rf2XvEFzE7694l0zSH22zwQ6dZ3GtPmRGa4iu2mezSN4zsVfKaVWy2GAUF/VdO/Zs+HtlcQz3k3i HV0jQiWyvtSt4LOZ2j2lydMggnXDfMqrOMfxFh16M/Ab4U8Y8K/lrfiT8sG8FRz/AAD+FUsMsSeG 5bZ5I2RLmDW9eM8BcYWaFbm5kjLr1G9GX1UivKPEv7Ly4Eng/wARsG2xq1l4lUMGbzG86canpUI2 jaUCxGzPIJLjIUfMviXwh4m8H3aWfiXR7zS5Zc+RJKI5bS62RRzyiy1C2LwTGMSx+aIpWKMwV9rZ Fc1RXr/ws+LOrfD3UY4J3n1DwtdygajpJcsbbc3zajpIkIVJ0zlkyEmHyvhvLkj/AEUt54LuCG7t LiC6trmKK4t7m2ljuLe4gmQPDPBcRbkeNwQyMrbSCDmpaKK+Df2j/DCaN41t9bt4JI7TxRYC5lkL 2/ktrGnsLTUUt4Ygrqvkm0mdpAd8kjsGOSqfPNFXLG/vdMu4L/Tby6sL22bfBd2c8ltcwOVKs0U0 JDKcEjgjIOK+4/AviXQPjl4LuvDHjFbWXxBYIpvI4DHaXzeWvlWXijR1K7Y5FLbJvKBRXJV4xDOk TfJnxA+H+s/DzW30vVF8+0uA8ukatFGy2uqWisAXQHPlzR7lW4gLEoxBy0bxyPl+DfEs/hDxPoni O3DM2l3qSzxIIi9xYzK1rqVqhmUqGlt3liD9VLblIYAj2/4T6FbeO/jB4h8WqjvoWk61qviaEzRK DLealqcsugQyqXDRuCWulYKwDQbCPmBrzj4weLJPGPj3WLxZIZtP0yVtB0draa2ubeTTtMndBcwX lqqiVLiZprpGJcgSBA7Iq193fDfwjH4J8G6NoRjRL9IBeaw6LBum1a8xNeF5YQvm+VxBG7Zbyo0G SFFd1RRRRkHvk5wfbjPJrkPG3jfRPAOkR63rgvGtZ7+302CKxgS4uZLm4R5QAsjxqFWOKR2ZnHAw NzEA3PDni/wx4tt/tHhzW7DVVVBJLDBKVvLaN3aJGvNPm2zw7irbfOjXPUZHNeHftE+E7rxEvgKW 31COGa58TQeE7a0uYgLVbnxPh01CW7hUyqENqqyIVfKkFArBvM7TUNW8I/AjwJa2Ks9y8QuU0rT3 lhXVPEGpysZriaV40+SNS4M05QrFGEQbnMUb/Mvw38Uaj43+Nvh7XfE9ylzczSamLaIxqtjZLBot 1Lp9jYwyMfKjic7osbmMnzsWld3Nn9ojVrlPiday2Ty2F3omiaRHa3trcyxXKTrdT6pFeQzR7Wid GmAUqcjaGBBPGH4T+PXj3w5LaxX2of8ACTaVCdstjrOJbt45LpbiZ4taANyJsb44nneaONW/1TBV A+wvh38VPDnxGgmTTvO0/WLKG3kv9Gvmg+0Kska+ddafJGx+0WySFojMFRgQplij8yMN6XXP+LdY n8P+GPEOt28QuLjSdF1HULaJobieJ7i1s3mgE8dvh/K3KPNYEBVDMWUAkfmDrniDWvEt/Jqmvane apeuXAmvJWk8mJ5muBb20WQkMId3KQwqqLk7VAr7l+L+nT/ED4SWOq6NZarNcO3h3xRpmkWtpJe3 9yl/CLT7NJBbBmYxwXzys0akfu8j5STXF/s3aJ4m8PXvi211vwxrWkQaha6PPDeatp97poMtjLcR i1hjvEjMhcTs7MuQnl8/eGfD/CXw18aa34w0FNd8I+JTp97rdtca5d6xpuq6fbTWEdz9q1g3Wp3K xYaSJZAD5od3IVSXZc+vftT6krS+D9ISVt8aaxqVzEYWVNszQW1jIs7LtY5juAyI2RwXUZTOJ+z7 8RvEKeJbHwPf3M+qaNqsFzHY/bLiWWfRH0vSpLqJLF5Nx+ztHb+UbbIRDteMphxJ9tUcAZPTuegw Mk8kjOce3TJr5j8eftHaXo81zpfgu0g12+glkgk1i8kP9hRyQyx7jZR2rCS8Vh5yeaskKAhZEaZD z8weJPiZ458Wvcf2v4i1A2lyjQvpdlM+n6SYGmaZIJLCzKRyhS2A84eQgAMzYFfT/gaex1L9m3W7 SS384aboHjeGZLy3ikg+3QyXWs2dxah8gmIyQSJJgFJUJXBUGvIvg78ZLjwTcQ6B4hllu/CNzLiO Qh5rjw9NK+57q0RQWe2ZiWuLcAkE+bEN+9JvTP2g/AGn6tpQ+J2j39kPs1npcWpCMRyW2s6fd3Ud npmqWd3aqfMmXz40ZnYrJAEKMvlBZfpXw9pcmh+H9B0V5kuX0bRtL0lp44mjW4bTbCOzM6xlmI3b N20sevqK4/xN8W/APhS5jstT1+3mvftgs7iz0wNqVzpzJcrbXUmpJabhB9nJLyxMRKQrCOORxtr0 iiiiiivh39pHwYNI8Q2ni2ygZbHxGpg1AxxOIINZtIwNzyKPLQ3MIDqmdzvHM/rXf/CC8j+JXwr1 /wAA6zciS40uE6Vb3E0VxdS2unXcZufD125lkAla0uIpFhhR0CxwxIQAMn5wsvE+qeDvDfjzwMyT 2eq6zqmm6ZfmNo/9EtdJku4detft1nMCzSv5FvsxJE8JnGRuBbzmvs34OfBy38PW0fjzx3HBbXdr CdS0zTdSKw2+g28Kmc6zrHn4VbhVHmRxvxbj55P3+Bb+V/GH4w3Xje5m0HRJpLfwha3AKtskguNf lgYFLu9jc7hArgvb27Bf4ZJV8wIsXg1FFfpL8F/D0Ph74c+HYkELT6vZp4iu5oRIvnTayi3dv5nm c74rY28DEDafLyOuT6nRRXnnxM8fWHw/8N3GpTSW0mr3KvBoGmTly2oXwKq7NFFhvItw4kuGJUYx HvEkkYP50+I/E+u+LtTbV/EOoy6lftFHAJZFiijgt4s+Xb21vAqRRRgsz7Y0ALsznLszHAor0/wZ 8IvG3jhFutL09LLS3DbNZ1mSSy0+UrldtsUR5phuVkLQROqsCrMDX0roH7MvhKwMcniDWNW8QTxX PmGC3WLRtNntti7ba4hiM1yfmDZkivIyQQAq4LN2w+A3wo6f8Ir36/254k/peUyX4CfCmSKWNfDU kDyIyJPFrevmWBiOJYxNdNGSO29GHqDXAar+y74bmhjXQ/EuuafcCTMsmqQWGrxPFsP7uOG0WxZW 3YbcZHAHG3+KvJdf/Zz8f6T5kul/2X4jtxPIkS2F2LO/+zKC0dzc2mpCKNSQADHFPKdxwNwy1eH3 +nahpN3LYapYXum30IjM9nqFrPZXUQljEsfmW1wFdQysrrkDIII4IqjRX6leAdd/4SXwX4Y1prsX 097o1kb66WLyPM1W2hFrq/7rYigpdJMh2IEyPk+Qqa66iivI/jlr39g/DXX9l0ttd6wsGg2Qe3M/ 2n+0pdupWo3I6ITZJdkO5XaR8jCTYD+cdFa+i6FrXiK8Gn6Fpd9q14wVmgsbaSdoo2lWHz7hkBEU QZ1VpZCqLkbmAr3bw/8As0+NdRaCXXb7S/DlvIZ1uIjIdW1WAojeQVtbIi2cSMEB/wBNBVWLEFl2 H1fTP2YfB0EMH9q674h1G7jYm4e1aw02yuFEuUVbRobiWMbNqt/pJJ5YFcgDtm+A/wAKCSR4U2j0 XXPEpA9xm8J/Wj/hQ/wo/wChV7/9BzxJ+X/H5XnfiL9mDQrmOaXwxrt/pt0Tcyx2mqrDqNg7Mpa1 tEmgWGaBFbCmV/PYLg7WYHd82+Mvhd4z8C7pta0vzNN3+Wmtac/23S2I2L+8mVQ8G5nCRi5ijLsD sDAE153RXYeD/HPiPwLqB1Dw9fvbiZ7c39jKPO0/U4reQukF9bNweGdVlTbIgd/LdCxr9IfBvizT PG3h6w8QaXNCyXUUa31rFKZX0vU1gR73S7gyJGweFjtDFFDptkTKOhbp6KK+XP2nvDsVxoWheJ4o SbvTNQbSbuWK1RnfT9Ria4ge7u1G8RwTQ7IlY7Q9w+MFufiqiivsv4N/F+HxFB/wgXj24jvLu8iN jpeo6mBcxa9FcB0k0fWpbpmDzuGWOBnXFwP3bkzFPO8w+MXwbufA882v6BFPdeELmUbxlpp/D808 gjjtbx2yz2zOQlvctkhiIpT5hjefwVHZGDKSrKQyspIZWByGUjoR2Ne565qyfHD4heBba1t7q2ub rRNH0jxBhba1WO4s7i51TxFeaUJJZR5EcLyvAJWLttwVLEA9V+0j4qtpNQ0fwDpMcdrp/huCG8v7 a2jS3tIry4tFTS7GC0WJFjW1tG3IYZChFxsKq0XPp/7OngldD8MS+Kr2DZqnigj7J5sOJrXQbZiL ZVE0KSR/a5d1w+yV4pYhauPmU19FUUUUVn6vqcGiaTqutXazPa6Rpt9qdzHbKklxJbafbPdzrAkh RWYqh2hnAz1KjmuS8JfE7wV408mHQ9atzqM0av8A2LfZstWEn2Y3U0CWk+PPaFFYytbNIg2kh9vN Zfxo0WXXPhr4nggnMEljZjWgWnmghli0aUajcwXCQhvNDQo/lRuNvneW5I2hl5z4XeHvDvws+Hn/ AAk+rXz2smtabpWt+IL+7WZBbpNbb9O0qCxQscwG4eIBVMssrt2McUfzB8QfifN8S/EenW2oz3Oi eCLTU4RDaRRrPdQWkkohu9bvoYTie6EJcxxhisQzHGSWkkl9o/am1O7i0vwhpCun2K/v9X1O4QoC 7XelW8NtZuspyQNl7NuXOCSPQV4B4d+MPxE8NzB7bxJe6nAWtzJYa7I+sWkkdsHWOCNrxmmgQhyG FtLEWwoYnauPqr4c/H3Q/F11Z6JrloPD+v3QWC3l81ZtG1K7EaARW88mJLeWeQyeTbyhxgKgnkkd VP0BRX5pfEr4ha/4217UReXt3HodvqEi6VoYa4t7G1gsnlgtLiawcgG6KO/mzSLvy7INkYWNfp/4 TW9r4z+BV34Wt1h+0x2/ifQJG1G3V7OHVLyeTVdPvEC+YSsH2u3lEoTesiEqMorHxn4K+DPF+l/E zw3f6p4X8R6XYQDWjPfahoep2dnD5nh68iiElzcxqi73IRCWGWIAya9S/wCEc17/AIaZ/t3+xtY/ sLbn+2/7LvP7J/5J79n2f2hs8n/Xfufv/f8Al+9xWL/w1V2/4QMY/wCxnJP/AKb/AOVZerftS63M IBofhTStOKlzcnVr+71oSg48vyRZpYeXt5znfn2xz4J4x8Za7471n+2tdkt5LvyBZ2sNlax2tvaW YuJLmGzhRAXdUaZ9rTPJIQQGc4GPuT4HfD+XwP4VNzqSbNc8SG01HUIylzFJY2qQFtN0qeGfGJYf MlaYiNSJJGjO8Rqx9nr4T/aN8Y3WreKx4Ticx6V4ZWBpESVjHe6rfWiXMlzKiHYfJjkEMYZdyHzs HEhFfOdFfS37Rb22lN8PvBdsszJ4a8Mb0uZXBW4t7gx6TbIYwMh0/s92Yk87wMDBz8019YfDzxdr XxPtvCnhfU9SsV17wT4w8O+KYL+/nu1vtf8ADmkpPFqNvviikWS8gDxKWeRTNG+5gWimlfy34s/F LUPiDrElvBK1v4V0y6lGjWCFlW6K5hGs3+5UZ5pVyY0dcQIxjX5jLJLy3w51GXSvHvg69iuzZBPE WlQ3Fx5giVLG8vFs9RSWQ9Ee3kkSQn+EkV+hPxN0TW/EngXxDonh2Qx6vf2kMdsv2s2QuY472Ke7 sTc5Cj7TCssB8wqjb9shWMsw+QvgJ448Rab4w0jwstzf6hoGrm4tH0nD3iae6wzX66hp0Mkii3VJ N0l2yfK0RkdkeRYyv3vRRRXzV+0v4WGoeF9O8UQRM114dvRbXsge2jX+ydWcQF5VkxJI0d0LdYlj Y7RLKxUjLJzf7LniAAeKPDElwAQbTxBp1qI2Vug07WLj7Qi8Y/0FArPnklQfnI+bPHHhxvCXi7xB 4dKzJFpmpTR2X2ia3uJ5NLn/ANK0me4ltMIZJLaSKRwFUgsQVQgqPrb4FfDmx8K6CfH3iaK0g1W9 s3v9Ourq5iaDQ/Dc1kJ/trMR5cE08ZkeaQuSkJVCYibhD88/GD4kT/EHxEy27x/8I3oc15a6AEha N7mKV1W41W4edEl3XXlI6ROqiNAq7A/mM/kdFFel/B7S01j4l+D7SSV4Vh1UaoHRVcmTQ7aTWooi rEfK726oxz8oYkAniv0tooqOWWO3hknlkWKGGN5ZZZGVUjjjUySSSM3AAAOSeBX5TeI9dvPE2u6r r9+Wa71W9mu3RpJJlhSR/wBxaRPId3lwxhYogTwiqo4FYlbfh/QtR8T61pugaVGJL/VLqO2h3CTy Yg2WlubholdlihQNJM4ViEUtg4r7++GPwf0LwBbWl/cRQar4t8uY3OtMJTHZ/aYhDLaaRDL8sUar vTzyglkDSZKxv5Sc18QP2gvDvhmSfTPDccPijV1iUi7guom8PWjz2zSIXvbVmNzJE/lGSCDCkFkN wkqFB8va/wDGj4keIHbzfEl3pdv55nitNBP9jxwHbs8pbmzIuZI8H7s08mTyeQMeeajq2qaxObrV 9T1DVLpuGudRvLi+uGGAPmmuWZzwBjmk0/U9S0m5S80rUL3TLyPhLrT7q4s7lOQflnt2VhyAeD1F dppfxY+I+jzSz2njHXJXliaJ11S6/tyEKZBIWjt9aFxGj5A/eIobGRnBIPs/hz9p/VoHSHxXoFnq FuWtUa+0R5LG8ihUFbq4ks7tpYbiRvlZUR7dQQRkAjZ7A9x8IPjdaQwSS2N3q32QJCHzpPi3TP8A RnnMMLPh5UtnnkZkUz2nmgn94Oa+d/iJ8Adf8Jxz6r4dln8S6FEsks6x2+3WNMiM5VBcWkJP2iNI zGXuIVB++zQRRpuPz7X6gfDXXP8AhI/AXhTVjPd3U02j21teXN6d13cajpoOmancSuzOXMlxBI4k Y7mUhmwSQO4oor89/wBoPWTqvxK1C3H2UxaFp2m6PDLbuZDKvkHVZzcNuZRIk91LCyrjGwAjduJ8 /wDB3gbxL47v3sPDtibnyPJe+vJnW3sNOinl8pZry5k4/vMIow8rKrmON9rAfYfhX4GeA/A9mmue MLmx1i6tY1+23evSWlr4YspbiQ2q7bO7KxFW81Ig147guFeNY3IUZ/iP9pXwlpYNr4W0u88QSRNE kdxKv9iaR5DW24tb+ejXLNG+2MxtaxA4Yq+ApbwbXPj98StZ3pFqtpoVvLatay2+h2EUO7fuV7mO 8vjcXUUpVsBoZ027VZQr5Y+Z6n4p8Ta1AttrHiLXdWt0kMqQanq9/fwLIw2mRYrqR1DYAG4Vg11+ m+P/ABvpJtRp/i7xFbRWcwngtRq99LYiTzBMwk0+Z2gdWYZeN4yrchgQTXtnhH9pXxFp8kVt4vso NfsiSJL+zhh0/WIw8oYy+VFstZgiZVIhHETwTL1z9V2d34N+KHhl5YlsfEXh+9ae2miuIHD293Gm 2SKSKUJNb3MauGR12OoZZI2wyOfjP4vfBq48CSf23of2q/8ACVw8SSPNia80S6kAjWG+eNVDQSuc QXG0YJEUnz+W8/gtFfc37M/iN9S8J6p4dneWSTw3qKSWpMUKQRabre+4igjkjwzuLiK7kcyLkK6B WIG1PpKiivln9qTS3m0TwprfmxrFp+qahpTwEOZZJNYtEu45Ub7u1FsWVgTkllx0avi2iitPR9Y1 Lw/qdlrOj3ctjqenzie1uoSN0bgFWVlbKujqSkkbAo6EqwKkg/oJFN4e+Pfw3nTbNpxuZhBKZLeO 6uPD/iTT0ScNbvIAsyhZVHmIY2kt5mQmJmdU/P8A13RdQ8OaxqOh6rCYL/TLmS0uEKyKrbDmOeHz ApaKVCssT7QGRlccEV9deBYJPhv8Btf8UyrNbarrtpdalazwWNsL60bUtmheGPMlmcebAkjpeqW4 VJn2RsxIk8P+BfhseJPiNpDSMi23h9W8S3AMjxyyHS5oxYCEojbj9rkt2dW2goH5zgH9F6KKK8U+ PXizXfCXgqKXQZXs7nV9Uj0ebU4/L86ytrixnuJfsblldJ5BFtjmSNvLG9g0cvlNXkP7MGgaqdT1 3xSTGmh/YJvD/NwDNcasbi11Estqh+7DD1kkA5lAj3fvNm1+1Nf3Uen+DdKjmxY3l5rN/cwARsJL rTILe3spS2N67Eu7gYBwd3IJUY+RNO1LUdIvIdQ0q/vNMvrbf5F7YXM1pdwiaMwyiK4gZXG9GZGA PKkg8E19i6d48fxF4L8I/EvxBe2gPw+1bX7bXtMuLGKFfEuvSaC8Hh+bSZbdZyk++4ti6+THGryz TYjjt493yj4r8V61401u513Xrn7RdzgRxxx7ktLG0Ri0FjYQEny4U3HAyWLFnctI7s1DQtVk0PW9 H1uKJJ5dH1XT9VjgkLLFNJp92l2kUhjIYKxTDFTnFe4ftL2sVv8AEGzmiDb77wxpt1cMW3Bpkvru yBTjgeXFGMevPevnmtHStV1DQ9RstX0q5lstR0+4S5tLmLaWilQ55RwVZSMq6OCrqSrKVJB/U3w3 rcPiTw9ouv26xJHrGmWeoeTFcpdrbS3EIknsnuIgoZoJC8UnyqQykFVIIF3U9OtdX03UNJvUaSy1 SxutPu41do3e1vIGt7hEdMEHaxGQQRkHNfmB418Jal4J8Raj4f1KOXNtM7WN3LAIE1XTGlZLLU7Z VaRdkqrllWVtjho2O9GA9g0v9pnxxaJaRajpvh7VIoI0iuJzbXllf3m1dpleW3mNujnqdlqF9FFd i37VYJ+XwHtX0PijcR+P9nDP5VT1D9qe/ktGXSvBllZ35ZStzqGtTanaBQx3K1jbW1q+SOhFwMdc GvEfHvxM8RfEWXTpNdTTbeLS0uEs7XTLSS3gR7xla5nd7mSaVmcJGuDJtAQbVBLE/Qn7OXw6vbFp /HmtWiQLd2P2Xw3DcxRm4NtdMHudZSOVN8XmIqxW0iuGkieYkGN0Z/rGvmj9pLxtdaLoum+FdKuj bXPiH7VLq7210kdyNEgXyDYywBTIIr2SRg0iugZYZIjvV5FHw9RX05qN7HpH7Mmg29tax58U+IZr PUJZJJiyvb67eagl1ChbAbbp8EJX7u0lsb/mr5jr3P4Y+MprrStY+FWryQ3Gl+LLC90zwv8Ab4Jr u30nxXqRCaRveMu0Nq9ywl3RwyeXcbJQqbpXrrfjr8RfEltqC/D6y1i5S20vRrC18TX0EH9nz+IN SvtPWe53Os8zi0kgkTdAWGXeVJfNRY2r5fr9WfCWpXWseFPDOrXpRrzVPD+jajdlYxDEbm906O5n ZI02hV3sdoXgcAV+eK6545+F3jjVg2qXI1qz1cya4kt1eXOn+Im3PMLjUkuCj3MdxHO8scsyiUCX zFMcuGH6X9NwG0+6ksDjJyrDPHp7U2iivPPiv4ZHivwD4i0xIDPew2Lanpgjslvbv+0dKH2yCGxi PzrLcBGtd0Z37ZWUbgxVvjb9n/XRovxJ02B3tI7fXrO/0OeW6cx7DLGL+zW2Ysq+dLc28ECBwwbe VVSzKRe/aI8Mf2H48fVYIPKsfE9nFqatHZpa2q6lAPsWqQxvFhZJWZI7qd8Bi8+WBJ3Nt/AP4Wx+ I70+L/ENnOdD0yaNtFt5R5dvrGqQzEvM4PzSW9qV+ZQAkkpCFmWOaI6f7Q3xMOo3U3gDR3U2Gn3E Muv3sFzvF7fwr5iaQot3KGK2Yq06yZb7QoUrGYCX+V6KKmhhluJYbe3iknnnkSGGGJGkllmlYJFF FGmSzMSAoAyTxX602Vnb6faWlhaRLBZ2NtBZ20CEssNtbRiGCJWPXaihc1Zoor88/j14tl8SePtQ sY7jzdL8MZ0Wxij+1xxLdxYOtzSW9w23zjc74HljRQ8cMP3ggdvE6kjjeV0iiR5JJHVI40Uu7u52 qiKvJJPAA619v/DL9n7SdFhtNa8bQQ6xrTwGUaHKIbnRdMaVVYR3URBF1cRrlXLEwKzMESTYkx9C +IPxe8K+AEe1uJTquuFW8vQtOliNzCzW32iB9VmY4tYmzEAWDSlWDpE6glfknxN8f/iDr1xdrp1+ nhrS545YIrHSooWuY7dpXMcj6vcIbj7QI2VGmt2hB2hljjJNeU6p4h1/XPK/trXdX1fyQVhGqale 6h5Ks29hH9rd9oJ5OKyo5JIJElikkiljZXjkjZkkRgchldcEEdiK7ay+JvxCsLmG7g8a+JHmhOUW 91a81K1OE2BZbLUWlhkAHAV4yB2r1Xw9+0t4y07y4tfsNM8SQIJfMmC/2NqczMcxZubNGtlVemBZ 5Ixk5+aveNJ+Jfwp+Ktr/YOsRWsdxcyNFDonii3gt5pJ5olso59HvkZoRO5uWitzBOl0CGZEAAav MPH/AOzY8Ym1L4fTyXBaZS3hnUJ4VZFmnkZzpmr3TRr5cSmNFiuiXKq7tcO5VD8oXVrdWNxNZ3tv PZ3dtK8Fza3MUlvcQTRnbJFNDMAysDwVIBHevuX9mnXv7Q8EXmizXSzXHh/WZ1htRCEe00rVEW9t meVFAfzLr7aQWZm42nChBX0VRRXyR+1Hr2IfC3hiK4jO+W816/tPKbzkESf2fpFx57DbtfdfLtVi crlgMLn5T0bRtU8Q6la6PotjPqOo3soht7WBQWZicl3dyFSNB80kshVEXLOyqCR9ceA/2btNtoYd R8fTPf3bRrJ/wj9jcPb2NqXhcSRajqFsRLM67o2H2eSNEdCC88bZrq9f+N/w18C2raV4VtbTWJYm uDHpvhi3tdP0K2mJSYmTUYkEGJt7EPaJPyrBwpIz4Vr37SHj7UpHGjrpfhu2W5aWAW1nFqV99n5E dvd3GqrLDJjgs8dtGSR0Ayp8qvvHvjfUxcLf+L/ElzFdS+bNavrWoCzZxJ5q7bJJFhVVflEVAFx8 oAArka3tM8U+JtFge20bxFrukW7uJXt9M1fULCB5AMCRorSRFLD1NeveFv2iPHWhtFDrD2virT44 7aHy9QRbPUo4bWBolEOq2aAvI+UaaW7jndtgOQWdm+tvBvxE8G/EqwntrCWOS4ezl/tXw5q0Cfa0 tZXa0mE9vJvhuIHBXcYmkQLIiybHYpXiHxY+AMPk6j4n8BwOtwskl5feFoI4/JeEqXuZPD8cYBRl YFxZYIZSVg2lI4H+PKK+lv2a/Fs2neKLvwlPK7WHiK2lubSLM0iw6vpkBuDJEpfy41ltVmEzeWWY xwjIC4r7ioory/406dc6p8L/ABdb2aq80VlbajIrSxxD7LpGpw6revukIBKwwuyr1YjC5YivzXoo or7z+Enj3T/ih4YvfB3im1jutUsNKisdRSe4kk/4SDSWjFp/anmSSGdblTtF1IG4ldJkcGTZF8q/ FD4fXXw88STabi8n0S7/ANJ0HVLqKNRfW3lq1xA0kBKGW2dxDMPkYjZL5UaSoK9u/Zf8OMZvEni+ dJljihi8PWEqz2/kStIU1PWFltvmlDxBbHy3O1CruAHIPl+AXE158SPiAXzPbXHi7xKsUXnSPqT6 ZbajeiG3iaQCNpI7OEqgICDZHwEAwP020+wtdLsLHTbCIW9jp1pbWFlb75JfJtLSFYLaLzJizttR VXLsWbGSSatUUVzfjHXLvw34U8Qa9ZWZv7rSdKu723tioeJpYYtyyXKGWEmCM5knCyB/LVtgL7Qf hL4VxeKPG3xV0nV/7Vu5tTs71Nf1zVJrto5zpVjJHb3duSrKxSeN0sVgjBURyBCohVgPq7496hDY /C7X43uVt5tRm0mwsgGcPczNq0N1cW0ZQHObeGdm3YBVWGeQD+dVfUvg3xZrHxR+HvjD4d63rESa xZ6dba1ZeI9cuRHZDRNJ1K0nu4dYvFjLr5LIGN1I0jOJSWwIiW80+K3xT1H4iasUjMtn4Z0+d/7I 00sQ0xGY/wC1tRA4a5kUnaMkQqfLQkmWSXyWvpf4psmv/B74S+J4pJGGnwnw5P50jPLLd/YRaXc5 LJ8373S5DkuPvDh87l+aKK/R74J+L7jxh4CsLm+eabVNIuJdB1G5nyWvJbOJJra7MrSSPIz28sPn SSEFpfMO3GCfWq/Pn45+AdQ8K+LdR12OCWXw94m1CfUbO/LCYQ6le5u9R066ZEQRv5ple2Qg7ocY d3SbbS8G/HHxj4I0S28Pafb6HfabZy3EtoNSs7p57dLuY3M0Cy2NxBuUytJIDIrMCxG7aFVfVx+1 SfLjH/CCAyBQJGHifCO+3koh08lRnJALMfc0f8NVn/oQxnP/AEM/GMen9netJ/wyqd6D/hOx5ZVv Mf8A4Rn50cfdVY/7QwQe7Fxj0NX9O/ZZ06O6RtW8Y3t7ZgSB7fTdIg025ZjGRCyXlzPdqoD4LAwH cMgFScj1/wAHfB/wN4Inhv8ATdPmvNXgWVI9X1ef7bexrK4fdBEix28ThcIssMCybSylsM270+iv y4+IY2+P/HCk5K+MPEqk9uNanBIrjq9f+Cngufxh4306R4HfSPD89vrOrTtFvts20vm6fp0pdGiJ uZkCmJ8FolmK/cOOt/ad/wCR+0r/ALFHT/8A08X9fOddV4I8RN4T8W+H/EIkmji0zU7aW8NtDBcX D6ZKfs+q28MVwVQvJbPLGuWXBYEOhww1/ipocPhz4heK9Lt/s626am19bRWlutrbWtrrECaxb2MN vHhUWBLhYQEAX5flAGBXn1fpJ45+J+k+GPAtv4ntp0a+8RaXBceFdPuAwuL6e+tkuIZ3to+fLtkl SW4LEL0j3CSSNSvwn+H2neCfDGlNLptpH4nu7Hz9a1F7eIaks18VuZdKa53SERW+2OIpFII3aPzd gdmNYvj347eEvBk91pdqs3iPX7SaS3udOsXFvZWNzDJGs0OoarIrKrbWkGy3jnZZIzHKImOR5T/w 1Rcfa9//AAhEH2LyMfZ/+Ehk+1fac/637Z9j2eXjjy/Iznnf2rpNK/ai8NSxSNrXhnXNPnEmIotL nsNYheLbkvJPdvYsrZyAgjbjnf2r3bwd4v0nxxoNvr+ji4S2nmubd7a8SGO8tJraYxvFdR27yoGI CypiQjYy5wSVFnxXoaeJPDWvaA62pOraTfWVu93Clxb293NbstjeNGyscwzbJUYDcrKGUhlU18Hf APV5NL+JuixC5htrbWbfUtIvPNWHbPFLZPd2lskkwyrvdwW2zYQzHCZwxU/TXi/4Sr4p+Kvh3xTc W+nnw7baZBNrUXlwNNqOq6NeFrO21C2mjdJo7iOSGNy2/MMEkTmPMW7i/wBoz4jNZWyeANImZLu9 jgvPENzb3FuRFYSbvJ0SZU3SJJMQk8wJjPk+WP3kdwwHxlRRRX1p+y/4YdrrxB4wnVhFBCvh/Tzm Fo5Z5imoamxQ5kVolW2CtwrCRl+Yg4+xKKK5bx1NLbeCPGNzA2yaDwr4gnikwrbJItIldGCsCDgg cEfhX5sw+D9dk8M3Xi+aCKx8PwSJb219fzx2v9rXr3S232HRoHPmXMigySOY02KkM2XDRla5avvv 9n/wDH4Z8LReJL2GM634ptYL1HZLeR7HRHHnadbQ3EbSHFwhS6mAZc7o0kjDwZryv42fGptWa88G +D7sjSBvttd1q3kJbVyCVn07TpVx/on8M0q/8fH3VPkZM/yxV7T9O1DVbyKw0uwvdSvp/M8iysLW e8u5RDE083lW9urO21FZ2wDhQSeAa9pPwSvPDWkv4m+JOs2fhnR7f5X0zT5IdW8R392LgpFpNikb C0EtxEryRSrPKIxh5UCLIY/ELlrZ7iZrOGaC1aWQ28NxOl3cRQ7sxJPdRxwrIwXAZ1iQEjIRQcVX opyOyMGUlWUhlZSQysDkMpHQjsa+jPAX7RHiDQRb6b4tjk8SaSh2/bwyr4htUxGijz5GEd0ihXO2 fbK7vlrjCha9D8c/Czwx8UdPuvHPwzv7SfWLuZpLq2imW20zVrqNC92k0FzHG9nqEu6NmMxjRuHl VWlaatr9mzWp7jwrrPhq+a5F94Y1mRRaXMJh+wWGqK0sdqN2G3/a4r1pFYblJHqAPo2ilGTwByeB jOc+mB169K/PbwV4A1T4x+L9b1+aKTSPDl1reoanrF8mH8uXULtr46NpUsq4kuMSANIVKxKRJIpL Rxy+3+Lvi34M+FdtP4O8BaLZXOqWDeRcxwAQ6PYXqW/2eR9Suoz515eIY4knG7cTkSXCyxlK+R/E 3jDxP4xukvfEus3mqyR7vs8crJFZ2haKOGU2Wn2ypBB5ixR+aYo18xhufc2TXMUUV6d4G8I+HvHk kXhyHU77QPF8lvfzWL3kUepeH9bltoHuYbMfZljuLB9i5eRvtKlVdlCtsiah4r+GPjbwZ9ok1rQ7 k6dbsSdZsFa+0gxG5FpDPJewAiASuyiNLkRSHcoKAkCuArq/CHjLXfBGrw6voV5JCyyRG7smeT7D qcEZINrqFupAkQhnCn7yE7kKuAw/Rbwv4j0P4n+DTepFmw1qyvNK1nS2uszWks0LWupabcTWpWQZ R8ow8t2jdJAF3AV+evxC8H3HgTxbqnh+UTPawy/adJupVf8A03Sbol7G485oolkZRmGdok2CaOVF JC5rE0DQL3xNqKaRpb2p1O4Q/wBn2dzcR2h1K4Eig2VtdXG2BJdheUfaJY1ZUZFZpWjjk+rP2ZrK 60m9+IGlata3Gl6tGvhWRtM1CGaz1BITHfytK1lcBJNu2WBtxXGHQ5wwz9YUUV578U/Ch8ZeBdd0 iCNJNQS2GoaTm3huJv7R01vtUNvbec6CN7kCS084OCiysSGXKH8yaKKK9X+EHxBbwB4riublh/YO riHTdcV2umS2tmnVo9Xigts7pbU7mAMTsY2lRFDOGH038cPhdL45j0bX9AaI6zbzado8+5ruWK80 jUtQWG3uf9FSYAWctw08sgQfuGldmPlRqcf9o26sdB8BeGvCemyTWMU+pWsNpYRNcmKXQ/D+nNCb aeaRmLpDLJZFVkLFmAflkzR+y/oj2vhzxDr7+eravqtvYRRvEVie20a3Z1uYJD98PLdSxNjgGPGc 7gPp6vnnXP2kvBmk3Oq2FppXiHUb3T7i7tIn8rTrXTr25tJmgDpefaJJUgcruWT7MXAIJjzlR51e /tS6m5hOneD7C0A3/aBe6vc6gZQR+78kwQW3l4P3sh8+3WtXRf2pIWe0h8ReFJIosSC9v9H1ATMG wzQtbaTexp8udisGvCR8zjJAQ/T1hqOheLNGS7sZ7HW9E1W1aNiFjubS6t549s9rd28wODtJSaCV AynKuoORXhXhK8tfhV8Q9d8BXsbab4R8VXUWueDLy5aH7Omo3EMVvfaYtwFZyGYCCMXEwKeRH8pN wJG8X/aU1K3vfiHDaQStI2keHtOsbtCrKsN1PPPqYVCThiYLiBiw7/L/AA18+V7X4+kXQfhz8MvB 0MsPmahp83j7WVgs4Y47qXXHZdAnku2XzWlgt2uLaQZCkKnLAR7fFKK+9P2jvCM/iDwlbeILHzZL jwncXN1LbR+YySaRqflRajLHBFE5LwtDBMWZ0RIUmZiSFA+C6K/RX4BXFvP8K/DscMyyyWkut290 i5zbXDa7c3awv7mKWJ/owr2Oud8SeEvDXi+zFl4k0ez1WBM+U0qNFd2paVJX+x39uUngLmNBJ5Mi b1Gx8qSD4Tqv7L/hS4hc6L4g13TLtrjzN18tlq1nHbncWt0toktZSclQsjXDYAO5WJyOXl/ZXmVA bfxxFLLvAZJvDrQRhNp+YSpfSEnOMLsxjJzxgzL+yqu75vHbFNwyF8MhHZc88tqBCn869L0L9n34 caJcG5ntNR1+VZreaBdevEmt7dreQvtFpp8dtFMrkqJUuVlVgAAoBbd7f19yfqOh/n1HBor4J/aT vEufiJDCiOp0/wAN6bZyklSJGe6ub8NGB0AWcLg91J+nz7Wz4f0O/wDE2t6XoGmRh77VryGzgLLM 0UPmt+8urn7OkjrDCgaWZ1Q7EVmwQK+xf2hdMg0X4UeF9GtGne00jxB4e0u2kuHSSdrfT/DV/aQG eSMIpcqg3FVAz0AHFfENFe0/F9Rq8PgLx0s1tcv4u8I2kerXcKGGW68T6AFsdelmttiKoQvDCDGo QmNtowAW8Wr9BPg94q0rT/g1Yavq2qoLXw2mq2urTSu7NZGHU5JbKx/eAFpGgmtUgiQndvjjUbjt qp8JNDh8WXGtfFfxJoyDW/EWsyyaB9rFncxaboFhFFaac9giRR7Jh5bwNdOgkkSJXVVEjtL3njz4 neFvh7FCuszzT6ldwm4sdGsIxNf3EAl8k3L+YyxxRb9wEkzru2OIw7IwHgM/7VFwyxfZvBEELCdH nM3iB7hXtRnzYYkjs4tkhONspLAd42zxr6Z+1Lo8txINY8I6lYWnlM0Uum6pa6xcmcONkT291FYq EK7iXEpIIHyHOR7L8PvidoXxIXV/7DtNXtf7FOni5/taCyg8w6kJ/I8j7JcTk4Fu+7djt1zx6LX5 m+KrSX4e/E7URY2lrF/wjniiHV9IsZJJ57VbJbpNa0SCZxIJWXyGhEg80OOQWDc19m/Gb4dXPxBs PDNtp8KR31l4ihiutSeT59L0DUIWj1i4SyllhS4ZXjtn8v8A1h2bUKgvmr8RvFWnfB7wDYaR4aWK z1SWAaV4Yh+y286xGAq+paxeRvtR2QO0rOyPvuJEMkbq0hH57UUUV7J8DPCM/ijx5pt0yyrpnhmW DXr6dNyKLizlEmk2gl8uRN8tyqMY3KloUmKMGUV+ilFFFfm5rvhLXPFPj/4gNpltix07xR4mu9Y1 m5Lw6Ro9imsTvPeahdhWwqRh5DHGrysqt5cbkEV5VX1H+zb4EttW1G+8aapaxXNpokqWOipMA6jX CEup79VWQEPaxGMR+ZEylpg6FZIQV9a+Mfxig8E28nh/QJIrjxddRAuxCyweHreZAyXdzGwKtcOp 3W8DZAGJZR5ZjSb4KuLie7nnu7uea6u7qaS5ubm5keee4nncyzTzzSks7uxLO7Ekkkkkmq9e2eGv gT4y1i1fVtbFp4N0OFPtF1feIma2u4rKJ3W9ul0vh4/JWMuReNbqVKsrlcsPM/EQ8OR3q2vhhtRu dPtYkjk1TVfLiudUuxGouruCwhG22ti4Jt4HaSULzLISQkfP0UV7B4H+NfjPwULez+1LruhQmNBo +rO8xt7dDDEY9M1AEy2+2KHyoIyXgTczeQzHNfRuuaP4J/aG8OS6v4duDp/iXRybWGe+hSHULPcX lt9O1+2tnl3WlwAzwTRu4R95jYstxC3nn7Pv9q+E/iH4l8F62E0u5uNKfz9PuhCs11qmk3KPZ/Y5 W+aRTaz3UyiElJIsS8qoYfZ1FFfDHxQ0zW/id8ZLzw9oKW14ukW2n6P9sgwbPTrOCMXmp3Gq3MZI Bguri4iYff3KsKqZMKfYpdT8Afs7+HoNJjSbV/EmqQvdTrbi3XVdWuIYX+z3epuzEWdgJf3MCgOV Bdo455Fnc/K3jX4seNPHQeDVtS+y6U+0HQ9JEljpLBfJf/SYt7yXOJYUmQXUsgjckxBAdo81oorr vCVj4V1a8fSvEmo6hocl89pBpWvW4s7jTNOuZLlUm/t6xuzEzW7RliJ4rmPyWGXWRGJj7Txn8EPH HhEyXEdifEWjq0hTU9EjluXiiBldG1DTQDPCRFH5srqskCbgvns1eO1o6Xqmo6LqFrquk3k9hqNl KJbW7tpCk0T7Sj8jOVZSUdGBV1JVgVJFfof8KvinpvxF0tkm8mx8TafCp1bSkZtsiZEY1XTRIctb OxCsu4vC5COSGikm+Wvj18Pk8I+I11rS7aODw/4kZ5obe2imSDTNUiRTfWhLFlCzEm4hVSqgGSOO NUhGfDLeJJ7iCGS4htI5poonurkTm3tkkcK0862ySSbEB3N5cbNgfKpPFe6/Crwtr/hL4z+F9J8R aXcaZfKmsyiKXy5Y5YZPDV2fOtrm2Z4pkHKs0bsAwKsQysB990UVVv7K01OxvNNv4VubHUbS5sL2 3LvGtxaXcJguYTJCyuNyMRuRlI6g5r8q/EOg3/hnW9U0HU4zHe6VdzWk3yTJHMqHMN1b+eqMYpoy ssLlRuRlYcMKxaKK3fDXiHUvCmuab4h0l40v9Mn86ESoXhmR0MVxbTqpBMcsTPHJtYHax2spwR97 eL9H0b40/DVNR0OLzLqe1l1Lwvc3kBt7y01G0nMN3p0o8xEXzWikspmMjwhsTDzPLjaucSwT4e/s 8ahBf2ciXl34YvBqMUdmlherqXi9/scC6jHMAxltTdwwSmT59kO0Y2qg8X/Zs8PnU/HNxrksdwbf w1pc8yTQvEsS6lqqnTbWC6RwWZXt2vHXZjDRgk4G1vvCvGvGHxy8H+CteufDuo2mv3l/Zx2zXbab Z2MtvD9rt0u4Yd95cwFn8p1ZtqlfmA3btwHk97+1O+6RNO8GIqrcDyri91ss0lqrkHzLSC1GyR1x 0mcIf7/Wq9l+1NeoCNS8HWlwWkUq9jrMtmI4sfOGhnt597Z5GJF9Md6+l/Bvjnw348099R8PXv2g Wwt0v7KeM29/ps1zD5kcF5bv64dVkjZo3ZXEbvtYjyLxhb2Hwp+IOi/EezsLW28N+Jkm8L+L1toC i2N1dyrfw61BBBIXaSYQb5litSpEDk5muVIwv2m9ctZfC3hDTrbZdwa3qUuvWeo29wklq9pp2nCG IxbARIs636SRyq+ML33ZHxfXtHh6ZvD3wa8a6xBNOLvxd4k0nwVGYD9naztrCzbXL52uVbc8V3DJ LaywhVGMZLhmUeL0V9xeDPCcfjX9new0IxLJeyW2v3ekOxgR4dXs/EV5Pp5Se4VxGsjgwyuoDGJ5 FDLuJr4luba4s7i4tLu3mtbu1mltrq1uYpILi2uIJDHNBPDIAyOjAq6MAQQQQCKr19e/sqgkePDj 5QfC4J7hm/tHA/HB/KvruqOqaXp2t2FzperWVvqGn3qeXc2l1GssMqqwdCQ38SsA6MMFWAZSGGa8 H1f9mrwFfyXU+mXeuaG8saLbW1veQ32m2kqRqhfydRjkuZFchpGVrwfMx2lUAUcQ37KrBZNvjoM4 jYxhvDOxWlA+RXf+0DhSeCwDY9DTf+GVZfsu/wD4TmP7b9n3fZ/+Ecb7L9r2f6n7Z9u3eXv+XzfJ zj5tmflrtvh3qXiVfgd4j8S6hruo6pqt3pXjHU9Kvbq8ury+05dN0yTTLONJ7vcdyT2r3C7CRl8k 7i2Pkm4+JXxCu3EknjTxOpVAp+z61f2iFQ2QWitHRc5P3iM9BngV91fCHx1p/jLwhpCNfxy+INLs IbDWbOe8a41IzWKra/2nP5wV3W6AScyAMod2j3s6PXqtUNV1XTtE0671fV7uCw02xh8+7vJ3CRRJ vCIOOrM5VI0UEuxCoCzAH8tvEeojxF4o17V7WCYDXNf1TUba3ZQ9xjU9RkuoYWWEsC/zhSEJ56Zr s/C/wa+IPii58uPQbrRbVQjS6n4igudIs0SaCSeF4Y5o/PnD+XszbQyBSyGQorBq+7fAHgHRvh7o Uek6WGuLmYrPq2rSoFudUvQu0yFQSI4U5EECsQi8kvI0kj/MP7UmmSReI/DOtGRDFf6JcaWkIB3x yaRfteSyMem1hfIFx/dOa+XaK+g/jLY3Xi3xx4NfQtPgvtX8X+CPDmpbNKt5bePUbu7kuR9qEd22 6ONYI0+adh5cKAyMAjNW1Z/C34ffD+wt9V+Lmvrc6rNZm5j8E6VM32hnlguRFBI9g/2ibcUQLcK9 tbJOhjeaWNgzZms/HSwF3o3/AAjXw+8MfZPDMEenaDd+K7efW9UtrCwkj/siS2kilha1ljWJHOLi ZlfpKfmZuD8R/GH4h+KLW5sNR8QSw6ddOxlsNMt7bTYmikieB7OS4tEWeSBkdg8M0zq3BYEgEeY0 U5EZ2CqCzMQqqoJZmJwFUDqT2Ffpp8LfB7eCPBOkaNOqrqUkbanrBVUBGp3+JZoGMUsyMbZNlqJI 32uIhIAN2B6FX50+Iok8J/HO4n1NoYLWx+INjr8z2wV44NMvdXi16EpGoUbkt5V3IAMMCvavvTxd 4jtfCHhrWfEl4vmQ6VZNOkOZF+03Uji3sbMyRpIU8+eSOHzChCFtx+UEj8vNY1e/17VL/WdTna4v 9Rupbu5lYnmSVt2yMEnaiDCxoOFUBRgACsyiiuz8CeC9Q8eeI7Lw/p7/AGdZQ89/qDW8txFpunwc 3F3LHHjJ6RxKzoHkZELoGLD9LfDug6f4X0TTPD+lxmKw0y0S2hLeX50xBLzXNwYlVWllctNKyqAz sxwOlbFFFQ3Fvb3kM9rdW8Nza3MMtvc21xHHPbz28qeXNBNDLuV1dSyurAggkEEGvgP4/wDjWTxP 40n0eCVX0nwnJcabbgR7Wk1Ryi63PI7okhIliFsFLMmId8Z/eMT5r4G8ON4t8XeHvD2yRotS1GGO 98meG3nTTIM3WqzQS3IKB0tkldAQ2WUAKxIU/aXx3+I8ngzQY9D0a5mtvEevwv8AZ7qzuYYrnRtM hmVbi+K/NKjz5e3tnVVwRLIkqvCoPwDXrnws+FGp/EXUPOkMuneGbGYJqerBPnmcYc6bpQkBVrhl I3MQUiUh3DExxSffXhzwj4a8IWrWfhvRrPSYZMec0CtJdXO2V5Yxe39yZLifYZHEfmyvsB2rtXgf Fn7Rfim51jxv/wAI+Gxpvhe2hgijDRskuoalbx397dhkUMDsaGDY7MFMZYYLtn58r3bwX+z/AOM/ FGy61dP+ER0oh8T6pbO+qylRKgEGibo5BiREDfaXgyjiSPzBweN+JGg+FfCuuf8ACOeHb3VNUu9J jS31/Vbu509rG41UxI1xb6ZaWUe6JYW3LKJZ5GWTMRGYi8nndFd78PfiBrHw81tNT05muLG48uLW NIeVo7bVLRCcKxAby5o9zNBOFJQkjDRvJG/6A+HNN0W+1ifx/wCGNTil0zxdpFqupW9vFFJbane2 EoXS9VEzAS289vGbm1urbgFiPNRZYTu7qisbxFpja5oOs6IriIazpl7pLXBODbRalA1nPdKMNvMa O0iIcB2AUum4uvzH8WfiZp3gnSv+FYfD2KOwks7VbHU760ysekW0sZeXT7CRvmkvJg5kubskshYn c1yzPD8eUVNC0KzRGeOSW3WRDNFFKsEskQYGRIp3SQIxGQGMbAHnaelfTMHwI8O+NdCt/EXwz8Wz vbzRJC2m+KYomuLfUUnze2+o32koPszxxMuIhay7iA6ytFKjr4L4l8H+JvB90ln4l0e80qaXPkSS rHLaXRSKOaUWWoWzPBOY1mj80RSNsZtr7WyKwbe4ns54Lq1nmtrq1miubW5t5Hhnt7iGQSQzwSxk MrqwDKynIIBBBFfqT4J8RR+LfCWheIQ0TPqmnQyXiwxTRQR6lF/ouqW8Mdxl9sdwksYJJyFzuZSG Pi3xO+AOja1a3mseC7WHSNfjiidNHthb2mh6mluhSWCK3AVba4kUL5cissLMuJFUytMnw/PBPaTz 2l3BNbXVtNJb3NtcRvDPBPC5jlgnikAZHRgVZWGQcggEV6h8IPiC/wAP/FMU9w//ABIdY8jT9dRz clbe288GLVoorfcWltSWYDy3JjaVFAdwy++ftPeF1uNG0TxbbxMbnS7ttH1IxWTSM1hfq09pcXd2 p/dRW86mJFdCC9zjcrYD/Gltc3NncW95Z3E1rd2k8Vza3NvI8Nxb3MEglgnhmjIZXRgGVlIIIBBy K/TX4eeJdP8AHHhrSPFiQWS6tPY/2dqrwx2/2i0vrSTF9Y5WSWSOF5R9oghlfcYnidgC2a7uiiiv hn4+/DG50LV7rxppFpJJ4f1i48/V/LkkmbStbvJi08syOCyW907BkfcVWZmiIjUwI/zbRRRX3d+z p44Gu+GZvCt9c79V8MFVsxJIpmutAnJ+ylFlmaST7LJut32RJHFE1svLNXnH7UuqrNrvhTRPIKtp +kX2qm58zIlXWL0WiweX28v7CTnPO/2r6N+EulLo/wANvB1ok7TrNo0OqGRoxEVfXXbW3gCgtxE1 yY1bPzbQ2ASQPRK/OH4y+DL7wf411R5YD/ZWv3t7rGj3UVqLazaK7uDcXWnQrHmMPaPIImRTnZ5b lUWRVryWiui8O+K/EnhK6a88Oaxe6VO7RmZbaUG2ujErrD9sspQ0M4QSPsEsbAEkjB5r0H/hd/i6 8jWLxNYeEvGkcTPJbJ4n8M6fdrZvIArtarYi2VSQMFiCefYY9Dl8T/Bz4uX7TeMNOvfAPiSaWCJd ZtdTSS1vreBDDBDe6hLB9nVsN88lxaIQkcarPtGyvKPiN8K/EXw3uIDqJh1DSL2WeKy1mySZYTIj tstL6GUAwXLRKJfK3OhBYRyyeXJs6n9ob7HD440/SdPtGs7PQPCWiaNbxB1aPyIZJrq3EOCSFSOZ IsNg5UnGCK8HrS0jTbjWdV0vR7Qxi71bULLTbYzv5cIuL65W1gMsnOE3MNxxwK/WcZU5UEYxg8/o RjBH9Oa+MPiR+zvqVvdy6t4Cj/tGzu7qeSbw8729pcaUjR+aDY3N1Kqzw7w6iI7ZEHlqvnZZk+dN S8KeKNGgFzrHhvXtKtycCfUtH1CxhLbtuBLdRouc8cGvtL9nfxno9/4MsvCTXNta63oM+oRpYy3I +06lZXt9LqyahaxSKm5VaaWF0jaQp5Yd9okQV9D1U1DULDSrWa/1S9tNOsIAnn3t/cwWdrD5kgij 824uCqrudlVcnG4hRzivz58d/FHxX4i8V+INT8L6/wCJ7Dw7aPGtpBpmq6tbWcGmWrx6bDqc0MHk iIXUziX97GGV51iLE4z7X+zXr/iHX38YnW/EOtawlmmgC2h1S/n1GONro3nmyxy3peSMgRAbY2VW B+cEqhXwjxb4++Idn4h13w8vjbxHNFpPiLVtPglt7uTTrm4+yX0lkjP/AGcUI3Bc+UGKgngV9Bfs +fEqXXbW78JeI9Zur7X4Z5r3R7jVLp7i61DTTCJbmzjuZgZJZLZkeXa8jP5T4QeVCwT6bpeTgAc5 xwPU8AY69T25PWvzk+N/iTRvFHj/AFC80NoZ7KztLPSzqVvPJNBqtxaIxnvId4AVFL/Zk8rKOsQl VmEma5TQ/h5448Rm0/sfwtrNzBfLK9rfyWctnpUyxRtIzDV77yrYcKQu6YbmwoyxAP2/8JvhDa/D mOfUby8XUfEmoWn2S6ubfzY7GzsmkS4lsrOOQjzQ0saM00qKx2qAkfzbsX9pPT7u8+HkNzbwmSHS fEem398+9V+z2kttcaWkpViCcz3MEeFyfmzjAJHwPRXvfiexsLj4BfDXVknZ77SfEPiDSDEjhoo1 1fUL/ULlJ16iTba2rIM/dcnnIrQ8N/BGzsdHbxP8Vtb/AOEQ0WS2SSz0+O4gi1qWWSF7tYrhbiOU JN5SFksoopLhiWVkjeMo0+q/Fj4f6Dpl54V8C/D3S9U0YamNUguvFpuNV06XVF22c2opo2oGSbD2 6BInN1C4DHdEBvRuR1D48fES7txZWGoaf4d08WclhHYeH9KtLOG2tWQwxx2c9wJp4DEhCRNBKjIF UqQwDV5Hc3NxeXNxeXlxPd3d1NJcXN1cyyT3NxcTOZJpp55SWd2YlmZiSSSSSar0V90/s3eEdS0H w1quvaiJLdfFkumy2NnLC0Un9m6ak4tdRJcg7bk3LtECgBjVJAWWVcfR9fC37TOkfY/G2matFZGG DWtAgEt4Fcpfapp1zJb3OSxI3xWzWaEDGFKd+T9feAXkl8DeC5JGaWWTwn4bdnL+a8kkmkQEs7kk liSdxPOSQa/Pz4r+NB468aanq0D79KtcaToZA27tKsZH8u5w8MEv+kyvJdBJ0LxiTyiSI1x5rRRW jpel6hrWo2ek6Vay3uo388dtaWsQXfLM5wPnchVUYLO7kKigsxCgmv0e+F3w9tvh34bXTS9vdaze SLea3qMEQVbi5K7YbWCVwJGt7dcrEH6sXk2RmVkHpNFFFfJH7Snis6bb6Z4D0yBbKDVBL4m1owwJ DDdrcanK9tGpiYBzJeJcXVyXjy0gjfcWMmfj6v0aur+x+DHwos1lW2+3aRpMVla28Ty3EGpeKr5G uJ9huHikaBrtprmRVZWWEOUQbVSvzz1HUbzVtQvtV1Cb7Rf6leXN9eT+XFEJrq7mae4kEUCqiZZi QiKFGcAAcV1fgL4f678QdY/szSY/Ktrfy5NV1adHNjpdvIW2NMy/elk2sIIFO5yGPCJI6fe3gP4W eFfANtC2n2SXmtiBYrzxBeJvvrmTLmQ2qOzJaxtvKeXABlFQSNIy7z5X+0z4ufT9B0zwhayQ+b4g mN9qgWW3eaPS9LmSS0gktZEd1We6xJHOrp/x7PGN6s4HxJXp/g34Q+N/G6pc6dpy2Gluu5NY1hpb GwlGMobUBHmnBIK74YmQHhmBrofih8PPCPw2sLDSX1bW9b8ZahEL5XjitNN0S00r7U8K3M9m8c8r vIY5Io0ju+qvI5QBI5fD6K2ND1zVPDeqWetaLeS2Wo2UokhmjOevyvFKjfK6OuVdGBVlJBGK+9PC 2q+HvinF4Z8eaRFZW/jbwtPa22pQymSGSztr7dZ63YXCIHea3ktpLufS3LbROFy6f6VEfbKKK+dv GHibRPg34d1EWkdofiN41e81m+NkRMF1jUpJZLnVna9RiunWc8ksenwTJmQLsIdzdTj4avLy61C6 uL6+uJru9u5nuLq6uHaWaeaVt8kssj5LFickmqtFfQXgP4WeEfiZ4blfQdd1bRfF+lGEazY6qlrq OlyiWKRYLmwNrFbyLDO65yZJHhIZHSQGOV/P/Gfww8X+BCH1vTg+nvIYodZ0+T7ZpksgVTtaUBZI Sxbai3MUbOVbYGCk157X6B/s++K5PEXgZNOu5Y5L7wvcDSMCRTcPpfkrJpE0kSKNoC77aPruEJJJ O4Vs/EL4N+F/Hdu80UMGga+ZvPGuWNlEz3DOR56araRtELncOjs4dWwVcrvST4I8V+E9b8F61caH r9qba9hAmikQmS0v7ORisF/YXBAEkMm0gHAKsGR1WRHRYPDPiPU/CWuad4h0iSNL/TZmkiE0Ymgm jliaC4tp4yQSksbPG5UhgDlGVwGH3X8S49J+Jfwevdc0kpLFDpyeKtKlu5Xjls5NIV5NSgmSyaRD cLbC7tDExeMSnlsgOv57V92fs7eKv+El8LNompx/atQ8D3duNNvJ0854tO1O3nt7Dybid3ZZYYxd 2uUWNVtzHGMgvX0ZRRRXzb8ePhPP4ogXxZ4ZsoZNd0+3l/tiygRlvddsIUUQSwBW2yXNqiMFj2eZ NGQisWjhhb4Zooor6Y/Z08fromsTeC9SkVdO8RXQn0uaR7aKO01wQeUYneTazfbEjihQB2/erGiJ mVmHsP7SWoXdl8Oo7aCTy4dX8RaZp96uxW820iguNUSMFvu4ntYXBHYY6E1h/sv6bbReFPEWroJB eX3iBdOnLPmI2ulabFc2gjTHD7ry43Nzn5RgY5+m6+Mv2mPBclvqWn+ObKHNtqMUela2Y4lHlaja qf7OvJ3MhZvPgHkfLEEj8hQzFpVFfKlFXtP1HUNKvIr/AEu/vdNvoPM8i9sLqezu4hNE0E3lXFuy uu5GZGwRlSQeCa9Vi+O3xCdZINZvNI8TadPG0VxpOvaBpU2nXKt/z3jsY7d22nDAGTGQOMV3Vt8U vh14+03TvD/xO8Mpoo0u1urXR9Z8N/bI9M0gXMDRl7XS7QmW3WNIrZIYtl3E0gBdI4xiuX+IHwZm 0KzbxN4K1BPF/gwwyzPf2dxaX91p4tXaK6e4l0/91PApVibiAYTDrKiCPe1fxZfzQfBX4UaSgRbX UNR8Zanc7UUM9zpetS2Vs7sBliEu5FyT0wOwx4lRX6a/CfSotH+G/g20iladJdEttUMjqEZZNcLa 1LCFUniN7ho1PcDPFeYfF34F/wDCV3Vx4o8KSQW2vyxM+o6VOfKtNamjj/dT205+WC6dV8tg+I5D tdzEwkkk+SNU8A+NtGe4XU/Cmv2y2s5tprj+y7uaxM24qBDqFurwSAkHa0chDY+Ukc17V+zV4q0X RNb1zQ9UuRZ3fiVdJj0mabYlpNd2DXAawediNss32hfIDDDkFAfMaNH+36Opxxzx6dTwecA+9fEf xq+K8mseIdM0vwFrGq240RL+zudY0LVbm2j1q41OS3d7Oz/s8q00MLQLtkLlZHZti7UWSTM+CPi3 xrrHxJ0KzvvEniXVtOMGsSahaX2r6nqFkII9GnEM1xFPIyALN5WxmH39ozk4r3bz/Gf/AAv3+y/7 am/4RX/hHf8AhJv7H+1f6P8AYP7O/wCEf2+Rj/Wf2j++2Z6fP7V6n4K0AeFvCfh/QFWGOXS9KtYb s2jTGB9RMYl1O5heUK5Etw0smSq/ezgdK+DfBtwnw7+LqaZfTCbTLTXtR8JatLeOmlWd7pF7PJpJ vdTinMkf2dd0d80crMnyL84ADj6Z8Tfs+eGtS1C31fwpqN74H1SK8jvPM01HurKKZJnuRdWVn58E ltMshjMZt7hIowgCRA/MOB/4VF8eQUUfEz5XcgsfGfjELGqgsryD7NnBPyjYCcnpjJG7oP7P2o6l qEeq/FPxTdeJpbdPs9vYW2o6peJJbRuskCXOt6jsuBEC0wNtDGhBKsJhkofpq3tre0t4LS0t4bW1 too4Le2t444YIIIkCQwwwxAKiIoAVVAAAAqaivnP9pbQf7R8FWGuQ23mz+HNWj8+5M2z7LperoLO 6AhdwHMl0LIYCMy9QQu+vhOivs74geNj8LfD3grR9O07TV+Ig8EaZpFzq8tilxLpWiw2gtHWC7IU TE3sDvBG5kjUo7vH867/AI+vtQvtVu5r/U7281G/uSnn3t/czXd3OY4xEnm3NwzO2FCqMnhQAOKp UUVYtra4vLm3s7O3nu7u6mjt7a1topJ7m4uJnEcMMEEQLO7MQqqoJJIABNfXHwU+Cmrabq1t4w8Z WSWRskWfRNFultrm4kup7cPFqeoRHzBAYA4MMLgTJOA7CIxKJPriivz/AP2jdKTT/iRNdrK0ja5o ulapKjKFEDwq+iCJSPvZWzWTP+1jtXu/7TUcjeANNaMO6x+K7B5nj3PGIzpV9GHcjjbvKgE8ZI9R XwhRRXs3w8+Cvijxw9te3MU2geGpUlc6zdwK0tzshWWGPTNOkeOSZZfMXFx8sAXeQ7yJ5bfeHhTw ro3gzQ7XQNDtzb2dtueWRyj3V/dyACe/v7hFXzJpMKGfChVCogSNUReioooqvdXENnbXF3cv5dva W8tzPJsaTZDBGZJWEacsQoJwOTX5KzTS3Es1xcSyTzzyPNNNK7SSyzSsXlllkfJZmJJYk5J5r6O/ Zp0u3PiLxF4ovn0+Kw8N6H5clxetHG1jPqcpk+3xzTDZEiW1rdpNKXUqr45Vmx5F8Q/GFx448W6r r8jz/ZJZjb6PbT7wbPRrdjHYW/ktLMsblf3s6RPsMzyuv3q0vhd8Prr4h+JYdOIu7fRLQfade1S1 iR/sVttZre3R5iEWe5dPJh+8QN8vlyJE4r9INK0vT9C02z0fSrSKy06wt47a0tYQdkUSA9WcszMT l3kZi7ElnJYk1fr8zW0PVPiT8RddtfDVss8mteINb1JZZJAbTT9OuNTed7+/u4gQsMayKGdVJYkJ GruyI3258OPhH4e+HtuZlWHWfELyvJJr93ZQx3Fshje3FvpUbGQ2sZikdZdkm6Us29igjjj6P4ie IpfCfgjxJr8EkkV3Zac6afLFDBOYdSvpV0/TJ2guf3bKlxLE8gZSNoPyt90/nX4O8C+JvHd/JYeH bAXJthDJf3k8qW1hp0M8whWe7uJO/VhFEHldUcpG+xsfQln+yxePbwNf+Nba2u2UfaIbTQpb22ic seILqa7tnkAGDloU54xxk8D4i/Z4+IOiJJcWEFh4ltIxeyk6RcFb6O2tEEsbyaffLE7yyqTsgtWn YsCgBJTf4hc21xZ3NxZ3lvPaXdrNJb3NrcxSQXNvcQuY5oZ4JQGR1YFWVgCCCCAa9/8AgB8Rm8M6 4vhTU5UXQfEd2ogldGLWGvSotvay74wT5dztjgk3DCt5b7kRZN33jRXl/wAWviBD8P8AwrNdwkSa 3qpn0zQoVmtFlhu3tmZtXe3uA5eC0+RnAicF2iifYJd6/m/c3NxeXFxd3dxNdXd1NLc3V1cyyT3F zcTyGSaeeaQlnd2JZ3Ykkkkkk12nhL4a+M/GrRNoei3D2Ekio2r3f+h6TEnn+RNKLufAl8o5MkcA kkABwhPFe5ad+yzqklqH1bxfp9leeY4a307SbjVLURjHlt9suZ7Ryzc5XyAB2Zu3G+M/2evGHhm3 m1DSZIfFenRSW6BNNtbuPXCkqASzvoqiXKJKdh8meR9pEjKq7/L6v9l/W9QXXfEPhoP5ml3GjnXv KkklP2W+sr2309pLWMv5amaO4Czt5Zd/Kh+YKmD9f6xoula/p11o+t2FtqOnXaGOe2uRlSCCFdHX 5o5F4ZJUYOrAMjBgCPhz4u/BW88H3Fxr3hm2uL7wpMzyyW8Ynurvw9kNK8V0x3M9ooX93cu2VGEm O7bJN7r+zXqF3d/Due3uJDJDpfiTU9PsFKRr5FpJaW2qSQqyKC2Z7mZ8tlvnwDtCgfQFfNH7QPww Guae/jbRLa1j1bR7SeXxBGqrBNq2k2sQkF6ZCwRp7NEf7y75Ifl3kxRRN8PV9l+DdZHxJ+BXibwn ci7uNZ8K6ObSO3sEH2q9h02L+1fCRjjitthDvaiyaGMvNIsLOzq8ymvjSvsv9lnUbqXTfGOkM4ay s77R9Rt4xHGCl1qdvcW145kA3EMlpAApOBg4ALHP1bRRRUFxb293bz2l3BDdWt1DLbXNtcxJNb3F vMhjmhmhkDK6OrYZTkEEgjFfF/xJ/Z41HS2uNY8CLNq2nNNczTeHyQdS0u3SATAWE80m6+TcJESI KLgZiUC4ZmcfMDoyMVYFWUlWVgQysDgqwPQjuKbRXs3wBa5X4p+HhA86xPBrS3ghZgj2w0WeRVuA OCnnCIgNxvCkfMBWx+0jqEd58RhbIqK2k+H9L0+UrKsheSSWbVAzoFGxtlyoCkkkANnDAD7xs7O3 0+ztbC0iWC0sba3s7aFCWSG3tolhhiVm5wqKoqzXnnxN8AWnxC8NT6WRaQazbEXOhancRzN9guw6 maNngIbyrlFMEoIdRlZPLd44xX58+LPAvinwTcRQeI9JmsVuAxtbpXhubG5CsyEQ3tqWj34XcYmY SBSrMgDAnkKKKK9i+G/xPuvDz2PhbxItlrfw/vL6NdS0nWbJNRttNiuLtJpNRtY2imcrBIoufswR 0Y79iLNJ5g2P2jIpV+IvnsI/IvdC0q5spYzCy3Fr+8t/OzF/00jkUFznAH8O014LXrnwO8PN4g+J GhAwvJa6K0niG9dJooWgXTMNp82JDlx9te1RkjBJViThQzL+jlFFeVfET4Q+GfiBE9zLGmj+Id0b J4gsrdHnmVIfIWHU7bKLcxhQgUsyyJsRUkVNyt4vH8FfjTp0Z0/R/iTHb6RaNLHp0CeJ/Fmmx/Zh IzRY0+1geKF2GWZFkZVYkB2+8djTf2fdb1u4hvvib431HXXtVeGCzstQv9RK2+9ZYx/bGtjeiMd4 eFLYdmWXORWb8fm8P+DPB+h+AvDNtDpC6pqI1W+sdOmVDNp+mQfZ431pN/nTmeYwtFLcB97WzHcW iGO//Zz0j+zfhxDfNJHI2vaxqepqBFteGOB10ZYJHyd4zavIp4A34xkEn53+OFldeEfixLrWmvbW c16NH8VaW1rCubW7hYW73F1DKmwzPeWktw/Dht4ZiWZgPpLXvhT4B+KGkWfiS0sZNA1LXNOt9Wt9 V06KG3nkbUrZ7+JtZ05Cbed2knEly42zOVCC4VRXmd/8HfjPpiSw+H/iTd3+m2VrBFp1sPEniPR7 uWKGBES0hsQZLaER/cjU3WzYqnK/dWza/ATx3r0kdv8AED4iXOoaRa3EU8NpZ6nrWuSTMQUuDCdc WKO2cphUlEMpOTlMD5vpfw/4c0PwrpqaR4f0230vTklkn+zwmRy88wCyTzz3DPLLIQqqZJZGYKqr nCqK2qK4b4l6CfE/gPxRo8aXMtxPpU1zZQ2xUTT3+muuqadbIHBBEk8McbDAJViAVOGH5gUV9c+G NW0jwP8AAnRPEupW2n6zqcniO/1fwlpuoRXJgh8QJc3GiQTyJGXD/ZoY7i8DMI1B2qjpP5ch+bPF Pi3XvGeqS6v4gv5Ly4fiGEZjs7KDAC2thaqdkSABcgfM5y7s0jMx5miiivcvhf8ABjxD4t1HTdT1 nTJ9O8IrLDd3VxfrLay6vaIqXK2mm26sk7JdI6gXa7Y1XeyO0iBD+gFvb29pBBa2sMdta20MVvbW 1vGkMFvBCgjghihjAVERQqqgAAAAAAAqavlX9qTS7mbR/COtLs+yWGpanpc4LESfadXtoru12p3X bZTBjng7fWui8GTzTfs3XkkzyTOvgvx5AGldmIhgk1G3gjV2ydscaqiL0AUL0wK+D6KK7rwZ8OvF njq4EehaZI1ksjxXOs3ayW2jWjx+WZIpr4qQ0iiWNzBEHl2tuCFckfePw5+FXh/4cW0zWLy6lrV9 FHFf61dpHHM8K7ZGs7KCPcLe3Mi+aY9zszbd7uEj2em0UUUV+aHxe1Uax8SvGF0Imh8nVn0ryy/m ZOhwporS7sDiQ25kC4+XdjnGai+E2kf258R/B9iZEjCaxFqTmSPzUki0SNtZkt2TI/1i27R5PTdn kV3f7Q3jE6/4y/sO0nD6Z4Wiay2o0TxPrFxiTVpQyDdlCI7VkdjteJyMFmz4zoGh3/iTWtM0HS4x LfardxWsG5ZWjj3nMlzceSrssUKBpZnVG2orNggV+lngLwRpnw/8OwaDpzy3Lea15qN/MCj6hqcs SxXF15GWEaYRUiiXO1FG5nfe7dnXwD+0Bd3eufFOfSrezea40yw0TQ7GG0SWe5v5LyIatEFhXcWk aS9MSJGOQq4BJJPtvwx+AWj6Hb2eteNLeHWNdkimZtFuVtrzQ9ME6BEjlgZXS7uI03ZdiYlZj5aM Y0nb6R6Z7KBz2wF7+xr8vNTuNd+JfjbULvT7G7vtV8R6pNLaaekgupba3ZtlpayXTLEvlWsASNp3 VEVE3tsUHHuWkfsu6zc2gl1vxRYaTds3FpY6bLrCxxGJW/fXUk1qPMDllZI1dQACsjZ4zPEP7Mvi 3Tkln8P6ppfiOKKGFlt5VfRNUuJXlEcscNvctJa7UU798l6hYBgFLbVbwLWdC1jw7evpuu6ZfaTe oC/2e+t5LdpI/MaETwFwFkiZ0cJLGSjYO1iOa6n4a+Orv4f+KLPWImkfTZylnrtnHFFM93pMkyvO II5mQCePAkgYSJ8wCs3lvIrfpdYXtrqlhZalZS/aLPUbO1v7KbZJH59peQLcW03lygOu5HDAMqsO 4zmrVYniXxFpvhPQtR8Q6u8y6dpkKyzi3i8+4keSVbe2t7eLIUySyukab2VQWBZlXLD8xvFninVv GWuXuv6zP5t3dyYSNBi3s7WPItrG0j/hijXgZ5Y5dy0jMzN8PeFPEni26az8OaPfarMhjEzW0WLa 18xGaI3t7KVhgDiN9hmkUMVwCTXvmh/sw+JLyES6/wCINL0UyW1vNFbWVtNrVzFLKoee1vtz2sSP FnaWhlmVmB2krhimv/sw+I7K38/w9r2na9Kkc0k1ndW0miXMjIFMENk7y3MLs/zA+dLEFwOSCdvm 3wo1TUPCfxO8PRzW95bzXGrr4b1TTpXmsJQNVmGmSQ30LKW/0eZo5zC6ffiAO1gGH6QyxRzxyQzR xywyo0UsUqLJHLEw2SRyI4IYMOGUjHOCCK+T/iz8A7VrS68SeALKSO7jkmutS8MwDfBcwMPMkl8P w43JIh3N9jBKup2wBGjWKXm/2XtUng8S+JtEEcfk32hw6lK7BhPHPo9+lpDGnbawvZC4I6qvvX2v XmfxS+HFr8RvD4shLBZa1p7vc6JqEyExRTONs1pdNGrOLecBRIYwSrKkgV9mxvzcurW4sbq4sryG W2u7OeW2uradDHNBcW8hhmhljbkMrAhgehGK+ov2ZfF7Wup6p4KuZESDUo5Na0ndJHG41O1jWG/t 4Bt3yNNbqsv3/kFuxC5ZjXzd4j0pdB8Qa7oiTNcro2s6npa3DxiFp00++ktFneEFgpcIGK7jjOMm vW/2ddVOnfEq0tBCJBrukarpZdmK/ZxFCNbEygfeJNmI8H+8T1Ar9A6KKKK+bfiv8B7fxRcXvifw k8Gn67LFJNeaMY44tP128VlYzwzbkW2uJF3+YzKY5pNrSGJjNM/xVqWl6lot7NpurWN1p19bkLNa XsL28ybhuRzG4HysMMrDhgQykgg1nUVq6HBf3WtaRbaVJLFqtxqlhBps0EjxTxahLdJHZywSR4ZX WQqVKnIIyK+uf2ptSmj0nwhpIz9nvtR1XUpOV/12l20NtBwRnpeSdx9Dxj074EwmH4V+Fg8flvIu rTEFBGziXXrpoZGI5bKFCrHnbj+HAr1ysnXdE0/xJo+paFqkInsNTtJbW4UpG7xhxmK4g85XVZYn AlifblHVXX5lzX53ePPhJ4t8By3dxeWT6hoEM4jg8Q2SK9pJDIyrBLeW6M0lqzF1jKzfJ5mVjeQb WPl1FFFdt4L8f+JfAV613oN7tgn2i+0u6U3GmaggZX23FqSMN8oUTRFJVBZQ4VmB9r+O1zpfiDwX 8M/EvhewS08Lk69awxQ2sFhFp1zeNbldONlDhFZZLS7UiIGPMZKsVKlvl6tLR9MuNb1bTNGtGiS6 1fUbLTLZpy6wJPf3K2sLTNGrMEDOCxVSQOQD0r9XrOztdPtLXT7KBLazsreGztLePdsgtraIQ28M e/JwqKFGTkYqxRXJeMPA3hrx3p8dh4isftQthctp95FK9vfaZPcweQ89ncIeD9yRopFeJ2RDJG4V QPnP/hQ/xN8P/wCg+C/iS1tpM2Z7mNtT8QeGV+2OxictY6QbpJB5SxZmLhjypQBQWsWvwK+IevPH Z+P/AIjXd7oMN1b3RsLXV9c1x55I3McnkrrSxQ28piaRY5/Ll2luYyMg9f4y8NeDvhL8MPEz6Fpl rDqGqaU3hwahfXCtrOqS60kWn3IW9fLHbGjXptbcJEWiZ1jQBiPOP2XdBmfUvE3ih1uY7e3sINBt 28ki0u5L24TUL1VuDwZLcW9uWQZwJVLYyufrP+w9K/tz/hJfsqf25/ZP9hfb/Oud/wDZP237f9j8 jzPJx537zd5W/tu2/LWtXw7+0t4VfTvE9j4rgj/0PxHarbXjqbh2TVtKiW3DTFl8uMS2phESK+WM UrFRjc3v/wAFPiDD408J29pd3MkviLw9Bb2OsrKsxkuYgGi0/UxPPJK0xmijH2iQsGE4kJRUaMt7 HRRVS0v7G9NyLG8sr42N3LYXv2S5huRaX8Kq09ldGEt5cse4F43wy5GQO9usTxJokHiXQNZ0C5aN ItX0280/z5bZLsWslzbmO3vEtpCoZ4JCk0Y3A71UgqcEflRNDLbyzW9xFJBPBI8M0MqNHLFNExSW KWN8FWUghgRkHivXfhL4Zs573UPHXia3YeDvBFvJqV40qosOp6vCofTNGtmmliV5TIyS+WSwZvKh kUC4XPn3ivxHe+LvEWreJNQCrc6pdGYRLs2W1vGgt7K0Vo1TcIYUjiDlQzbdzZYknnaKK1NH0fU9 f1Kz0fRrKa/1LUJhBaWsADPI+0u7szYVERVZ5JXIREVmchVYj9Ffhn8LdF+HVjut0N34g1C0totX 1WV1mYsI0e50/TD5cZitDOpkVCu9zsMrPsQKzx/8W/DHgKCNZ5V1fVZrh7dNH0y5tnuYPIfZdTag xb9wsZBQBwWZztVCFdk1vAPxG8PfESxu7rRDeQz6cYF1KwvrYxXFkbwyfZS06b4pFkEMjKY5CcD5 1QkCu8r4f/agtlTxf4fu/PRpJ/DS27WwUiSJLXVLiVJ2boRIZmVR22H1Fet/EOcXn7O0d5NDAJLn wz4EugsMKRxW81xfac7/AGeMcRgKXRQvRTt6cV8GV6P4J+FfjLx64k0bT1t9M3Mr65qjPZ6SrKsh CRSqjyTnfGYmFtFJscr5mxTuHv2i+GPgX8MbqB/E/inT/EniGG5niYywT6laaZd2cjwzK+g6Kt0I HUSKpF80hDpvh2MrAdU37Tfw/SRoxpni2RFZ1EsenaSVcLwrxpLfI20jkbgD6gGrNl+0p8Oru7ht 54PEmmQuHLX+oaXaNawFEZx5qaXdXUx3EBFMcLckZwuWHq/h7xt4T8VpGfD3iHTNTkkhknFnFcCP Uo7eKf7NJLcaVcbLmJd5UBpYlzuVgSrqT1NFFQ3NtBe21xZ3SNJbXUEttcRqWDPBOhjmVXUghipI GCMda/I2vb/D+uW3hn4J+KHtFRNd8Z+Kv+EXeYXaJOdFsNJgvrpls5Q4eNVuJraQoFINyjM4Kore MW1tc3lxb2dnbzXV3dzxW1rbW8bzXFxczyCKCCGGMFmd2IVVUEkkADJr9LPhj4Btfh94YttL22su sXP+la9qNssmL2+ZmKRo8xJ8q3RhBCAqggNKY0eR8+iUVxXgbwDoHgHTJbDRYczXcwudSv5f+Pm+ mG7yY2LZIhhDFIIgxCLkktI8jv2tcx428PL4s8Ja/wCHsQmXU9MuYbM3LMsEWoRr5+mzzOiyMEju EidiqE4HAyBS+D/CmleC9BsdA0iFEhtkRru4CFZ9Sv2jAu9RumZmYySkA43EKuI02oiqOmorzr4g fDLw38QrNhqduLbWYbN7XS9fg3/a9PBm+0RpJCrolxCH3ZglyAHk8oxO5kH56eLvCOteCtautD1y 1aG4hYm2uQGNpqNoWxDfWMx4eJx+KnKOFkV0H3h8FPHi+NfB8EV1M0mv+Ho7fTNZ3mV5LhVRl07U 3mmkld2uI0/fO7AtOkuEC7c+uyyxwRyTTSJFDFG8sssrBYoo41LvJJI/ChQCWY44yTwK/NL4reNP +E68Z6jq8DZ0q1C6VoYKhf8AiVWbt5dwSYoZM3ErS3WyZS8fmeVuIjWvfPhN8A7Zba08SePrN5Lq V4rrTvDE4Kw28A/eRS69FjLyOcN9jYhUUYnDs7xR/WFvBBa28NrbQRW9tbRRwW9tbxpDBBBEgjjh hhiwqIi4CqqgADgYqSivONJ+HFhovxE1nx5p90tuuu6NJYX2jJaRJCuoS3cFzcajFcQlceb9mV5Y 3jZmld5C/wAwUej0cEYPTuOowcg8EHGM+/XBrkvCPg6w8GRa7Z6U5Ww1jxFeeIYLIQxQxaa1/aW8 E2n2qwYQwo8BMICLtQrHglN7dbRX53/G74fHwR4qe6soo08P+I5Lu/0pYvsyJZzI6vqOlpbwBfLS BpEMA2BfKdEDOySEVvgb4nPhn4iaPujMtv4gK+GbnYm+eP8AtW5iFlLCS6Bdt0lv5jNuxF5m1S+3 HmWsaZcaLq2qaNdmM3ek6je6ZdNE2+I3FhcvazmN+6lkODX1l+yvaXCWvjW+eFxa3NxoNrBcEfJJ cWcd3LdRKfVFnhZv94V9aUUUAZ9STj5cZ6noMfl1zmvMtd+Mfw20BHM3ijT9Qn+zTXENtojPrT3D RKStstxpwe3ilkYBUWeWMEkFiFyw4uw/aT+Hl5dRW9xD4j0qJzhr6/021ktYf9qRNMubmYj/AHIW qlr95+z98Upbj7Zrul2WrJEsja8DceFb8ok0UX/H7rkMMF22xFjVJ0mZIyxjVDlh4T43+Ani3wrb y6ppTxeK9CihFw95psZi1C2h2w7prnSS7syF5G2NayT4jRpZREvA8Lr6N/ZiCHx9qxZFdh4R1Axs VVij/wBsWA3LnoxXcuR2J7Zqp8R7GDVP2hP7Muw622o+I/A9jceW+yQW93p2n28zRuQ207WJVtp9 cV97VWvr210ywvdTvpfIstOs7q/vJ9kkogtLKFrm5maOFWc7Y1YkKpJ6AE9fn/Rf2j/CmqeKV0Se wudJ0OdzDZeJNQuo1Q3JVfL/ALQsFQi2gkfegnNw4T5HlWNDI0XtYm8MeMdNubNbjQ/E+kzeWt3D FPYavZMfNZ4RKsRkQESRlkOchk3KQV4+F/jV8K08AanBqejeY/hjW5p1tIZPOlk0a8QCVtLmu3yH jZSXtXd/NZVdXDGIyyeG0UUV9EaBav8AFf4Zv4Y87zfGfw5Fzf8AhyOaeZpNV8OXir9o0yGMySPJ IjxLBGRAqR7bOIMqySMPnevtH9l7QoI9F8SeJSY3urzU4dDiDW0YmtbfTrVL+ZobwnftuHuUEkQC rmFCSxxs+p6Cfp09xjB556dKp6fqVhq1nFf6Xe2eo2Fx5nkXthcw3drL5MrQS+VcQMyNtdWQ4Jww I7EVcoqnqWoWekafearqU6Wlhp1rPeXlw25lhggj82V9sYZmwM4VVLE8AFjg/nN4l1bWPjF8R0Ww R2bVb6PR/D8EltIv9n6LHO7281/HZ/aXURRtJd3rqZAn71l/dqAv6LaVptto+l6bpFkHFnpVhaab aiVt8gtrKBbaASOPvNtQZPGTk18/ftLeGv7S8I6f4jiEhm8M32ydfNjWL+zdaaO1uJDEVLPILlLQ JtcBVZyVbgjnv2bvH6y20vw91CQLNbC71Hw7I5t41lt2k+06lpSr8jvKkjSXSffJQzZKJEoP1jRR VAappp1NtFF5bf2ulhHqjaaZVF3/AGdLO9ot8kJwWjEqsjOPukgNjcu6/RX5i/E/w/D4Y8feKNGt vJFrBqRurSKCLyYbe11WFNVtbOOIEgCFJlhBGAduQAOBU8A+Dbzx34n0/wAP2rNBFMz3Go33lySR 2Gm2w33Vy+xWAZvlih34UyvGjMobI6H4t+KrTxB4kj0zRnx4V8H2cHhnw3AlxJcwG001Ftpr2ORp plkErJtjnVgZII4C43AmvK6KKK+7fg/8FNL8PWGl+KPE1mL3xTN9m1Syt7kTJB4dDReZaxfY5Qu6 8QnfK8ynypAohVWj82T2DxV418N+C9PuL/XdSt7cwW4uItOjlgk1W/EjbIotP0+R1aRnOArfKg5Z 2VFZl4n4ffGvwx4+uzpEcV1o2uMsj22n35jkj1COPzJJDYXkB2s6RIJJo5EQ/MdnmKjuPYa+cv2n RjwFpPByPF9iODwM6Nf5zU/wRLeKPg3c+HibVRE/iXw2jMk7oF1NWvy14mQWIN6dwjIHl7R97Jr4 NrpvDXg/xN4wumtPDejXmqyxbftEkKpHaWnmRSSxfbb+4KQQ+YIpBF5sq72UquW4P0Ppfwp+G3w/ EN78VvFmm3eqo6y/8I9YXFzLapE7OlvJLaWkf9oXCEqr7/JijBBRhIoy3o91+0X8M9HePTNLtdbv 9Os7e1t7WfR9ItbTTUt4oFSO2tbfU5rSVFhUCMKYFUBQFyuDUJ/ad+H/ABt0vxkTkjLadoq4XHHT UTXp2g/FD4f+JZlttI8VaZNdSXMVpBa3bTaTeXdxO22CKxtNWSCSYucBREjckD73B7yiiivzS+MG lrpHxL8YWiusgl1b+1NykkBtbto9ZdDu7qbgqe2RxxW38F9at/C+p+MPFVzBBIug+CNSuLN7m2km iTWLrU7Ox0uBZIlZonuJJDb71xhHkyypuI8hubie7nnu7uaW5urmaS4uZ55HlnnnmcvNNNNISzOz EszMSSTk19u/s7fD9dE0RvGmoxyLq3iG2eHTo3NxH9k0EzLKrPA6oC93JEs6uN48kRGNh5kgP0nR XDWHw/0W08ba749nQXuuat9kisnmjAi0W1ttKh0yVLJeczTeUxluDghG8pQqmQy9zRXlfwv+Fulf DuzvGULea5qFxeRXOruwkY6ZHeu2l2duCieSGgEUlzGM7p92XdEh2eqUVz/ibwroHi/TX0nxDp0O oWbOJY9xaO4tplOVuLS6hKyRPxglG5XKMCjMp/P/AOKfwr1P4c6kJEMuoeGdQmZdJ1Yqu+OTBk/s vVPLAVLlFBKkAJMoLoFKyRRe2/s2ePmniufAGpTRA2sVxqXhxn+zws8LTmfVdMUsytK4ZzdRKsbN s+0FmCRoB9Z18O/tF+Pf7Z1xPBenzRvpnh64W41KSM20qXOvG3ZDGs8RcgWkcrwOmVYStMkikxoa xPg/8GrjxzIuu66txZeEreVkjK5huteuImKPb2Tn7lujAie4AOWBijO/zHh+6tG0bSvD+m22kaLY 2+nadZoIre2tk2ooA+aSR2JeR2OWeR2Lux3OxYk1p0V5X4v+F2m+JfFXhLxdaNDpusaJrum3+q3Q T/kK6Zpf+lQ28sKKPMuBNFBDHMzrsiMm7zNkUdeqUVw9l4B0bTPHN34501fsV7quj3mmavZxRqtr fXVzfW94urLgjy5v3DJPhSJSyyHa4kMvcUV8hftJfD5UaL4g6ZDKzSvDZeKMzPJGpWKKx0XUIoGU iMbUFtP+8Az5G2PcZHb5c0DWrzw7rWl69p7D7ZpN9b38CuZVjla3lDtb3HkMjGKUAxyqHG5GZc81 3vxpe2ufiHq2q6eq/wBl65ZaBrWl3CQPbRX1lf6DbSC+jikVG/eSCQuXUNv3bxuzXQfs66UdQ+JV pdiYRjQ9J1bVHQgEziaAaIIUJIwQbwSZweFIxzkfoHRRRXFeIfiR4F8LmSPXPE+l21xDcJbTWMEr ahqcMssTTqJ9N00Szou1cl3jCglQWyyhvMP+Glfh59r+zfZvE3k+f5X9of2dZfZNm/b9q2favP8A Lx82PI34/gzxV/U/HvwK+ISW+ja5qmkXxmRjbSavYapo0mnsSl3PHF4gu4bdbQt5KrIUukWTAjy4 bafDvFnwAm+xLrvw01eLxjosoYrbC7sJ79VgQQzSWmo2jLbXn75JwyIsbphY1WVtzV863NtcWc81 pd281rdW0skFxbXMbwXFvNGxSSGeGUBlZSCGVgCCCCAa6f4fZ/4T3wQQSD/wl/hvBHUH+2YOa+i/ 2qZIi3gWMSxmZU8SPJAGUyxxSfYFhldM7grlXCkjkq2Ohx9H/D458BeCPu5HhDw1wqgcDRoPT8zX X187eJv2jvC2ha0uk6Zpt94ht7a9a11bVLa5gtbaJI3RJpdGV1f7YVzMPmaCNioKSPHIJB7Vofiz w14kVX0HXtK1VzbR3jQ2N9BLeW9vKgkR7uyDedCRkbllRWU5DAMCK+YPjh8GtO0/Tn8YeDNLe1W1 aR/EGj2EbPaJZt5k8mt21uXzCkHCTQwJ5axYkCxrFKz/ACLRRRXuHwm1aw1m11f4VeIZLeLSPFvm 3Gh3k0UQbSPF6wLHYXayh4XfzfLjRYvN+d0SFQBNJu8m13RdQ8OaxqOh6rCYL/TLmS0uEKyKrbDm OeHzApaKVCssT7QGRlccEV7T+zhoL6n4+OrtHci28N6XeXonijJtvt9+n9l21pczFcKXiluJY1yC xiJGVVq++KKhjubW4luYoLq2mms5UhvIIbiGWWymkhS4jiu4kJaNmjdXVXALKQwGCDU1FFfBHx7+ JEPjDXINB0W7jufDvh+SRvtVtLObbV9WljEdxdkbhFIluMwW0ojP3pnSR4pUr6q+D/hRvB/gLRrG 5tjbanfI2taurC5jmF/qIDpDcwXJJjlgt1gt5EVVG6MnaWLE+m0VxnxB8IW/jjwnq3h+RYRdT25n 0q5l8sCz1e2XzbC48+SKZo0Zh5M7RJvMLyopBbNfnNpWseJvh34lnmsJ5NJ13Sbi70y+hBiuImaK XyLzT7uMF4po96cj5huVXQhlRx9f+E/2kfCOpWsMXiqO68O6lHb7rm4jtLi/0WedGWMrZmzE1yhk yZAksW1ACpldsF/abbxl4QvTKtj4r8NXhgXfP9l13Srjyk3iNZH8mZsKWIUEnBJABzXHeMfjH4H8 JadPNHrOn67qgS4js9H0e9hvZ57uBkjMN5cWfmR2iBnBd58EqJPKWR0KH5A+FfxB1fR/iRband3r TQeL9ZW28TRtNb6fZ3cms3jAancKI/JjNrPOblSqJhQ8avGkjV+ilFfnHqvhDVfGPxg8UeHtLUzz Xfi/XZrq7i23EGm2D6u73eoXb7lAECuA6FgWkxEuZGVTufFLxlodtpWnfDHwDcXX/CK6AZV1e+W7 SSLxLqQmW43ySRIDNHDMHlLhhDJKwaOIRwQO3g9FFWLa2uby4t7Ozt5rq6uZo7e3traN57i4nlYR xwwwxgszMThVUEnoAa+q9C0bwx8D9GfUfFuqNb/EnxBpNwmkQadZW+t3PhW2uwbRb2C1mdLeR0fL TyyyqsvlyQW+9FlaXV8NeEPhr45u4LzxN8V7/wCIWpDVLq3stM1G/l8NJMLiNJmtLLQNRf7cFZ23 q9nLHG2AiqPLcV6NrXwC+HGo6TLp+naQdEuxHILHVbW81C6ubWZnEoknjvJ2W4QkBWSU52MRG0bE MuR8JvgzqXw88S6vrd7rVjqVvNpsukadFaW1xFPNBPeQ3cl5erKwWF18gIsKNMGDE712gN9A18jf tV/6vwD/AL/iv/0HTK63xym39mywHJP/AAiHw9b2w1xpjgcema+b/BGi+GdG0iT4gePbWa90xJ5b Twn4YGYW8X6tbjFzPJKSD9gs2KCeQIYzJ+7Ysym3ny/GnxQ8S+MQ1g840bwxCBBp3hbSQlppdpYx eX9ktbhbdY/tPleTEymUbUbJhSJTsHm9FFFepeG/jJ8Q/DUimDxDdarbBlL2GvvJq9tIqxmOONZb lvPhVc52280YJAznv9G+DP2ktH1i4ttN8UaPdaNeXAtoY7/S1udYsbm8aFvNB0+FDdwiWUJHbxRL ckmQB3UKXP0zRX5kfFHwvP4S8deIdMktY7S0mv7jUtHSCKWOzbR9Rma5sVszKqBlhUm2coCqyxug ZthNchPql1c6bp+kv5S2OmTX9zbxpDGjtdaj5QvLmaZRvd2SCCMbmwqxqFA+Yn6e/Zy+HQu55PH+ r2yvbWsk9l4bhmiuEMl8hCXWtxbgsckcWXtoT+8XzfNJCSQK1fZFFFFFZGu6/o3hnTptX13ULbTL CDhp7hiPMk2FxBBEgaSWRgpKxRKzMAQFzmvlXxJ+1DcGR4vCHhyJIllhKX/iORpZJoTB+/jbS9Nk QRMJDhH+2SAquSgL4Tgrv9o34j3E/nQvodhHsA+yWmll4N3A8wtfyzy7uP8Anpjnp0xuaT+074vt prcazomg6taRJKLkWy3ml6hdOY3EUn2vzJ4UIcqWAtCGUEAKW3j6X8B/Ffwn4/j8rTrv+ztXQIJN D1N4Ib52MTSvJYqGIuY18tyzREsigGRE3qDc+I/gLTviB4cutNuYI11S2huZ/D9+z/Z3sdTaE+Ss lwqSN9mlYIt0mxtycgCRY2T4f+Fniu5+HPj6EaoHs7SW4m8PeJLab5TaRtceQ80ynIDWs6LI5ALb VdR9419O/tEeM38PeEo9AspfL1HxW89rK4DZj0SBFOp7WUjBmLxQYZSCjS4wRkeUfs7fDk6tqR8d avAw07RpzHocM9vBJb6lqmxkmvP3+47bLKtE6oP3+1klVoHU/Y+saxpfh/TLvWNYvYbDTbCPz7q7 nJ2xqDhVVUBZ3ZiEjjQFnYqqKWIB+W/F/wC04kU7WvgnRorpIpSratr6zJBcIjyIwtNKtJI5AjgR SRyzTqwBKvADzXmtz+0b8SZ7iSeOfRbON9u20ttJRreLbw3ltdvLKd3ffKw9MVvab+074wt57c6p onh7UrRBJ9oS1S/069nyreUUunmuIk2sVz/op3KNuATvr6O8AfGHwn4+MVlbSyaVr7RszaFqG3zp fJt1nuX027QeVcxqS+0ZSUrGztCiDJ9UoooorkPHng+y8c+F9S8O3hSF7lEn0+9MMU0un6jbt5lr dw+YpIzgxzbCrtE0kasofNfmJqOn3mk6hfaXfw/Z7/S7y5sL2ESRS+Td2cxt7iPzYGZG2upG5GIO Mgkc1LrGpz63q+qaxdJFHcatqN9qdzHAHWFJ7+6a6mWESFm2hnIUMxOOpNfoD8BvDc3hz4daY1ys qXHiCebxJJE8lvIscOoQxxaeYmgLDElpDbzFWJdWcq20gqPZK4Dxv8TfCXw/jjXXLyV9QuIvtNpp Gnw/adRuYBOIGm2MyRxJkttaeWMPskCb2UrXzD4q/aY8S38lzb+FdOstCsiBHb395Gupaz+7ud63 KpJ/okXmRBVeFoZtpLFZWO1l8H1/xb4m8UzGfxDrupasxuJblIbq5drS3ln/ANY1lYKRDAD0CQxq oHAAHFc5RRXX+F/HfivwdKsnh7Wr2xiEzzyWBlM+mXEkirHI9xps2YWZkRVMmzeABtYYGPU76Xwt 8Y7ZpbCy0vwZ8ToTHssFnhs9E8ezXPz3Sw3EqxJBfyXLOYVncu/mIkkswJltrX7MY/4r7Vh/1KOo DH/cYsKy/EOpPqv7REF0/k7oviF4a079xv2bNHv7XSI8+Zzv2wDzO2/djjFfoBXH+P8AwqfGvhHV vDCXy6c+orZFLxrc3SRNZajFqChoQ8eQ5i2Eh/lB3AHG0+T+Av2ePD/hq7Gp+JLiDxZepEBBp9zp 8S6LbSSoFmeW0uGl+1MvKxtKAgBLeV5gRkteNPhb8ErG3u7nXRYeELi+FzeRXdnrUmm3LfZXW5u0 0bRriSS3c4ITyLezbhlWNAzJjzLw74y8Cy22sfDfxV8QPE3jHQPE8lhb2evalpj6Rp+hzIvmxyDU tTvJrtEEyWu0TW4t4pI97L5LysfFPHPw413wRLHcXATU/Dl7Iv8AYviewKTaXqcE8P2q0PmRM4il eLLiJ2+ba5iaSNfMPntFFdH4S8S33hDxHpPiPTwr3Ol3IkMLbNlzbSIbe9tGMiuFE0LyRFwpZd25 cMFI9d+LPhzRNesY/i34JnkudE1y8EfiTTvs6pcaBrUirvlvUg3CMzOR5/mHHnOkkcksdzHt+mvg OT/wqjwpyeP7cxnkY/4SS9OB7Zz+tevV83ftKeLNT0Tw3o+gae81qvimfUF1C7hnWNn07TIYVudL KBS5S4a5jMjLInyxmNg6SuB5n8D/AIxWPhe3/wCER8UymDRXmmuNK1bbLKul3Fwd81jdQxbj9nlf c6yIuUkZt4KOWj+s/wDhPfAxjaUeM/CZhV1jaUeI9HMayOCyxtIJsAkAkDPODjoa43xB8c/ht4fF xH/bo1m8gWAiz0CF9SM4nKH/AEfURtsiUVt0gN0CNrKf3gCn5B+I/wAY/EfxAZ7Ig6L4cJgZdCtb jzxPJD+887Ur4JG058z50TYsa7UOwuvmN7J+zd8PmiWb4gapbofOjlsvDAMsTlU8yS11bUng2FkY lfs8B8wEr5+5CjRufraquo6faarp99pd/F59jqVlc2N5BveMzWl5A1vcxeZEwdSyMw3IwI/hIIBH 5l+NvCup/DnxhdaR9puEmsJ4NQ0XVrf7Tayz2khFxp+oW021GWVCNkjREhJ45FR2Chq+i/Av7S1q bZLHx9aTJdrLZ28Gt6PZq9vLAYhFc3msWTS7kkVl812s43Dh2WOCPYBJ7/pfxH8BazDbT6d4u0CQ 3Ku0NvPqNtY358p2V/M02/aK4jxsYgPEMr8wBVgai174l+BvD1ldXt94k0eZ7SASjTtP1GyvdWum f5Y4rTT4X8xmdiFBYBByzsqBmHwf4o+Jerav8RX8eaZPcWslhexf2BDO0kZt9JsiY7ayuoYZWAW4 jLteQxylHaWUAlXr9FNB1Qa5oWi62IGthrGkaZqq27t5jwJqNkl2sXmYXdt34ztGcZrVr4Y/aRs5 Lj4j6Lb2Nq015qHhnSo44LS333V7dzaxe2sCKkI3SyttjjTqxwqDgAVc1680z4M+B7zwPpd7JdfE PxZa2kvim8tjb+XoNrLAC2nbx5g3CGSWK3APmESyXe6ENbxn5iooor6N+H3gOw8FRQ/Er4nyzaFb aROt54a8OTK1trur6rZTK1vcfYJCkuI5NjRQfKWP72Zo7ZCZetjufAnxJ1fULnxJ8aNa/sjUM6kn gq+jfwhYaYkd6n2HTri7vZZdPuXgRhG32dfNkOZhJ8rmvaI/gf8ACuOK5hTwlbtHcrGJGfU9cmkV Ek85TbXE100kXIALROpYfKxKkg+T6V+zhe6F420TWrDxHaz+H9K1ez1jbd20y6yhsNQ+2W2nCKH9 xKGVI0e58yLkswg4Ct9XV4N+0d/yTeX/ALDelfzkrN/Zd/5EbVB/1ON5/wCmjT6+TfAnhK08TXt9 c61qg0Lwr4ftF1PxHrDRyO0VsZ1ht9NsSqOpvLpiUt43BztdkWVlET9h4i+MV+LUaB8O7JfAHheD CImkmODXNSMLRJb6hqOqwASxztHBH5hhlMjZdZZ7hWBrxSiiiuy8PfEHxr4WECaF4k1WytrZZVhs GuDd6XEJ5DJLt0q+EltkszPuMWQxLAgkmvobw3+1DKGWLxf4bjdWllZr/wAOStGYofJHkRDSdSdt 7+YGLy/bUG0jCZU7/rDSNWsdc02y1fTJZptP1CFLmylmtLyxee3cny51t76OOQK+N0bMgDKQy5Rg W0K+Gv2l/DX9m+LNO8SQqgt/Elh5VyRJM8h1TRlS1lkdWGxEa2e1VArcskhKjq3g9pr2o2Wh6x4f tpfK0/XrvR7vUwjSpJc/2ILk2dtIUYK0O+5Mro6nMkcTAgpz6B8G/AEfj7xZHb38M0nh/SITqGtm N5rcTJzHY6cLmJHCtPLgspZGaFJzHIrqpr9HevuT9R0P8+o4NFFFFRXFxBawT3V3PDa21tFJc3Nz cSJBBBBEhlmnmmlIVUVQWd2OAATkAV8zeL/2mND09ntPB2mya9NskH9q3/n6dpccjRRyQNBaOoub hQzOkySLbkFPkaRWDDyW8/aT+ItyIvJj8PadsEm/7Fplw/nliCpl/tCecZXGF2bRz8wY4w6z/aU+ IlsrpNB4c1FmdWWS8026R4wBgon9n3MCkHqdyk+hAr6E8DfHvwl4vurfTL6OXwxrNy7RwW2oXEU+ m3EpZzDBaawqxgyFFTCzwxFpGEcfmNtz7Dq2kaZrunXmj6xZw6hpl/CYLuznDGORCQ4IZCroysA6 SRlWRgGRgyg1+cWt6Tr3we+IEMcU4lvNDvLTVNKvvLvbW01jTpPnj3qjRO0MqeZa3kccpXImhEjA Fj9y+I/iVo+lfDt/H1hLDPFfafDJoNtO9rI9zqt8vlWmn3MMFwAzwS7vt0MM5eNIZ8ZaM18W/Cjw RdfEzxm8mrvcXel2cp1rxNe3T3zyaiZrncLCW/i+b7ReyFyzPNG5jWeRHLpg/ogBY6TYgf6Jp2ma baYA/dWdjYWFnDgY+7HFFFGvqFVR2Ar538b/ALR+g6LNdaZ4Vsh4jvIDcQHUpJ/J0OK4QFEkt3jD PeIrj5vLMaOvzRzMGDV4zd/tJfEa6aNoV8P6eI1KutnpcrrKS2d8n2+ac5HT5SB7ZqS0/aU+IdrG yT23hvUHMm8TXem3aSKu0DygLC5hQrxn5kLc/exgV7l4I/aG8L+JbmPTdftz4V1CUyCK4ubuOfQ5 lREKq+osIjBI5MhCyxCMBR++Z3Va+g6KKKKr3dpb39rc2N7BHc2d1bzW11bTIHiuLeaMwzQyp0Ks rEMD1zjBr8x/iJ4Nn8C+LdU0CQTNZxy/atIupjve70e5YtYzNKI4leRQDDOyIE81JAvArn9U1vUN Zh0aG/macaDpCaHYyOzvKNPhv7i/t4XdySRGbhoox0WNUQABRX1R+y94adV8ReLbi3ZVlSHQtMuD Iw3xq4vtYAh+6V3C0CyEHkOoPDCvrisPxF4l0Hwnpr6v4i1K30vT0ligE8yzSPLPO2I4Le1tleWV yMuUijZgqs5+RWYfL3iP9qGTIj8IeG0CrLE/27xJIz+ZF5bedAdK0uVdjF9hWUXhGAQUywK/PniP 4j+OfFcbw674l1K7tJII7eaxhePT9NuI4p/tcf2rTNNWG3ldZCG8ySNn4QbsIgHD0UVs6Jr+t+G7 5NS0DU73Sr5QiNNZzPF50KzpcC2uoh8k0LPGjPDKrRtgblI4r2uHx94b+KK2mg/E2ystL102h0zR viNYFrT7BMWie0XXtODLC8LzCZpZC6wx+afLjtt0lwnEaH4d1Lwp8WvDPh/VlhF/pvjXwxHKbeYT W80cuqW1zbXMEgwTHLE6SJuVWAYBlVgyj0r9p+7nfxjoVgzg2tr4Zju4UCr8s97qtzDcvvxuO5be IYJwMcYyc/WXw+/5ELwR/wBih4a/9M0Ndh0IPBxjgjIPPGR3H86+VPDX7MOnWt+9x4p16XV7KCdv sunaZbtpy3kSSxvFJqV47vIiyKJY5beABhlWS5BBWvT/ABL8MPg8qjVfEOg+HtFt0jjsxcrqEvhb Twx3tEGj0+e1t3lOSdzKXYAAkgADwWz8T+A/hz4gFppvxE8U+L/ByRarpN34KTSodY0dILhCt1G9 9qVzbWUkUly7zpLY2rB13IXZJGaXi/iJ8L4rCBPGXw+d/EXgPU0kvFksBNeT+HtkbXE9tqIw0ot4 1DYmmAeLBiudsgV5vEKKKsW9xcWdxBeWc81pd2k0VzbXNtLJBcW1xBIJYLi3niIZHRgGR1IIIBBz X0nr32D43eEItf0uOf8A4Wf4R0u2tta0ZJInk8Q6RBJm41DTbRQgbEkrzqsKh0Zmtikpe1c9V+yx bqtp40ufOjaSW50K3NsC3nQrbxXcizScY2SGRguD1jbOOM/WdeefFXxZc+DPA2s61p8scWqAW1lp byw+cq3t7cLb+aEZHjLQxmSdVlXYxQKwO7afjH4QfE9vA/ii/u9cmu7vR/EYA16cKt5fC+jkee01 eR5j5spWSWUTKJAWWRnxI6op+4LP4ieAr+3intvGPhlkmtxeLHLrNha3McPk+cz3FpcuksRVMmRZ UUodwcAggZWr/F34baKIDd+MNHn+0+cI/wCyZpNdZTCF3/aBoi3HlZ3jZ5u3fztJ2sB8u/E74/XX iywm0Dwra3uiaRc7k1C+upYl1bVLSS3RWsDBbF0tYi5kWUJPI0yBAWjQyRPznwR+HM/jTxLb6nf2 jN4X0G5iutQlmihe11C9gKz2ui7LhXSYOSrXSbCBDlWKGWMn9C6K84134r+CfDniPTvC2p6rGmoX 8my4njMUlhohk4tRrt2XAg81sADB2AiSbyoirn0O3nhuoILq1miuba5iiuba4gkSWC4tp4xLBcQT Rko8bqwZGUkEHINeQfE/4N6J8QI59StiuleLEtVittSXItL97cAW8GtQqpLrsBjE8YEkYKk+akYi r4W8XeCvEngjUG03xDp8lszPMtnepul0/UY4WAafT7sAK67WRipw6BlEiIxwOTor334EfDm98TeJ LPxLeC9stD8NXlrqcF1HBtXU9YsrpZ7Swt55cDYjJ5ly6ByoCx4VpVdfvv3Jx6kn+deeeJvit4C8 J/aI9T8RWct9bm9ibStLb+1NR+2WK/vbGaCz3rbylv3afa2iXdwzKFYj4g8S/EgXEvi628H2VzoG neMtTvL/AMQXd3ei81rV0n1C4u47NpYVSK0tds5U20Ks5y6S3M8b7a47w54Q8TeLrg2vhzRb3VZF O2aSCMJZ27eU8qC7v5ykEJZUbZ5si7j8q5YgV61p37N/xFvbQXFzJ4d0iYzNEbHUdUmlugqjImZ9 JguoNhzgATZ45UcZu/8ADMfjz/oMeD//AAYaz/8AIFbGn/sueIJDCdU8U6NZgvKJ/sFpfakY0WPM LRfaPsm8s/ysCVCjkFj8tO8W6tY/BITaP8PvDGsWOrXhksLv4geJ7F5zfwxML2Sz0IzxpbS7GkiW V0gSI+WpaKYmOZfmG5ubm8uLi8vLia6urmaS4uLm5kee4uJ5WMkk000hLMzE5ZmJJ6kmq9eg+E/i j438GCCDRdbuDp0EiMNGvsX2lGMXDXMtvFa3GTAsru5lNq0TsWJ3bsEfWHwn+N2oeP8AV4vDmpeH Yra+TTb6+uNV0y4nax/cXCrEH06dXaCMpIkZka5kzJjAHmAJ9D18VftR6lJL4g8L6SWTy7HRbrUk jEWGV9Vvfs0jNNn5gws12rj5cE5O7juvH19Fpv7OGg2dzLLPLrPh/wAC2VnI4iBSYpa64Im24GyO C3kjQgZwBuySzV8Uy3FxPHbRTTzTRWcJtrRJZXkS0t3uJLtre2RiQiGWWWUqoALuzYyzEwUUUUVa s7O61C6t7Gxt5ru9u5kt7W1t0aWaeaVtkcUUaZLFicACvvT4OfBuDwPBFr+vJDc+LrmBgqK6TW/h 63njMctraSISr3DqxS4uFJABaKImMu83vVFeL/Gf4Yf8J9okV3pMNqvinSdzWEsmYn1Kx2M0+ivc bgi7nIkgeYFVkBXMazSuPhTQvC+q674nsfCcNtNbatd6kdNmguIJUlsHhkYX8l5bsN6/ZkSR5lxu ARhjIxX6f6Hoth4d0jT9D0uFYLDTbWO1t41CBiEX95LLsC7pHbdJLJjLszMTkmtSiiiivzx+Onja 68VeNr/TQzppHhW6u9G0+3aNI3N3BItvrN5KVd9xlniKxsCB5SR5RXL58Vr27w38APiJ4htXvZbK z8Nw5URR+JJLqxvbn95JFNs0+CGaeIoU5FxHFuDI0e5SSNvVP2aPHllDcT6feaBrHkrEYbOC8ubT ULreyq6xJfRJbqVyznfdKCqnHzEKfB5odU0HUvLniv8ARtX02eKUJKlxp+o2N1ERNDIFYJLFIp2u h4I4I7V96/Bb4rHx/YTaRrCLH4o0e1jmupYkVINYsd62/wDakcKcRyqzKtzGoCBnRo8K5ji+fP2j fC6aJ42i1q2g8my8UWQu3YfZliOr2JFrqSQQQhWXMZtp5GcHfJK5DE7gvkHiXxTrXi+7sLzWp/tV zp+kaZods+HaRrXTofLWSeaVnklmmkaSeaSRyWkdsbU2ov6P6NZ6H8MvAtlaX95BZaV4b0tP7Qv3 afyprqRzLf3UcUrSPvurmR2igQs251ijX7i1+fXxB+IOtfELWn1LUnMFhAZItI0iKR2tNMtGcHAy B5k8mFM85XLnAAWNY402PBXwa8beObQ6lp1rZ6bpTCZbfU9auJLS3vJoXjR4rSKCOadx85ImEPlf I6eZvUqe8v8A9mPxnb2kc9lq/h/UblbOSa5s/OvrSQ3ke4rZWE00JjkDgKFlnaAbjhgqjefCvEHh vXPCuotpPiHTLjS75Y0mENwEZZYJCVS4t54S0csZYMu+J2G5WXO5SBlW1zcWdzb3lncTW11azR3N tcW8jRT29xA4khmhkjIKsrAMrDoQCOlfpz8OfFjeN/B2jeIZYraC8u454b+3tpC8UF7Z3LWc+1CS 0aybBNHG5LBHUFiPmPb0UUUV8fftKeA/KltfH2nQkrcNDpniJYlkbbKq+XpepuEQhVZV+yyO7hQw gVQS5NcF8G/hDN44vhrWuxXNt4TsWSQZjmhPiK4WZkNjZ3JCgQIyMt1NGxYEeUmGYyQ/oB15PX/O OOR0OOKbXD+PvAGhfELRzpmrI0NzbmSbS9WgVDeaZcuAGaIsMPFJtCzwE7XABG2RI5E/PHxn4D8S eAtQSw8QWXlJcee+n38D+dp+pQwSeXJLZzgdRlC8UirIgZC6LvXPG0UUUUoJUggkEHII4II6EGvo /wDZw1Frn4k6xc6jdST3+qeHNXczzuZJry/m1ezvrmSV2+ZnZUlkYnOTk+tcjcoLP48n7Y8dtGvx WhupZpJI0ihtZ/Fa3SzSSscKBGwZix4Gc9K/RauP8e+LD4I8K6l4m/suTV1097FGs0uorEMt7fxW QkluZVkKqpk4EcLkkgbQpZ0+JvFXx+8feJIXtLS6t/DNi8kp2aCJrfUJITMs1uk2rSO0ytGE2lrX yQ4Zw6lWCjxSSR5XeWV3kkkdnkkdi7u7nczuzckk8knrUdewfDX4geJdKlj8Lf2E/wAQPDV2ty7+ B57MakskiH7eLnTojb3LJ5Usf2h4/KeI/vGKLIRKns+r/s36Vrlvba14T1LUPDSahaW17/wj3iKz kmlsWukWZrOabzBPA8KkpJFKJm8wEeZjmucH7LPiZhlfEmjMM4yLXUCM+hwvBHesv/hl74g8/wDE z8Jn2+2a3/8AK/H61xniL4HfEnw68wbQZdatopIY0vPD0n9qC4M0YcGLTkC3oVT8rM9qoBHUqVJ4 rwz4u1zwjcXMmlXCfZr+NbfVtJvYI73SNZs1yHsdV0+cbZEZHkjLDa6q7hHTcSfrD4V/Gb4eafom neGLlbzwq0M12beO/Y3ujQy6pq8t0LS01eJTMsKGYsJL9R5afK88u3zG+kNM1bStatje6NqWn6ta CSSE3Wm3ltfW4mjw7w+fasy7lDKWGcgEcc15X8Z/hvcfELw9bf2UYBr+hzT3elpcSvDFewXEIW+0 sSs4ijknMcLRyzDAeMIWjR3kX887i3ntJ57S7gmtbu1mktrm2uY3gnt54HMU0E8MoDI6MCrowBBB BAIqvVm0tLu/uIbOwtbm9u7lxHb2tpDJc3NxI33Y4YIVLu3soNfVvw1/Z1meWPV/iHFEtp5DNbeG re7k+1NO0jxB9ZurMqEVEVZUit5izF18x4/LeF/r2CCC2gitbWKG2traGO3t7e3jWKCCCJQkUMMS AKqqoCqqgBQAAOgrivG3xG8K+AbP7Rrl6HvH8g2+jWLW8+s3MVxI0YuIbGR48Qjy5C00jLH8pUMX Ko3SaJr2i+JNPi1XQtRtNVsJtoFxaSJII5XhWf7NcxH5oplV1LwyqrpkBlB4rA8deAfD/wAQdKXT dbidJLeQzabqdoY01DT5WKib7PNIrAxygBZonVlYANgOkbp8I/ED4ReKvAMj3FzAdW0HLtHr2mwX D2kEX2sWsC6shB+ySvuiwrsyFn2RyyMrY8qorvfh98Ptb+IetDTNLTyLK38mXWNXljL2mlWsrlVd xlfMmk2uLe3DBpCGOUjSSSP9L9O0+00nT7HSrCLyLHTbO1sbOAvJL5NrZwrb28XmzFmcqiqCzEk9 SSaw/EPjbwn4UjkbxD4h0zTZI4Y7j7HLcpJqMsEs/wBmSW30q333Mql9wLRRNgKxOAjEfH3jv4za TceKJvEngewuhrqadbaRaeJNet9NnXSLO2u7iS6Xw5ozxyKrXXmKWu7t3k8t5IVhiVmJ8JtNP1/x PqFz9hs9Y8Qarceff3n2S2vdVv5vMmH2i9uvJEkjbpJBvkb+Jhk5NeuaZ+zr8Sb9p1vLbR9C8lQV bVdXgmW5YnBjg/sMXhBHX95tB7E9K1/+GY/Hn/QY8H/+DDWf/kCr1l+y/wCLJJCNQ8Q+G7aLb9+x Op6hKWPIBingtgP++63tT8J+HvgZYR6xD4c1bx/4nEAuF17UNJng8I+GZBdmLTb5zGkkSTGcwBYj cNMShKy2vmIH+ZfEnibXfFupyax4h1CXUr9444BNIsUUcUEIPlwW1vbqkUSDJYpGigszOQXZicGu k8N+L/EvhC6a78N6ze6VLIVM8cDrJaXRjjeOI3tjOHgm8sSOY/NjbYTuXDc19M+CP2jdc1bWdH8P 654f0y6m1rWtJ0mHUdPu7nTFtEv7pLKS4uLOZbrzWBcSfJJEONuOcj67r52/aalePwBpyIxVZ/Fe nxSr/fRdLvZtp+jop/Cua+CF/LpnwW8fajAZEn02+8VX8TxTNDMJbXwpaTxeVKvKMCgKuvIPI6V8 eCef7O1qJpRbPMlw9uJHWB54kZI5miB2l1V2VWIyAxA4JqCiiiiivrH4Q/Ae4muIPE3j2waC0gaO fS/Dd0q+ZfS7RJHda1AeUhQkYs3AeRh++VYlKT/Y4H06e4xg8cdOlFcl458IWHjrw1f+HtQKw/al WWyvfIiuJdN1C3O+1voFl6EcxyBHRniZ49yh2Nfmx4q8Ka14M1q60HXbbyLyA74pI972l9asxWC/ sJmC+ZDJg7TgMCCjqsiug/Q/4WeCx4E8GaZpE0YTVbjdqeulX351a8VfMhBWWaP/AEeNYrXfCwjf y/NADO2fRaKKKK+Sf2mfGlzCum+BLP8Adw3cEOuaxMrsGniFxJDpunfu5ACoeJriZJIz8wgZGXDA /Htel+C/hL428cxx3ekaclrpMhlVda1WVrPTC0QdW8llV5ph5kZiLW8MgWT5XK4JHpUn7MHjQJb+ RrvheSRoz9qWWfV4Y4ZfMKhYZI7SRpE27SWKIQTjacAnwvxJ4X1/wjqB0rxFpk+mXwijmWORoZ4p oZUDrLbXdqzwyqM7WMcjbXDI2HVgPpb4B/Fq5Nza+A/Et5G9s8Yh8M6jdzbJ4Z1IWLQJppPlkR14 tCzBlYCBd4eFI+g/ac8M/a9C0XxVb25afR71tM1CSGzV2/s3Uhvtpr6+T5liguIxFEr/AC+Zctt2 sxD/ACRc+JdYuvDmm+FZruR9G0rUr/VLS2aachbi/jjiZGidzHsiKSPCFjUq085JPmHH3J+z14aG h/D+21GaLZe+Jr2fVZGksBaXSWUf+g6ZbyTv880LJG13bsdq4uG2qQS7/Pfxo+Lt14wvrnw1oc7Q eE7C5aKWSGRS3iO6tZcC8nkhJBtFdQ1tFnDcTSZfy0h818HfD7xV46uTB4f0ySa3jkRLzVLg/ZtK sQZI1dri8kGGZFkWRoIt8pQFljbBr13/AIZh8beRn+2/Cv2rzdvlfadW8nyNmfM+0fYt27PGzy8Y 53dq8j8YfDzxb4HnZNf0mWK0M/kW+r2wNzo94zNJ5KwX8Y2q8ixPIsEuyYINzRqK4ivvb9nfxlc+ JPCd1od/5st54SktLOK6ZMrLo99G7aXE8zSEtLCYJ4iAiKsSwgbm3mvoKiiiivC/2gPBa+J/Bcur 2sedV8J+fqsJzgy6U0a/23bYklRBtjRLrcyyP+58tBukavjf4f8Aw/1r4ha0ul6Yhgs4PLl1bV5Y 2e10u0diFdwCvmTSYYQQAguQTlY1kkT9J9C0Sw8O6PpuiaVCtvYaXaRWkCBII2fy1G+5uPJVA0sr EyzSbQXdmc8kk6tZusaPpmvaZeaRq9nDf6bfwtBdWs6krIpO5WVlwySIwDxyIVZGVXRlZQR+enxU +FWpfDnURNE0uo+GL6d10rVSo82FiDIum6psUKlwi52uAFmUF0CkSRx+SUUUUUV33grUdS1Px78O 4769u737B4i8KaZp4up5JzaWEGuxvbWNuZSdkKM7FIx8q54GK9P/AGnRjx7pHv4QsD/5WdQFfXnw +3DwD4HBGP8AikfDZGe6nRYMGug1a8nsNL1K/trKfUbmysLy8g06DIm1Ca2t3mis4CFbDykBFO04 JBAPf4m8RftLeMdRMkfh7T9N8NQMITHM6jW9TidMNN/pN6iWrLIRjBsshTgMTzXz5qGoahql1Lfa pfXmpXs4QTXl/dT3l1L5cYjj824uGZ22qAq5JwAAOMVSrtPBPjjxT4I1I3fhm7aN7xreG706SEXd nqiRziSK2ntWydxOUWSEpMqu6xyLvbP0j/wprRPiXpkniCw0HW/hTrgvZrW+0HUtOeTS5Whj85rm xsp1tZVR/NjQSxiONWR0FuSDIecH7LfiVg4j8S6G7quQPI1ADPQBiqEgH1wfpVOf9lzx0s0i22r+ GZrcOVhlnm1m3mkTPytJBHZyqjHuBIwHqa5rW/2efiXoyiSHTrDXIxbzXMr6PfxlofIBZoPs2qLa zSyEDKpBHIWyFGWIWvLba48ReC9dguYl1Dw/4g0iaKdFuLaS0vbWR4xIq3FpdqMpJG+HjljKSRtt ZWRiD9EfCz4y+FdJ1PW73xVZXOk6x4lOnvq+s6dD9o0e/u9PS7lk1S70q3Xzre5uGmXzjbCVJZGL +XbjcW+stC8V+GfEyq2g69pWrH7LDevBZXsE15b284UxveWIbzoT8yqySorK2VIDArVXxt4Wg8a+ FtW8M3F1LZR6lDF5d3DGkj21za3Ud5aTNE/30EkaeYgZWZcgMhIYfmVr3h7WfDGoS6Vr2nXWmX8W W8m5Qqs0QleEXNrKMpLCzI4SWNijYOCcGsWivoP4f/s/+JPEzx33idLrwtouEdUngjGt34W6MU9v DYTsHtflRyJrmPjMbJFKjEj7k0jSNN0HTbPR9GsoNP02wgWG1tIFKoiLlmZmY7mkckvLK5Z5GJd2 ZySYdb17R/Denzarr2pWel2MW/M91KsQklSB7n7Naxn5pZmSNzHBEGkcghFY8V5b/wAL8+Hf/COf 8JH9uu/M+1/ZP+Ee8q3/AOEk8/Od32DzfL8ry/3n2jz/ACv4N/m/uq+FvE/hDxD4Ov7fS/Emn/2b fXdnHf28Bu7G632ktxJaxzGWyllRQZIpFwzAjGSACM7etfDr4h+DkXUdS8P6rp0McckjajYSRX0F rEMRu11faPJKkGd4A8103c4zzTdN+KfxF0m4F1a+Mtelk8sxbNSvpdZtgjEHP2LWDPDu4G19m4cg EAmvozwd8fdC8VK3hz4l6RpNrHqE8UUd59mFx4bly++NNWs9SeYwbHWMiYs6bjufyVQsem8T/s3+ DNZL3GgXN74XunVQsUGdT0ot5xklmeyvHEoZlO0LHdKiAKQnUN4prf7Nnj3TvPl0m40bxBAty0Vr Fb3Z0/UZ7UsRHdT2+pLHbxnABkjF2+0nClwN1U18B/tAeH9OiitE8W2enWwZYbLR/FccywqzFm8n TdJvXZQWJPyx8kk81Uufht8cvFVvG2q2HiTVYbGWQW8XiDxHbbrd5gple1ttau1YbgF3NGuCRycq QNfQv2bPHuoiGTV5tG8PQtdrDcxXN22oalDagr5l5bwaYslvJkE7I2u4yxXDFAQx9ag+AOjeE9Cu tRs9Kb4ieL7dYH02y1a6j0fQXvBe/uZ308SKjwxRsslxb3VzIs4jZF8vzOPH/GHgD463VrOus2mo 6to1h9kWHTtEvtOk0hEs0XT7JtK8J6Q8YXYhGBDYqQpZmAG814Pc21zZ3E9peW81pd20r29zbXMU lvcW88TFJYZ4ZQGR1IKsrAEEEEZqvV7T9T1HSLpL7StQvdMvYgwivNPup7K7jEi7X8u4tmVlyODh q7rSvi78SdG877H4w1eXz/LLHVZItc2+TnZ5H9tJceV1O7yiueM52jG/D4t+HPi6aKDxt4Ot/Ckx kWKPxB8OYxpdvb2/mgRw6h4euhcRSKpkmlnu499wVWONIyF5r6v8HdeWy/tzwXd23xA8NyRwyJqH h9R/aULyxwk2194fLvcRzK0wLQx+Y6IC8qxYZV3PBv7PfjLxKsV3rJXwlpr7+dTtpZdYcKrBWj0X MZUFwFIuJYm2nequMZ+yfBHgDw58PtOl07QYJi13MJr3UL6SK41S+ZSRbrdXEUcSlIQxWKONEQDL bfMd2btK+Bv2ktRtb34iJbW7SGbSPD+madfb02Kt1LNPqyiI5+ZfJuoju9Sw7V23xiuoLb4K/CzS J5Gi1Ga38M3UdnJG6yGHTPCjW1+zEjCmKS5gQqeSW6fKcfK1jYX2q3UVjplleajfXBfyLKwtpru6 nMcZlkEVtbqzttVWY4BwASeK+hvD37OGvzQ/2n4z1fTvCulQQy3d7Gs0V9qFtDay5m+1TKws4EaF Xk8/7RIIxt3xn5gtLXLz4H+CPNtPDmjXnxF123unki1TWdSmGgWc8QkhSKRbFbeHUIo5oo5DEts0 U8chxd9FHjev+I7rxDOJZ9P0DTIkluJYLPQPD+kaHbwi5KkwltOhSWZECgRfaZZWT5sHLNnnq1NH 0fU9f1K00fRrObUNSvpRDbWsAG52PLO7sQqIi5aSRyERAWYhQSP0L+Fvwp0v4eaWJJlttQ8T3iq2 p6x5RYQKVz/ZmktKA0duh+8+FedgGkAURRxes0UUVhp4X0CPxFL4rj0y2TxDNp/9lz6mnmJLNab1 YLNCrCJ3HloomZPMCKIwwQBa3KKKKKK/JvWbXULHV9WsdWYtqtpqV7a6mxnW5Zr+3univWa4Qssh 8wMS4Yg9c1Bp9/daXf2Wp2Mht73T7u2vrKcJHJ5F1aTrcW0vlzBkba6g4dSDjkGv1S8OapJrnh7Q dakhFtJrOiaVqrWyP5iwHUbGO88lZCBuC78ZwCcAkCtmvKPin8K9M+I2miWPydP8TWELLpOrMCEk QMZf7L1MRhi9s7ElWALQuTIgIaWOX4G02+1zwD4siu4lW11zwzqs0NxAzpNELizme0v7GaW1fbJG 4EkMhjkwyFtrYINfWPx3Sy8afC3QPG+k26zRWd1YaiLmSeNZ7HSdbh+xXlo8UUrRtKLv7HFOib2R 0bBCq5r5x+D+kf2z8S/CFt5rwC21VNXMqR+YQdCibWUjYAjAkaBYt+eN2QCRg+uftMeNTe6rYeBr NmFvo3larrHygCTVLy23abb4liDAQWshl3RTMj/aNrKHhBFP4E/CO18TbPGXiWIXGi2l5JFpWjzQ SeTq91abTJe3hlURy2cTkoI1LCWVHSXEcbRzfbvTjHTICjpgdMfQfT0FFfBf7R3ia51bxwPDzRiO y8LWkEUADIxnu9Ys4NSu7okIrAFDBCEZmx5ZYH5yK+e6+8f2ZoZovh/fySxyRx3HirUZrdnQqs8Q 0yzt2kiJ+8vmRuhI43KR1Br6HoooorO1fR9N1/TLzR9Ys4r/AE2/i8i6tZt2yRN29WDKQyurAPG6 MrI6h1IYBquW9vBa28FpawRW1rawRW1tbQRpDBb28EaxQ28EMYVUjRFCoqgAL0qWiiud8V+FNE8Z 6Jc6Dr1v59ncFZI5EKpdWN3GpWC+sJiD5cse4gEghgWRleNmVvzs+IHw18Q/D3UZINRgkutJkm8v Tdft4JBp98rh3hjkc5ENztRi9uzEjaxQyR7ZG88qxbXD2lxDcxLA8kEiSotza217bsynIE1peJJF IvqkiMp6EGvVtG134VawWsfF/gybw1Jd3CsfEng3VNXkjs99ymFfQtamvESFULmV4vNfACxw5PHe X37P1prelya98NPGFj4jsHO+2sL8xxXAjFn55tJNTtjsF2XKKIbi2tgu/wDeMmwlvBvEHhXxD4Tv BY+IdJvNKuW3eV9oRfIuAoDO9neRM0UyruUM0TsATgkHiu3+B11BafFPwnLcTRwRtNqdsskrFVa4 vNEubO0hU/3pJZEjQd2IqT42xR2PxX8Umyj+ylbnSbweQzRsLq50S1vJ7lWHId5naUkH7x4r9GY5 Ipo45opI5opUWSKWGRZYJI2G5JIpEyCrA5Ug4YUy4tre8t57S7ghubW6hlt7m2uI457e4t5kMc0M 8MoKujqSGUgjBIIxXy34x/ZmsbuWS88EarHpJfywNG1hrq5sEyyq7QapGJbhFC5YJJFMS38ajAHh Fn8E/iZd6s+kN4ZuLOSA2pub68uLSPSIYbkqRPHqcbtDcBFfdLHaNNKuGGzcCta01l8KfAQFvqby fFPxEYoGuLfSdSbSvB2nNPDBcMkOr2Rea7mibzEDrmJ0YpLDFKhAx7v4x+NWtrjT9Fn0vwhpNwuG 0nwjpFjotvE7ENJPbXKK91HK5UbpEuAT04BIPA6rr+u64YW1vWtW1hrZXW3bVdRu9Qe3WRtzrCbt 3KBiAWC9ayKK9H8I/D/4lau8GseE9F1qBoVE9lrEdymhKVkDx+bpup3stuJDgMreQ7EA84yM/UGi fCfxDre7TPiva+G/ENt/Zkr2fivTbi9j8Y2V+scVpZ2N5qgjtzdJDGZpV+0x3AMuC7uu1a4/xH+y 7NveXwj4kidGlgWOw8RxPE8UAtyLmV9V01HEjmUApH9ijARiC5KZfzK4+AnxVsbx0tNDhvBbTA2+ o6frekxQzNG25Lm2+2zwTqARlfMiRh3ANdKPAn7Snloi3nisRogWONfiJYbURV2KiR/2nxgAAACs u2+AnxX8QX93c61FaWNzMGuZdT8Qa9DfyX1wXClXl0tr6ZpSCWLSqBgH5s4U+maD+y7ZIEl8UeJ7 q4ZrUb7PQbWKzS3vS6ksupagJzLEF3jBtImJKnK4KH1jUp/hj8FNJivI9LsdIecS2tnFYQLe+ItV XzRdXECXd65uJo42ZSzT3AjT5E3LmNT8ueLv2hvG3iEyQaM0XhPTWSWPytOYXGqSpNCiN5+sTIGV lZXaJ7WOBl3kMXKqw8tfVvGvi+eHS31LxR4nuJFkFvprXura3M6ov2ibyLMtKxAEe98L0Xcemate J/h/4u8G29nd+JdJXTIdQdo7MvqOl3EszrGJXH2aznkkXaCNxZBtJAbBOKuRfDDx7Podp4ksPDt3 qWkXqxS2lzo9xY6vO4kJAP2DS5ZrhSjKyyh4gY2BWTYwxVCx+IHjrTGtjZeL/EkKWciSwW51i/ms laNw6pJYTu0Lodo3xvGysMqwIJFe8eCP2ltUs5ILLxzZrqdrnadd0yCK11SHcZZRLd6fHst5wGaK NfJEBSNWcrNIcH1jUPg38KPiBY22v6FF/ZkGpItzb6l4XmS0tJ0SE24ibS543t4tjL++jjt4pPMV g5D78+N6x+y/4otnJ0TxBomqwrbNIw1CK80e7e4QMfs8EMQu4iGG0LI9wg3Nhgqjceasfhl8efD9 lcR6RbeINJs1d7ue20fxdp9uks3lqjSrZ6ffgyyFUVfkRmICjsKgbwZ8e/ECPpd7D41vbWZfMltd Z1+aPT5BEMgy/wBrXSQEjJ27jn05p+lfs7fEvUHlS7sdK0IJGGSXVdWtpY52LbfKjXRPtjhgPm/e Io9GJ4r2nw1+zJ4b0+cXHibWb3xCqmJk0+0g/sWzJEbLcRXUqTSTyDLKUMcsBG35shsDhNb8B/HO 7s007R9EsvDnh+dJ0/4RfwprOj6RZIl3YRWF2utTG5jkv5Jo4lWeW6nnyd+3bG22vnHVNF1jQ547 XWtK1LR7qSFbmK31SxutPnkgd2iWeOK7VGKF0dQ4GCVIzkVl05WaNldGZWUhlZWIZWByCpHQiu9s Pij8RtNu0vYPGviOWdQ4A1HVLjV7Y+ZGYiZLLVTPC52n5CyEqcMpBANdIfibpXiR1h+I3g3R9bMy JFc+JtBhGgeL1lKi2XUpbi2Itrt4If8AU2skSQsVQMQAadL8K4vEtvJqvws1hfFllH5P2zQtQa30 rxXojTQef5d7b3JjguET5YjcWz7XkJSJXCMwp+Gfgp8Q/E0zx/2HPoNvEcS3niWG50iJWKlwsdvN GbiTOCN0cLKDwzLxX178Ofgt4c8ATrqhnn1zxCIXiXVLuCOCCyWQush0uwUv5LSRssckjyyOQGCt GjujexV8u/tSaqsPh7wvonlZOo6zdaqJu0Y0ey+yNFnP8f24HofudR0PP+B3m8Nfs4eNNUu7fzYN duNaSxVHUMYdXjtvCCXDdf8AV3CSMV7hPevkmvd/B/7P3jfxKEudViTwlprN9/WIJf7WkUNLFIYN EUrKpR4xuW6aDcrK8fmKTXS654b+Bfw4Se01a61X4g+JY7YW0+j2uo/ZbK11GESJNJcXOkmL7J+/ iMUsElxcTRBgfJf758c8T+NV14y22m+GfCnhjSdqw29npOgaW2oLBDcme2kuvENxC149xs2RzSxS xLJtOY13MDw1SRxvK6RRI8kkjqkcaKXd3c7VRFXkkngAda+0vgr8FP7Faz8Y+MLb/icr5V1oeiTK MaQQQ8Oo6jG3/L2ODFEf+Pc4ZgbgqIPqKiiisTV/DWh6/caPd6tp8F3daDqUGraPcs00VxYX0Eiy pLFNbsrFSyI0kTMUYopcHauNuiiiiivzs+PtvPD8VPEUk0EsUV3Dok9q8kbIlzAuh21q00DNw6iS KSMspI3oy9QQPGq/RD4B+JrnxF8PLKO8U+d4du5PDazBoz9otbG1huLCQRxomwxwTR2/Vi3ll2bL kD2iud8V+FNE8Z6Lc6Fr1qLi0nw8csZVLuwu0BEN9YXDKfKmTJAO0hgWSQNGzIfzc8eeC9R8AeI7 rw/fypc+WkV1Y38UUkMWoWFxn7PdJFLyjAho5U3MFkV1V3VQ5+y9N1dvi98E9Z8+2nvdbXSb7Tby 3hHlyXfinRbVNSsJoPs8cKfv5ha3HkxKEUyGHkLz8F2dndajd2lhZQSXN7fXMFnZ20S7pbi6uZRD bwRr3Z3ZVA7k19tfHLxPF4E8C6R4F0J3im1XTRooaQx3E1t4Z020SxuFlkypElwDHArmIqyeeQVc Ka+b/hV8M7r4ka1LAbj7Foek/Z5tcvUMf2oRXDOLeysYm3Zmm8uQLIyFI1VnbcwSKT9EtI0fTdB0 y00bR7OGw0zT4fItLWAHZHHuLMxZtxd2cs8ruxd2LOxLMSdKvmj9prxHeaZ4Z0bw7boFt/E95dSX 85MLFrXQWtrlbLy5EZl3zzQTGSN0I8rb8yyMB8PV9PfsvWV9J4p8R6jGp/s200COzu281Aovr7UY p9OBgJ3P+7t7rDhSFAwSN65+2qKKKKCPp09znJ546dKw/DvhrQvCemrpHh3ToNMsEmkmMMRkkeWe Y/vJ7i4uGaWRyAq7pXbCBUBCqoG5RRUNza217bT2d7BDc2t1DLb3NtcRrPBcQTJ5csM0MgKujqSr KwIOT9K+C/jF8G7jwTcS6/4fimufCNzN80YMk9x4cmlcBbO7dyzvbMxC29w/IJEUx8zY83gNFel6 F4p8FSySJ438C2mpG4IRtZ8OXl34fv7VWL+ZOui2UkemyugaMRJHBboNmZPMLE16XafBnwZ45sRf /DLxwXuY7KKS40DxNHCdQgumlzM15PYLHJBGqssYKWcyM6nbMwYFfIPGHw88W+Brh49f0maOz84w 2+sWoa50e8LPIsJhv0G1WkWNpEhmEc2zDNGua4+2uJrSeC6tpHhuLaaK4glQ7XimhcSRSI3YqwBB r6j/AGpNLii1jwlrSy7p9Q0zUtLkhwCqQ6RdR3UMolU7Tva9cYAGNoOTnj3v4J3tzf8Awu8JT3Uj yyx2l9ZK7lmP2bTtWuNOs4lZiTtjhiRBg4AXAAGBXqdeA/EL4A+H/Ft3caxolyPDetXB825SK1SX R76QRMpkks4yhhmkbYZJo2IOGdoXkdnPzDqvwN+Jel6nb6Yvh9tU+2Syx2moaVcwT6ZL5MaySPPd zmP7Kp3bUa9WHeQwTdtNXrjwP4S+HzRSfEbVH1nXRHDcJ4C8MTL5sTS20d7bxeJ9fYqtsjfNDPFa hpcOk0EkiZNMl+NGsaWBb+AdB8PeAbBVtYyNM02z1LVr6O1txFEus6tqkT/airGR0kMKv85Ds5LM 3nWpeLvFesWxstX8TeINUszIkptNS1nUb618yMHy5Tb3MjJuXcdpxkZNc7RXVeG/BPizxdIF8O6D qOpIZJoTeRw+TpsM8Fv9qkguNUuSltG/l7SqSSqxLKqgsyg/T/h34d/FW7j02H4h2uj+MNAudQkg v9I8R6r/AGl4n0O31GSFb7WdJ8QIGli2pAjmC31BlcZHlB28xbPij9mLSro3F14S1yfSnc3Msela shv7ASSMHt7a3v4StxDDHym6VLiQjBJJBJ8f1P8AZ5+JmnzRxWmn6Zrkbw+Y1zper2kUELl2XyJF 1o2khfADZSMrhhhi2VGrZfDf9onTbOLT9ObxHp9hCD5NjZePdLtLSIMfMby7aDUlRcsdxwvXnrVO 6+DPxq8SajanxDb3VxIqrZLqmv8Aimx1SOxtRI0gVpIrm6uPKVmdtsMTckkKSTXbaF+y7fOYpPE3 ie1twtyPNstCtZbtp7JQrHy9T1DyBDK3zrzayKuA3zZKj3LRvAXw2+FWm3GvfZLW1/s2ATXXiXWn +3alHtV7cG3lZcQySiYxeXZRIZiVQq7bRXz340/aU12+nltfBNqmi6dth2alqNrb3etSOpDylYHa a0iQnMe0rKSBvDqTtXxC78ceOtYaWC68VeJr0X06s1kNX1I28s7y7444tPicRDDkeWiRgDgKBwKt 33w18daZoE/ifU/Dl7p2jWxQXE+ova2N1EZbpLSMvpl1Il0A0jqFPk8g5B281zn9g6r/AGB/wk32 Vf7D/tj+wftv2m13f2r9j/tD7N9j3+fjyfn8zytn8O7d8tZ9zc3F5c3F5eXE93d3U0lxc3VzLJPc 3FxM5kmmnnlJZ3ZiWZmJJJJJJr2D4a/GfxD4Gns9PvZp9X8JLI4n0qXy3urOOZURp9HupcMhj2hl tmkELZcARySecvqnxI+Fmi+N9Dh+I3wvgSZ7uA3F7omn25gj1SKB2guLnTrAKpS9jZCs9uqjzipZ B55In+Q6+3v2cvH8utaVceCtTd5r7w9ard6TO73E0s+iGcW8ltI7qyqLOSSKOLMvMciRpGFhJP01 RRRRRXG+LvAPhbxzafZfEOlw3E0cUiWmpQH7NqtizxOiPbXsZyQjP5gilDwswBeNsYr4u8bfALxj 4WJudIibxbpXyATaVayrqkJKRhvtWiq0smDI7qrW7zDYheTysha8KoorsvBnjrxH4D1FtQ0C88oX HkJf2M6Caw1KCCTzEiu7c4ORllWVGSRQzhHUO2fsfQr3xZ4m8MTeN/hx4tvbq4vbrW7+98D+Lv7L 1myi1m4KpJoVhq8At7iwitk/fWMLy+U4MDSJDHJKW434L/GjxH4i8Rp4T8WOuqTaot3NpeqQ2dla XFvcWdm15JZ3kVoIYjA0UMjRusXmCQhW3IwMf1jX5tfEeS+8X/FrxHaW1vEmoXvihfDNlAJPKjlm 0+ZPDdm0ktycIZfJRnLEKCx6AV9EfGPwvrvxM8f+GvCOmRQw2WjaNLrOr67IGeLTY9cv2tpEuI1K hpStiptrdSHkZmJKxI0kfSyn4cfADw67wRwXmvyxuIUlks38Va7JdtkLJMq74LBWgUMQghTZkLJc MBL8l+P/AIqeKPiDcyrf3LWWhrdST2Hh+0cC0toztWIXcyqj3UqBQfNmyFZnMSRK5SvM6K6bwp4S 1zxprFvouhWhuLqYqZp33JZ2FtuxJfahcKreXEmeTgsxwiK8jKp/RLwD8N/D3w+0yK10y3judVeE rqOvz28S6jfvKUeaNZBuaG33Ipitkcqu0Fi8m6RvQKKKKKKKKKKKK+S/jH8DdZ1nXpfFHgq2gvZN WmU6voolsNNaC98sI2pWks5hidJyu+4V383zmMmZPNbyvPPDn7OPjzVbll11bHwvZRPGJJ7i6tdV u5kdX3NY2mlSyI3llV8wTzxcOChfDAfc+kaZDomk6Xo1q80lrpOnWOmWz3LrJO8FhbJaQNMyqqlt iLuIAHoAOK0Kxj4k8PjW08Nf21pZ1+SKaddHF7AdQCQQR3L7rVW3oxhkWZEYBnjDSLuRHK/Jn7Tf hFbbUNI8aWkKpFqSjRdXdBCg/tC3habTZ5ORJI81uskZbaQqwKCQSAX/AAvvv+Eq+CnxE8HXdvda g/h6yvr3TYI4gqAXltLrOjW1ubTEssq6jazzlXBzvVMsvyJjfs3Rw6bqHjfxheXKw6b4d8LmO/jC SvO0F3OdVeeNIwdwjTTpNy8kllwODXjWl2eofELxxb2zkpf+LPELTXs9navcLaDUrw3WpXsdoXUt HAjSTFDIPlUgsOo/SW91Pw14H0XT1v76z0LRbFNP0TThd3MpjRIoltLGyjkuGaSQpEnLMzEIrSOQ qsw3bee3u4Le7tZobi2uoYrm2uIJEmt57adBLBcQTRkh0dCGVlJBBBBxUtfNHxf+Bt74v1W68WeG b22TVri3gXUNJvmkij1BrKzaGOezvssqTMkdvAIZI0iPMjTIcg+IaR+z38Sr3UbO11PSoNE0+eUr d6rPqej36WcCAtI4s9OuZJZHIG2JAFDOVDOiZdfurwz4c0zwnoWneHtHSZdO0yFooPtEonuZDLM1 zcXFxIoUGSSR3kfYFUFsIqrtUblFFFFFFFFFFZ2saRpev6XeaPrNnDqGm30JhubWcMEdMhlKshBR 0IEkciMGRgGUqwBr8+/if8H9b8A3dxe2kVzq3hNmWS21hIw72KTTCGO01pYgBFIrukazbVilLLt2 uxiTxyiul8NeLvEng+7a+8N6vdaXPIAJljMctpdARvDH9ssLkPBNsErmPzY22Md6YbBH2N4Q+K3g j4r2K+F/HGlaXZarcGC3gsb8+fp2q3c9m1rJdaLdyqGtLne8iRRGQTL5ieTNK+4p5N44+Fs3wm8R +HvGukpfa14O0zWtF1C5EjxNqmmz2V7FO1vfSwxrH5dw67be4EYUMwikAby3mh/aa0wWnjvT7+Oy kt49V8PWrz3ZSYRXmoWd7PazDzH+UyRW4tVdE6KUJHzZP1h8LNStdV+Hfgy7tDI0UXh/T9NfzEEb fatHgGkXw25OVE0DhD3XDcZqt8UfHw+Hfhd9bjsTqF7c3celaXA7bLNb+6tpbiOe/KMrmGNIpGZI /nchYw0YYyp418KtU+MXxHguL/UfGbaV4dhvEt2vrfQvDz6rqM0ZVr3TtNAt1WBfKfJvHjcLJ5ao kmJgnk/j/wCKWpi3vPAnhbX9Zu/DNk2oabf67qupxatrfisy3jG5lm1eMcWRGYreOAgSwf60sJDG nhNFFdz4O+Hfi7x1Osfh/SZpbQTCG51e6za6PaMrxJP519INrPEsyStbwCScoSyRMBX2V8N/gX4f 8G/Z9T1oQeIfEiG3uI55Ij/Zuk3EXzn+y7WUfO6vgrdTqHyqNGkLbg3utFFFFFVNQvrXSrC+1S/l EFjp1nc395NseXybW0gNxcSbIgXO1FJwoJbGACSBX5i+PfGeoePfEt74iv0FsswjtrGwSWWaLT9P txtgtYmlPJOWlmZQqtK7uEQMEFn4f+ANZ+IWtppelr5FpAI5dX1aSN3ttLtGbG91XG+aTDLBACDI wOSsaySJ9N+NvGHhb4H6NH4P8BWNg/iye0hS9vZIoLi6s4Dumg1LxDcxqpuLuTzXktbZztjV95RI PKhl+Qtd8Qa34m1CTVNf1S81a9cOonu5TIIYXme4+y2kX3IYVeR2SGJVRNx2qK3/AAZ8Q/FfgO68 7QdRZbR5DJc6Rd77nR7xn2eY81iWAWQiNFM8RSUKNofaSD9T32ieCv2gfCsmtaFHZ6H42swrXjMk a3lvftAIY7DX5YI1e7tJlhUWt2FLIF+QBluLY/GGraTqGhale6Rq1rJZajp1xJa3ltKUZopozg7Z IiUdSPmSRGKupDKSpBPu37P3xCfw14hHhW/fOi+KLu3ity3nyfYddf8A0azeKOMlQl0StvMSmdwh YuqI+77xooooorJ1zQNF8SWEml69plpqtjIXJt7uFZfLkaF7f7Tayj5oplR3VJomWRMnYwNfIPxB /Zy1LTTNqngWV9YsXkllbQrkxxalYQ+Wrqtndyvtu13eb8rBJVUIo89yzD5mvbK9025lsdRtLqwv LchZ7S8t5bW6gYrvCSwTqrqSGBwwGRVSitLSNX1PQdSs9Y0e8msNSsJRPa3duQHjfBVgysCro6kp JG4KOpKOCpIP2f4L8S3nxSt5NT0Hx1q3hDx9Z6dDa61oLpDrHhi6t4J+Nb0/QNU3qnnkwxyzW8iP AwKPG3miSfg2+OHxC8H+Pb/TvHEdpd6ba3z2mpaNp1lBbR2ttLteHUNCupVW4kHllZoVu5WEsbYJ jZlkj+06+IP2n9WmuPFuhaN58Ulppmg/bEhTyWkgvtVvpI7vz2T5wWhtrZlRzwuGAw5J6LXdM1e2 +BPw78EaMYdR1nxpfWM0WnQBftV3p989x4scwpOVKpaO9oLqc/u0GS7BGDHuvCvw98BfBnR7TxP4 wvbN9dQJDca1dC4uLa1u7xh/oXh7To0MjFFBBlWJp2QSv+6iZo08F+I3x58Q+MFvNI0RZPD/AIau Y57W4gVopdU1W2eYMGv7oAmBWRAr29uwG15I5JJkYV4JRWjpel6jrWoWulaTZz3+o3soitbS2jLz SvtLvwMYVVBd3YhUUFmIUE193fB74N23geBNe1+OC78W3EBCqPLntvD8Mq4e1spRkNcupKz3CnGC Yoj5fmPN7zRRRRRRRRRRRXhPxq+E7ePbODWNE2J4o0q3aCKKaYRW+raarPONOZ5BtjmWRma3kLKm WdZSFKvH802H7PnxQvLuK3udHsdIhkR2a/1DWtLltYdsRdFkTSpbqfLkCNQkLYJG7auSPs74a+Ab f4deHToUF/Jqcs+oXOpXt68K2qSXM8cduogtVaQoqRRRLgyNlgzZAYKO+rE1nxL4d8OfZjr2t6Xo xu3EdouoX1vZtOwkSKRolmYFlQyJ5jgYQHc5A5ryT9oLweviTwRJrFuhbU/CRk1S3K72MulTKq61 BhpUjQCNI7ouUdsQeWgHmMa8J/Zq8RnTPGd74flYi38Tac/lIsIctqWjo97blpOqoLc3YIxgsVFc z4G8LWyfG+w8Mpczi10LxjqvkTukbzzL4TmuNQtlnUbVzL9kVZCvTcSAcAVT+NviR/EfxG15i0pt dDl/4RuyjlighkhTSHaG9XMHLq94bqVHkJfa6ghQAi/a3w08J2/w88C2VjftBZXS28ut+JLq4ngj gt76WBZr43F15jwrHaxIsLTJIEKReZ3Y12uj65o3iCyGo6Hqdjq1kWWI3On3MVykcxhS4NtOYT8k qo6NJFIA65G5RnFadePfGH4XzfEnTdL+walHYaxoct49kt5vOmXUWoiFbuK5aJHkjYeTE8ciKwHz KyNvDx/Jtx8AvinBPPFH4dguo4JXjW6g1zQVhuVWQok8CXVzHLsYfMBJErAEblU8V9i/Cv4c2/w5 8PvZPPFe61qcsd1rd7EgWJ50j2QWNmzKsjQW+X8tpPmZnkkwgfy09OooooooooooqOeGG5hltriO K5guIpIZ4Jo1lgmilUpLFNG4KsrKSGUqQckEEE18afGj4Itpj3Pi3wVZf8Spg9xrWgWy86SygvNq GlxDJNqeTLAmTCcmMeRlbf5Woq9p+o6hpN5FqGl395pt/biQW97p9zNZ3UIliaCYRXFuyuu9GZGw eQSDwTX1v8Pf2gbLWI08NfEi3tP9P/4l/wDbZt4BpN3b3EHkyReIbOT93GJDlZJkXySHG+OKNGkN b4ofAi0urS88ZfDspPFcompyeG7FYprS6tLiMzTXXhiW3ONpBWWOzVSrKWEDDEVu2F8UWsfEHwU+ FnieN7yS5042vh0tPtG9xpcllq8swDOSTc6WpikLZKklgC2B6R+zFqcVz4M1nSmujLdaZ4gkn+yM ZW+yadqNjCbVk3DYFknhumCq2dwYsBuUn33XdUj0PQ9Y1uSJp4tH0rUNVkt0dY3nTT7R7toFdxtD MEKjI6nGK+QvBvxC+NXxN8SS2uh6tZ6JpqeRJqdzb6Fp1xpOgWrp5YdG1COaeWebZIYYHuGLtvIK Qo7RT/Ej4hXfgObW/C3h3xh4m8Q+JNWFr/wket6tewPZ+HZUR3msvCljaQwxWks/nEzeVlYFCIh8 5S0PyrJI8rvLK7ySSOzySOxd3dzuZ3ZuSSeST1qOitvQfDuueJ9QTS9A0y71S/fB8q1j3CKMyLF5 9zO+EhjDMoaWV1RcjJGa+svh1+zna2Xkat4/Zb28SS3ntvD9nOH06IeSXkh1ucJmeRZGAMUEgiBj O57iOQqv1NbwQW0MFrawRW1rawxW9tbW8awwwW8CCGC3gijAVI40VVVVAUDCgVLRRRRRXwP+0B49 n8SeKZ/DdpLImieFrmSzeFZJkS81yHMOpXc0EiJ81u++1i3BwAskkb7ZiK8T0fSNT1/UrPR9Hs5b /UtQmEFpawBd8j4LszsxCoiKC8kjkIiqzuQoLD7HsbDwP+zz4fhvdaVdd8darb3Mtu1vATLNNBGs bWGm3UqFbOzRpgss7jzZss/lvsS3j+WPGXj7xR47vFu/EOomeKAyfYtOt0W202wR5WkC29pHwWAb Z50peZlCq8jBVxxdFFe4fBH4kTeC/EUOlahdyjwvrtxHb3kMk8MdppmozlILfW83LKkYUBY7pw6g xfO28wxqJPj54Gi8JeMP7S06CODRfFCTX9pFEFWK11K3KLrNrGjSu+3e8dyG2RxjzvKiXbEa4P4b +IE8L+OvDOtyyQQ2trqkUN/NcJPJFb6bqCtpup3JS3+ctHbzSOm0N8wGVYZU/qBRRRRRRRXCeK/h r4K8ZrO+uaHaPfzL82r2YFlq4kW1+x28z31vtaYxIF8tLgSR/KgaMhQK+fvEH7LuDPN4W8T8fuPs th4gtenyBbkz6vpo7tudAtjwCFJ4Lnze/wD2dviVZ3EUNtZ6TqsUhXdeWGr28VvAGxlpU1X7NLhc /NsibpxnjOXqPwJ+KGnxSzf8I6L2GC3e4lbT9R025k2xqzNFFZ+aJ5ZMLlUhiYsSFXLHAq/DTxtq Pwu8XM2o2t7DYXJTTfEuk3C3FrcRQiQFLw2cgH+kWrEyRq6ZKmSIFPNLj9BbXR/DN1ew+KbPStCu NSu4EuIPEVtY2M17cW89oIIZ4dViUyOjwEIrByChAB28VY1zVY9D0PWdblieeLR9K1DVZIUby3nS wtWunhRmBwzBCoJBwTX58fBXRn8RfE3QGuYru7h064uPEN9PG5LwvpkZurG7uZG3fI16bZHz94vj IzkfYPxN8b6T8LdKvdWtLCG48R+Kbwva2rtKYru/stOgsH1C/YtuFvbQRwK0UJXexVRs8x5U/PTV 9X1PXtSvNY1i8mv9Sv5TPdXdwQXkfAVQqqAqIigJHGgCIoCIAoAGbRXp/wAO/hX4i+ItxM9h5On6 NZTQxahrV6khgR3dTJa2MKc3FwsZMhjDKgG0SyR+ZGW/Qfwn4V0TwZottoehWot7SAF5ZX2td390 4/fX2oXCqDJNJjBJACqFRAkaog6KiiiiiiiiiiiiiiivJ/jF8QJPAHhR7jT5oE8QarOtjoiyR29x 5MmBJe6k1rOw3pbxcBtkiiWSFZEZGIr87k1PUI9RTWEvbn+1Y75dTXUHleS7/tBJxci9eeQlmk8z 5y7HJbk1+huvJD8Vvg/PPYp5l1rnh+PUrS2tGSRk13TiLs6XFLcqo4u4Ws3fC5G45AwR8x/s36pB Y/ENrGcyl9b0HUtNtFRVaI3cEsWrlrjeRtUQWswDAE7ioxgkiz4ftJfCXwY+Ks811LpmvX/iWz8F XFq0ioznTJ4ft+nxMpO5ngur5Zh0ManB61sfsw+HUu9f17xLMiOui2EGn2QltVfF3q8jNLdW105/ dyRQwNEwRSWScgso4bnf2ifFra742/sKGWKTTfCcH2OLynt5kfVL6OO51aUzRDcGXbDbPE7tseFj hWZwZf2f/iDJ4a8Rx+Fr5g2ieKruCCNpHu2/s7WtjQ2Elrbw70/0uRo7aclFP+qdpESJg33pRRRR RRRRRRRRRRRUNxbW95bz2l3BDc2t1DLb3NtcRxz29xbzIY5oZ4ZQVdHUkMpBGCQRiviH4rfAe58M xX3iXwmZb/QIpWuLvSCssuo6Jasu9p4pSWNxaxHIZmPmxoVL+aqyTL810UV9ifBj4uv4heTwN4+v LW+N/bR2OjXmpwJIdW81Daz6Hq00mY5nnRgIWmQGZt6SSPLJGrXP2lPDdvb+DvCF7aNci38OX50K 3ti0t0FsdR05dtxc3U7NIWQ2MMYZyS5f5m3Y3bP7M+v/ANoeDdS0Ka5Ms/h7VmaCAxKi22l6uhu7 dFlRRvLXKXrnJZhnGQu0D6EvtPsdUs5tP1Kzs9Rsbjy/tFlf20V5aT+VMs8fnW1wrI+10V1yMhlU jkV8xftBfEC20PSYPh34dkhtZ7m1gj1iPTpEgXStDjhCWeiLDboBGLlNu6MOu2BQhjaOcV85eH/h T8QfE0C3ek+GL9rNo7aaO8v2g0m2uILxTJb3FnLqjw/aIyoyWt94AIzjcufRZ/2ZviDFLbRpfeFr lZ5Wilmg1LUBHZIF3C4uRc2cblCeAIUkfPVcc1taX+y74klllTW/E2h6fbiPMMulQahrEsk3mABJ ILtbFUQrk7w7HIA2c5Ht3hj4CfD3w3MLqawn8R3SbtjeIngvbSIvC0EgTTIo47ZwQ25fPilKttZW DBTXssMUcEccEMSQwxIkcUMSLHFFHGAqxpEowqjAwoA44Ap9FFFFFFeC/tGa8+lfD06dC8Qn8Q6p Z6c6NP5VyLK33aldzwRK25l3QRQy8FcS4bllB+Aa+3lFt8BfhMJfJjHjTxFEqO6/ZhcJrl3au8Pn MxuEkg0qMkbRuikkBAEf2gsPim4uJ7y4murqeW5urmaW4ubi4kaae4nncyyzTSyEszuxLMzZJJJJ JNV6K6zwV4t1HwT4j0/xDpzSn7LIqX1nHP8AZo9T013BvdNnkKyLtlUDazRtscJIFLopr6K/aA8M 6XrmhaL8U/D6tKl9FpsGpSQ2m1bnT76Avpeq30ikGOSJvLtH81SW3xJlfKAb5NjkeJ0lid45I3V4 5EYo6Oh3K6MvIIPII6V+q/hfWf8AhIfDWg64VgWTVtH0/UJoraXzoYLm6tUmurZHyT+7kLRkE5Ug huQa3aKKKKKK57xF4R8NeLbUWfiPRrHVooxIIXuYyt1aiR0eQWV/CVnh3bE3+VIpYAAkjivn/wAQ /sw6FdSPN4Y8QX2jszXcpstSgTVbMNIQ1pa21xGYJoo0OVLym4cgqeSpLeTal+zf8RrC2E9ofD+s yGVY/sem6pJFchcFvPLaxDaQ7RjHEpbkYUjJrIl+APxSjiSRdBtpmcnfBDrOkCWIf7ZlnVD/AMAZ q4q2fxV8NPFGn31xp13o+uaRcC7gttStp4Y7qAO9rMh2lDLbTgSwu8MmHUuEcda/Qzw3d+E/iLpH h/xh/ZOj312sUE0E1zZW97e6FqVuyy3VhDe3cKSo9vcA7XVVDkLKnyMhPdV+bPxGnu/GfxY1+Cwg h+16j4li8OafEtxGIriayePw5ZyfaHIVRMYVcknau484Ga+9de1Dwv4A0Vdf1GNLPT/D+kro+mQ2 8ay3MVpK0SppGlq5Du07QWy7Xk2jyldyqo71+enxA+IOtfEPWW1TVG8izg8yLSdHhlkez0q2baGV C+N80u1GuJyoMjAABY0jjj4Oium8J+E9a8aa1baHoNqZ7qchpp5C6WWn2oYCe/1C4RW8uGMEbjtL MSERXkdEb7/+GXwq0f4cWUrQyDU9fvo9mo63LAIm+zhw6afYQlm8mAFQzjcWkcB3bCxJH6nRRRRR RRRRRRRRRRXPeLvEdp4Q8Nax4kvgZINKtHnWHMi/armRhb2FmHiSQp587xxCQoVTdubCgmvzD8Ra /qPijW9R17VZTLe6ndzXMih53htkkctFZ2guXkdIIVxHDGXO1AFycZr7p+BfiSPxj8Ok0jVVs7ub Qg/hm9tZmtJjeaL9lUaY13p6IoSFrdmswZFYSmB2LMxcD5J0W3uPh/8AFnTLK5vnsBoHjG2sLvUr mJ7BZNHbUBa3N7LE5YpBc2TtIcMwMT5DEEE/RlnbWmkfHz4ieJdT064XTPD/AIObxDHeLb3LrA/9 kWUdzdWjOQrySRLfxKu/BxKFwUO354+EehSeL/iVoUd6tzeww3suv6tMw+1F10/N8Hv2nD5jnuRF BIz8sZMZ3MDX0H+0z4tey0bSvB9tIgk1qX+09UVZY/NTTtPkH2KGW2KMdk9zmRJA682xXDBmx80f Drx9qnw+8QW+qWUsj6bcSQQ67pqjfFqGnh/nAiZlUXEQZ3tpdwKsSCTG8iP+mltcW95bQXdrNFc2 t1BHc21xBIk0E8E0YkhngljJVkdWDKwJBBGDUtFFFFFFFFFFFFFFFfM/xd+BP/CS3UviXwZHa2ut TlpNV0d2js7PV5dpP22zlO2OK6duJfMKxyk+YzxyB2m+J7i3uLOee1uoZra6tpZLe4triJ4J7eeF jHLDNFKAyOrDaysAQQQQCKr0V7z8HvjDd+CLu30PXLia48H3E0mR5ZuJtBmuDua8s1XLmAud1xbr nq0kamUssn1B8TPDNrefDHx2mmXSmC+jl8Xx+c63FjbmyaDW79dI8lT5a3Zt5p8qSGnuJZC22Qgf Pf7MmvLYeLtX0GWaGKHX9JE0Kur+dPqOjSmaCGBgcAC3lu5HBHOwYIxg/cMkUcySQTRxTQSxtFLF KivHLFIpSSN0fIYMDhlOc5OQQa8f+JPijRfhN4NuR4f03TNK1DWJri00Sx0q20vTkj1Ge1xNrkli qASJaqsZc+S+5zBFJtWQMvw5ong7xt47ubi80jSNW1yW5url7zVpiRbS3xC3V39s1rUWSEzt5iu4 km3tuB53DPpQ/Zv+Ix00Xp/sBblkDHRzqcn9ooxcr5bSrCbQtgbvluiMHrnIGzp37MPjGW4txqeu eG7Gzk/4+ZbWTUtQvbdSpIEdm8FvFI2QMj7So/2j0Prfh39mzwTpaJJr1zqPia68qSOVHlfSNN3m bfFcQWunuLhXVFEZ3XjoxLNsztCe9afpmnaRaJY6Vp9hplkjyMlnp1pb2VrG8rF5GSC3VVGScsQB nJ61doooooorlfHWvDwz4O8Sa6LmK2m07SLySxlmjeaMapNEbfSYnjUNnzLl4o8EBeRuIXJH5Y19 efArQdL8IeENd+LHiJIlQW14mksz26zxabYM0N79jaWdYjcX1yBaQxyIkm6IKj7bgg/NXi/xZrHj TXbzXtZneWe4Yx20G8tb6dYrIz22nWScBYo9xxxlmLSOWkdmPMUUUUV9reJILr4j/s8aXrMiXcmq aJYQ6vulvYme8k8LyzaHrOoXtxdqDIJLZLq62KwfzNqhnYEP8U1+seh6omuaJo+tRRNDFq+ladqk cLMXaFNQtFu1jZz12hwM1q0UUUUUUUUUVwHjz4ceHPH+my22p20UGpiKNbDX7eCH+1LFoTI8MYnI DS2+ZH8y2Ztjbiw2SBJF474PX3iHR/7U+GnjBMap4Uign0S7a4lm/tnw1cTPDBPYtMMvb2rhIkcM PLR44CkbQkVW/aM16PS/h7LpeYmuvEepWVhHH9rjhuUtrOb+1rq8ityN8kamGOCULgL5y7myQreb /syaPDaw+LfGl/5FraW0EejW+pXF5DBbW8MSDVte+1LK4EaRqLKQzSgKBuCtw+PAfiL4yuPHfizU 9elMiWbyNaaPbSp5T2mj20jCxhliWSULKwJlnCuy+a7lflIA4airunTWdtf2VxqFkdSsYLu3mvNP +0yWZv7WOUPPafa4gzxeagKeYgJXORziv098C654V1/w3Y33g6O1tdEBkhTTrW2gsDpdzu8+6sLq wtiUhmVn3sFyrbhIrMjq7ddRRRRRRRRRRRRRRRRXx3+1R9o+1+Ct3k/ZPs+veTjd9o+0+ZZ/avMz xs2+TsxznfntXyXX6QfA86cnwz8OQadqsWqiCK6N20cSwNYX91eSX95pUsJ+cPbvMU3SZ8xdsifu njFc/wCHPgXp3hf4hQeM9J1p00+2n1Ke38PSacrC2XU9NmsWt4tTWdf3cTTs0Qa3JCKqMzH94ey+ J/gA/EbQbPQ/7WGi/ZdYg1X7V9gOomTybO4s/I8kTQYJM+7cW4xjBzkaXgHwNpnw+8PQ6Dpss9yx ma91K+uCVkv9SmhSG4ulgBKxR7Y1SOFT8qgbmeTfI358fE+Czt/iF4xWx1CPU7eXXtQu/tcSeWn2 i+mN9eWoG5g32eaR7cuD85TcAudo5bRY9Uk1jSY9EM661JqVjHpBtZBFcjVHukXTzbS5G2Tzdmxs jBwc1+slFFFFFFFFFFFFFFFFFfnX8bNR8Ban4sluPBUJEwaePXru0EMehahfRlVW70uKMfMxw4nn TEczBZEDFnlk8boqSOR4nSWJ3jkjdXjkRijo6Hcroy8gg8gjpX3fa66PjD8EtegBuZfEEGkG31Oz s1Sa8u9e0LZq1kYreKNAVv5IInVIo8KXaFCWjLV4f+zdr8umePX0Um4a38SaXd2/kREeQL7TIjq1 vd3Knn5IY7qNSM4Mp4wSR9r+J9ftPCvh/VvEN9lrfTLSS48sHa1zcMfKtLONgDh5pmjiQn+JgTgV 4r8PfhU+panJ8R/iLA194l1x59Qi8Pahb7rPQnnldbbzIbqa4aRo7cQrawS7fsq4QoZY0aP6Iooo oooooooor47/AGqLuB7rwVYrJm5t7fXbqWLBGyC8ktIbaTPQ7mglAAPG33rxv4PeF08V/EDQrK4g +0adYytrOqIUgkiNnpgE0cd1DOCHhmnMFvIgUkrIenJHb/tI+JJdU8cRaAGcWfhewhiEbxwgNqGr wx6jd3MUyZkZWhNrHtdsK0bFVG4lvniiiivs34Fz23jf4Z+Kfh9qbO6WDz28DyWVnJBZWGvxyXNj LbfxSzwX0dzcq0q7kYx7HwAsfx5eWdzp93dWN7DJa3llcTWl1bSjbLBc20phnhkHOGVlII9RX6Ff AO4gm+FnhyOKZJZLWbWre6ReWt521y5uUhk9/KkjkHswr2SiiiiiiiiiisfXvD2h+J9Pk0nX9Ntd UsJGL+RdRgmGURtEtzbTKQ8UoV3VZYmVwGOCMmvCPA2iaj8HfG03he7uJLzwN41l/wCKc1a4dFWy 8RW8TPb6VqReSKGG4uYQ8IKRM106W3lBdsscXtHjPxCnhTwp4g8Qs9ur6XplxPardLPJbzakyeTp lrMtsQ+2a4aKI7WUjdncgyR8K/ATw+uvfEjSpJEt5LbQbe61+4jnaQFns9ttYPb+WDl47ua3lAYq MIxySArb37QXj8+JPEY8L2EhGj+Frm4gnZWuVF9rmBBfSSxOQjLalXt4W8rIYzsHZJFx89UUV9// AAD8T+DdS8MR6F4fsY9E1rS4Vk1nTpZUmvNSfIjbXvthVWuUkYgP8q+QxWIKsXks/vNFFFFFFFFF FFFFFFFeEftGf2p/wraf+zvN+yf2zpX9u7Nm3+y/MfyfN387ftv2PG3ndt/hzX5/V9lfstQWSab4 vuFv0k1G5vtKhm0vyyJLazsIJpLa/wDM3/Os73EseNnyeTnJ34HafEj4EaX481weIbPWpfD+oXEK RasPsLarb6g9tElvZ3McT3EJhkWJfKk2syOFQhUfe0nsfiDSRr2ga5oZn+y/2xo+paV9qEXn/Zzq Fm9oJ/J3KG2F92zeu7G3K9a81+F/we0z4bS6hf8A9py63rF/F9jN41oNPgttO3pO1tBaCSb5pJEV pJHkOQsYVUw5f59/acOmS+MNGlttUhudTh0JbHVNKii+fS44buS+sJ7m6U7S9yty5ELAOixq7ZSa Ovmqv0++GX2r/hXvgr7Z5fnf8I1pGzytm37J9kT7Dnbxu8jy9/fdnPNd1RRRRRRRRRRRRRRRRXx9 +0leeBDLDYx2izePQ1vNcXtg6QfYrAxgRw6820idpI9pt4eJUULJvSIiOf5Ioor7b/Z08bv4g0bU PA2sv9suNGs1n00XIluPtPh6VxZ3FlMJEMfl2ryRRKsknzRypGiBIjXzfo0s3wy+Kdp9ouZYY/DP id7C+vZLECSfRjctp9/dR2UokwLiyeR49pY4cNG2drV+lvGM/j6jpntXzbb+A/8Ahb/ii98c+LTd x+DYWSx8D6LHJLZyaxpFvKca3dlo4p4ba8IaeNCizuJB+8WKGMzfRtvBb2kFvaWsMNvbWsMVtbW8 EaQ28FtAgigt4IYwAiIgCqqgAAAAYqWiiiiiiiiiivDf2iNUi0/4aX9pJE0ja5quk6XC6MEW3khu v7aMrjB3ZSzdMccsG7YPwPpun3erahYaXYRCe+1O9tdPs4S8cQluruZba3jMkpVF3OwG5mAHUkDm vr39oe7HhfwN4N8C6aLsWFxstzdSXIDy6d4Us4LeCzvY440WZpHmgnLgqA8QIQ7hs+NKKKKKK+6P 2a4Yr34c65aXcMV1Z3HijVbSa2uUE9vPbz6JYrNbSQuCrIwdgykYIY5HNfFGraZcaLqup6PdmP7X pOoXum3RiYvEbiwuGtZ/Lc4yu5TtOORX6b/D3nwD4J9P+ER8OH2wNGgGefwrsKKKKKKKKKKKKO+c eu3jpnk9fXHTPp+HwN+0T4q/t3xuNGt5o5dP8K2v2EeU9vNE2q3YW51WQTQgsGXENtJE7HZJCwwp LZ6TxpqH/Cu/gz4X8Axotp4j8WW51bX4hbCx1C0sLi4+3zxanEsiTpcMxg08NNG4kigniO3Yqr89 6Z4V8T63bNd6L4c17V7RJnt3utM0fUL+3SdEWR4GntI3XequjFScgMpxgiotU8OeIdCWF9b0LWdG S5aRbZtV0u+09LhogGlWFrtEDlQy7gM4yM9axaK9X+EHxAPgDxVHcXLH+wdXWLTdcQm5ZIIDKGg1 WOCA4aW2bcRmNz5bTIgDOGH6Qg/Tp7nOTxz06UUUUUUUUUUUUUUUUV5b8XfAA+IHhWS0tEhGvaZL /aGiTOIE8yYJ5dzpslzKhZYrhOCqugMqwu5Kpivzp1PTNR0a+udL1axutN1C0ZFuLO8heC4h3xia MtFIAcOjK6MOGUhhkEGjTtU1LSLlb3SdRv8AS7xUeNbrTry4srlUkXbIgntmVwrDgjPI4Nd3pfxh +JmkRTRWvjDVJlmZCzaoLXXJQUBwIbjWo7h4xzyI2APGegrSb47fFVldP+EqIDo0ZK6L4dVgGXaS jrZgqcdGUgg8giuI1Hxl4v1e2nstU8U+ItRsrllaeyvda1G5spjHKJo99pLI0Z2sAyDb8pAxjArm a+lvgR8KtS1XW7DxlrljNaaFpEsN/pIuRPay6vqcYW40+5tE+VmtoCVmM2QkjhUXzF87Z9xUUUUU UUUUUUUUUUUV8+ftAfEObwroEHh3R7tItb8SR3CXLBLeaax0AxNb3coVn3wy3Lt5UEvlMNqzlWjl RGHwVRRW5P4Y8SWumR61deH9ct9GlWJo9WuNKv4dNkWY7YWS+eMREOeEIfntXqvwC8XyeG/HNrpc 0oXS/FTQ6PdIY5JP+JgSw0SSMQqzbjO/2fJ+QLMzNwoZeX8YafL8OfidqEenRWQ/4R3xFa6zo9uH vLm0itDLFrujWc7zlZn8uJ4opsyZJDYkbhz+kGj6pBrWkaXrVrHNHa6vplhqltHcqqTx2+oWi3cC zLGWG8I6hsM3oCRzV+iiiiiiiiiiiivhT9p7/kfdI/7FCw/9PN/XX/st6EP+Kq8SzWbf8uOhafqH mOAc7tQ1izSJXC9rByzpkcBGGXB+fvibfXWofELxpcXkzTzR+JNVsVdsAra6bdtpthCNuOIoIY41 9lGea4Siiivpj9l++uYvF+v6aszCyvPDbXtxb4G2S70/VLeCzmJ65RLmcDHZzXC/HPQhofxK18Ja G0tNXNrrloS7SLdf2jADqN2hZmID3yXQIOMEEKoXaK+kP2ZJJH8AamrMzLH4r1COMFiRHGdJsZCi A9AWZmwO5J719FUUUUUUUUUUUUEA8HBHB5API6EcZ/z26V8tftOeKBaaNo3hG2mYXGrXP9rakIrs xsum2GYbS3u7NR+8juLhjKjMwCvbfdY8pyPwvuZvh78IvG3jyS4a1vPEMsOl+HI2ezzPdWCy2Nhe 2cFw2Jmjubi5eSJlJ8u2kYIy5r5u0vRtY12aS20XSdT1i5hiNxLBpdjdahPHAHWNp5YrRHZU3Mq7 iMZIBPIrRvvBvi7S7Sa/1Pwp4j06xtwpuL2+0PVLS0gEkqwxma4uIlRdzuqLuPLMAOTXNUVu+GvE OpeFNc03xDpLxpf6ZP50IlQvDMjoYri2nVSCY5YmeOTawO1jtZTgj9RdB1vT/Emi6Zruly+ZYata Q3cBLwNLEJV+e1ufszyIs0Lbop41kOyRXQnKmtaiiiiiiiiiiiiiiiuf8VeG7Hxb4e1bw5qG8Wuq WxhMqFt9vPHILizukClcmGZI5QhOG27WypIP5oeLfB3iDwVqk2la/YSWzpJKttdokjafqcMe0i60 66YKJYyGQnoyE7ZFSQMo5yGee2miuLeaW3nhdZIZ4ZHjmhlQ70kiljIZWB5BByK7zS/iv8R9IuDc 2njPXZpCjIV1W8Ot2+1upFprQuIg3owTI7GtwfHj4r5B/wCEqyQQQDofhwjP+6bPB+hrmb34lfED UZ7i4ufGfiQPdGQzR2ur3thaESrtkSKxsWjhjQjgxxxhfQVw9el/DX4bax4/1mzijs72Lw7HeBdZ 1pUMFtBbW5jlvLW1vZY5I2u2jkQRRBXILq7L5e41+k8EEFtBDbWsENra20UdvbW1tFHBb20EKiOK C3giAVEQAKqKNoAAAqaiiiiiiiiiiiiiiiuE+JPjaDwB4UvtdZIZ74vHY6RazCQxXeqXKsYEm8og mONUeeQblJRCoYMVr8zLy7udQu7u/vZnuby9uZ7y7uJTulnubmQzTyyHjLMxLN9aq0Vu2PhnxJql lLqWm+H9b1HTbcyLPf2OlX93ZQGJd8gmurdGRSoIJ3MMVZ8H+Jrrwd4n0fxLZJ5sul3Ylkt8xJ9q s5Ua21CzEsscojM0DyRCURlk3b1+ZQa9a/aF0u2PijSfGOmSPdaP430Ox1G2vWdAlxcWNtHasLe2 cJNFGLQ2UmJVyWducgqn1N8GPFJ8V/D/AES7uLhZ7/S420LVCBdl1utNxHbvcTXRJkmmtTbzyyIz KXkPIIKL6kB9OnuMYPHHTpRRRRRRRRRRRRXzl+08f+KD0gDp/wAJfYH8tGv8V8+fATRP7a+JWkSP DBNbaJbX2t3Mcxz/AMe8P2OylhUggyR3U9vIucY2kg8AV1H7TrP/AMJ3pCsSEHhGydFz8uX1m/DM F6ZO0A/QelfN9FFSpDLIszxRSSJbxiWd0RnWCFpVtxLMyjCqZHRAzYG5lHUioqK+6/2Ys/8ACBas Ocf8JfqBA9zo2ng4+tfOHxx0IaH8S/ECxWz29pqzW+u2jPKJftJ1OESajcoc5Aa9F0oQ/dxgDbg1 92/D7/kQfBH/AGKHhr/0yw119FVb7ULHS7SfUNTvbTTrG3CG4vL65htLSBZZVgiM1zcMqLudlQbm 5JUDk15jL8cfhVBLLDJ4thLwM6MYtJ8QXMbMjYPk3NtaSRuOOGRip6hiKYPjr8KCwjXxWpLEDcdF 8Rom5jwC0tmAPUk8e+K9F0rXtC1wTvoetaRrK2rIlw2lalZ6isDPu8sTNZu4G7axUE89ela1FFFF Fc94r8R2fhHw5q/iO8XzINKs3uFg8xoftVy+IbKyWZUkKefO0cQfYQpbcQQpr87fAWiXnxC+IemW uoL/AGgNS1d9Y8RSTefDHcWMc51LWTPLYANEZwGiRkKDzJEAZMgj6n8W6F4Ts/EGufEX4tyW0kMD f2f4L8IteQ3ks2naHdKsV2lvbmEXkl5MWuBauXggiuCLpmHMPJN+1Fp9mz2ml+A3/s22P2fTd2uw aews4T5duHsLeymjh/dgDyo5XVPuh2ABr07wZ8a/BPj8toN9EdH1HULdLOTSdc+yzafqz3+bWfTL G6JKXG8sI/KmijeXeAsb/OAzXv2e/hzrlx9qgtNR8PStLcTTpoN5HBb3L3DB8fY7+K5ihVMERx2y RoAxG0gLtxof2Zvh/FPHK2oeKrmOORHa2n1DSxHKFILRTPa2Ub7W6Eo6n0IPT0rQfhd8PvDM4utH 8LabDdrPb3UF1eefq11a3FsxeCayutXed7dlJ3ZhZTkAnlRjvaKKKKKKKKKKKKKKKKK5bxL4K8Ke MIki8SaJZaoY1VIrh1aC+hRZPN8uDUbQx3Eakj5kSQK38WRmvEtX/Zh8J3UczaLrmuaTdSTmSP7W LPVbCCAsS9vFaqlvMwAIEbtdM2B8wcndXMf8Mqn/AKHsf+Ewf/lhR/wyqf8Aoex/4TB/+WFX9O/Z Z02K6jfV/F99e2IWTzLfTdIg0u6YlD5RjvLqe8QYbBYGBsjjIJyPT/DvwL+G/h4xyHRm127iknIu /EM/9ollkTZ5cmnII7JggzsLWxYEk7uAR6/RRRRRRRRRRRRRRRRRXJ+J/AfhDxl5R8S6DY6lJD5a xXR8201BIomkdLZdRsXiuPKDSyP5Hm+WWO7aSAa8c1T9mTwTdLdvpeq+INKuZnd7VHnstQ0+yDuW EQtpYUnkRRgLvuw2MZdjycLTv2WdMjulbV/GF9fWYRw9vp2k2+lXTMR+7Zbu5nvEABwSvknI4BHW vW7Tw58MvhDpC6s9rpujx25W3bXdRRr/AFi6upbYRyRQXLiSYvMsTyG2tFCcOyRKM4881P8Aac8H 21yYdM0bXdUhSa7iku3W00+CVYgRa3FmsjvK6St1EyROiHcVLZSudvrL4S/HAXw8NY8J+PZZJbi1 OoWyafNqzxeZd3D3VlYyy29yJjJI008bG6Qp5j7ok2Sct8d9G1i60HwJ4z1m2v4dXTT28IeJRfi0 tx/a+mSzSR3Vna2uVaK7mXUJ4poyY2i8lgse8KfSP2afFkV/4Zv/AAlPcD7foF093YwMbeMvo2pO ZXMCKwlk8m7Mxndk2oJoV3HIA+l6KKKKKR3EaM7usaKpd3ZgqqqjLMWPAAHOTgCvNNU+Mfwz0eeO 3u/F+mzSSRCYNpa3etwiMyGPElzosVxGjZUkxu4fbhtuGUnPPx3+E4BI8Wq3T5V0LxMD9QWsgP1r s/Dnjbwn4tQP4c1/TtUkMMtw9pFL5WpQ28Vx9mkmuNMuQlzEm8qN0kSg5QgkOu7qaKK+Iv2obTZ4 s8O33z/6T4e+yfd+T/Q9Smm+V+7f6R8w7Db617n8ANCfRPhvp00yXUM+vXt7rskN1EYmRJ2FjZSQ IyqTFLb28M8bHIYSblJVhXxT8SrS4sviF41huYXgkbxPrV0iOAGa2vr976zmHtJDIkin0Irh6UAs QFBJPAAGSfoBSUV9K/sv2tw/jTXLtYJGtYPC89tLcBWMUVxdaraSWsLuOAzrDMyg9QjY6Gtz9qLQ mXUfC/iaNLp0ubO60K7kEJNjbPZTnUNNQzheJZxcXWEZsssJKj5Wr0r9m63t4Ph00sMxkkvPEGp3 F2hH/HvcLDBaiEY9YoopP+BV77RSjkgAZOcAY67jwB615jqXxk+GOlXQtLrxfp0khRZC+mxahrNs qOSFzeaPDPHu45QSbgOdoBBqgfjv8J1xjxarZ9NC8TfL9d9l/jXbeH/GvhPxWiHw/wCIdL1OV4JL k2kVyi6lHBFN9nee50u423MShyozLEv3lwcMpPTUUUUUUcnpzx2yenPI9wOtfmf8SPElx8QPH2p3 2nfatRhub2LSPDtvCLu4eext3Fnp62FpMiyobp91wIBGrCSZht3E5+qfE/w90uPS/Cek+JdSj0r4 a/DnRIr3XJ4ZJtPi8U69Ni3aM6db5MbZDSyTxvJNI948FufOeSROUuf2i/CXhgw6H4K8Gvd6Bp6y QwS/bE8PwOy3Mm+SzsxbXLtHKNswmuPLmZnbzIlYFm6rwl+0f4S12eOy8QWVz4Uup7gxQ3Etwuo6 MUcxxwG51FEheFnZnDmSARIi73mGSB1viX4QfDnx2qat9jSzub9Uu11vwxcW9sb+K4ke8N04VZbS 4M5lLtctE0jjA8wgKBxv/DMXgHjGreL/APa/4mGjEHv8pGn/ANTXe6R8FvhlozxzweFrO8nSEQNJ q8t1q8cwOC0sllqMktsHJGdywKRyFwCQfS4IYbWCG1too7e2t4ore2trdEhgt4IECQwwxRjaqIqg KqgADgCpaKKKKKKKKKKKKKKKKytZ0PR/ENmdP1zTLHVbIsXFvfWsdyscpiaJZ4TKMxyBWISRCGXJ 2nmvEdV/Zs+H19NPNYXGv6MXiCwWlpfwXVhbyiMIJCmpQzXDhmBdlNzySQrKMCuGP7Kvp47/AD8M f/fCk/4ZVP8A0PY/8Jg//LCpIv2VkDoZvHLPGHUyJH4bWN2QN8ypI9+wViOhKMB6HpXoujfs7/Dj Sbr7VPBrGu7WjaG21q/he2heKTzBIYtMhtRKDwGSbejLwU617ZaWlrY28NnY21tZ2dvGsNvbWsMU FtbxKMJFDDCAqKBwAoAAwKsUUUUUUUUUUUUUUUUVj654e0PxLZNp+vaTY6taMswSK9t0ma3aaFrd 57WVvnhlCMwWaJldSQVYMBXjWq/s3/DvUJhLYjXNDUQeWLbTtSFxbGX5mW5k/tiK6lLfMoZVmVdo GArZY8N/wyvB5+f+E4m+zeZnyv8AhHU8/wAndny/tH23buxxv8rGedvavVvD/wAI/hp8P4rjV57a C7a1zM+teLbizuUsI/OjljeMTRxWkDI6KUnWESjLLv2tiuY1r9pTwJp7Tw6Vaa1rssSRG3nhtYtP 0y4c7S0fn37rcxhAWBP2QgsOAVO4YU/j/wCDHxeki0jxRps+h6o9my2mu6t/Z+mPZyxQysLSz8RQ TN8kZlmlihvEW3kkxmNpSinN8WfD3WoPhTrHhjVLVL3UPhtevrfhrXba3EUOreFL2SS4vVlvL132 Swp9pe6s4nUp5FqAJQY5JeM/Zv8AGR0bxRc+Frt/9B8URA2pdm222s2ETzQ4MkqxotxF5kTkRu7y LbqCADX3TRRRRRRXC658TPAPhwypq/irSIp7e6azns7Sc6pf29ym4SQ3On6WJ54ihQhjJGArYVsE gHnh8d/hMQp/4S1Vz1DaF4n3D67bIj8jW5oPxT+H3iac2ukeKdNkuzLa28VpefaNIubq4vGaOCCx g1eOBrhyVKlYA5Uld2Cy57+iivnL9p3/AJELSP8Asb7D/wBM2oVyH7Lehj/iq/Estpz/AKDoenXx nHTnUNZtBbq2f+fF97p7IT84HI/tPbv+E90fJ6eD7AAeg/tq/Yj8yTXzjRVv7Bffbv7L+xXf9p/a /sH9nfZpft327zvs/wBi+ybfM87zPk8vbu3fLjPFe4fDfwk2r/DD4vapJHFbqNLsY7HUiiTzFvDj nxVq2mRxq6sqzeVZKzMNuSrDcYyteCUV+lXwa0aTRPhp4Ttpfspmu7B9YlktQQsi63cvqlr57OiM 0yW8sMUhIbBTarMqqTx3x9+HV14w0O01zQrIXWv+H/O8yCEQpc6jokiGW5tox5ZlnmgkVZLaHzQM NOsaPLIinv8A4U6nbav8OfB13aLMI4NBstMcTpGj/adFj/se7wsTMNhlgcxkkEqVLBWyq+gV4t8U fjNpHw/Emk2cKav4pktXkisgwFlphlUG1m1mWMh/mDeYlvHh3VfmaJXSQ/EWq6/42+I2qwLqN1rH ifU28z7Dp9tA84ixbotydO0jT0EURaOBGnMMI3bd8m45avRNK/Z1+JOoic3VppGheUIvLGq6rFKb rfu3eR/Yq3mNmBu83Z1G3dziDWv2fPiTpKh7ex07XoVtpLmaTRNRjdoPJDM0H2XUxazSSkDKpBG+ 77oJf5a8q/4qDwpqv/MY8N65Yj/p90bVrMXdr/2ymj82GT23I3dW5+sPhd+0It7Lb6F8QJY4724u jFa+JkitrSycTktFDrNvAI4oNrfu1uIk8vBXzFQLJM/1dRRRRXx/+014zjkfS/AtlIjG3eLW9bZG UmKZomh0uwYwynB2PJcSxyxZw1u6scmk+B2naX4E8Ga/8WvEnnJBcQvp+nLbR/aLg6ZBfpazm3ji m2tJeX4jt1WeOPyzCHLiGUsPnLxl4t1Txt4hvvEGqyOZLlilpaGVnh02wRibXT7bhQEjBJJCje5a RgXdieVor6w+B3xmu4ryw8D+Kp7i+t72eKx8OatKZLi7tLu5cQ22j3rHc8kEjlUt5OWhYhGJgIMH 2RRRRRRRRRRRRRRRRRRRRXJWPjnw1qnii78IaZfrf6zp9jd3upLap5lrp/2K5t7OS0uLvIUzF7gD y4yxQpIsuxgFPW0UUVieJPEOm+FNFu9e1hpYtMsZdPS7mgi8+SCO/wBSh0xLjyE+ZkRpleQIC+wN sRmwrTaNrmkeIdOh1XRNQtNSsLhFaO5tJBIqkoG8qZDho5VyA8Uih1PyuobitWiiiiiiiiiiiiii iiiiuG8ffEDRPh7op1TVGNxdXHmRaRpEEqpeareIozGjNu8uGPK+fcMhEYIwskjRxyfnL4s8Wa14 01m613Xbrz7u4O2KGPelnYWqsTDYafA5YxxR54BZmYkvIzyMztzVTwTz2k8F3aTzW11bTR3Ftc28 jwzwTwuJIp4JYyGR0YBlZTkHBBBFfbPg3xh/wu74f+JvBettbQ+KINLjjabz0todVeNhPpWti1tz 5iiG6hh+3JHGYgzIRhZlhT5b8DeJr/4deNbLVZorqA6deS6drunMkqXEli8n2bVbKa1aSHdNHgvF HKwVZ442YfJX6b29xb3dvDdWs0Vza3UMVxbXMEiSwzwTqJIp4JoyVZHXaysCQykEHBqWiiivMfiV 8UtF+G9jA1zEdS1q9O7TtFhmEMkkKNtkvbucq/kQj7qsUZmf5UQgSMnwZ4v+Ifi7x1OZPEGqzTWq zebb6Tbf6JpFoyvK0DQ2MXys8azSRrPMXmMZ2tIwFaGgfCT4h+JYI7vTPDF6tlKttJHeai0GkwS2 91GJobu2OpPG08TIwcSQK4IxjJIB9Auf2Z/iDBBPLFfeF754Y2eO2ttR1JJrkr0iga9s4Ywx7ebI g9SK8q1zwf418D3MV1rGjatoklrdW32XVI1Y2kd9sN3aiz1qxZ4DMoQyKIpi6lSeCpx7z8Lv2g7m ydNG+IV3Jd2HlRR2PiEQNNe2hgiEQh1ZLZS9wjKARcBWmD5MnmiTfH9kQTwXMEV1ayw3Ntcwx3Fv cW8iywTwSqHimhlQlWVlIZWUkMCCD0NS18gfFPw1N8S/jPpnhfSrgrHpHhzT18Q3DLMsek2/2yXU LmRA64kkeG5tliCZVndFZlCuU+uLW1trG1t7GzgS2tLO3gtbW3hULFBbW8YhhhiQAYRVUIB0AHFf BP7Rmizad8RZ9Td5JYPEWmadfRu0LxxRS2VuNHms0nYsJGVbeOZiNpUSqCuMFvBK9s+AGinWPiRY OyWktrpOmavqN/BeIsqXFrPZHRljjhkR0dvOu4mKvgbQxzuCg+Satptxo2q6npF35f2rStQvNNuT ES8X2ixuWtZ/LZsEruQ7SRyOcVnV9sfsv6JPa+HvEmvSNIses6nZ2MELwPGpi0SCSQ3kU5bEgd7x 48BAFMTfMSSF9l+JXgqPx94T1DQfMgt74tFfaRdXKyNDaanbE+U0hiBYLIheGR1ViqSMwRiAp8s/ ZruGg8M+JPDt6Lm31fRPE0st7pt3Dcwz2FtfWMUVujLMqhSZra5zGDlWBLKNwLfR1cP4+8f6F8Pd HOp6s7TXNwZIdL0mBkF5qdygBZYgxwkUe4NPORtQEAbpHjjf4M8d/E/xV8RL54ruea20drxm0vw3 YtutrfzCsdvHO0SI95MNoPmTA/Oz+UsStsGt4f8AgR8SfEAtpW0aPQrO5jnkW88QXAsPK8h2jCXO mxCW+jZip2brUAgh87GDHa1L9nD4jWNuJrX+wdalMqx/Y9M1SSK5VGUkzM2sQ2kWwdCBLuyeFxk1 4/rvhnxB4Yuvsmv6RqGk3BeZIvtltJFFcfZn2SyWdz/q5kBx+8hZlOQQcEV7j8NPj7reg3VvpfjO 7utc0CQsn9ozs93rWlu7l1na4kJe6hBJDxyFpAuPLbEYhf7lguILu2t7u0miuba6giubW5gkWWC4 t7iITQTwSx5DK6kMjAkMCCD3qWiiivDfj/4zHhjwVLpNrJt1Xxb9o0qEBf8AVaWqL/bc+HjdDmN0 ttpZWzN5iHMZx87fs/eGrfU/Flz4o1NrOLRvBVm2pXMt8Lc2qXs8UsdlNM118qLbqk92J+sbwxsC pwRh/F74nXnj/W5rW0uCvhPSbqVNFtY/OjjvSm6H+3LtJlR2llXPlLIgMMZ2BQ7SvJ49RXs3wt+L 2s+A76z0++uLjUfCMknk3WlSyGX+zI7ifzZdQ0jcGMbIzPI8C4SXc+QJGWRP0Ngube6ghurSeC6t biKK4t7m2ljuLa4glTfFPBcRFkdHUhldSQQRjNS0UUUUUUUUUUUUUUUUUVy+o+NPC+la3pnhy91i 0TXdVmWCy0tGaW5Z5Nuz7T5WVgDKwMfnsnmciMOwK11FFFFQ3M62ttcXLJNMtvBNO0VvFJPNIsUZ kaOCCIFncgbVRQWYnAFc34T8beGfGtk994c1OK+WHyxeWpDw31i8qkol7aS7XTJVwr48t9rbHbBN dVRRRRRRRRRRRRRRRRRRWdq+r6boOmXusaveQ2Om6dA1xd3M52pGi4VUUDLPJIxCRRoC0jsEQF2A P5zfEX4p+IfiLcRrftHY6LZzzTadotqW8iJnJSO4vZT81xcCP5BI2FXLeUkYdw3mNFfWnwG+KBui vw68XXNtcafc2jWfh241ItIZDIRbf8IxMXVkkjkjZhaiZl27TbqXEkMSeHeNPD+o/DLx5c2VnLNE +kajbat4dv5U855LMTC90i7LXEMcUskRAjnKw+X50ciDco5/RHwd4ntfGPhjSPElnGYYtUtfMkt2 ZnNtdwSG2vrQSOiFxFMjoJNgDBQwADCukooornvFXirRfBmi3Ou67c/Z7O3wkUSBXur26dT5NjYw 5HmTSYOBkKFDO7IiO6/Bfj341+LvG7z2kNxJ4e8Pyx+UdF064bNxG0bwzjU9SVY5bhZFkZXhwsBU LmIuC7cX4a8B+L/GO8+HNAvtShjaRHvFWK109ZYgrSQNqV80cAkCuh8sybyDnbjJr1a0/Zo+IVzb QTz3fhnTpZU3SWV5qV89zaneVKXDWFrPCTxu/dSuMHg5yBwXiP4S/EHwvHLcal4bvJbKEXckmoaY YtVtI7axTzZ725awLvbw7PnD3KR8A5AIYDqfhx8b/EngyW10/VpbjX/DCvbxSWd1M8+oabaRQC2R dDuZ2+RY0VClrIfJwuxfJLmQfe+k6rpuvabZ6zo15DqGmahCZ7O8g3iOZNxRvlk2urI6tHJG6q6O pR1DAgaFfOX7RaXGsaT4Q8HaVZ3eoa9rviRrzTrW2jjMTxaVpsttd+bM7LswbyN9zDYqLIzugTn1 r4f+ELfwP4S0nw/CsRuIIRPqtzH5ZF7q9yBJfzmVI4mkQMfKgaRN4hSNGJ214L+1Jo7vpnhPX0W3 Edne6ho9yxXF3K+owJe2K71XmKMWtxwz8M+VX5mI+NK19A0ptd13RdESZbd9Z1bTtKW4ZDIsDahd paLMyDBYKXDYB7V9T/8ACGf8ZM7v7Hb+yv8Akdf9fJt/5Bn/ACGN3meZn+2v4M/f42eXxXc/Db7F 4G8M/Dbwff2UEmo/Edtc1XUd3mfZVtzo7ali6S7CHz/Iawsng8sIT5mCSqmT4r8XeHbnwn4l1vw5 clnk0q+mtkmdEia6tCfNsrzykZwnnwNHMF3naGwTkU/wboY8TeK/D2gNHdyQapq9ja3gsiguo9Pe YHUbmFnSRVMMAkl3MjBQpYggGv1SGBhQMAdB7ew9On0orE0zw9pui32sX2mxyWw164hv7+yjYCwb VERorrVYbYD5JrlfLFywba/lo20OZGfmfib46g+H/hW71nbbz6nK8djotlc+f5V3qM5z+9+zLu8u KISTuGZAyp5YkV3SvhvwL4J1z4u+KtTae/a28xrrV9f12Sy8+OK5vZWkRFtoDDH5txMWKRb4wFWR lGI9p+/fCfgzw74L02PTNA0+C1VIYorq9aKJtT1NondxPqd8qq8z7pJGUH5IwxSNUQBR1FFcv4s8 G+HvGmmy6Zr+nQXStDLHbXwjhXU9LeZkcz6XfOjPC++NCwGVfaEkV49yH8+PiZ8Ob/4b61Bp1xdH UtPvrUXem6stnNZx3AVvLurZ0YuizQvgukcr4R43OPMCj6/+A3j268ZeFJrLV7yS917w7cRWl7cz tLJdXthcq0mmX11OygO/ySwudzOxi8yQlpMn3CoLq6tbG2nvL64t7O0tkaa4urqeO3toIlBLyzTT FVVBjkuQAOa8Y1v9oP4baQ2y3v8AUNflE80MsWi6fIyw+Vx5hudSa1hkRjkK8EkmQM9MMeqHxM0S T4d3HxIjgvodJjtLqa3tL2JIb2a5h1B9ItrRvsTXCp590qxLJkqqsHcKobHwLpNjrvxR8dW9vc3M k+qeJNTMt9fMqyiztv8AW3lykM0kY8u1t0YxQCQfKixJ/CK9E+O/i+0vtV0/wHoI8jw14GhXTY4U mupEl1K2gSxaJ2nkbzFsooxbRPInmBjcZdlcV4DRRRX6NfBTxw3jXwXbG9lSTWtBaPR9UzcebdXK wQKbHVZ0llkmJuI/9ZLIR5k6TlQFXC+vUUUUUUUUUUUUUUUUUV89/tJ6vdab4I06Cx1a60651LXl tLi0tLtrV9S0l9Hu4tRhnWIh5bfLxLKmTGd43gkrjgf2V7aF7jxteFMzwQ+H7aJ95ASG7e8lnUoO CS0MZBI4wcdTX2FRRRXmXxl0241b4Y+L7S2MfmQ6fFqbea3lp9n0W+h1e8wefnMUD7B3YqO9fH/w A1C/tviZoNjb3t1BZaj/AGquoWcVzLHa332TQLye0+226ELJ5TnfHvB2tyuDzX6G0UUUUUUUUUUU UUUUUU13VI3kkYIiBnd2ICooBLMzEjGByTngDmvzL+Jnjif4geKrzWykkOnxRpp+i2sywLLbaXby O8QmMI+aSSR5ZpMu+1nKK7IiY89ooro/CXiW+8H+I9J8Safta50u580xMI9tzbTRG2vbNmlVwomh eSLeFLJu3phgCPXfjZ4bsLo6R8UvDflt4c8axwSXaK1krWOvPbtJLFNDak4klEchuMFyLmOfzHDO gPtf7OfjlNb8OS+Er+4Z9W8NgvY+cxZ7nw/LIv2fbJLK7ubSVmhKiNI0iNsi5O7GvL+0L4GtNaud C1Wy8S6PcWN/dadfXN7p+n3FrY3VlI8FyJjpF3dSOBIpQNCkmTz05r1Pw34u8NeLrU3nhvWbPVYo wDNHDIUurUSSPHH9ssZwk8G9o38vzY03AEruXBPR1R1TUbbR9L1LV7zzPsmlWF5qd55UZkkFtY2z XVwyRg8nYpIHf2r8yPEev698R/Fr39wJbvUtZvYbDSdOWRGS1hnuPJ0zSLTIRVRC4XdtXe5aR8u7 sftX4afBDw/4Kjh1LV47bX/EzRW7vc3EEc2n6RcRTLc50SCdCyyJIqAXbjzCFyghDuje4UVFcW1v eQTWl3BDc2tzFJb3NtcxLNb3FvMhjlgnhkBVkdSQysCCCQQRXxp8bPgoukC78ZeDrXGlEvda5olt GANI3He+o6XBGOLTq00C/wDHv99B5GVg1P2ePiZdy3Efw+1u4E0AtribwxcSec9xG9sv2i40VnRW VohEJZoXlZfLCNGGYNFGn15WFofhrR/Dy3b6faRpearcve6zqjxQLqGs38sr3E97qM1uqAu0sskg jjRYY97LDHGmEG7Xzh+0x4eOo+D9O8QQwu8/hzVAtxL50UaQ6XrAW0nkMMhDSO10lmqhMsAzEjaG I+Fq+q/gw0XgH4e+MPijqGnT3m+6sNLsIRbJb3EthHfxWVxc2Oozht8Mt1dKkqooXfalSzMBs4b9 oLw3LofxBvNRS3SGw8SwW+q2zQWzQ25ukiW01SJnChWnMyG5mKkn9+rNy+T4bX6kfD/w+fC3grw1 oLwfZriy0m3a/gM63Ij1W7/03VQJo2ZGX7TJKVKsVxwp24rsKw28N6QuvR+Jre1itdcNtJY3t/ax QJNqmnyxov2DUmZCZER4oJI5BtmTykVZPJaWKSxrmtaf4d0jUNc1W4S30/TLaS7uJWdFLBBiOGEM VDSyOVjhTdl3ZUUEsBX50apf+IvjL8QIhCkcd9rNytlpdnPcO9po+l24eZUknCk+XBH5k9w6RZdv MdY9zBK+4PAHwq8LeALaN7K2XUNcaFY7zX7yNWu5XCsJBZRMXW1ibcw8uI5KhRI8pUNXpdFUdT0v Tta0+60vVbO31DTr6MRXVndRiWCZFcSx7lfoyOqujDlXAZSCAR8KfGT4NzeCJpPEHh+Oa58JXM4V 4iXnn8PTzPiO1upWLM9szEJBcOcgkRSkuUeXsf2bfH8kN3N8P9SlL212l1qHh15HuJGgvIl+0X+l RR7XRY5YxLdKS0aq6y/fecAfZFBP06e4xg889OleT6/8bvhv4fWZX8QQ6vdRxJMln4fjfVWuFklE eyG+hxZhwMuyS3KkKOeSobV8B/ErRfiFa6pfaTp+uWFppTRRT3esWlra2s0sqNLJHaz2txOrNEiq 06nbsDxkghhj4Y+Jniu4+I/jy5u9NinvLYzQaD4atbaBpbm5soZzHZmCCOGOZpLueSSdInQyKZRF k7BXqPxEnb4T/D/Rvhfpdzt1zxFDNrXjC+tZrtN8Fwfscltbu6KGhuWiNqdjKTFbsJYv9IJr5goo or7I/Zn8a3N3BqXgW9LSR6davrOivsXENo94sep2cspboZp4pYRsPLS7mwEUfWFFFFFFFFFFFFFF FFFFeefFnVLrR/h14p1Cx1OXSbyGxiW31CDf9oilubyK1EcEkSs0cku/yUlGChYOGTG4fGnwKa+v /i5oV9I91dzn/hIL3ULuUvcTH7Tod1DNd3c8mSS8sqqzueXcZOTX6HUUUUAkEYJBHII6qeuR79K/ KjTpL/w34jgWe61PQb7S9Tex1CewuZ9P1TTwkpstUiiuLcF0cIZY2AB7gggkH9V6KKKKKKKKKKKK KKKKKK+Gv2jPHZ1vxFF4Q0+dX0rw4RJf+U0ckdz4hmQiZfNgldHW1icQAFEkjla4RgcKR82UUVJH I8TpLE7xyRurxyIxR0dDuV0ZeQQeQR0r6j8bIvxX+E2k/EG1hMvirwcG0vxQY4gZru1hVPt9w4tr VN20vFqKKrLBbxS3K7mdeM/9nXx9/YmtSeDNQmSPS/EU7T6bI5t4ltteEKxCN5ZChP2uONIUTLEy rCqJ+8cn6D8a/Gjwz4D1s6Drek+JGuvs1vexXVlaaXLZXNrcgqk8Dy3qSYWRZImDxKQyNtBBVj0n hr4l+BvF90bDw/4is7y+H3bGaK6068uMRyTsbS21GOF59iI7ymENtUZbAxXdUV+d3xu+IEnjTxXc WVpcRy+HvDk9xYaQYfIaK6nG2LU9TW4t3kWZJpY/9HcPtMKxsERmk3ev/CL4C2f2O28TePLP7TcX ItrvSfD0rEW9tbnE8VzrcKf6yWT5SLRzsRMrOruzRQ/V8UUcEccMMccUMSLFFFEixxxRKNkccaIA FCjhVAxxgACn0V8+fFr4Iad4qtrvXPC1rb6d4sWSa8nhRlt7PxEZP3k8VwrERxXTsC8VwAqyOxE5 w4li+d/hH8RdQ+G3iZ9J12W9s/Dd3eTWviDTbi1mebStSjU2y6glm5R4ZopUSK7AUsYVYGOSSOIL +hYP06e5zk8c9OlY1voOnQa3f+IWiNxq99bWtgLucQvJY6XZjemlaeyopjheZpLmUElnkf52ZUhS PZrg/ifoL+JfAHinSIY7qe4k0uS7tLezjM11c3+luuq2FpDCqszmaWFItqjcQxA+YjH5h19Bfs4+ HJ9U8ef24NyWXhixubiaXEbRveapbyaZaWsjM6lco88wcKw/dbTjcDX0X/wlWh/8ID/wun7JB/wk f/CE/wBkfbdmqfZ/tv2/yv7I+wedt+z/ANr/ACebt8zZ83mbK+f/AI2+OpP+Fq6ZPpksd1H4Bl0s 29vJdNcaZJrVreLq183lWrrsbd5NpdKrK+6DaWG0Y6b9ofwvZ6tp2hfE/wAPgXNjfWlla6rcQW8s Qns7yEXGg6zLF5COuVY20st1IrAG0hVAQwrh/wBnDSodQ+JEd3K8iNomh6rqkCJtKzSy+Xopjm3D 7nl3juCOdyjtkV9+0UV8C/tGeIp9X8fPo43JZ+GLG1sokFyk8Ut5qECane3iIijynZZIbeRMscw5 JBJVfqr4NeG7bw18O/D8UOZJ9Ys4fEd/KPMj8y71m2juFUxO7hTDbiC3OzaG8vfsVmYV6hRRRXFf EPwlb+N/CGs6C8UTXc1s9zpEriENbazaKZdOlW4ljk8pWceTO0a7zDJKgI3E18R/AXXhofxK0hJZ oLe212C70G6edXbJu0FzYQw7OjyXkNtGCQQdxBxncPvXxL4h03wnoWp+IdXaddO0uFJbj7NCbi4d pp0tbaCCLIUvLK8cab2VMsC7KoZh+cXj74i+IPiDqkt5qlxLb6bHIDpuhQzyHT9PiTcsTBOBLcFW bzblk3MSQAkYSNOAr6e/aCvp9A07wH8NIJXlstE0DT9RuLp4oY/7RltYX0HT5jGNzxtGILpmVZCD 5ozkoDXpvwe+HeseCvCGpa7/AGag8deIrdYbOy1SCKFdGtmlMenxX5ys8cRdlvNRiRxKY0SNYjcR BGZ4U/Zv8NWUZuvGd3c+J9UuELXEMNxdWGlwzTeXJKY5Ld0up5FkEiieSVFdW5gVwCPX1+HngFVV V8EeEiFCoC3hzSHYhE2rlnhJJ4+Zicsec5rM1b4TfDjWoFgufB+i2yoxdJNJtE0SdX2FAWn0nyWc c/ckLKTztJAx80+Pf2cNT0a3n1TwZeXGv2cCSSy6NeRoNcjiiij5s5bYLHeMx81zGsUTgBERZnY4 +ZZI3id4pUeOSN2SSN1KOjodrI6tyCDwQelfS/7L2o3cXi3xDpSyhbG98O/2hcReXGWku9M1KC2s pRKw3rsS7uAVVgG3fMCVXH27RRRRRRRRRRRRRRRRRXx5+1PqMD3fg7SI7km5t7fWNSvLQCUBbe8l t7XTrlyRsYs0Fyq4YsuGJChhu9F/Zu0uax+HbXswh263r2pahatGQZfskEcWkbZyVyCJraYqoJGC DxuNe/UUUVnaxpkGt6RqmjXRlS21bTb3TLl4WVZhDf2rWkrwtIrANtY7SVYZH3a/OH4W6n/wjHxL 8MXN9bbDBrDaTeR3UjWf2NtVhk0Oee4aQZT7MZzK6MBnYVJXqP0vooooooooooooooooorzD4z6j c6X8MPF1zaMEmmsbbTW3LuU22r6jDpN8uD3MM0ig9ic9hX5rV3Pg34deLPHVx5eg6ZI1osjxT6xd rJb6NaSRiNpYpr7aytIqyxsYYg8u1gwQqCR9beGf2bPBelLI/iG6vfFU7LJGqu0+iWEamVHjmitt OmM3mhQynddlCCfkyAw9S/4Vp8Pfsf2H/hCvDH2fy/L3/wBjWP23Gd2f7R2faN2f4vN3Y4z2rzzX P2c/h3qVvt0qHUvDd1HFdiKexv7m/hlmliC20l9bau85dInXdshkhLgspfO0pX8G/DXVtM0PxL8L PGMjaz4T1ONtT0DWdLe7j+zIuoD7RaTNclktLhJVtL+C2EckLO8533AEqr8uaLc6x8GviZANVUGb Q75LbV4bOT7TFqGi6hArTPbKkkSyF7aVbi2SZl2yiPzVVkZRs/tA6J/Y/wASdTmSO0it9dstO1y3 itEWMKZYf7PvJLiNFVRLNc2080jDJcuHZizNjyHTtS1HSLyHUNKv7zTL623+Re2FzNaXcImjMMoi uIGVxvRmRgDypIPBNffPwX+Kz/EDT7jTNZEUfifRoIpbmSLy44tZsi3kjUobdMFJFbalyiqIwzo6 YEnlxYv7SuvDT/BFjosVykdz4h1eFZrYxM7XWlaUpvbp1lKlU8u5+xZ+dWOcKCu/HFfsx+ELeZ9Z 8bXSxSy2sraBo6sscjW0zwR3eqXm2SItG5ikhhhlilBKPcI6kMDX2BRRRTgccjIwQc89R0PBPI5/ GvzI8caXN8P/AIkava6Q8Vm+ha5BqmiGEvcpYwyGPWtFjzfhzI0EckSP5u/cynJYHJ/Rzw5rUXiL QNF12BFhi1jTLLUfs6XCXQtXu7ZZpLNrhAodonLROdoO5TlVPFbNFcH8UNPtdT+HfjO2u42kij8O 6lfoiuyH7TpMB1WxYleu2aCMkd8YPWvzc8P6Hf8AiTWdM0LS4vNv9Vu4rSDKTPHF5nMtzcfZ1dlh hTdLO4Q7I1ZiMCvpf49PpvhLwX4H+Gum+U5tSup3EiOkE3l2EElmLm5sowf+P64uLiYvuA8yN/vE krs6jpEvxc+Bmg6lZqt54p8KQSRrHHI2o6ldS6TH9hv9PdkDTefe26QXgh2lnfyRyGDH5d8FaZb6 x4w8K6VeW73VnqPiLRrO+tlMqGWxn1GOO9UyQ/Mo8ovuccqMnIxmv1Roor5S/ae8VSW9lofg6zut h1AyazrMCG6SV7O2kEGkRSyLtikhknE8hjO8iSCN/k2rut/sx+GI7XRNZ8Wz28i3eqXjaTYyS24T Gl2KpNcy2lwwy0c1w/ly7fl3W4HUHH1FRRRVTULG11WwvdLvYvPstSs7rT7yDzJIjNaXsDWt1D5k RV13IxUsrBh25xj8z9Rs9R+F/wAQ3gP7688Ka9a3ltvdEXULOGVNQsHm+yO4Rbq2aMyRh9yh2RsM CK/TZ7iGOJrmSaFbdIWme4aRPISBVLtOZc7Nm3ncTjHOcV8AfFz4wal41v77RdGvJLfwZDcKtvDD E9rJrP2f7t7fmXEhiaTMkMDBFC+Wzx+auR4XX06uqf8ACDfs9WdvapdQ6r8RdS1RJzcbAILGZ2sr y4gikgYGKaxtYIVVnD5uGmjkG0KLP7Ovw5/tG9bx3rNpvsdNkMPh2G5gJju9TjbMuqxFyAy2hGyJ gjDziWVlkt8H0C3+Bsni3xHf+NPiPeSfatWvIb1fDGlyxJDZWkSxpZaRqesQIhm8q3RLWY2qIWKl 1uGZt1eraf8AC/4daZbJZ23gvw9JDGXZX1DTLfVro+Y25hJe6qJ5nHoGkOOgAFSXvwz+Hl9bTWk3 gvwysUy7Xez0ey025Vcg/ub3TljmjbI+9HIpxx0JFeA+Nf2aIfLur/wLqEizATzDQNWkV4pMs0i2 unapgFMDbHEt0GycGS4Xk18pazo2qeHtSutH1qxn07UbKUw3FrOoDKwOQ6OhKvG4+aOWMsjrhkZl IJ6/4T6pLo/xH8G3kEcUrza3baWyyiTaItczotxIPLK/MiXLOnONwG4EZB/TSiiiiiiiiiiiiiii iivE/wBoTUray+GOrWtwZBLrF/o+nWYjTeGuodQTVnErZ+VfJtZTnn5gq9814v8Asu6UZdf8T655 wVdP0a00r7NtYtM2s3v2tZhIDgCP7CQVI53g9jX2pRRRRX5n/F3Sv7H+JXjC1M/2jz9Xk1YyGPyy p12JNa8jaWYnyjceXuzltu4gZ2j9IdJ1K31nSdL1i0WdbTV9NsdTtVuESOdbW/tlu4BPGhdVfa67 lDsM9GIq/RRRRRRRRRRRRRRRRSqCWAHUkAe57frX5J6jf3erahfapfyCa91K8utQvZhHFCJru7ma 4uZBDAFRdzsTtRQozgACrmheH9b8S36aXoGl3eq3zhHMFpEZPJhaVLc3F1LwkMIeRFeaVlRSRuYV 9a+Ef2ZNOt/s934z1mTUZ1eOSTSNG32unjyp2Jt7jUpwLiaOWMIG8qO3dCWCuflevbtM+F3w70m2 Fpa+C/DssQkeUPqem2+tXJdwAwN9rIuJinHCF8DsBmuW1n4CfDPV0uPK0abRrmeRJPtejX91bvDt +8kFndtNaKrYwQLf1xg81z/gT4Za58LPFNwbO8TxD4K8SwpYaoptvL1LS7tJZX0i5urOKOc3EK7v s0kkTxqPPaaaNIYSw+avit4Huvhp4xSTSZJrXS72X+2PDF5ay3cc+ntDceYbJLx/nFxZybCjrK7+ W0MjMJGIXt/jfPF4u8KfDb4j21qhfU9PutI1u8h+1RwQ6hERNFpSQ3TZCxXKamEcL8wBJd1CV81V 9e/A/wCMupXupW/g3xhfm9+3EpoWt384N4Lz+HSb64lx53nc/Z5JG8zzMRfvPMjEf0P8RfETeFPA /ibXYpJorm00yWKxlhhguHh1K/ddN0ydobnCMkdxNE0gYHCgkK5+U/DvwR8Ep4y8bW3261W50PQo v7V1VZome1naNtmn6fKSjRsZpsO0MnEkUcwGcGv0Woooor4S/aQ8KQaJ4vstetIYobbxTZyz3CIw BbV9OdYr+bylUBVkjkt3LZJeQyMcE8/RPwH8STeIvh1pa3Jke48P3E3huSZ44Y0lh0+GOewEIhAG IrSaCEswDEozNuJ3N7JRRX5R+JdLj0PxDr+iQzPcRaPrWq6XFPIgR5o9PvpLRJXRSQGYLuIBOM9a +qm0qP4T/APVGu4oIfE3jaBLS7iu7adpTLr0RgTSmaKKGWJ7PTftEwjuWKR3QmALq6o/gX/Cf3H/ AAq7/hX/AJt/5n/CS/2j5m+P7F/YXkfaf7Jxu3/8f/8ApeNmN3Oc8V5/d3dxf3d1f3kz3N3e3M13 dXEh3SXFzcyNNPNI3953JY/Wvsn9nzxXZeJfC2q/DXWYxMbKx1DyYh9oUX/hzVXaHU7eSeIgq0Ut wUyJFJSVQg/ds1dL8MPhJe/Dvx14jvVYX+gXWkC20TVJJoReKlxfpcS6bfWq7T50fkoWmSPy3G1h sZmiT6Boor8tviD/AMj743z1/wCEv8S5x0/5DM3Sv1IXydo+z+X5G0eT5O3yvJx+78rZxtx93bxj GKWiiiivzo1u3fwz8c5m1CB4Y7P4i2etGC2ERf8As281uPWrPyFBVAzW0sZVSQASAcc49Y/ai8Rt 5vhrwlE8yoscviPUImhgMErOz6ZpDxXOTKHjC3wkTCqQ6E7yBs+Rq6jwRZ22peNPCGn3kQntL/xP oFldQsSBNb3WqxQTREjpuVitfd/iT4YweLfifpfibXbWK88OaL4VsbeG1mlQpqGuprd5cJb3Npg7 7eCJxLKrsquzRriSPzkHsNFFFFeOfE/4PaJ4+trrULWODSvFwhi+y6uBIsN8baLy4rTWIY8h0ZcR +eqGWMKhBdE8p/OP2evh34g8N614n1rxFpd/o89tbjw9ZR3SxpFel7pbrU7iA8mSJDBbiG4iJik3 tseTadv1VRRRRRRRRRRRRRRRRVW/vrbS7G91K+l8ix06zub+8nKPIIbSzga5uZvLiDO21FZiFXJx wCev5neOvFOofEXxpe6rDBdzfb7qLTtA0xVnlnh09JPs+l2MFoJJts0ufNljhYo08kjIBuxX6O+F 9Bg8L+HNF8P23lNHpGm2lm8sNslol1cRxgXV8beNmCPcS75pPmY7mJZmY5O9RRRRX52/Hbwo/hnx /qdxGp/s/wASltfs3/fNia8lb+1beWV0RPMW5WSQRxs4WKSLJycD6++D/j7/AIT3wlBdXk0ba9pM i6drkYa2SSaZIw9vqgtYDlIrlCTuMca+akyINqZr1SiiiiiiiiiiiiiiiiuF+Jfhu58W+BPEmgWT EXt3ZpPZKFiY3F3pt3HqdtZAzSRqn2iSFYTIzgIG3nIGD8nfCj4F33ik6f4j8UpJYeGJNt1bafuk h1HXoODCQU2tBaS9TKD5jp/qgokSdft/TdN07R7KHTdKsrXTdPtlZbezsoY7e3hV3MkhSGEAZd2L O2MliWJLE5uUUUV4n8aPha3xB0qG+0dLZPFGjo/2My+VD/a1k3zyaRNduVCMGO+2aVjGjMynYJnk Twz9p+CJfFvh64DHz5PDawSISAFit9TneFtnUEmVwSTg4GOhz8zV3Xw08Q/8It468M6y80EFvDqc NrqE10Jmgg0zUc6fqM8iwkMfLhleReuGVSVYDafdv2p72KTUPB2nAHzrSz1m9dy6kNHfz28EShOo INs5JPXIx0Ne+fB3SptG+GfhC0neN5Z9MOrBoi23ydcupNatUJYD5liuEVuwYHnGDXplFFFFfB/7 TH2T/hYOn/Z/J83/AIRXTvt/l48z7X/aV5t+0Y/j8jycZ/h29sV9JfAf/klHhX/uOf8AqSXlevUU jwwXEbQXMaTW8ytFcRSJvjkgkUpNHIh6qynBHfNfP3wn+Fll8M9KuvFviqSBfEB06ee9cuJrPw3p cURubqGN4dwebYmbmddwwPKiym95vkH4ieMJ/HPi3VdfczLaSy/ZtGtpjIrWej2pKWEPkNLMsTsu Z7hInKGeSVkADV6p+zx49Tw94hm8K6lPKuleJ5IFsAxkkitfEQZYbUhDKEjW7Q+TI6xO7SLbLlUV mHtw+C9jo/xT8PeMtBtbYaA11qdxrGjSCFY9I1BtIuW0/UdLjcY8hrnySIVBMEpVowYjiD36iivh T9pzb/wnukYzn/hENP359f7Zv8Yz7Yz757V9G/AfP/CqPCnXGNc9en/CS3mcbuPp2zmvXqKKKK+E f2mbGO38e2F3FbrF/aHhqxluJ1Uj7VeW99c2rSSP/E6wrAh9FCCvVvH+v3Gg/s+eFooVkE3iHw74 P0AXEMojMEN3oKahdtKCp3rLbwS27qCDiTOeMH4for7m1fwHd/ELwd8E9L2yR6VbaJpVzrupQSok 9jp0fhu2UQW8cuYzJOVEUbGORkba+0oJM/RGn2FppVhZaVYQi3sNOtLaws7ffI/k2tpCILePzJSz thVA3MxYnkknraooorjPG3gLw78QNNi03X4Jd1rI01hf2jpDqGnSyhVna1mdXXbIFQSxujIwCkgu kbJ8ueCfgr4i0D4s6bbataSXnh/QpG1+316KOeCw1BbQ50hY5E3LHdLdGJ5rOSTcFSQgyR7Xk+1q KKKKKKKKKKKKKKKKK/P/AOPvjyDxb4qj0nTngm0fwt9ptLe7haR/tuoXQi/tWXdIFGyN4lgj2gg7 GkV2SRQPpT4AeGp/D3w9s7i6G258RXc3iARmNFaCzuoY7bT081GbeskMKXKk4IEu0qCCT7ZRRRRX x5+1B4blW58O+L4ldrd4G8O3zF4RHDPFJLqembIj+8LSq93vYAqBGoO0sN2z+zd49t7jTZPAWozx x3tjJc3vh7zJIozdWM7Nd6hp8KBFLSQyGS45kdnSRsKEgJr6qoooooooooooooooopw67gTkHIPX kHg+mevWvzw8J/A7xT4j8S65od4/9jWHhy8uLHU9cms7iW3luUAa1h0q2m8lrgzRvHcKSyKsDrIz AyRJJ9z+FPB/h/wVpcWleH9PitYlijS5uikbajqUiMz/AGjUrxVV5n3O5XI2qG2RhYwEHTUUUVx3 j3wVpvj7w5d+HtRklti7x3dhfRIskmn6jApW2u1gcqHUB3jkjLAtG7qrIxDr8v8AxF0LUPDPwG8I aDqsQiv9L8cajazbRIIpQLrWmiubfzVRjFMhWWJyg3IVYAZr5YqxbXNzZ3FveWdxNa3dpPFc2tzb yPDcW9zBIJYJ4ZoyGV0YBlZSCCAQcivtv42eK5dS+DGi6nBGsEfjG48N/a7dZkuBbx3Ni/iBrbzt g3GKa2RCVCEleQoyhpfsuaVHD4e8T60JnMuoa1baW8BQCOOPSLEXccqyZyS5vnVlxxsBGcnH1FRR RRXyj+1P9j/s3wd5m/8AtH7drH2XGfL+xeRB/aG7HGfM+zbc++O9O/ZZa4/srxgrMTarqGktDH2W 4a3mFy55/iURDoOnU9vqyiivnLw98F5G+J3iHxz4h8qKxg8TXOseG7CznYte3j3A1CHVr2RTujSG VtywDDSTKSwEChZ/Ef2gvG48S+LjodlPI2leFTPYMpVkjm1sy7NVnAdVciMotuu7IzGzxnbJlvAq 7PxZ4I13wp4on8L3Nld3N0955OjyQ2rltdt55zBp91p8MLS7zPlQIkd2WQmI/OrCvtv4L/C//hAN HlvtXjtm8U6wqG9eLbK2mWPyyRaNHchmDEOPMuXiwjPtUGRYkkb2qiiivzq+PGito3xM1x1tUtLX V47LWrIRypIJ1u7YQ390yh3ZGe9iutyvg5+ZV2MhPX6l+0JrFl4Y8NaB4Rj+x3dh4d0qx1jXNUt4 ry9Op2UMdvKNNglaSEowiLNNOshkEnCRMmWzvCv7Q/jjTtZtZvE+oJr+huyxahZjTdKtLqKB3Uvd 2EljFbkzRgHbHK5jflTtJWRPvkgjqOecgjBz6kfnTaKK/Pf4tTw3Pxv1OSCRZUXVvC9uzLnAmtdI sba5jyccpIjIfcVoftJXn2r4iJD5Qi/s7w/pdnv3ljPvnnv/ADSuPlP7/ZjnhQe+K+f66Dwpey6d 4o8N6hAEM9jr2j3kKyAtGZrbUY54g6gjI3KMjIr9WKKKKKKKKKKKKKKKKKKKKKKKKK+IPjv8Wrbx M58HeGp2l0axug+sapDMwt9ZvLc4itLVYyBJawPlzI+VllCvGAkaSS2P2ePhvJqepr471m1lTTNK lI8Px3FtE1vqmpBZIJr+Mz5JSyYfu3RP+PjBWVXgdT9r0UUUUV5N8Y/h3/wn/hdo9PhR/EekM15o TPcx2scrytGt/p80kylAs8Sfu8sg81Ii0ixh8/C/gXxnqnw78TQ63Z26yPEkun6pptzuh+22Msi/ a7KR8bonDIro+07ZEUsrruRv0h8LeJ9H8Y6Jaa/odwZ7O7X5kkCpc2dygH2iyvYVLbJoycMMkHhl ZkZGboKKKKKKKKKKKKKKKKKKKKKKKK+Fv2nWc+OtGQsSo8JWTBc8bn1i+DMB6naM/QV84UV9KftP wSp440Wdx+6fwtbW6PlfmlttXvHlXZ14EiHJGDnA6HH1r8PpEl8BeCGjKuo8H+GULLyN8WiwxSqT 6qylT9K6+iivnH46fFrWvA9xp3hzw2EtdVv9P/tO61W5tIbkWlo961varpyTM0bSu0Fws3nQMqoV 2Zdsx+I+H/2iviBpd6sutXFp4lsG2iayurOx02UIGyWtLvS4Y9jkcbpY5VH93OMcJ8UfEmneL/He v+INJFx/Z17JYpam5iEM0iWGlwac0xiBJCu8TMgbDbSNyq2VH6IeCtJl0Lwf4Y0e5t0s7vT9B0q1 vrdJI5lj1FLNBqA86FnRiZy5LI5U9VOCK6eiimSxpNFLDNGk0MsbxyxSoHikjkXZJHJG/DKwyCpB 6ngg1+dnxf8AhheeAdblurK2dvCeqXLnR7tDJMlk7gyto13JKWdZIgD5LOzebGNwdnWVU9e/Z8+F skZTx54k090YpG/hO2uXdW2Sowm1yaz25wylVs2duheYJ/x7y19cUUUV8dftSaGUvPC3iWOC5YXF reaHeXAVmsofss32/TIWcLhZZfOu2AZsuseQBsYnjvA/xuuPAnw/bQbK1/tTXU1y5k01dSWV9H03 RZ4obiZGWCWOR3e4NwViRlALmRn4EcmLbfH74pwXMVxJ4ggu4o5UkeyudG0ZLa4RTkwzPaQRShSO CY5UbB4YdR91+D/Etr4x8M6P4ktImgi1W18x7dmaQ2t3DK1re2nmlIy4imSSMSbFDY3AAEV0tFFf Ef7UNxG/irw7bDPmQ+HjO4xwI7jUpo4iCe+YnyKPjTfXEfw1+CenK+LS78MWF7NFtB3XGneG9Ot7 WTP+yt1MMe9fMdFfqX4AUL4C8D46f8Id4YbJ7FtDgZv1NdbRRRRRRRRRRRRRRRRRRRRRRRXzv8c/ itB4X0248K+H7+RPFmoRxLdXFk6BtB0+dd0kklwMmO6nQhYUTDojGbdGRB5nzD8JfAE3j/xTb2ky EaFphh1HX5is/lPaJKNmmLNAybJbsgxoRIGVBJIu4xFT+kcUUcEccMMaRQxRpFFFEoWKKONQiRxx pwoUABVGOMAcCn0UUUVzvi3w3aeL/DeseG71tkGrWbQLMPMY2t1E63Vjd+XE8bOYZ445vL3hW27W +UkH80r60174f+K5bVpDY694a1RHhuYkZo/PtnE1reW6Xca+ZDMuySPzYsSRsNy4JB/QT4W/EWz+ Inh8XuyG11qx8u31zTomJSC5cN5V1brIS4guArNHuJKkNGS5Tc3pdFFFFFFFFFFFFFFFFFFFFFFF fOX7Tuf+EC0gY6+L7D6kjRr/AB/OvhSivo3xKSf2bPh9yePF96Ov/TzrfNevfswj/igdXOD/AMjf f89uNG0/ge/NfRtFFeWfFz4hv8O/DUV/ZR2c+tajexWWl2t5mSHCfvr66nt4pYpXijjGzMbfLJJF u4avkSx/aB+KFpdxXNxrVpqsUfmb7C/0bS47SfdGY18xtMit5xtJDrsmXkDOVypb8W/ihb/Em38I tFpn9nT6VZ6rJqMYuHuEjvdRu0g+zRloo8qsNpFOHBP+uMZ5iJb6V/Zw024sPhwt1M8bRa1r2q6n aLGXLJBEkWiuswZQA5ltJD8pYbSvOcqvvdFFFfH3x++FEy3E/j3w1ZRtbPE0viiytUcTx3Adnl8Q rECVdHUgXexQVK+ewcPNJH8r/wBmaj/Z39sf2fe/2R9s/s/+0/s032D7d5Xn/Y/teNnm7Pn8vdu2 89Oa/Vq7/sz7Vpn237B9t+0T/wBj/aja/a/tf2KX7T/Zfm/N5v2fzfM8r5vL37vk3Vfoooor4/8A 2ohoHneFiC//AAlHlXe9Ylt9p0Iv+6N8+fNBFzv+ygKVObjJBC5+R6K/V3w1/wAi54f/AOwJpX/p BHW3RRX5tFlb41FtYjsokPxS3apC0/n2EanxZm+iNxNHGXhA3gu8S5XkovQbv7Q2/wD4WbqW7Zt/ s3R/LxnOz7EM789927p2x3rw+uu8A+X/AMJ14L83yvJ/4Szw55vn7DD5f9rw7/O835duM7s8Y61+ pVFFFFFFFFFFFFFFB7/4c9ev19jQe+ORn5c4GR746UUUUUUUV4R8eW8enwpcr4XigGgC3LeJprOe 5bX5LNgwnijtljCpZIgBunSZpHViCiQpMX+EdIXSG1OxGvy6jFo3nK2oPpEFtcakbdQWeKzjvJIo w7kBN7sQmS+yTbsb9S/Dv9i/2Bo3/COeV/YX9l2X9j+T5nl/2f5C/ZcfaP3udmN/m/PnO/581tUV 5d49f4qG50ZPAUHh5LNdVtDqNxfXfm3M9qw+db60uIUSKzTB882k8l24K+SEKtu9HsXv5LWF9Str Wzvm8zz7awvpdStYgJmEIhvbi3tXkzHhmJt0wSyjIG42qKK+A/j+PAp8XXDeG5Jh4hEhXxTDaQwN ob3zbjPILnzAyXyMALtEiaN2bLOlwkwkk+BDfEtdaDeEomn8OLNKdah1ae6tfDEriFDLH9pijm8u 9ZfKEbwRPIvyGRWgDg/fFFFFFFFIc4OOTkdyOePTPP1rPsZdWkllGpWOm2kKqhgkstVutQklbPzr NFPZ2wQAdGV3z6CtGiiiiiiiiiiiiiivib9qL+zf+En8OeV539r/APCPyfbs5+z/ANnf2lJ/ZXl9 t/m/bPM9tlfMFFfWX7VX9nf2v4S8rZ/a32XWvtufN8z+zvtMP9l7t3yY837Zjbz13cba9k+ATTn4 V+GxNFGkaza2ts6TmVprf+3blmlnjaNPLYSGRBGGkyqq+8FyiexUUV+d3x/+0f8AC0te87d5f2fR fsm7p9n/ALGg3bPbzfN/HNeMV2Pw/wD7C/4TXwv/AMJLt/sT+2bL7Z5gs/s2fN/0X+0f7R/c/Y/O 2fbd/wDyw8zHzYr9R6KKKKydc/sP+y7r/hJf7J/sTEP23+3fsn9l4+0L5H2v7f8Auseb5ezf/Ftx zitaiiiivEv2g10JvhveDWpJYrj+0bJtAaKCS4kOuqrtHHsWSJAj2wuUkeRiEQs6I8ixo356UV+j vwJ/5JP4R/3Nd/8AUovq9boor4L/AGlvt3/CxIPtX2T7P/wjem/2Z9l+0ed9h+13Xmf2h53y+d9p +0bfK+TyvLz8++rXxqz/AMIF8DM9f+EPbr12/wBi6Ptx+GK+caK/VDwMIV8E+DltZLia2Xwr4eW1 muYVtp5bYaREIJZreOSVY3ZNpMayuFPAdgMnqKKKKKKKKKKKKKKUdRjOc+/9KDjC85O0Z4xg9xwS Me559qSiiiiiiuX8aHxYPDmoDwTHpz+IWhkW0bUpjEkKeUzPLaoY3ikucgJbx3DJDubfK5RNkn5e aj/aH2++/tb7X/an2y5/tL+0PO/tD7f5x+2fbftH7zzvM3eZ5nzbs55zX6KfBVfCy/D7Sl8LSyzW yy3a6jNewWVrqcusCfF5JqltZSTLHIy+WYEeV2W38kb2ADH1eiuR8av4zXQ71PBFtpMuryWl15Vz qd9JBLazqqtCdPsjbyQXEzr5ixi5uIYkk8tpPMTegk8GN4xbQ7NfG0GkR6ylvbiebS7uSc3LGMGR ry3WGOGGdRtWYW0ssTOGaMqhCDqqKK+Wv2mP+EL/ALL0/wC3H/iuNqf2N9iEfn/2T9pP2r+2snP2 T/WfZv4vP3eV8n2mvnL4V/8ACZ/8Jnpf/CC/8hn5vtHneZ/Zf9l71+2/25s/5dMbd/8AHv2eT+/8 qv0j0ptUbTbM65Fp0OreUBfppU9zc6cblflMlnJeRxSiNgNwR1yuSu59u9r9FFFFFFZ3m6t9t8v7 Fpv9m7/+Pr+1Lj7bs8ndn7B9j8vd5nyY+0/d+fO75K0aKKKKKKKKKKKKKK+f/wBpT+z/APhXcH23 7V9p/wCEk03+yRbCHyTf/ZZ/NGoGX5vJ+y/adpjG7zfKyNm7HwPRX0trv2T/AIZn8G/afP8AO/4S a6/s/wArZ5f2v+1NV3/at/OzyPPxt537O2a7H9lj7V9i8abzcfYftOhfZQ4f7Kbzyrv7d5LE7Q+z yPMwD8uzdxivrGiivkP9qr/mQ/8AuaP/AHHV8h05du5d5YJnkqoZgueSFJAJ9sj61+qfg7+zv+ER 8L/2R9q/sr/hHdE/s77f5Iv/ALB/ZsX2M332f5PN8vb5gT5d2dvGK6Oiiij/AOv+XesL/imP+Ed/ 5gP/AAiX2D/qHf8ACO/2Vs6/8+32bb2/1eO9f//ZUEsBAi0AFAAGAAgAAAAhAIoVP5gMAQAAFQIA ABMAAAAAAAAAAAAAAAAAAAAAAFtDb250ZW50X1R5cGVzXS54bWxQSwECLQAUAAYACAAAACEAOP0h /9YAAACUAQAACwAAAAAAAAAAAAAAAAA9AQAAX3JlbHMvLnJlbHNQSwECLQAUAAYACAAAACEAYLm7 NxEDAADWBgAADgAAAAAAAAAAAAAAAAA8AgAAZHJzL2Uyb0RvYy54bWxQSwECLQAUAAYACAAAACEA WGCzG7oAAAAiAQAAGQAAAAAAAAAAAAAAAAB5BQAAZHJzL19yZWxzL2Uyb0RvYy54bWwucmVsc1BL AQItABQABgAIAAAAIQBNYrpn2gAAAAUBAAAPAAAAAAAAAAAAAAAAAGoGAABkcnMvZG93bnJldi54 bWxQSwECLQAKAAAAAAAAACEAj44mUY8KCQCPCgkAFQAAAAAAAAAAAAAAAABxBwAAZHJzL21lZGlh L2ltYWdlMS5qcGVnUEsFBgAAAAAGAAYAfQEAADMSCQAAAA== " stroked="f" strokeweight="1.5pt">
          <v:stroke/>
          <w10:wrap type="topAndBottom" side="both" anchorx="margin" anchory="margin"/>
          <v:fill r:id="rId2" o:title="" recolor="t" rotate="t" type="tile"/>
          <v:textbox>
            <w:txbxContent>
              <w:p>
                <w:pPr>
                  <w:spacing w:after="160" w:line="264" w:lineRule="auto"/>
                  <w:rPr>
                    <w:color w:val="46464a" w:themeColor="text2"/>
                  </w:rPr>
                </w:pPr>
                <w:r>
                  <w:rPr>
                    <w:color w:val="46464a" w:themeColor="text2"/>
                    <w:lang w:val="en-TT"/>
                  </w:rPr>
                  <w:t>Leaselle Clarke</w:t>
                </w:r>
              </w:p>
            </w:txbxContent>
          </v:textbox>
          <v:imagedata recolortarget="white [3057]"/>
        </v:rect>
      </w:pict>
    </w:r>
    <w:r>
      <w:rPr>
        <w:lang w:val="en-TT" w:eastAsia="en-TT"/>
      </w:rPr>
      <w:pict>
        <v:shape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BMAJ2uAEAAMMDAAAOAAAAZHJzL2Uyb0RvYy54bWysU8GOEzEMvSPxD1HudKYLXcGo0z10BRcE Fbt8QDbjdCIlceSETvv3OGk7iwAJgbh44sTP9nv2rO+O3okDULIYerlctFJA0DjYsO/l18f3r95K kbIKg3IYoJcnSPJu8/LFeood3OCIbgASnCSkboq9HHOOXdMkPYJXaYERAj8aJK8yu7RvBlITZ/eu uWnb22ZCGiKhhpT49v78KDc1vzGg82djEmThesm95Wqp2qdim81adXtScbT60ob6hy68soGLzqnu VVbiG9lfUnmrCROavNDoGzTGaqgcmM2y/YnNw6giVC4sToqzTOn/pdWfDjsSdujlSoqgPI/oIZOy +zGLLYbAAiKJVdFpiqnj8G3Y0cVLcUeF9NGQL1+mI45V29OsLRyz0Hy5evfm9W3LI9DXt+YZGCnl D4BelEMvnQ2FturU4WPKXIxDryHslEbOpespnxyUYBe+gGEqXGxZ0XWJYOtIHBSPX2kNIS8LFc5X owvMWOdmYPtn4CW+QKEu2N+AZ0StjCHPYG8D0u+q5+O1ZXOOvypw5l0keMLhVIdSpeFNqQwvW11W 8Ue/wp//vc13AAAA//8DAFBLAwQUAAYACAAAACEAh2QF09cAAAACAQAADwAAAGRycy9kb3ducmV2 LnhtbEyPwUrDQBCG74LvsIzgzW5UKBqzKaXiTRCjKN6m2eluNDsbsts29umdetHLwMc//PNNtZhC r3Y0pi6ygctZAYq4jbZjZ+D15eHiBlTKyBb7yGTgmxIs6tOTCksb9/xMuyY7JSWcSjTgcx5KrVPr KWCaxYFYsk0cA2bB0Wk74l7KQ6+vimKuA3YsFzwOtPLUfjXbYKD5uF/6R3dw8alr30ccPjdvq4Mx 52fT8g5Upin/LcNRX9ShFqd13LJNqjcgj+TfKdnt9VxwfURdV/q/ev0DAAD//wMAUEsBAi0AFAAG AAgAAAAhALaDOJL+AAAA4QEAABMAAAAAAAAAAAAAAAAAAAAAAFtDb250ZW50X1R5cGVzXS54bWxQ SwECLQAUAAYACAAAACEAOP0h/9YAAACUAQAACwAAAAAAAAAAAAAAAAAvAQAAX3JlbHMvLnJlbHNQ SwECLQAUAAYACAAAACEAgTACdrgBAADDAwAADgAAAAAAAAAAAAAAAAAuAgAAZHJzL2Uyb0RvYy54 bWxQSwECLQAUAAYACAAAACEAh2QF09cAAAACAQAADwAAAAAAAAAAAAAAAAASBAAAZHJzL2Rvd25y ZXYueG1sUEsFBgAAAAAEAAQA8wAAABYFAAAAAA== " o:allowincell="f" o:allowoverlap="f" strokecolor="#6f6f74 [3204]">
          <w10:wrap side="both"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="http://schemas.openxmlformats.org/wordprocessingml/2006/main">
  <w:abstractNum w:abstractNumId="0">
    <w:multiLevelType w:val="hybridMultilevel"/>
    <w:lvl w:ilvl="0">
      <w:start w:val="1"/>
      <w:numFmt w:val="bullet"/>
      <w:lvlText w:val=""/>
      <w:lvlJc w:val="left"/>
      <w:pPr>
        <w:ind w:left="72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"/>
      <w:lvlJc w:val="left"/>
      <w:pPr>
        <w:ind w:left="90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"/>
      <w:lvlJc w:val="left"/>
      <w:pPr>
        <w:ind w:left="72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"/>
      <w:lvlJc w:val="left"/>
      <w:pPr>
        <w:ind w:left="72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"/>
      <w:lvlJc w:val="left"/>
      <w:pPr>
        <w:ind w:left="1902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97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04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11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19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226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33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240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24780" w:hanging="36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7">
    <w:multiLevelType w:val="hybridMultilevel"/>
    <w:lvl w:ilvl="0">
      <w:start w:val="1"/>
      <w:numFmt w:val="bullet"/>
      <w:lvlText w:val=""/>
      <w:lvlJc w:val="left"/>
      <w:pPr>
        <w:ind w:left="72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>
      <w:start w:val="1"/>
      <w:numFmt w:val="bullet"/>
      <w:lvlText w:val=""/>
      <w:lvlJc w:val="left"/>
      <w:pPr>
        <w:ind w:left="72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>
      <w:start w:val="1"/>
      <w:numFmt w:val="bullet"/>
      <w:lvlText w:val=""/>
      <w:lvlJc w:val="left"/>
      <w:pPr>
        <w:ind w:left="36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0">
    <w:multiLevelType w:val="hybridMultilevel"/>
    <w:lvl w:ilvl="0">
      <w:start w:val="1"/>
      <w:numFmt w:val="bullet"/>
      <w:lvlText w:val=""/>
      <w:lvlJc w:val="left"/>
      <w:pPr>
        <w:ind w:left="72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multiLevelType w:val="hybridMultilevel"/>
    <w:lvl w:ilvl="0">
      <w:start w:val="1"/>
      <w:numFmt w:val="bullet"/>
      <w:lvlText w:val=""/>
      <w:lvlJc w:val="left"/>
      <w:pPr>
        <w:ind w:left="720" w:hanging="360"/>
      </w:pPr>
      <w:rPr>
        <w:rFonts w:ascii="Wingdings" w:hAnsi="Wingdings"/>
        <w:color w:val="b5b5b9" w:themeColor="accent1" w:themeTint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2"/>
  </w:num>
  <w:num w:numId="2">
    <w:abstractNumId w:val="5"/>
  </w:num>
  <w:num w:numId="3">
    <w:abstractNumId w:val="6"/>
  </w:num>
  <w:num w:numId="4">
    <w:abstractNumId w:val="2"/>
  </w:num>
  <w:num w:numId="5">
    <w:abstractNumId w:val="9"/>
  </w:num>
  <w:num w:numId="6">
    <w:abstractNumId w:val="10"/>
  </w:num>
  <w:num w:numId="7">
    <w:abstractNumId w:val="11"/>
  </w:num>
  <w:num w:numId="8">
    <w:abstractNumId w:val="4"/>
  </w:num>
  <w:num w:numId="9">
    <w:abstractNumId w:val="0"/>
  </w:num>
  <w:num w:numId="10">
    <w:abstractNumId w:val="3"/>
  </w:num>
  <w:num w:numId="11">
    <w:abstractNumId w:val="8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1D8"/>
    <w:rsid w:val="00041731"/>
    <w:rsid w:val="00083679"/>
    <w:rsid w:val="00091C5E"/>
    <w:rsid w:val="00151AFF"/>
    <w:rsid w:val="00204538"/>
    <w:rsid w:val="00205770"/>
    <w:rsid w:val="002900A1"/>
    <w:rsid w:val="002C38AA"/>
    <w:rsid w:val="002F1C34"/>
    <w:rsid w:val="003F3F60"/>
    <w:rsid w:val="00402B6F"/>
    <w:rsid w:val="004A09D2"/>
    <w:rsid w:val="004B1A79"/>
    <w:rsid w:val="004F2EB2"/>
    <w:rsid w:val="00516FA4"/>
    <w:rsid w:val="00546FA8"/>
    <w:rsid w:val="005857F4"/>
    <w:rsid w:val="00650202"/>
    <w:rsid w:val="006551AA"/>
    <w:rsid w:val="006568F9"/>
    <w:rsid w:val="00676CF6"/>
    <w:rsid w:val="007001D8"/>
    <w:rsid w:val="00792697"/>
    <w:rsid w:val="007F56E9"/>
    <w:rsid w:val="007F6B16"/>
    <w:rsid w:val="00840FB2"/>
    <w:rsid w:val="0086630E"/>
    <w:rsid w:val="008D35CC"/>
    <w:rsid w:val="0092797B"/>
    <w:rsid w:val="00941AAA"/>
    <w:rsid w:val="00973730"/>
    <w:rsid w:val="0098299A"/>
    <w:rsid w:val="009D0727"/>
    <w:rsid w:val="00A95C8A"/>
    <w:rsid w:val="00AC5D16"/>
    <w:rsid w:val="00B30A45"/>
    <w:rsid w:val="00C50DD2"/>
    <w:rsid w:val="00E428F7"/>
    <w:rsid w:val="00E44074"/>
    <w:rsid w:val="00EA70EF"/>
    <w:rsid w:val="00F706EC"/>
    <w:rsid w:val="00F7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:footnotePr>
    <w:footnote w:id="0"/>
    <w:footnote w:id="1"/>
  </w:footnotePr>
  <w:endnotePr>
    <w:endnote w:id="0"/>
    <w:endnote w:id="1"/>
  </w:endnotePr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lang w:val="en-US" w:bidi="ar-SA" w:eastAsia="en-US"/>
      </w:rPr>
    </w:rPrDefault>
    <w:pPrDefault>
      <w:pPr>
        <w:spacing w:after="200" w:line="276" w:lineRule="auto"/>
      </w:pPr>
    </w:pPrDefault>
  </w:docDefaults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280" w:after="40" w:line="240" w:lineRule="auto"/>
    </w:pPr>
    <w:rPr>
      <w:rFonts w:asciiTheme="majorHAnsi" w:cstheme="majorBidi" w:eastAsiaTheme="majorEastAsia" w:hAnsiTheme="majorHAnsi"/>
      <w:caps/>
      <w:color w:val="343436" w:themeColor="text2" w:themeShade="bf"/>
      <w:spacing w:val="20"/>
      <w:sz w:val="32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Strong">
    <w:name w:val="Strong"/>
    <w:basedOn w:val="DefaultParagraphFont"/>
    <w:uiPriority w:val="22"/>
    <w:qFormat w:val="on"/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 w:val="on"/>
    <w:rPr>
      <w:rFonts w:asciiTheme="majorHAnsi" w:cstheme="majorBidi" w:eastAsiaTheme="majorEastAsia" w:hAnsiTheme="majorHAnsi"/>
      <w:caps/>
      <w:color w:val="46464a" w:themeColor="text2"/>
      <w:spacing w:val="12"/>
      <w:sz w:val="21"/>
    </w:rPr>
  </w:style>
  <w:style w:type="paragraph" w:customStyle="1" w:styleId="PersonalName">
    <w:name w:val="Personal Name"/>
    <w:basedOn w:val="Title"/>
    <w:uiPriority w:val="99"/>
    <w:rPr>
      <w:color w:val="ffffff" w:themeColor="background1"/>
      <w:sz w:val="36"/>
    </w:rPr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tabs>
        <w:tab w:val="center" w:pos="4680"/>
        <w:tab w:val="right" w:pos="9360"/>
      </w:tabs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top w:val="thickThinSmallGap" w:color="6f6f74" w:themeColor="accent1" w:sz="36"/>
        <w:left w:val="thickThinSmallGap" w:color="6f6f74" w:themeColor="accent1" w:sz="36"/>
        <w:bottom w:val="thinThickSmallGap" w:color="6f6f74" w:themeColor="accent1" w:sz="36"/>
        <w:right w:val="thinThickSmallGap" w:color="6f6f74" w:themeColor="accent1" w:sz="36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</w:rPr>
  </w:style>
  <w:style w:type="character" w:styleId="Emphasis">
    <w:name w:val="Emphasis"/>
    <w:basedOn w:val="DefaultParagraphFont"/>
    <w:uiPriority w:val="20"/>
    <w:qFormat w:val="on"/>
    <w:rPr>
      <w:i/>
      <w:color w:val="000000"/>
    </w:rPr>
  </w:style>
  <w:style w:type="character" w:styleId="BookTitle">
    <w:name w:val="Book Title"/>
    <w:basedOn w:val="DefaultParagraphFont"/>
    <w:uiPriority w:val="33"/>
    <w:qFormat w:val="on"/>
    <w:rPr>
      <w:b/>
      <w:caps w:val="off"/>
      <w:smallCaps/>
      <w:spacing w:val="10"/>
    </w:rPr>
  </w:style>
  <w:style w:type="paragraph" w:styleId="Quote">
    <w:name w:val="Quote"/>
    <w:basedOn w:val="Normal"/>
    <w:next w:val="Normal"/>
    <w:link w:val="QuoteChar"/>
    <w:uiPriority w:val="29"/>
    <w:qFormat w:val="on"/>
    <w:pPr>
      <w:pBdr>
        <w:top w:val="single" w:color="6f6f74" w:themeColor="accent1" w:sz="12"/>
        <w:bottom w:val="double" w:color="6f6f74" w:themeColor="accent1" w:sz="18"/>
      </w:pBdr>
      <w:spacing w:after="0" w:line="420" w:lineRule="auto"/>
    </w:pPr>
    <w:rPr>
      <w:rFonts w:asciiTheme="majorHAnsi" w:hAnsiTheme="majorHAnsi"/>
      <w:caps/>
      <w:color w:val="525256" w:themeColor="accent1" w:themeShade="bf"/>
      <w:spacing w:val="10"/>
      <w:lang w:bidi="hi-IN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000000"/>
      <w:u w:val="single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 w:line="264" w:lineRule="auto"/>
    </w:pPr>
    <w:rPr>
      <w:rFonts w:asciiTheme="majorHAnsi" w:cstheme="majorBidi" w:eastAsiaTheme="majorEastAsia" w:hAnsiTheme="majorHAnsi"/>
      <w:i/>
      <w:color w:val="00000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 w:line="264" w:lineRule="auto"/>
    </w:pPr>
    <w:rPr>
      <w:rFonts w:asciiTheme="majorHAnsi" w:cstheme="majorBidi" w:eastAsiaTheme="majorEastAsia" w:hAnsiTheme="majorHAnsi"/>
      <w:color w:val="000000"/>
      <w:sz w:val="20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 w:line="264" w:lineRule="auto"/>
    </w:pPr>
    <w:rPr>
      <w:rFonts w:asciiTheme="majorHAnsi" w:cstheme="majorBidi" w:eastAsiaTheme="majorEastAsia" w:hAnsiTheme="majorHAnsi"/>
      <w:i/>
      <w:color w:val="a7b789" w:themeColor="accent2"/>
      <w:sz w:val="21"/>
    </w:rPr>
  </w:style>
  <w:style w:type="character" w:customStyle="1" w:styleId="Heading3Char">
    <w:name w:val="Heading 3 Char"/>
    <w:basedOn w:val="DefaultParagraphFont"/>
    <w:link w:val="Heading3"/>
    <w:uiPriority w:val="9"/>
    <w:semiHidden w:val="on"/>
    <w:rPr>
      <w:rFonts w:asciiTheme="majorHAnsi" w:cstheme="majorBidi" w:eastAsiaTheme="majorEastAsia" w:hAnsiTheme="majorHAnsi"/>
      <w:color w:val="343436" w:themeColor="text2" w:themeShade="bf"/>
      <w:sz w:val="23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 w:line="264" w:lineRule="auto"/>
    </w:pPr>
    <w:rPr>
      <w:rFonts w:asciiTheme="majorHAnsi" w:cstheme="majorBidi" w:eastAsiaTheme="majorEastAsia" w:hAnsiTheme="majorHAnsi"/>
      <w:i/>
      <w:color w:val="000000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 w:val="on"/>
    <w:rPr>
      <w:rFonts w:asciiTheme="majorHAnsi" w:cstheme="majorBidi" w:eastAsiaTheme="majorEastAsia" w:hAnsiTheme="majorHAnsi"/>
      <w:color w:val="232325" w:themeColor="text2" w:themeShade="80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 w:line="264" w:lineRule="auto"/>
    </w:pPr>
    <w:rPr>
      <w:rFonts w:asciiTheme="majorHAnsi" w:cstheme="majorBidi" w:eastAsiaTheme="majorEastAsia" w:hAnsiTheme="majorHAnsi"/>
      <w:color w:val="232325" w:themeColor="text2" w:themeShade="80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 w:line="264" w:lineRule="auto"/>
    </w:pPr>
    <w:rPr>
      <w:rFonts w:asciiTheme="majorHAnsi" w:cstheme="majorBidi" w:eastAsiaTheme="majorEastAsia" w:hAnsiTheme="majorHAnsi"/>
      <w:caps/>
      <w:color w:val="46464a" w:themeColor="text2"/>
      <w:spacing w:val="12"/>
      <w:sz w:val="21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" w:after="0" w:line="240" w:lineRule="auto"/>
    </w:pPr>
    <w:rPr>
      <w:rFonts w:asciiTheme="majorHAnsi" w:cstheme="majorBidi" w:eastAsiaTheme="majorEastAsia" w:hAnsiTheme="majorHAnsi"/>
      <w:color w:val="343436" w:themeColor="text2" w:themeShade="bf"/>
      <w:sz w:val="23"/>
    </w:rPr>
  </w:style>
  <w:style w:type="paragraph" w:styleId="Heading2">
    <w:name w:val="Heading 2"/>
    <w:basedOn w:val="Normal"/>
    <w:next w:val="Normal"/>
    <w:link w:val="Heading2Char"/>
    <w:uiPriority w:val="9"/>
    <w:unhideWhenUsed w:val="on"/>
    <w:qFormat w:val="on"/>
    <w:unhideWhenUsed w:val="on"/>
    <w:pPr>
      <w:keepNext w:val="on"/>
      <w:keepLines w:val="on"/>
      <w:spacing w:before="120" w:after="0" w:line="240" w:lineRule="auto"/>
    </w:pPr>
    <w:rPr>
      <w:rFonts w:asciiTheme="majorHAnsi" w:cstheme="majorBidi" w:eastAsiaTheme="majorEastAsia" w:hAnsiTheme="majorHAnsi"/>
      <w:color w:val="46464a" w:themeColor="text2"/>
      <w:sz w:val="28"/>
    </w:rPr>
  </w:style>
  <w:style w:type="paragraph" w:customStyle="1" w:styleId="Subsection">
    <w:name w:val="Subsection"/>
    <w:basedOn w:val="Heading2"/>
    <w:uiPriority w:val="99"/>
    <w:pPr>
      <w:spacing w:before="0"/>
    </w:pPr>
    <w:rPr>
      <w:color w:val="595959" w:themeColor="text1" w:themeTint="a6"/>
      <w:sz w:val="26"/>
    </w:rPr>
  </w:style>
  <w:style w:type="table" w:customStyle="1" w:styleId="Style1">
    <w:name w:val="Style1"/>
    <w:basedOn w:val="NormalTable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haroni" w:hAnsi="Aharoni"/>
        <w:b/>
        <w:sz w:val="36"/>
      </w:rPr>
    </w:tblStyle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caps/>
      <w:color w:val="343436" w:themeColor="text2" w:themeShade="bf"/>
      <w:spacing w:val="20"/>
      <w:sz w:val="32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SubtleEmphasis">
    <w:name w:val="Subtle Emphasis"/>
    <w:basedOn w:val="DefaultParagraphFont"/>
    <w:uiPriority w:val="19"/>
    <w:qFormat w:val="on"/>
    <w:rPr>
      <w:i/>
      <w:color w:val="000000"/>
    </w:rPr>
  </w:style>
  <w:style w:type="character" w:customStyle="1" w:styleId="SubtitleChar">
    <w:name w:val="Subtitle Char"/>
    <w:basedOn w:val="DefaultParagraphFont"/>
    <w:link w:val="Subtitle"/>
    <w:uiPriority w:val="11"/>
    <w:rPr>
      <w:rFonts w:cstheme="majorBidi" w:eastAsiaTheme="majorEastAsia"/>
      <w:color w:val="000000" w:themeColor="text1"/>
      <w:spacing w:val="15"/>
      <w:sz w:val="28"/>
    </w:rPr>
  </w:style>
  <w:style w:type="character" w:customStyle="1" w:styleId="FooterChar">
    <w:name w:val="Footer Char"/>
    <w:basedOn w:val="DefaultParagraphFont"/>
    <w:link w:val="Footer"/>
    <w:uiPriority w:val="99"/>
  </w:style>
  <w:style w:type="table" w:default="1" w:styleId="NormalTable">
    <w:name w:val="Normal Table"/>
    <w:uiPriority w:val="99"/>
    <w:semiHidden w:val="on"/>
    <w:unhideWhenUsed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 w:val="on"/>
    <w:unhideWhenUsed w:val="on"/>
    <w:qFormat w:val="on"/>
    <w:unhideWhenUsed w:val="on"/>
    <w:pPr>
      <w:spacing w:before="480" w:line="300" w:lineRule="auto"/>
      <w:jc w:val="both"/>
    </w:pPr>
    <w:rPr>
      <w:b/>
      <w:caps w:val="off"/>
      <w:color w:val="525256" w:themeColor="accent1" w:themeShade="bf"/>
      <w:spacing w:val="0"/>
      <w:sz w:val="28"/>
      <w:lang w:eastAsia="ja-JP"/>
    </w:rPr>
  </w:style>
  <w:style w:type="paragraph" w:styleId="ListParagraph">
    <w:name w:val="List Paragraph"/>
    <w:basedOn w:val="Normal"/>
    <w:uiPriority w:val="34"/>
    <w:qFormat w:val="on"/>
    <w:pPr>
      <w:spacing w:after="160" w:line="240" w:lineRule="auto"/>
      <w:ind w:left="1008" w:hanging="288"/>
      <w:contextualSpacing w:val="on"/>
    </w:pPr>
    <w:rPr>
      <w:rFonts w:eastAsiaTheme="minorHAnsi"/>
      <w:sz w:val="21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Caption">
    <w:name w:val="Caption"/>
    <w:basedOn w:val="Normal"/>
    <w:next w:val="Normal"/>
    <w:uiPriority w:val="35"/>
    <w:semiHidden w:val="on"/>
    <w:unhideWhenUsed w:val="on"/>
    <w:qFormat w:val="on"/>
    <w:unhideWhenUsed w:val="on"/>
    <w:pPr>
      <w:spacing w:line="240" w:lineRule="auto"/>
    </w:pPr>
    <w:rPr>
      <w:b/>
      <w:color w:val="46464a" w:themeColor="text2"/>
      <w:sz w:val="18"/>
    </w:rPr>
  </w:style>
  <w:style w:type="paragraph" w:styleId="BalloonText">
    <w:name w:val="Balloon Text"/>
    <w:basedOn w:val="Normal"/>
    <w:link w:val="BalloonTextChar"/>
    <w:uiPriority w:val="99"/>
    <w:semiHidden w:val="on"/>
    <w:unhideWhenUsed w:val="on"/>
    <w:unhideWhenUsed w:val="on"/>
    <w:pPr>
      <w:spacing w:after="0" w:line="240" w:lineRule="auto"/>
    </w:pPr>
    <w:rPr>
      <w:rFonts w:ascii="Tahoma" w:cs="Tahoma" w:hAnsi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 w:val="on"/>
    <w:rPr>
      <w:rFonts w:ascii="Tahoma" w:cs="Tahoma" w:hAnsi="Tahoma"/>
      <w:sz w:val="16"/>
    </w:rPr>
  </w:style>
  <w:style w:type="character" w:styleId="IntenseReference">
    <w:name w:val="Intense Reference"/>
    <w:basedOn w:val="DefaultParagraphFont"/>
    <w:uiPriority w:val="32"/>
    <w:qFormat w:val="on"/>
    <w:rPr>
      <w:b/>
      <w:caps w:val="off"/>
      <w:smallCaps w:val="off"/>
      <w:color w:val="000000"/>
      <w:spacing w:val="5"/>
      <w:u w:val="single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tabs>
        <w:tab w:val="center" w:pos="4680"/>
        <w:tab w:val="right" w:pos="9360"/>
      </w:tabs>
      <w:spacing w:after="0" w:line="240" w:lineRule="auto"/>
    </w:pPr>
  </w:style>
  <w:style w:type="paragraph" w:default="1" w:styleId="Normal">
    <w:name w:val="Normal"/>
    <w:uiPriority w:val="99"/>
    <w:qFormat w:val="on"/>
    <w:pPr>
      <w:spacing w:line="300" w:lineRule="auto"/>
      <w:jc w:val="center"/>
    </w:pPr>
  </w:style>
  <w:style w:type="character" w:customStyle="1" w:styleId="Heading6Char">
    <w:name w:val="Heading 6 Char"/>
    <w:basedOn w:val="DefaultParagraphFont"/>
    <w:link w:val="Heading6"/>
    <w:uiPriority w:val="9"/>
    <w:semiHidden w:val="on"/>
    <w:rPr>
      <w:rFonts w:asciiTheme="majorHAnsi" w:cstheme="majorBidi" w:eastAsiaTheme="majorEastAsia" w:hAnsiTheme="majorHAnsi"/>
      <w:i/>
      <w:color w:val="000000"/>
      <w:sz w:val="21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</w:rPr>
  </w:style>
  <w:style w:type="paragraph" w:customStyle="1" w:styleId="SectionHeading">
    <w:name w:val="Section Heading"/>
    <w:basedOn w:val="Heading1"/>
    <w:next w:val="Normal"/>
    <w:uiPriority w:val="99"/>
    <w:pPr>
      <w:spacing w:before="300"/>
    </w:pPr>
    <w:rPr>
      <w:sz w:val="28"/>
    </w:rPr>
  </w:style>
  <w:style w:type="character" w:styleId="IntenseEmphasis">
    <w:name w:val="Intense Emphasis"/>
    <w:uiPriority w:val="21"/>
    <w:qFormat w:val="on"/>
  </w:style>
  <w:style w:type="paragraph" w:styleId="NoSpacing">
    <w:name w:val="No Spacing"/>
    <w:link w:val="NoSpacingChar"/>
    <w:uiPriority w:val="1"/>
    <w:qFormat w:val="on"/>
    <w:pPr>
      <w:spacing w:after="0" w:line="240" w:lineRule="auto"/>
      <w:jc w:val="center"/>
    </w:pPr>
    <w:rPr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67aab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 w:val="on"/>
    <w:pPr>
      <w:numPr>
        <w:ilvl w:val="1"/>
      </w:numPr>
    </w:pPr>
    <w:rPr>
      <w:rFonts w:cstheme="majorBidi" w:eastAsiaTheme="majorEastAsia"/>
      <w:color w:val="000000" w:themeColor="text1"/>
      <w:spacing w:val="15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color w:val="46464a" w:themeColor="text2"/>
      <w:sz w:val="2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aps/>
      <w:color w:val="46464a" w:themeColor="text2"/>
      <w:spacing w:val="20"/>
      <w:sz w:val="44"/>
    </w:rPr>
  </w:style>
  <w:style w:type="character" w:customStyle="1" w:styleId="Heading7Char">
    <w:name w:val="Heading 7 Char"/>
    <w:basedOn w:val="DefaultParagraphFont"/>
    <w:link w:val="Heading7"/>
    <w:uiPriority w:val="9"/>
    <w:semiHidden w:val="on"/>
    <w:rPr>
      <w:rFonts w:asciiTheme="majorHAnsi" w:cstheme="majorBidi" w:eastAsiaTheme="majorEastAsia" w:hAnsiTheme="majorHAnsi"/>
      <w:i/>
      <w:color w:val="a7b789" w:themeColor="accent2"/>
      <w:sz w:val="21"/>
    </w:rPr>
  </w:style>
  <w:style w:type="character" w:customStyle="1" w:styleId="Heading9Char">
    <w:name w:val="Heading 9 Char"/>
    <w:basedOn w:val="DefaultParagraphFont"/>
    <w:link w:val="Heading9"/>
    <w:uiPriority w:val="9"/>
    <w:semiHidden w:val="on"/>
    <w:rPr>
      <w:rFonts w:asciiTheme="majorHAnsi" w:cstheme="majorBidi" w:eastAsiaTheme="majorEastAsia" w:hAnsiTheme="majorHAnsi"/>
      <w:i/>
      <w:color w:val="000000"/>
      <w:sz w:val="20"/>
    </w:rPr>
  </w:style>
  <w:style w:type="numbering" w:default="1" w:styleId="NoList">
    <w:name w:val="No List"/>
    <w:uiPriority w:val="99"/>
    <w:semiHidden w:val="on"/>
    <w:unhideWhenUsed w:val="on"/>
    <w:unhideWhenUsed w:val="on"/>
  </w:style>
  <w:style w:type="character" w:customStyle="1" w:styleId="Heading8Char">
    <w:name w:val="Heading 8 Char"/>
    <w:basedOn w:val="DefaultParagraphFont"/>
    <w:link w:val="Heading8"/>
    <w:uiPriority w:val="9"/>
    <w:semiHidden w:val="on"/>
    <w:rPr>
      <w:rFonts w:asciiTheme="majorHAnsi" w:cstheme="majorBidi" w:eastAsiaTheme="majorEastAsia" w:hAnsiTheme="majorHAnsi"/>
      <w:color w:val="000000"/>
      <w:sz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spacing w:after="80" w:line="240" w:lineRule="auto"/>
      <w:contextualSpacing w:val="on"/>
    </w:pPr>
    <w:rPr>
      <w:rFonts w:asciiTheme="majorHAnsi" w:cstheme="majorBidi" w:eastAsiaTheme="majorEastAsia" w:hAnsiTheme="majorHAnsi"/>
      <w:caps/>
      <w:color w:val="46464a" w:themeColor="text2"/>
      <w:spacing w:val="20"/>
      <w:sz w:val="44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25256" w:themeColor="accent1" w:themeShade="bf"/>
      <w:spacing w:val="10"/>
      <w:lang w:bidi="hi-IN"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Ind w:w="0" w:type="dxa"/>
      <w:tblBorders>
        <w:top w:val="single" w:color="auto" w:sz="4"/>
        <w:left w:val="single" w:color="auto" w:sz="4"/>
        <w:bottom w:val="single" w:color="auto" w:sz="4"/>
        <w:right w:val="single" w:color="auto" w:sz="4"/>
        <w:insideH w:val="single" w:color="auto" w:sz="4"/>
        <w:insideV w:val="single" w:color="auto" w:sz="4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sectionDate">
    <w:name w:val="Subsection Date"/>
    <w:basedOn w:val="Normal"/>
    <w:uiPriority w:val="99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4" Type="http://schemas.openxmlformats.org/officeDocument/2006/relationships/numbering" Target="numbering.xml"/><Relationship Id="rId10" Type="http://schemas.openxmlformats.org/officeDocument/2006/relationships/endnotes" Target="endnotes.xml"/><Relationship Id="rId9" Type="http://schemas.openxmlformats.org/officeDocument/2006/relationships/footnotes" Target="footnotes.xml"/><Relationship Id="rId1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4" Type="http://schemas.openxmlformats.org/officeDocument/2006/relationships/footer" Target="footer1.xml"/><Relationship Id="rId7" Type="http://schemas.openxmlformats.org/officeDocument/2006/relationships/settings" Target="settings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6" Type="http://schemas.microsoft.com/office/2007/relationships/stylesWithEffects" Target="stylesWithEffects.xml"/><Relationship Id="rId8" Type="http://schemas.openxmlformats.org/officeDocument/2006/relationships/webSettings" Target="webSettings.xm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6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ackTie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97BC7BC7E484DAB841B0A34F63F1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C35C5-FEBF-4BCA-8193-E61172E84163}"/>
      </w:docPartPr>
      <w:docPartBody>
        <w:p w:rsidR="006B1EEC" w:rsidRDefault="0058479C">
          <w:pPr>
            <w:pStyle w:val="A97BC7BC7E484DAB841B0A34F63F18E3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39FE2D3D02EA4A98BA7BC297C3E59E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617E-890B-4946-A3B9-C82D2451D606}"/>
      </w:docPartPr>
      <w:docPartBody>
        <w:p w:rsidR="006B1EEC" w:rsidRDefault="0058479C">
          <w:pPr>
            <w:pStyle w:val="39FE2D3D02EA4A98BA7BC297C3E59EDE"/>
          </w:pPr>
          <w:r>
            <w:rPr>
              <w:rStyle w:val="PlaceholderText"/>
              <w:color w:val="1F497D" w:themeColor="text2"/>
            </w:rPr>
            <w:t>[Type your e-mail]</w:t>
          </w:r>
        </w:p>
      </w:docPartBody>
    </w:docPart>
    <w:docPart>
      <w:docPartPr>
        <w:name w:val="3FB0C19EC04F4F90ACF5AD07C185B1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51DE7D-D70A-4A76-A4B7-59DC842AC05F}"/>
      </w:docPartPr>
      <w:docPartBody>
        <w:p w:rsidR="006B1EEC" w:rsidRDefault="0058479C">
          <w:pPr>
            <w:pStyle w:val="3FB0C19EC04F4F90ACF5AD07C185B128"/>
          </w:pPr>
          <w:r>
            <w:rPr>
              <w:rStyle w:val="PlaceholderText"/>
              <w:color w:val="1F497D" w:themeColor="text2"/>
            </w:rPr>
            <w:t>[Type your address]</w:t>
          </w:r>
        </w:p>
      </w:docPartBody>
    </w:docPart>
    <w:docPart>
      <w:docPartPr>
        <w:name w:val="89BC525E81A64709B1C8500F85E5BE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52CD2D-9EC1-4F37-ABE9-6EA9E6A48DF9}"/>
      </w:docPartPr>
      <w:docPartBody>
        <w:p w:rsidR="006B1EEC" w:rsidRDefault="0058479C">
          <w:pPr>
            <w:pStyle w:val="89BC525E81A64709B1C8500F85E5BE1E"/>
          </w:pPr>
          <w:r>
            <w:rPr>
              <w:rStyle w:val="PlaceholderText"/>
              <w:color w:val="1F497D" w:themeColor="text2"/>
            </w:rPr>
            <w:t>[Type your phone number]</w:t>
          </w:r>
        </w:p>
      </w:docPartBody>
    </w:docPart>
    <w:docPart>
      <w:docPartPr>
        <w:name w:val="20EA1FDE22434F1285A869BE65A36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C685E-B009-4587-B048-60D2727D725F}"/>
      </w:docPartPr>
      <w:docPartBody>
        <w:p w:rsidR="006B1EEC" w:rsidRDefault="0058479C">
          <w:pPr>
            <w:pStyle w:val="20EA1FDE22434F1285A869BE65A362D2"/>
          </w:pPr>
          <w:r>
            <w:t>[Type Your Name]</w:t>
          </w:r>
        </w:p>
      </w:docPartBody>
    </w:docPart>
    <w:docPart>
      <w:docPartPr>
        <w:name w:val="5BA5B05B15BA40DAA9AF9423D88563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F3D346-A759-47A2-A9D4-C1E011463E13}"/>
      </w:docPartPr>
      <w:docPartBody>
        <w:p w:rsidR="006B1EEC" w:rsidRDefault="0058479C">
          <w:pPr>
            <w:pStyle w:val="5BA5B05B15BA40DAA9AF9423D8856371"/>
          </w:pPr>
          <w:r>
            <w:rPr>
              <w:color w:val="1F497D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79C"/>
    <w:rsid w:val="000F3795"/>
    <w:rsid w:val="00225D60"/>
    <w:rsid w:val="0058479C"/>
    <w:rsid w:val="00632D94"/>
    <w:rsid w:val="006B1EEC"/>
    <w:rsid w:val="00800C71"/>
    <w:rsid w:val="0080408D"/>
    <w:rsid w:val="009553E8"/>
    <w:rsid w:val="00B8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TT" w:eastAsia="en-T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A97BC7BC7E484DAB841B0A34F63F18E3">
    <w:name w:val="A97BC7BC7E484DAB841B0A34F63F18E3"/>
  </w:style>
  <w:style w:type="paragraph" w:customStyle="1" w:styleId="39FE2D3D02EA4A98BA7BC297C3E59EDE">
    <w:name w:val="39FE2D3D02EA4A98BA7BC297C3E59EDE"/>
  </w:style>
  <w:style w:type="paragraph" w:customStyle="1" w:styleId="3FB0C19EC04F4F90ACF5AD07C185B128">
    <w:name w:val="3FB0C19EC04F4F90ACF5AD07C185B128"/>
  </w:style>
  <w:style w:type="paragraph" w:customStyle="1" w:styleId="89BC525E81A64709B1C8500F85E5BE1E">
    <w:name w:val="89BC525E81A64709B1C8500F85E5BE1E"/>
  </w:style>
  <w:style w:type="paragraph" w:customStyle="1" w:styleId="6CFAF8E2F7FC4E5E944FBA20D9958F56">
    <w:name w:val="6CFAF8E2F7FC4E5E944FBA20D9958F56"/>
  </w:style>
  <w:style w:type="paragraph" w:customStyle="1" w:styleId="49F81652938045088638FAFE4F534B47">
    <w:name w:val="49F81652938045088638FAFE4F534B47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2DF7E8FEB70649A4BB997B64B2916443">
    <w:name w:val="2DF7E8FEB70649A4BB997B64B2916443"/>
  </w:style>
  <w:style w:type="paragraph" w:customStyle="1" w:styleId="EBAAA51A93354AA4B1D6F9E4CA6E1DD3">
    <w:name w:val="EBAAA51A93354AA4B1D6F9E4CA6E1DD3"/>
  </w:style>
  <w:style w:type="paragraph" w:customStyle="1" w:styleId="0D4BFE7F38364D358F06A64EAB66C407">
    <w:name w:val="0D4BFE7F38364D358F06A64EAB66C407"/>
  </w:style>
  <w:style w:type="paragraph" w:customStyle="1" w:styleId="D3E7E87BF5664696BCBA50B4C232E2C6">
    <w:name w:val="D3E7E87BF5664696BCBA50B4C232E2C6"/>
  </w:style>
  <w:style w:type="paragraph" w:customStyle="1" w:styleId="C06806845C9549759AAA59307F181CD8">
    <w:name w:val="C06806845C9549759AAA59307F181CD8"/>
  </w:style>
  <w:style w:type="paragraph" w:customStyle="1" w:styleId="060BDD82EEF34F9CBAB1E1D68DEAF6EB">
    <w:name w:val="060BDD82EEF34F9CBAB1E1D68DEAF6EB"/>
  </w:style>
  <w:style w:type="paragraph" w:customStyle="1" w:styleId="23B63FCF923B408C82608BB6DB6FFD19">
    <w:name w:val="23B63FCF923B408C82608BB6DB6FFD19"/>
  </w:style>
  <w:style w:type="paragraph" w:customStyle="1" w:styleId="7F7B25C10978467DA11547DC733C9C5E">
    <w:name w:val="7F7B25C10978467DA11547DC733C9C5E"/>
  </w:style>
  <w:style w:type="paragraph" w:customStyle="1" w:styleId="ABA76DC0BAA742AD96F1914B77BD59B9">
    <w:name w:val="ABA76DC0BAA742AD96F1914B77BD59B9"/>
  </w:style>
  <w:style w:type="paragraph" w:customStyle="1" w:styleId="C3589F47192B44C6BE84523672C6A534">
    <w:name w:val="C3589F47192B44C6BE84523672C6A534"/>
  </w:style>
  <w:style w:type="paragraph" w:customStyle="1" w:styleId="A210FA8D728A4F9985141FE92CB646A5">
    <w:name w:val="A210FA8D728A4F9985141FE92CB646A5"/>
  </w:style>
  <w:style w:type="paragraph" w:customStyle="1" w:styleId="20EA1FDE22434F1285A869BE65A362D2">
    <w:name w:val="20EA1FDE22434F1285A869BE65A362D2"/>
  </w:style>
  <w:style w:type="paragraph" w:customStyle="1" w:styleId="5BA5B05B15BA40DAA9AF9423D8856371">
    <w:name w:val="5BA5B05B15BA40DAA9AF9423D885637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TT" w:eastAsia="en-T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A97BC7BC7E484DAB841B0A34F63F18E3">
    <w:name w:val="A97BC7BC7E484DAB841B0A34F63F18E3"/>
  </w:style>
  <w:style w:type="paragraph" w:customStyle="1" w:styleId="39FE2D3D02EA4A98BA7BC297C3E59EDE">
    <w:name w:val="39FE2D3D02EA4A98BA7BC297C3E59EDE"/>
  </w:style>
  <w:style w:type="paragraph" w:customStyle="1" w:styleId="3FB0C19EC04F4F90ACF5AD07C185B128">
    <w:name w:val="3FB0C19EC04F4F90ACF5AD07C185B128"/>
  </w:style>
  <w:style w:type="paragraph" w:customStyle="1" w:styleId="89BC525E81A64709B1C8500F85E5BE1E">
    <w:name w:val="89BC525E81A64709B1C8500F85E5BE1E"/>
  </w:style>
  <w:style w:type="paragraph" w:customStyle="1" w:styleId="6CFAF8E2F7FC4E5E944FBA20D9958F56">
    <w:name w:val="6CFAF8E2F7FC4E5E944FBA20D9958F56"/>
  </w:style>
  <w:style w:type="paragraph" w:customStyle="1" w:styleId="49F81652938045088638FAFE4F534B47">
    <w:name w:val="49F81652938045088638FAFE4F534B47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2DF7E8FEB70649A4BB997B64B2916443">
    <w:name w:val="2DF7E8FEB70649A4BB997B64B2916443"/>
  </w:style>
  <w:style w:type="paragraph" w:customStyle="1" w:styleId="EBAAA51A93354AA4B1D6F9E4CA6E1DD3">
    <w:name w:val="EBAAA51A93354AA4B1D6F9E4CA6E1DD3"/>
  </w:style>
  <w:style w:type="paragraph" w:customStyle="1" w:styleId="0D4BFE7F38364D358F06A64EAB66C407">
    <w:name w:val="0D4BFE7F38364D358F06A64EAB66C407"/>
  </w:style>
  <w:style w:type="paragraph" w:customStyle="1" w:styleId="D3E7E87BF5664696BCBA50B4C232E2C6">
    <w:name w:val="D3E7E87BF5664696BCBA50B4C232E2C6"/>
  </w:style>
  <w:style w:type="paragraph" w:customStyle="1" w:styleId="C06806845C9549759AAA59307F181CD8">
    <w:name w:val="C06806845C9549759AAA59307F181CD8"/>
  </w:style>
  <w:style w:type="paragraph" w:customStyle="1" w:styleId="060BDD82EEF34F9CBAB1E1D68DEAF6EB">
    <w:name w:val="060BDD82EEF34F9CBAB1E1D68DEAF6EB"/>
  </w:style>
  <w:style w:type="paragraph" w:customStyle="1" w:styleId="23B63FCF923B408C82608BB6DB6FFD19">
    <w:name w:val="23B63FCF923B408C82608BB6DB6FFD19"/>
  </w:style>
  <w:style w:type="paragraph" w:customStyle="1" w:styleId="7F7B25C10978467DA11547DC733C9C5E">
    <w:name w:val="7F7B25C10978467DA11547DC733C9C5E"/>
  </w:style>
  <w:style w:type="paragraph" w:customStyle="1" w:styleId="ABA76DC0BAA742AD96F1914B77BD59B9">
    <w:name w:val="ABA76DC0BAA742AD96F1914B77BD59B9"/>
  </w:style>
  <w:style w:type="paragraph" w:customStyle="1" w:styleId="C3589F47192B44C6BE84523672C6A534">
    <w:name w:val="C3589F47192B44C6BE84523672C6A534"/>
  </w:style>
  <w:style w:type="paragraph" w:customStyle="1" w:styleId="A210FA8D728A4F9985141FE92CB646A5">
    <w:name w:val="A210FA8D728A4F9985141FE92CB646A5"/>
  </w:style>
  <w:style w:type="paragraph" w:customStyle="1" w:styleId="20EA1FDE22434F1285A869BE65A362D2">
    <w:name w:val="20EA1FDE22434F1285A869BE65A362D2"/>
  </w:style>
  <w:style w:type="paragraph" w:customStyle="1" w:styleId="5BA5B05B15BA40DAA9AF9423D8856371">
    <w:name w:val="5BA5B05B15BA40DAA9AF9423D88563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#53 Browne Street, El Dorado Road, Tunapuna. </CompanyAddress>
  <CompanyPhone>1-868-3148462 or 1-868-793-3347</CompanyPhone>
  <CompanyFax/>
  <CompanyEmail>clarke_196@hotmail.com</CompanyEmail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0F7FF729-8D23-4C42-87F0-940937A64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BlackTieResume</Template>
  <TotalTime>687</TotalTime>
  <Pages>1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Leaselle Clarke</dc:creator>
  <cp:lastModifiedBy>Leaselle Clarke</cp:lastModifiedBy>
  <cp:revision>13</cp:revision>
  <dcterms:created xsi:type="dcterms:W3CDTF">2014-07-03T00:34:00Z</dcterms:created>
  <dcterms:modified xsi:type="dcterms:W3CDTF">2014-08-06T05:27:00Z</dcterms:modified>
</cp:coreProperties>
</file>