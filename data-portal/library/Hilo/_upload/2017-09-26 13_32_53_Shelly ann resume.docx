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auto"/>
          <w:sz w:val="24"/>
          <w:szCs w:val="24"/>
        </w:rPr>
        <w:alias w:val="Resume Name"/>
        <w:tag w:val="Resume Name"/>
        <w:id w:val="986285798"/>
        <w:placeholder>
          <w:docPart w:val="500D014CB0084F7497B10BED9D6D17B6"/>
        </w:placeholder>
        <w:docPartList>
          <w:docPartGallery w:val="Quick Parts"/>
          <w:docPartCategory w:val=" Resume Name"/>
        </w:docPartList>
      </w:sdtPr>
      <w:sdtEndPr/>
      <w:sdtContent>
        <w:p w:rsidR="001D1E2B" w:rsidRPr="00E07F9D" w:rsidRDefault="005129BC">
          <w:pPr>
            <w:pStyle w:val="NoSpacing"/>
            <w:rPr>
              <w:color w:val="46464A" w:themeColor="text2"/>
              <w:sz w:val="24"/>
              <w:szCs w:val="24"/>
            </w:rPr>
          </w:pPr>
          <w:r w:rsidRPr="00E07F9D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708B39DA" wp14:editId="28374D2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1988820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Straight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id="Straight Connector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" o:allowincell="f" o:allowoverlap="f" strokecolor="#6f6f74 [3204]">
                    <w10:wrap anchorx="margin" anchory="margin"/>
                  </v:line>
                </w:pict>
              </mc:Fallback>
            </mc:AlternateContent>
          </w:r>
          <w:r w:rsidRPr="00E07F9D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anchorId="6C973C1C" wp14:editId="00E9FCCE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2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id="Rectangle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" stroked="f" strokeweight="1.5pt">
                    <v:fill r:id="rId13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E07F9D">
            <w:rPr>
              <w:noProof/>
              <w:sz w:val="24"/>
              <w:szCs w:val="24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2B941D6A" wp14:editId="6C39364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1727835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angle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1D1E2B" w:rsidRDefault="006268BE">
                                <w:pPr>
                                  <w:pStyle w:val="PersonalName"/>
                                </w:pPr>
                                <w:sdt>
                                  <w:sdtPr>
                                    <w:alias w:val="Author"/>
                                    <w:id w:val="-1040744760"/>
                                    <w:placeholder>
                                      <w:docPart w:val="6A1BF4C7BA7F40548230AB12566A307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D5A97">
                                      <w:t>Shelly Ann</w:t>
                                    </w:r>
                                  </w:sdtContent>
                                </w:sdt>
                                <w:r w:rsidR="003D5A97">
                                  <w:t xml:space="preserve"> spence</w:t>
                                </w:r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1D1E2B" w:rsidRDefault="005129BC">
                          <w:pPr>
                            <w:pStyle w:val="PersonalName"/>
                          </w:pPr>
                          <w:sdt>
                            <w:sdtPr>
                              <w:alias w:val="Author"/>
                              <w:id w:val="-1040744760"/>
                              <w:placeholder>
                                <w:docPart w:val="6A1BF4C7BA7F40548230AB12566A307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D5A97">
                                <w:t>Shelly Ann</w:t>
                              </w:r>
                            </w:sdtContent>
                          </w:sdt>
                          <w:r w:rsidR="003D5A97">
                            <w:t xml:space="preserve"> spence</w:t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sdt>
            <w:sdtPr>
              <w:rPr>
                <w:color w:val="46464A" w:themeColor="text2"/>
                <w:sz w:val="24"/>
                <w:szCs w:val="24"/>
              </w:rPr>
              <w:alias w:val="E-mail Address"/>
              <w:id w:val="169154114"/>
              <w:placeholder>
                <w:docPart w:val="DA8C8A8293214B809CFBFE14B5113461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r w:rsidR="003D5A97" w:rsidRPr="00E07F9D">
                <w:rPr>
                  <w:color w:val="46464A" w:themeColor="text2"/>
                  <w:sz w:val="24"/>
                  <w:szCs w:val="24"/>
                </w:rPr>
                <w:t>jadesent@gmail.com</w:t>
              </w:r>
            </w:sdtContent>
          </w:sdt>
          <w:r w:rsidRPr="00E07F9D">
            <w:rPr>
              <w:color w:val="46464A" w:themeColor="text2"/>
              <w:sz w:val="24"/>
              <w:szCs w:val="24"/>
            </w:rPr>
            <w:t xml:space="preserve"> </w:t>
          </w:r>
          <w:r w:rsidRPr="00E07F9D">
            <w:rPr>
              <w:color w:val="6F6F74" w:themeColor="accent1"/>
              <w:sz w:val="24"/>
              <w:szCs w:val="24"/>
            </w:rPr>
            <w:sym w:font="Wingdings" w:char="F074"/>
          </w:r>
          <w:r w:rsidRPr="00E07F9D">
            <w:rPr>
              <w:color w:val="46464A" w:themeColor="text2"/>
              <w:sz w:val="24"/>
              <w:szCs w:val="24"/>
            </w:rPr>
            <w:t xml:space="preserve">  </w:t>
          </w:r>
          <w:sdt>
            <w:sdtPr>
              <w:rPr>
                <w:color w:val="46464A" w:themeColor="text2"/>
                <w:sz w:val="24"/>
                <w:szCs w:val="24"/>
              </w:rPr>
              <w:alias w:val="Address"/>
              <w:id w:val="505637697"/>
              <w:placeholder>
                <w:docPart w:val="F3FD19EE8CB14439A4AC9669B8778755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r w:rsidR="003D5A97" w:rsidRPr="00E07F9D">
                <w:rPr>
                  <w:color w:val="46464A" w:themeColor="text2"/>
                  <w:sz w:val="24"/>
                  <w:szCs w:val="24"/>
                </w:rPr>
                <w:t># 180 B Western Main Road St James Port of Spain</w:t>
              </w:r>
            </w:sdtContent>
          </w:sdt>
          <w:r w:rsidRPr="00E07F9D">
            <w:rPr>
              <w:color w:val="6F6F74" w:themeColor="accent1"/>
              <w:sz w:val="24"/>
              <w:szCs w:val="24"/>
            </w:rPr>
            <w:sym w:font="Wingdings" w:char="F074"/>
          </w:r>
          <w:r w:rsidRPr="00E07F9D">
            <w:rPr>
              <w:color w:val="46464A" w:themeColor="text2"/>
              <w:sz w:val="24"/>
              <w:szCs w:val="24"/>
            </w:rPr>
            <w:t xml:space="preserve"> </w:t>
          </w:r>
          <w:sdt>
            <w:sdtPr>
              <w:rPr>
                <w:color w:val="46464A" w:themeColor="text2"/>
                <w:sz w:val="24"/>
                <w:szCs w:val="24"/>
              </w:rPr>
              <w:alias w:val="Phone"/>
              <w:id w:val="-298074868"/>
              <w:placeholder>
                <w:docPart w:val="97A0E2CFFFF74ADEA01BA50019F3CB0E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r w:rsidR="003D5A97" w:rsidRPr="00E07F9D">
                <w:rPr>
                  <w:color w:val="46464A" w:themeColor="text2"/>
                  <w:sz w:val="24"/>
                  <w:szCs w:val="24"/>
                </w:rPr>
                <w:t>868-779-8511</w:t>
              </w:r>
            </w:sdtContent>
          </w:sdt>
        </w:p>
        <w:p w:rsidR="001D1E2B" w:rsidRPr="00E07F9D" w:rsidRDefault="006268BE">
          <w:pPr>
            <w:rPr>
              <w:sz w:val="24"/>
              <w:szCs w:val="24"/>
            </w:rPr>
          </w:pPr>
        </w:p>
      </w:sdtContent>
    </w:sdt>
    <w:p w:rsidR="001D1E2B" w:rsidRPr="00DF55FF" w:rsidRDefault="005129BC">
      <w:pPr>
        <w:pStyle w:val="SectionHeading"/>
        <w:rPr>
          <w:rFonts w:asciiTheme="minorHAnsi" w:hAnsiTheme="minorHAnsi"/>
          <w:b/>
        </w:rPr>
      </w:pPr>
      <w:r w:rsidRPr="00DF55FF">
        <w:rPr>
          <w:rFonts w:asciiTheme="minorHAnsi" w:hAnsiTheme="minorHAnsi"/>
          <w:b/>
        </w:rPr>
        <w:t>Objectives</w:t>
      </w:r>
    </w:p>
    <w:p w:rsidR="001D1E2B" w:rsidRPr="00E07F9D" w:rsidRDefault="003D5A97">
      <w:pPr>
        <w:rPr>
          <w:color w:val="000000"/>
          <w:sz w:val="26"/>
          <w:szCs w:val="26"/>
        </w:rPr>
      </w:pPr>
      <w:r w:rsidRPr="00E07F9D">
        <w:rPr>
          <w:rFonts w:cs="Arial"/>
          <w:color w:val="333333"/>
          <w:sz w:val="26"/>
          <w:szCs w:val="26"/>
          <w:shd w:val="clear" w:color="auto" w:fill="FFFFFF"/>
        </w:rPr>
        <w:t xml:space="preserve">To succeed in an environment of growth and excellence and earn a job which provides me </w:t>
      </w:r>
      <w:r w:rsidR="00C97413" w:rsidRPr="00E07F9D">
        <w:rPr>
          <w:rFonts w:cs="Arial"/>
          <w:color w:val="333333"/>
          <w:sz w:val="26"/>
          <w:szCs w:val="26"/>
          <w:shd w:val="clear" w:color="auto" w:fill="FFFFFF"/>
        </w:rPr>
        <w:t>with job</w:t>
      </w:r>
      <w:r w:rsidRPr="00E07F9D">
        <w:rPr>
          <w:rFonts w:cs="Arial"/>
          <w:color w:val="333333"/>
          <w:sz w:val="26"/>
          <w:szCs w:val="26"/>
          <w:shd w:val="clear" w:color="auto" w:fill="FFFFFF"/>
        </w:rPr>
        <w:t xml:space="preserve"> satisfaction and self development and help me achieve personal as well as organizational goals.</w:t>
      </w:r>
    </w:p>
    <w:p w:rsidR="001D1E2B" w:rsidRPr="00DF55FF" w:rsidRDefault="005129BC">
      <w:pPr>
        <w:pStyle w:val="SectionHeading"/>
        <w:rPr>
          <w:rFonts w:asciiTheme="minorHAnsi" w:hAnsiTheme="minorHAnsi"/>
          <w:b/>
        </w:rPr>
      </w:pPr>
      <w:r w:rsidRPr="00DF55FF">
        <w:rPr>
          <w:rFonts w:asciiTheme="minorHAnsi" w:hAnsiTheme="minorHAnsi"/>
          <w:b/>
        </w:rPr>
        <w:t>Education</w:t>
      </w:r>
    </w:p>
    <w:p w:rsidR="001D1E2B" w:rsidRPr="00DF55FF" w:rsidRDefault="00C97413">
      <w:pPr>
        <w:pStyle w:val="Subsection"/>
        <w:rPr>
          <w:rFonts w:asciiTheme="minorHAnsi" w:hAnsiTheme="minorHAnsi"/>
          <w:b/>
        </w:rPr>
      </w:pPr>
      <w:r w:rsidRPr="00DF55FF">
        <w:rPr>
          <w:rFonts w:asciiTheme="minorHAnsi" w:hAnsiTheme="minorHAnsi"/>
          <w:b/>
        </w:rPr>
        <w:t>Pleasantville</w:t>
      </w:r>
      <w:r w:rsidR="003D5A97" w:rsidRPr="00DF55FF">
        <w:rPr>
          <w:rFonts w:asciiTheme="minorHAnsi" w:hAnsiTheme="minorHAnsi"/>
          <w:b/>
        </w:rPr>
        <w:t xml:space="preserve"> Senior Secondary</w:t>
      </w:r>
    </w:p>
    <w:p w:rsidR="001D1E2B" w:rsidRPr="00DF55FF" w:rsidRDefault="00C97413">
      <w:pPr>
        <w:spacing w:after="0"/>
      </w:pPr>
      <w:r w:rsidRPr="00DF55FF">
        <w:t xml:space="preserve">       </w:t>
      </w:r>
      <w:r w:rsidR="005129BC" w:rsidRPr="00DF55FF">
        <w:t xml:space="preserve"> </w:t>
      </w:r>
      <w:r w:rsidRPr="00DF55FF">
        <w:t xml:space="preserve"> </w:t>
      </w:r>
      <w:r w:rsidR="005129BC" w:rsidRPr="00DF55FF">
        <w:t xml:space="preserve"> </w:t>
      </w:r>
      <w:r w:rsidRPr="00DF55FF">
        <w:t xml:space="preserve">English </w:t>
      </w:r>
      <w:proofErr w:type="gramStart"/>
      <w:r w:rsidRPr="00DF55FF">
        <w:t>A</w:t>
      </w:r>
      <w:proofErr w:type="gramEnd"/>
      <w:r w:rsidRPr="00DF55FF">
        <w:t xml:space="preserve">         II</w:t>
      </w:r>
    </w:p>
    <w:p w:rsidR="00C97413" w:rsidRPr="00DF55FF" w:rsidRDefault="00C97413">
      <w:pPr>
        <w:spacing w:after="0"/>
      </w:pPr>
      <w:r w:rsidRPr="00DF55FF">
        <w:t xml:space="preserve">          English B         II</w:t>
      </w:r>
    </w:p>
    <w:p w:rsidR="00C97413" w:rsidRPr="00DF55FF" w:rsidRDefault="00C97413">
      <w:pPr>
        <w:spacing w:after="0"/>
      </w:pPr>
      <w:r w:rsidRPr="00DF55FF">
        <w:t xml:space="preserve">       Geography          II</w:t>
      </w:r>
    </w:p>
    <w:p w:rsidR="00C97413" w:rsidRPr="00DF55FF" w:rsidRDefault="00C97413">
      <w:pPr>
        <w:spacing w:after="0"/>
      </w:pPr>
      <w:r w:rsidRPr="00DF55FF">
        <w:t>Caribbean History       II</w:t>
      </w:r>
    </w:p>
    <w:p w:rsidR="00C97413" w:rsidRPr="00DF55FF" w:rsidRDefault="00C97413">
      <w:pPr>
        <w:spacing w:after="0"/>
      </w:pPr>
      <w:r w:rsidRPr="00DF55FF">
        <w:t>Office Procedures       I</w:t>
      </w:r>
    </w:p>
    <w:p w:rsidR="00C97413" w:rsidRPr="00DF55FF" w:rsidRDefault="00C97413">
      <w:pPr>
        <w:spacing w:after="0"/>
      </w:pPr>
      <w:r w:rsidRPr="00DF55FF">
        <w:t>Social Studies              II</w:t>
      </w:r>
    </w:p>
    <w:p w:rsidR="00C97413" w:rsidRPr="00DF55FF" w:rsidRDefault="00C97413">
      <w:pPr>
        <w:spacing w:after="0"/>
      </w:pPr>
      <w:r w:rsidRPr="00DF55FF">
        <w:t>Principles of Business II</w:t>
      </w:r>
    </w:p>
    <w:p w:rsidR="00C97413" w:rsidRDefault="00C97413">
      <w:pPr>
        <w:spacing w:after="0"/>
      </w:pPr>
      <w:r w:rsidRPr="00DF55FF">
        <w:t>Mathematics             III</w:t>
      </w:r>
    </w:p>
    <w:p w:rsidR="00E07F9D" w:rsidRPr="00DF55FF" w:rsidRDefault="00E07F9D">
      <w:pPr>
        <w:spacing w:after="0"/>
        <w:rPr>
          <w:rStyle w:val="IntenseEmphasis"/>
        </w:rPr>
      </w:pPr>
      <w:r>
        <w:t>Microsoft Office Suite</w:t>
      </w:r>
    </w:p>
    <w:p w:rsidR="001D1E2B" w:rsidRPr="00DF55FF" w:rsidRDefault="005129BC">
      <w:pPr>
        <w:pStyle w:val="SectionHeading"/>
        <w:rPr>
          <w:rFonts w:asciiTheme="minorHAnsi" w:hAnsiTheme="minorHAnsi"/>
          <w:b/>
        </w:rPr>
      </w:pPr>
      <w:r w:rsidRPr="00DF55FF">
        <w:rPr>
          <w:rFonts w:asciiTheme="minorHAnsi" w:hAnsiTheme="minorHAnsi"/>
          <w:b/>
        </w:rPr>
        <w:t>Experience</w:t>
      </w:r>
    </w:p>
    <w:p w:rsidR="001D1E2B" w:rsidRPr="00DF55FF" w:rsidRDefault="00DF55FF">
      <w:pPr>
        <w:pStyle w:val="Subsection"/>
        <w:rPr>
          <w:rFonts w:asciiTheme="minorHAnsi" w:hAnsiTheme="minorHAnsi"/>
          <w:vanish/>
          <w:specVanish/>
        </w:rPr>
      </w:pPr>
      <w:r w:rsidRPr="00DF55FF">
        <w:rPr>
          <w:rFonts w:asciiTheme="minorHAnsi" w:hAnsiTheme="minorHAnsi"/>
        </w:rPr>
        <w:t xml:space="preserve">               </w:t>
      </w:r>
      <w:proofErr w:type="spellStart"/>
      <w:r w:rsidR="00C97413" w:rsidRPr="00DF55FF">
        <w:rPr>
          <w:rFonts w:asciiTheme="minorHAnsi" w:hAnsiTheme="minorHAnsi"/>
        </w:rPr>
        <w:t>Tru</w:t>
      </w:r>
      <w:proofErr w:type="spellEnd"/>
      <w:r w:rsidR="00C97413" w:rsidRPr="00DF55FF">
        <w:rPr>
          <w:rFonts w:asciiTheme="minorHAnsi" w:hAnsiTheme="minorHAnsi"/>
        </w:rPr>
        <w:t xml:space="preserve"> </w:t>
      </w:r>
      <w:proofErr w:type="spellStart"/>
      <w:r w:rsidR="00C97413" w:rsidRPr="00DF55FF">
        <w:rPr>
          <w:rFonts w:asciiTheme="minorHAnsi" w:hAnsiTheme="minorHAnsi"/>
        </w:rPr>
        <w:t>Valu</w:t>
      </w:r>
      <w:proofErr w:type="spellEnd"/>
      <w:r w:rsidR="00C97413" w:rsidRPr="00DF55FF">
        <w:rPr>
          <w:rFonts w:asciiTheme="minorHAnsi" w:hAnsiTheme="minorHAnsi"/>
        </w:rPr>
        <w:t xml:space="preserve"> Supermarkets </w:t>
      </w:r>
      <w:r w:rsidRPr="00DF55FF">
        <w:rPr>
          <w:rFonts w:asciiTheme="minorHAnsi" w:hAnsiTheme="minorHAnsi"/>
        </w:rPr>
        <w:t xml:space="preserve">                </w:t>
      </w:r>
      <w:r w:rsidR="00C97413" w:rsidRPr="00DF55FF">
        <w:rPr>
          <w:rFonts w:asciiTheme="minorHAnsi" w:hAnsiTheme="minorHAnsi"/>
        </w:rPr>
        <w:t>Purchasing Department</w:t>
      </w:r>
    </w:p>
    <w:p w:rsidR="00220DF1" w:rsidRPr="00DF55FF" w:rsidRDefault="005129BC">
      <w:pPr>
        <w:pStyle w:val="NoSpacing"/>
        <w:rPr>
          <w:color w:val="6F6F74" w:themeColor="accent1"/>
          <w:sz w:val="16"/>
        </w:rPr>
      </w:pPr>
      <w:r w:rsidRPr="00DF55FF">
        <w:rPr>
          <w:color w:val="6F6F74" w:themeColor="accent1"/>
          <w:sz w:val="16"/>
        </w:rPr>
        <w:t xml:space="preserve"> </w:t>
      </w:r>
    </w:p>
    <w:p w:rsidR="00DF55FF" w:rsidRPr="00DF55FF" w:rsidRDefault="00DF55FF">
      <w:pPr>
        <w:pStyle w:val="NoSpacing"/>
        <w:rPr>
          <w:sz w:val="26"/>
          <w:szCs w:val="26"/>
        </w:rPr>
      </w:pPr>
      <w:r w:rsidRPr="00DF55FF">
        <w:rPr>
          <w:sz w:val="26"/>
          <w:szCs w:val="26"/>
        </w:rPr>
        <w:t xml:space="preserve">                                    National Insurance Board              Human Resources Planning Department</w:t>
      </w:r>
    </w:p>
    <w:p w:rsidR="001D1E2B" w:rsidRPr="00DF55FF" w:rsidRDefault="00DF55FF">
      <w:pPr>
        <w:pStyle w:val="SubsectionDate"/>
        <w:rPr>
          <w:rStyle w:val="Emphasis"/>
          <w:i w:val="0"/>
        </w:rPr>
      </w:pPr>
      <w:r w:rsidRPr="00DF55FF">
        <w:rPr>
          <w:sz w:val="26"/>
          <w:szCs w:val="26"/>
        </w:rPr>
        <w:t>Jades Enterprises                                   Procurement Manager</w:t>
      </w:r>
      <w:r w:rsidRPr="00DF55FF">
        <w:t xml:space="preserve"> </w:t>
      </w:r>
    </w:p>
    <w:p w:rsidR="001D1E2B" w:rsidRPr="00DF55FF" w:rsidRDefault="005129BC" w:rsidP="00E07F9D">
      <w:pPr>
        <w:pStyle w:val="SectionHeading"/>
        <w:ind w:left="3600" w:firstLine="720"/>
        <w:jc w:val="both"/>
        <w:rPr>
          <w:rFonts w:asciiTheme="minorHAnsi" w:hAnsiTheme="minorHAnsi"/>
          <w:b/>
          <w:color w:val="auto"/>
        </w:rPr>
      </w:pPr>
      <w:bookmarkStart w:id="0" w:name="_GoBack"/>
      <w:bookmarkEnd w:id="0"/>
      <w:r w:rsidRPr="00DF55FF">
        <w:rPr>
          <w:rFonts w:asciiTheme="minorHAnsi" w:hAnsiTheme="minorHAnsi"/>
          <w:b/>
          <w:color w:val="auto"/>
        </w:rPr>
        <w:t>Skills</w:t>
      </w:r>
    </w:p>
    <w:p w:rsidR="001D1E2B" w:rsidRPr="00E07F9D" w:rsidRDefault="00DF55FF" w:rsidP="00DF55FF">
      <w:pPr>
        <w:pStyle w:val="ListParagraph"/>
        <w:numPr>
          <w:ilvl w:val="0"/>
          <w:numId w:val="5"/>
        </w:numPr>
        <w:ind w:left="180" w:hanging="144"/>
        <w:rPr>
          <w:rFonts w:cs="Times New Roman"/>
        </w:rPr>
      </w:pPr>
      <w:r w:rsidRPr="00DF55FF">
        <w:rPr>
          <w:color w:val="666666"/>
          <w:sz w:val="27"/>
          <w:szCs w:val="27"/>
        </w:rPr>
        <w:br/>
      </w:r>
      <w:r w:rsidRPr="00DF55FF">
        <w:rPr>
          <w:rStyle w:val="Strong"/>
          <w:rFonts w:cs="Times New Roman"/>
          <w:sz w:val="27"/>
          <w:szCs w:val="27"/>
          <w:shd w:val="clear" w:color="auto" w:fill="FFFFFF"/>
        </w:rPr>
        <w:t>Communication:</w:t>
      </w:r>
      <w:r w:rsidRPr="00DF55FF">
        <w:rPr>
          <w:rFonts w:cs="Times New Roman"/>
          <w:sz w:val="27"/>
          <w:szCs w:val="27"/>
          <w:shd w:val="clear" w:color="auto" w:fill="FFFFFF"/>
        </w:rPr>
        <w:t>  writes clearly and concisely, speaks effectively, listens attentively, openly expresses ideas, negotiates/resolves diffe</w:t>
      </w:r>
      <w:r>
        <w:rPr>
          <w:rFonts w:cs="Times New Roman"/>
          <w:sz w:val="27"/>
          <w:szCs w:val="27"/>
          <w:shd w:val="clear" w:color="auto" w:fill="FFFFFF"/>
        </w:rPr>
        <w:t xml:space="preserve">rences, </w:t>
      </w:r>
      <w:r w:rsidRPr="00DF55FF">
        <w:rPr>
          <w:rFonts w:cs="Times New Roman"/>
          <w:sz w:val="27"/>
          <w:szCs w:val="27"/>
          <w:shd w:val="clear" w:color="auto" w:fill="FFFFFF"/>
        </w:rPr>
        <w:t xml:space="preserve"> provides feedback, persuades others, provides well-thought out solutions, gathers appropriate information, confidently speaks in public</w:t>
      </w:r>
      <w:r w:rsidRPr="00DF55FF">
        <w:rPr>
          <w:rFonts w:cs="Times New Roman"/>
          <w:sz w:val="27"/>
          <w:szCs w:val="27"/>
        </w:rPr>
        <w:br/>
      </w:r>
      <w:r w:rsidRPr="00DF55FF">
        <w:rPr>
          <w:rFonts w:cs="Times New Roman"/>
          <w:sz w:val="27"/>
          <w:szCs w:val="27"/>
        </w:rPr>
        <w:br/>
      </w:r>
      <w:r w:rsidRPr="00DF55FF">
        <w:rPr>
          <w:rStyle w:val="Strong"/>
          <w:rFonts w:cs="Times New Roman"/>
          <w:sz w:val="27"/>
          <w:szCs w:val="27"/>
          <w:shd w:val="clear" w:color="auto" w:fill="FFFFFF"/>
        </w:rPr>
        <w:t>Interpersonal Skills:</w:t>
      </w:r>
      <w:r w:rsidRPr="00DF55FF">
        <w:rPr>
          <w:rFonts w:cs="Times New Roman"/>
          <w:sz w:val="27"/>
          <w:szCs w:val="27"/>
          <w:shd w:val="clear" w:color="auto" w:fill="FFFFFF"/>
        </w:rPr>
        <w:t>  works well with others, sensitive, supportive, motivates others, shares credit, counsels, cooperates, delegates effectively, represents others, understands feelings, self-</w:t>
      </w:r>
      <w:r w:rsidRPr="00DF55FF">
        <w:rPr>
          <w:rFonts w:cs="Times New Roman"/>
          <w:sz w:val="27"/>
          <w:szCs w:val="27"/>
          <w:shd w:val="clear" w:color="auto" w:fill="FFFFFF"/>
        </w:rPr>
        <w:lastRenderedPageBreak/>
        <w:t>confident, accepts responsibility</w:t>
      </w:r>
      <w:r w:rsidRPr="00DF55FF">
        <w:rPr>
          <w:rFonts w:cs="Times New Roman"/>
          <w:sz w:val="27"/>
          <w:szCs w:val="27"/>
        </w:rPr>
        <w:br/>
      </w:r>
      <w:r w:rsidRPr="00DF55FF">
        <w:rPr>
          <w:rFonts w:cs="Times New Roman"/>
          <w:sz w:val="27"/>
          <w:szCs w:val="27"/>
        </w:rPr>
        <w:br/>
      </w:r>
      <w:r w:rsidRPr="00DF55FF">
        <w:rPr>
          <w:rStyle w:val="Strong"/>
          <w:rFonts w:cs="Times New Roman"/>
          <w:sz w:val="27"/>
          <w:szCs w:val="27"/>
          <w:shd w:val="clear" w:color="auto" w:fill="FFFFFF"/>
        </w:rPr>
        <w:t>Research and Planning:</w:t>
      </w:r>
      <w:r w:rsidR="00E07F9D">
        <w:rPr>
          <w:rFonts w:cs="Times New Roman"/>
          <w:sz w:val="27"/>
          <w:szCs w:val="27"/>
          <w:shd w:val="clear" w:color="auto" w:fill="FFFFFF"/>
        </w:rPr>
        <w:t xml:space="preserve">  </w:t>
      </w:r>
      <w:r w:rsidRPr="00DF55FF">
        <w:rPr>
          <w:rFonts w:cs="Times New Roman"/>
          <w:sz w:val="27"/>
          <w:szCs w:val="27"/>
          <w:shd w:val="clear" w:color="auto" w:fill="FFFFFF"/>
        </w:rPr>
        <w:t xml:space="preserve"> creates ideas, identifies problems, meets goals, identifies resources, gathers information, solves problems, defines needs, analyzes issues, develops strategies, assesses situations</w:t>
      </w:r>
      <w:r w:rsidRPr="00DF55FF">
        <w:rPr>
          <w:rFonts w:cs="Times New Roman"/>
          <w:sz w:val="27"/>
          <w:szCs w:val="27"/>
        </w:rPr>
        <w:br/>
      </w:r>
      <w:r w:rsidRPr="00DF55FF">
        <w:rPr>
          <w:rFonts w:cs="Times New Roman"/>
          <w:sz w:val="27"/>
          <w:szCs w:val="27"/>
        </w:rPr>
        <w:br/>
      </w:r>
      <w:r w:rsidRPr="00DF55FF">
        <w:rPr>
          <w:rStyle w:val="Strong"/>
          <w:rFonts w:cs="Times New Roman"/>
          <w:sz w:val="27"/>
          <w:szCs w:val="27"/>
          <w:shd w:val="clear" w:color="auto" w:fill="FFFFFF"/>
        </w:rPr>
        <w:t>Organizational Skills: </w:t>
      </w:r>
      <w:r w:rsidRPr="00DF55FF">
        <w:rPr>
          <w:rStyle w:val="apple-converted-space"/>
          <w:rFonts w:cs="Times New Roman"/>
          <w:b/>
          <w:bCs/>
          <w:sz w:val="27"/>
          <w:szCs w:val="27"/>
          <w:shd w:val="clear" w:color="auto" w:fill="FFFFFF"/>
        </w:rPr>
        <w:t> </w:t>
      </w:r>
      <w:r w:rsidRPr="00DF55FF">
        <w:rPr>
          <w:rFonts w:cs="Times New Roman"/>
          <w:sz w:val="27"/>
          <w:szCs w:val="27"/>
          <w:shd w:val="clear" w:color="auto" w:fill="FFFFFF"/>
        </w:rPr>
        <w:t>handles details, coordinates tasks, punct</w:t>
      </w:r>
      <w:r w:rsidR="00E07F9D">
        <w:rPr>
          <w:rFonts w:cs="Times New Roman"/>
          <w:sz w:val="27"/>
          <w:szCs w:val="27"/>
          <w:shd w:val="clear" w:color="auto" w:fill="FFFFFF"/>
        </w:rPr>
        <w:t xml:space="preserve">ual, </w:t>
      </w:r>
      <w:r w:rsidRPr="00DF55FF">
        <w:rPr>
          <w:rFonts w:cs="Times New Roman"/>
          <w:sz w:val="27"/>
          <w:szCs w:val="27"/>
          <w:shd w:val="clear" w:color="auto" w:fill="FFFFFF"/>
        </w:rPr>
        <w:t xml:space="preserve"> meets deadlines, sets goals, keeps control over budget, plans and arranges activities, multi-tasks</w:t>
      </w:r>
    </w:p>
    <w:p w:rsidR="00E07F9D" w:rsidRDefault="00E07F9D" w:rsidP="00E07F9D">
      <w:pPr>
        <w:rPr>
          <w:rFonts w:cs="Times New Roman"/>
          <w:b/>
          <w:sz w:val="28"/>
        </w:rPr>
      </w:pPr>
    </w:p>
    <w:p w:rsidR="00E07F9D" w:rsidRDefault="00E07F9D" w:rsidP="00E07F9D">
      <w:pPr>
        <w:rPr>
          <w:rFonts w:cs="Times New Roman"/>
          <w:b/>
          <w:sz w:val="28"/>
        </w:rPr>
      </w:pPr>
      <w:r w:rsidRPr="00E07F9D">
        <w:rPr>
          <w:rFonts w:cs="Times New Roman"/>
          <w:b/>
          <w:sz w:val="28"/>
        </w:rPr>
        <w:t>REFERANCES</w:t>
      </w:r>
    </w:p>
    <w:p w:rsidR="00E07F9D" w:rsidRPr="00E07F9D" w:rsidRDefault="00E07F9D" w:rsidP="00E07F9D">
      <w:pPr>
        <w:jc w:val="left"/>
        <w:rPr>
          <w:rFonts w:cs="Times New Roman"/>
          <w:sz w:val="28"/>
        </w:rPr>
      </w:pPr>
      <w:r>
        <w:rPr>
          <w:rFonts w:cs="Times New Roman"/>
          <w:b/>
          <w:sz w:val="28"/>
        </w:rPr>
        <w:t xml:space="preserve">                             </w:t>
      </w:r>
      <w:r w:rsidRPr="00E07F9D">
        <w:rPr>
          <w:rFonts w:cs="Times New Roman"/>
          <w:sz w:val="28"/>
        </w:rPr>
        <w:t>Ms. Pat Victor Wilson       NIB Human Resources</w:t>
      </w:r>
    </w:p>
    <w:sectPr w:rsidR="00E07F9D" w:rsidRPr="00E07F9D">
      <w:headerReference w:type="default" r:id="rId14"/>
      <w:footerReference w:type="default" r:id="rId15"/>
      <w:pgSz w:w="12240" w:h="15840"/>
      <w:pgMar w:top="1080" w:right="1080" w:bottom="108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68BE" w:rsidRDefault="006268BE">
      <w:pPr>
        <w:spacing w:after="0" w:line="240" w:lineRule="auto"/>
      </w:pPr>
      <w:r>
        <w:separator/>
      </w:r>
    </w:p>
  </w:endnote>
  <w:endnote w:type="continuationSeparator" w:id="0">
    <w:p w:rsidR="006268BE" w:rsidRDefault="00626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1E2B" w:rsidRDefault="005129BC">
    <w:pPr>
      <w:rPr>
        <w:sz w:val="20"/>
      </w:rPr>
    </w:pPr>
    <w:r>
      <w:rPr>
        <w:sz w:val="20"/>
        <w14:numForm w14:val="oldStyle"/>
      </w:rPr>
      <w:fldChar w:fldCharType="begin"/>
    </w:r>
    <w:r>
      <w:rPr>
        <w:sz w:val="20"/>
        <w14:numForm w14:val="oldStyle"/>
      </w:rPr>
      <w:instrText xml:space="preserve"> PAGE   \* MERGEFORMAT </w:instrText>
    </w:r>
    <w:r>
      <w:rPr>
        <w:sz w:val="20"/>
        <w14:numForm w14:val="oldStyle"/>
      </w:rPr>
      <w:fldChar w:fldCharType="separate"/>
    </w:r>
    <w:r w:rsidR="00E07F9D">
      <w:rPr>
        <w:noProof/>
        <w:sz w:val="20"/>
        <w14:numForm w14:val="oldStyle"/>
      </w:rPr>
      <w:t>2</w:t>
    </w:r>
    <w:r>
      <w:rPr>
        <w:noProof/>
        <w:sz w:val="20"/>
        <w14:numForm w14:val="oldStyle"/>
      </w:rPr>
      <w:fldChar w:fldCharType="end"/>
    </w:r>
  </w:p>
  <w:p w:rsidR="001D1E2B" w:rsidRDefault="005129BC">
    <w:pPr>
      <w:pStyle w:val="Foo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editId="1B092D3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0"/>
              <wp:effectExtent l="0" t="0" r="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7" o:spid="_x0000_s1026" style="position:absolute;z-index:251662336;visibility:visible;mso-wrap-style:square;mso-width-percent:100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width-relative:margin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" strokecolor="#6f6f74 [3204]">
              <w10:wrap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68BE" w:rsidRDefault="006268BE">
      <w:pPr>
        <w:spacing w:after="0" w:line="240" w:lineRule="auto"/>
      </w:pPr>
      <w:r>
        <w:separator/>
      </w:r>
    </w:p>
  </w:footnote>
  <w:footnote w:type="continuationSeparator" w:id="0">
    <w:p w:rsidR="006268BE" w:rsidRDefault="006268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1E2B" w:rsidRDefault="005129BC">
    <w:pPr>
      <w:pStyle w:val="Header"/>
    </w:pPr>
    <w:r>
      <w:rPr>
        <w:noProof/>
      </w:rPr>
      <mc:AlternateContent>
        <mc:Choice Requires="wps">
          <w:drawing>
            <wp:anchor distT="0" distB="457200" distL="114300" distR="114300" simplePos="0" relativeHeight="251659264" behindDoc="0" locked="0" layoutInCell="1" allowOverlap="1" wp14:editId="25231F11">
              <wp:simplePos x="0" y="0"/>
              <wp:positionH relativeFrom="margin">
                <wp:align>center</wp:align>
              </wp:positionH>
              <wp:positionV relativeFrom="margin">
                <wp:align>top</wp:align>
              </wp:positionV>
              <wp:extent cx="6400800" cy="608330"/>
              <wp:effectExtent l="0" t="0" r="0" b="0"/>
              <wp:wrapTopAndBottom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60833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duotone>
                            <a:schemeClr val="lt1">
                              <a:tint val="95000"/>
                            </a:schemeClr>
                            <a:schemeClr val="lt1">
                              <a:shade val="20000"/>
                            </a:schemeClr>
                          </a:duotone>
                        </a:blip>
                        <a:srcRect/>
                        <a:tile tx="0" ty="0" sx="100000" sy="100000" flip="none" algn="tl"/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002">
                        <a:schemeClr val="l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olor w:val="46464A" w:themeColor="text2"/>
                            </w:rPr>
                            <w:alias w:val="Author"/>
                            <w:id w:val="15524260"/>
                            <w:placeholder>
                              <w:docPart w:val="3F5FA5C4561743E3A66EC6C77CB143A2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1D1E2B" w:rsidRDefault="003D5A97">
                              <w:pPr>
                                <w:spacing w:after="160" w:line="264" w:lineRule="auto"/>
                                <w:rPr>
                                  <w:color w:val="46464A" w:themeColor="text2"/>
                                </w:rPr>
                              </w:pPr>
                              <w:r>
                                <w:rPr>
                                  <w:color w:val="46464A" w:themeColor="text2"/>
                                </w:rPr>
                                <w:t>Shelly Ann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7000</wp14:pctHeight>
              </wp14:sizeRelV>
            </wp:anchor>
          </w:drawing>
        </mc:Choice>
        <mc:Fallback>
          <w:pict>
            <v:rect id="Rectangle 4" o:spid="_x0000_s1027" style="position:absolute;left:0;text-align:left;margin-left:0;margin-top:0;width:7in;height:47.9pt;z-index:251659264;visibility:visible;mso-wrap-style:square;mso-width-percent:1000;mso-height-percent:70;mso-wrap-distance-left:9pt;mso-wrap-distance-top:0;mso-wrap-distance-right:9pt;mso-wrap-distance-bottom:36pt;mso-position-horizontal:center;mso-position-horizontal-relative:margin;mso-position-vertical:top;mso-position-vertical-relative:margin;mso-width-percent:1000;mso-height-percent:70;mso-width-relative:margin;mso-height-relative:margin;v-text-anchor:bottom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" stroked="f" strokeweight="1.5pt">
              <v:fill r:id="rId2" o:title="" recolor="t" rotate="t" type="tile"/>
              <v:imagedata recolortarget="white [3057]"/>
              <v:textbox>
                <w:txbxContent>
                  <w:sdt>
                    <w:sdtPr>
                      <w:rPr>
                        <w:color w:val="46464A" w:themeColor="text2"/>
                      </w:rPr>
                      <w:alias w:val="Author"/>
                      <w:id w:val="15524260"/>
                      <w:placeholder>
                        <w:docPart w:val="3F5FA5C4561743E3A66EC6C77CB143A2"/>
                      </w:placeholder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EndPr/>
                    <w:sdtContent>
                      <w:p w:rsidR="001D1E2B" w:rsidRDefault="003D5A97">
                        <w:pPr>
                          <w:spacing w:after="160" w:line="264" w:lineRule="auto"/>
                          <w:rPr>
                            <w:color w:val="46464A" w:themeColor="text2"/>
                          </w:rPr>
                        </w:pPr>
                        <w:r>
                          <w:rPr>
                            <w:color w:val="46464A" w:themeColor="text2"/>
                          </w:rPr>
                          <w:t>Shelly Ann</w:t>
                        </w:r>
                      </w:p>
                    </w:sdtContent>
                  </w:sdt>
                </w:txbxContent>
              </v:textbox>
              <w10:wrap type="topAndBottom"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0" wp14:editId="4F6B8799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margin">
                    <wp14:pctPosVOffset>7000</wp14:pctPosVOffset>
                  </wp:positionV>
                </mc:Choice>
                <mc:Fallback>
                  <wp:positionV relativeFrom="page">
                    <wp:posOffset>1293495</wp:posOffset>
                  </wp:positionV>
                </mc:Fallback>
              </mc:AlternateContent>
              <wp:extent cx="5943600" cy="0"/>
              <wp:effectExtent l="0" t="0" r="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line id="Straight Connector 5" o:spid="_x0000_s1026" style="position:absolute;z-index:251660288;visibility:visible;mso-wrap-style:square;mso-width-percent:1000;mso-top-percent:70;mso-wrap-distance-left:9pt;mso-wrap-distance-top:0;mso-wrap-distance-right:9pt;mso-wrap-distance-bottom:0;mso-position-horizontal:center;mso-position-horizontal-relative:margin;mso-position-vertical-relative:margin;mso-width-percent:1000;mso-top-percent:70;mso-width-relative:margin" from="0,0" to="46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" o:allowincell="f" o:allowoverlap="f" strokecolor="#6f6f74 [3204]">
              <w10:wrap anchorx="margin" anchory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B6B6B9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5A97"/>
    <w:rsid w:val="001D1E2B"/>
    <w:rsid w:val="00220DF1"/>
    <w:rsid w:val="003D5A97"/>
    <w:rsid w:val="005129BC"/>
    <w:rsid w:val="006268BE"/>
    <w:rsid w:val="00C97413"/>
    <w:rsid w:val="00CF0BF0"/>
    <w:rsid w:val="00DF55FF"/>
    <w:rsid w:val="00E0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F55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300" w:lineRule="auto"/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80" w:after="40" w:line="240" w:lineRule="auto"/>
      <w:outlineLvl w:val="0"/>
    </w:pPr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232324" w:themeColor="tex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aps/>
      <w:color w:val="343437" w:themeColor="text2" w:themeShade="B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Cs/>
      <w:color w:val="46464A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Cs/>
      <w:color w:val="343437" w:themeColor="text2" w:themeShade="BF"/>
      <w:sz w:val="23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Cs/>
      <w:caps/>
      <w:color w:val="46464A" w:themeColor="text2"/>
      <w:spacing w:val="12"/>
      <w:sz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32324" w:themeColor="text2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  <w14:textFill>
        <w14:solidFill>
          <w14:srgbClr w14:val="000000">
            <w14:lumMod w14:val="50000"/>
            <w14:lumMod w14:val="50000"/>
          </w14:srgbClr>
        </w14:solidFill>
      </w14:textFill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A7B789" w:themeColor="accent2"/>
      <w:sz w:val="21"/>
      <w14:textFill>
        <w14:solidFill>
          <w14:schemeClr w14:val="accent2">
            <w14:lumMod w14:val="75000"/>
            <w14:lumMod w14:val="75000"/>
            <w14:lumOff w14:val="25000"/>
          </w14:schemeClr>
        </w14:solidFill>
      </w14:textFill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  <w14:textFill>
        <w14:solidFill>
          <w14:srgbClr w14:val="000000">
            <w14:lumMod w14:val="75000"/>
            <w14:lumOff w14:val="25000"/>
          </w14:srgbClr>
        </w14:solidFill>
      </w14:textFill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6464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6464A" w:themeColor="text2"/>
      <w:spacing w:val="20"/>
      <w:kern w:val="28"/>
      <w:sz w:val="44"/>
      <w:szCs w:val="56"/>
      <w14:ligatures w14:val="standard"/>
      <w14:numForm w14:val="oldStyle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000000" w:themeColor="text1"/>
      <w:spacing w:val="15"/>
      <w:sz w:val="28"/>
      <w:szCs w:val="24"/>
      <w14:textFill>
        <w14:solidFill>
          <w14:schemeClr w14:val="tx1">
            <w14:lumMod w14:val="65000"/>
            <w14:lumOff w14:val="35000"/>
            <w14:lumMod w14:val="50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000000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jc w:val="center"/>
    </w:pPr>
    <w:rPr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pBdr>
        <w:top w:val="single" w:sz="12" w:space="7" w:color="6F6F74" w:themeColor="accent1"/>
        <w:bottom w:val="double" w:sz="18" w:space="0" w:color="6F6F74" w:themeColor="accent1"/>
      </w:pBdr>
      <w:spacing w:after="0" w:line="420" w:lineRule="auto"/>
    </w:pPr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caps/>
      <w:color w:val="535356" w:themeColor="accent1" w:themeShade="BF"/>
      <w:spacing w:val="10"/>
      <w:lang w:bidi="hi-IN"/>
      <w14:ligatures w14:val="standard"/>
      <w14:numForm w14:val="oldStyle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thickThinSmallGap" w:sz="36" w:space="6" w:color="6F6F74" w:themeColor="accent1"/>
        <w:left w:val="thickThinSmallGap" w:sz="36" w:space="8" w:color="6F6F74" w:themeColor="accent1"/>
        <w:bottom w:val="thinThickSmallGap" w:sz="36" w:space="0" w:color="6F6F74" w:themeColor="accent1"/>
        <w:right w:val="thinThickSmallGap" w:sz="36" w:space="8" w:color="6F6F74" w:themeColor="accent1"/>
      </w:pBdr>
      <w:shd w:val="clear" w:color="auto" w:fill="6F6F74" w:themeFill="accent1"/>
      <w:spacing w:before="120" w:after="240" w:line="360" w:lineRule="auto"/>
      <w:ind w:left="288" w:right="288"/>
    </w:pPr>
    <w:rPr>
      <w:rFonts w:asciiTheme="majorHAnsi" w:eastAsiaTheme="majorEastAsia" w:hAnsiTheme="majorHAnsi"/>
      <w:caps/>
      <w:color w:val="FFFFFF" w:themeColor="background1"/>
      <w:spacing w:val="6"/>
      <w:sz w:val="24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/>
      <w:caps/>
      <w:color w:val="FFFFFF" w:themeColor="background1"/>
      <w:spacing w:val="6"/>
      <w:sz w:val="24"/>
      <w:shd w:val="clear" w:color="auto" w:fill="6F6F74" w:themeFill="accent1"/>
      <w:lang w:bidi="hi-IN"/>
      <w14:shadow w14:blurRad="50800" w14:dist="12700" w14:dir="2700000" w14:sx="100000" w14:sy="100000" w14:kx="0" w14:ky="0" w14:algn="tl">
        <w14:schemeClr w14:val="bg2">
          <w14:alpha w14:val="60000"/>
          <w14:lumMod w14:val="50000"/>
        </w14:schemeClr>
      </w14:shadow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000000"/>
    </w:rPr>
  </w:style>
  <w:style w:type="character" w:styleId="IntenseEmphasis">
    <w:name w:val="Intense Emphasis"/>
    <w:aliases w:val="Subsection Intense Emphasis"/>
    <w:uiPriority w:val="21"/>
    <w:qFormat/>
  </w:style>
  <w:style w:type="character" w:styleId="SubtleReference">
    <w:name w:val="Subtle Reference"/>
    <w:basedOn w:val="DefaultParagraphFont"/>
    <w:uiPriority w:val="31"/>
    <w:qFormat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000000"/>
      <w:spacing w:val="5"/>
      <w:u w:val="single"/>
      <w14:shadow w14:blurRad="63500" w14:dist="38100" w14:dir="5400000" w14:sx="100000" w14:sy="100000" w14:kx="0" w14:ky="0" w14:algn="ctr">
        <w14:srgbClr w14:val="000000">
          <w14:alpha w14:val="75000"/>
        </w14:srgbClr>
      </w14:shadow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480" w:line="300" w:lineRule="auto"/>
      <w:jc w:val="both"/>
      <w:outlineLvl w:val="9"/>
    </w:pPr>
    <w:rPr>
      <w:b/>
      <w:bCs/>
      <w:caps w:val="0"/>
      <w:color w:val="535356" w:themeColor="accent1" w:themeShade="BF"/>
      <w:spacing w:val="0"/>
      <w:sz w:val="28"/>
      <w:szCs w:val="28"/>
      <w:lang w:eastAsia="ja-JP"/>
    </w:rPr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Heading1"/>
    <w:next w:val="Normal"/>
    <w:pPr>
      <w:spacing w:before="300"/>
    </w:pPr>
    <w:rPr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Pr>
      <w:color w:val="404040" w:themeColor="text1" w:themeTint="BF"/>
    </w:rPr>
  </w:style>
  <w:style w:type="paragraph" w:customStyle="1" w:styleId="Subsection">
    <w:name w:val="Subsection"/>
    <w:basedOn w:val="Heading2"/>
    <w:pPr>
      <w:spacing w:before="0"/>
    </w:pPr>
    <w:rPr>
      <w:color w:val="595959" w:themeColor="text1" w:themeTint="A6"/>
      <w:sz w:val="26"/>
    </w:rPr>
  </w:style>
  <w:style w:type="paragraph" w:customStyle="1" w:styleId="PersonalName">
    <w:name w:val="Personal Name"/>
    <w:basedOn w:val="Title"/>
    <w:rPr>
      <w:color w:val="FFFFFF" w:themeColor="background1"/>
      <w:sz w:val="36"/>
      <w14:shadow w14:blurRad="50800" w14:dist="38100" w14:dir="2700000" w14:sx="100000" w14:sy="100000" w14:kx="0" w14:ky="0" w14:algn="tl">
        <w14:srgbClr w14:val="000000">
          <w14:alpha w14:val="75000"/>
        </w14:srgbClr>
      </w14:shadow>
    </w:rPr>
  </w:style>
  <w:style w:type="paragraph" w:customStyle="1" w:styleId="SubsectionDate">
    <w:name w:val="Subsection Date"/>
    <w:basedOn w:val="Normal"/>
    <w:pPr>
      <w:spacing w:after="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DF55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ellyAnn\Downloads\TS10184084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00D014CB0084F7497B10BED9D6D1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E9B0D3-1CAA-4516-AF7B-BDD1B0A6FB83}"/>
      </w:docPartPr>
      <w:docPartBody>
        <w:p w:rsidR="000E0F50" w:rsidRDefault="00364DCF">
          <w:pPr>
            <w:pStyle w:val="500D014CB0084F7497B10BED9D6D17B6"/>
          </w:pPr>
          <w:r>
            <w:rPr>
              <w:rStyle w:val="PlaceholderText"/>
            </w:rPr>
            <w:t>Choose a building block.</w:t>
          </w:r>
        </w:p>
      </w:docPartBody>
    </w:docPart>
    <w:docPart>
      <w:docPartPr>
        <w:name w:val="DA8C8A8293214B809CFBFE14B5113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80E68-74C2-4747-995E-0AAD82655763}"/>
      </w:docPartPr>
      <w:docPartBody>
        <w:p w:rsidR="000E0F50" w:rsidRDefault="00364DCF">
          <w:pPr>
            <w:pStyle w:val="DA8C8A8293214B809CFBFE14B5113461"/>
          </w:pPr>
          <w:r>
            <w:rPr>
              <w:rStyle w:val="PlaceholderText"/>
              <w:color w:val="1F497D" w:themeColor="text2"/>
            </w:rPr>
            <w:t>[Type your e-mail]</w:t>
          </w:r>
        </w:p>
      </w:docPartBody>
    </w:docPart>
    <w:docPart>
      <w:docPartPr>
        <w:name w:val="F3FD19EE8CB14439A4AC9669B8778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2C3822-39C1-4A15-AD33-AA4BEAFDA6BC}"/>
      </w:docPartPr>
      <w:docPartBody>
        <w:p w:rsidR="000E0F50" w:rsidRDefault="00364DCF">
          <w:pPr>
            <w:pStyle w:val="F3FD19EE8CB14439A4AC9669B8778755"/>
          </w:pPr>
          <w:r>
            <w:rPr>
              <w:rStyle w:val="PlaceholderText"/>
              <w:color w:val="1F497D" w:themeColor="text2"/>
            </w:rPr>
            <w:t>[Type your address]</w:t>
          </w:r>
        </w:p>
      </w:docPartBody>
    </w:docPart>
    <w:docPart>
      <w:docPartPr>
        <w:name w:val="97A0E2CFFFF74ADEA01BA50019F3C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7E9269-7B5C-4896-B91F-6BE81AFEAAFC}"/>
      </w:docPartPr>
      <w:docPartBody>
        <w:p w:rsidR="000E0F50" w:rsidRDefault="00364DCF">
          <w:pPr>
            <w:pStyle w:val="97A0E2CFFFF74ADEA01BA50019F3CB0E"/>
          </w:pPr>
          <w:r>
            <w:rPr>
              <w:rStyle w:val="PlaceholderText"/>
              <w:color w:val="1F497D" w:themeColor="text2"/>
            </w:rPr>
            <w:t>[Type your phone number]</w:t>
          </w:r>
        </w:p>
      </w:docPartBody>
    </w:docPart>
    <w:docPart>
      <w:docPartPr>
        <w:name w:val="6A1BF4C7BA7F40548230AB12566A30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E15F55-74FA-41E9-B3A0-27B674F4C3BA}"/>
      </w:docPartPr>
      <w:docPartBody>
        <w:p w:rsidR="000E0F50" w:rsidRDefault="00364DCF">
          <w:pPr>
            <w:pStyle w:val="6A1BF4C7BA7F40548230AB12566A3072"/>
          </w:pPr>
          <w:r>
            <w:t>[Type Your Name]</w:t>
          </w:r>
        </w:p>
      </w:docPartBody>
    </w:docPart>
    <w:docPart>
      <w:docPartPr>
        <w:name w:val="3F5FA5C4561743E3A66EC6C77CB143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56F8DF-87C6-410A-A99D-8EE5257C28DF}"/>
      </w:docPartPr>
      <w:docPartBody>
        <w:p w:rsidR="000E0F50" w:rsidRDefault="00364DCF">
          <w:pPr>
            <w:pStyle w:val="3F5FA5C4561743E3A66EC6C77CB143A2"/>
          </w:pPr>
          <w:r>
            <w:rPr>
              <w:color w:val="1F497D" w:themeColor="text2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4DCF"/>
    <w:rsid w:val="000E0F50"/>
    <w:rsid w:val="00364DCF"/>
    <w:rsid w:val="00A16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500D014CB0084F7497B10BED9D6D17B6">
    <w:name w:val="500D014CB0084F7497B10BED9D6D17B6"/>
  </w:style>
  <w:style w:type="paragraph" w:customStyle="1" w:styleId="DA8C8A8293214B809CFBFE14B5113461">
    <w:name w:val="DA8C8A8293214B809CFBFE14B5113461"/>
  </w:style>
  <w:style w:type="paragraph" w:customStyle="1" w:styleId="F3FD19EE8CB14439A4AC9669B8778755">
    <w:name w:val="F3FD19EE8CB14439A4AC9669B8778755"/>
  </w:style>
  <w:style w:type="paragraph" w:customStyle="1" w:styleId="97A0E2CFFFF74ADEA01BA50019F3CB0E">
    <w:name w:val="97A0E2CFFFF74ADEA01BA50019F3CB0E"/>
  </w:style>
  <w:style w:type="paragraph" w:customStyle="1" w:styleId="051D8FC18FA645848A45ECE42B73F7ED">
    <w:name w:val="051D8FC18FA645848A45ECE42B73F7ED"/>
  </w:style>
  <w:style w:type="paragraph" w:customStyle="1" w:styleId="2DCFBF870CC44781B95C9C38EF0D886E">
    <w:name w:val="2DCFBF870CC44781B95C9C38EF0D886E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33C17C49FF71405EBF03E388A2D5A69A">
    <w:name w:val="33C17C49FF71405EBF03E388A2D5A69A"/>
  </w:style>
  <w:style w:type="paragraph" w:customStyle="1" w:styleId="A552A176E3324F3F97CFEF200E394316">
    <w:name w:val="A552A176E3324F3F97CFEF200E394316"/>
  </w:style>
  <w:style w:type="paragraph" w:customStyle="1" w:styleId="24242C970E7E4F4C9C0408F2E382D422">
    <w:name w:val="24242C970E7E4F4C9C0408F2E382D422"/>
  </w:style>
  <w:style w:type="paragraph" w:customStyle="1" w:styleId="A0599034ADA34A58935CE19E4619AED5">
    <w:name w:val="A0599034ADA34A58935CE19E4619AED5"/>
  </w:style>
  <w:style w:type="paragraph" w:customStyle="1" w:styleId="73D1F60C73EF496BB4BF596504BB1409">
    <w:name w:val="73D1F60C73EF496BB4BF596504BB1409"/>
  </w:style>
  <w:style w:type="paragraph" w:customStyle="1" w:styleId="5FE51F4CE4A341CE9AC3C7EA8F4A6DA3">
    <w:name w:val="5FE51F4CE4A341CE9AC3C7EA8F4A6DA3"/>
  </w:style>
  <w:style w:type="paragraph" w:customStyle="1" w:styleId="BC8C172306BA4C1D8B166B2A40771347">
    <w:name w:val="BC8C172306BA4C1D8B166B2A40771347"/>
  </w:style>
  <w:style w:type="paragraph" w:customStyle="1" w:styleId="9EA00C3011FA443B88F9E19234A1C0D5">
    <w:name w:val="9EA00C3011FA443B88F9E19234A1C0D5"/>
  </w:style>
  <w:style w:type="paragraph" w:customStyle="1" w:styleId="B02F4AEE5847402BAC44959E4457DAED">
    <w:name w:val="B02F4AEE5847402BAC44959E4457DAED"/>
  </w:style>
  <w:style w:type="paragraph" w:customStyle="1" w:styleId="77F85575021F4914B318454EE3359DAF">
    <w:name w:val="77F85575021F4914B318454EE3359DAF"/>
  </w:style>
  <w:style w:type="paragraph" w:customStyle="1" w:styleId="5E2B16A4D7ED4C20B062FFF4D7A33873">
    <w:name w:val="5E2B16A4D7ED4C20B062FFF4D7A33873"/>
  </w:style>
  <w:style w:type="paragraph" w:customStyle="1" w:styleId="6A1BF4C7BA7F40548230AB12566A3072">
    <w:name w:val="6A1BF4C7BA7F40548230AB12566A3072"/>
  </w:style>
  <w:style w:type="paragraph" w:customStyle="1" w:styleId="3F5FA5C4561743E3A66EC6C77CB143A2">
    <w:name w:val="3F5FA5C4561743E3A66EC6C77CB143A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rPr>
      <w:color w:val="auto"/>
    </w:rPr>
  </w:style>
  <w:style w:type="paragraph" w:customStyle="1" w:styleId="500D014CB0084F7497B10BED9D6D17B6">
    <w:name w:val="500D014CB0084F7497B10BED9D6D17B6"/>
  </w:style>
  <w:style w:type="paragraph" w:customStyle="1" w:styleId="DA8C8A8293214B809CFBFE14B5113461">
    <w:name w:val="DA8C8A8293214B809CFBFE14B5113461"/>
  </w:style>
  <w:style w:type="paragraph" w:customStyle="1" w:styleId="F3FD19EE8CB14439A4AC9669B8778755">
    <w:name w:val="F3FD19EE8CB14439A4AC9669B8778755"/>
  </w:style>
  <w:style w:type="paragraph" w:customStyle="1" w:styleId="97A0E2CFFFF74ADEA01BA50019F3CB0E">
    <w:name w:val="97A0E2CFFFF74ADEA01BA50019F3CB0E"/>
  </w:style>
  <w:style w:type="paragraph" w:customStyle="1" w:styleId="051D8FC18FA645848A45ECE42B73F7ED">
    <w:name w:val="051D8FC18FA645848A45ECE42B73F7ED"/>
  </w:style>
  <w:style w:type="paragraph" w:customStyle="1" w:styleId="2DCFBF870CC44781B95C9C38EF0D886E">
    <w:name w:val="2DCFBF870CC44781B95C9C38EF0D886E"/>
  </w:style>
  <w:style w:type="character" w:styleId="IntenseEmphasis">
    <w:name w:val="Intense Emphasis"/>
    <w:aliases w:val="Subsection Intense Emphasis"/>
    <w:uiPriority w:val="21"/>
    <w:qFormat/>
  </w:style>
  <w:style w:type="paragraph" w:customStyle="1" w:styleId="33C17C49FF71405EBF03E388A2D5A69A">
    <w:name w:val="33C17C49FF71405EBF03E388A2D5A69A"/>
  </w:style>
  <w:style w:type="paragraph" w:customStyle="1" w:styleId="A552A176E3324F3F97CFEF200E394316">
    <w:name w:val="A552A176E3324F3F97CFEF200E394316"/>
  </w:style>
  <w:style w:type="paragraph" w:customStyle="1" w:styleId="24242C970E7E4F4C9C0408F2E382D422">
    <w:name w:val="24242C970E7E4F4C9C0408F2E382D422"/>
  </w:style>
  <w:style w:type="paragraph" w:customStyle="1" w:styleId="A0599034ADA34A58935CE19E4619AED5">
    <w:name w:val="A0599034ADA34A58935CE19E4619AED5"/>
  </w:style>
  <w:style w:type="paragraph" w:customStyle="1" w:styleId="73D1F60C73EF496BB4BF596504BB1409">
    <w:name w:val="73D1F60C73EF496BB4BF596504BB1409"/>
  </w:style>
  <w:style w:type="paragraph" w:customStyle="1" w:styleId="5FE51F4CE4A341CE9AC3C7EA8F4A6DA3">
    <w:name w:val="5FE51F4CE4A341CE9AC3C7EA8F4A6DA3"/>
  </w:style>
  <w:style w:type="paragraph" w:customStyle="1" w:styleId="BC8C172306BA4C1D8B166B2A40771347">
    <w:name w:val="BC8C172306BA4C1D8B166B2A40771347"/>
  </w:style>
  <w:style w:type="paragraph" w:customStyle="1" w:styleId="9EA00C3011FA443B88F9E19234A1C0D5">
    <w:name w:val="9EA00C3011FA443B88F9E19234A1C0D5"/>
  </w:style>
  <w:style w:type="paragraph" w:customStyle="1" w:styleId="B02F4AEE5847402BAC44959E4457DAED">
    <w:name w:val="B02F4AEE5847402BAC44959E4457DAED"/>
  </w:style>
  <w:style w:type="paragraph" w:customStyle="1" w:styleId="77F85575021F4914B318454EE3359DAF">
    <w:name w:val="77F85575021F4914B318454EE3359DAF"/>
  </w:style>
  <w:style w:type="paragraph" w:customStyle="1" w:styleId="5E2B16A4D7ED4C20B062FFF4D7A33873">
    <w:name w:val="5E2B16A4D7ED4C20B062FFF4D7A33873"/>
  </w:style>
  <w:style w:type="paragraph" w:customStyle="1" w:styleId="6A1BF4C7BA7F40548230AB12566A3072">
    <w:name w:val="6A1BF4C7BA7F40548230AB12566A3072"/>
  </w:style>
  <w:style w:type="paragraph" w:customStyle="1" w:styleId="3F5FA5C4561743E3A66EC6C77CB143A2">
    <w:name w:val="3F5FA5C4561743E3A66EC6C77CB143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BlackTie">
      <a:maj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aramond"/>
        <a:ea typeface=""/>
        <a:cs typeface=""/>
        <a:font script="Grek" typeface="Constantia"/>
        <a:font script="Cyrl" typeface="Constantia"/>
        <a:font script="Jpan" typeface="ＭＳ Ｐ明朝"/>
        <a:font script="Hang" typeface="궁서"/>
        <a:font script="Hans" typeface="仿宋"/>
        <a:font script="Hant" typeface="標楷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># 180 B Western Main Road St James Port of Spain</CompanyAddress>
  <CompanyPhone>868-779-8511</CompanyPhone>
  <CompanyFax/>
  <CompanyEmail>jadesent@gmail.com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AFF402-38C9-46BD-8FD1-8A95ED6E0DF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0E660120-4E99-41E9-94C1-106DD7F32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TS101840843</Template>
  <TotalTime>215</TotalTime>
  <Pages>2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Shelly Ann</dc:creator>
  <cp:lastModifiedBy>ShellyAnn</cp:lastModifiedBy>
  <cp:revision>2</cp:revision>
  <dcterms:created xsi:type="dcterms:W3CDTF">2013-12-16T16:41:00Z</dcterms:created>
  <dcterms:modified xsi:type="dcterms:W3CDTF">2013-12-18T19:35:00Z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TC018408439991</vt:lpwstr>
  </property>
</Properties>
</file>