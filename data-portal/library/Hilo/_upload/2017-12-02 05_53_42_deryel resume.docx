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7DF" w:rsidRDefault="002217DF" w:rsidP="002217DF">
      <w:pPr>
        <w:jc w:val="right"/>
        <w:rPr>
          <w:b/>
          <w:caps/>
          <w:color w:val="7030A0"/>
          <w:sz w:val="32"/>
          <w:szCs w:val="32"/>
          <w:u w:val="thick"/>
        </w:rPr>
      </w:pPr>
      <w:bookmarkStart w:id="0" w:name="_GoBack"/>
      <w:bookmarkEnd w:id="0"/>
    </w:p>
    <w:p w:rsidR="00062438" w:rsidRPr="00E176A9" w:rsidRDefault="00E176A9" w:rsidP="00062438">
      <w:pPr>
        <w:pStyle w:val="Title"/>
        <w:jc w:val="right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</w:rPr>
        <w:t xml:space="preserve">        </w:t>
      </w:r>
      <w:r w:rsidR="008C44E3">
        <w:rPr>
          <w:rFonts w:ascii="Times New Roman" w:hAnsi="Times New Roman" w:cs="Times New Roman"/>
          <w:b/>
          <w:color w:val="002060"/>
        </w:rPr>
        <w:t>DERYEL GOMES</w:t>
      </w:r>
    </w:p>
    <w:p w:rsidR="006B510D" w:rsidRDefault="00062438" w:rsidP="00E176A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062438">
        <w:rPr>
          <w:rFonts w:ascii="Times New Roman" w:hAnsi="Times New Roman" w:cs="Times New Roman"/>
          <w:b/>
          <w:sz w:val="24"/>
          <w:szCs w:val="24"/>
        </w:rPr>
        <w:t>#6 J</w:t>
      </w:r>
      <w:r w:rsidR="00165F28">
        <w:rPr>
          <w:rFonts w:ascii="Times New Roman" w:hAnsi="Times New Roman" w:cs="Times New Roman"/>
          <w:b/>
          <w:sz w:val="24"/>
          <w:szCs w:val="24"/>
        </w:rPr>
        <w:t xml:space="preserve">ohnson Lane </w:t>
      </w:r>
      <w:r w:rsidR="00E176A9">
        <w:rPr>
          <w:rFonts w:ascii="Times New Roman" w:hAnsi="Times New Roman" w:cs="Times New Roman"/>
          <w:b/>
          <w:sz w:val="24"/>
          <w:szCs w:val="24"/>
        </w:rPr>
        <w:t>Poco Alley Siparia</w:t>
      </w:r>
    </w:p>
    <w:p w:rsidR="008C44E3" w:rsidRDefault="008C44E3" w:rsidP="00E176A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CONTACT CELL:18682869804/</w:t>
      </w:r>
    </w:p>
    <w:p w:rsidR="008C44E3" w:rsidRDefault="008C44E3" w:rsidP="00E176A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CONTACT HOME:18686490419</w:t>
      </w:r>
    </w:p>
    <w:p w:rsidR="00B12682" w:rsidRDefault="00426F53" w:rsidP="00B12682">
      <w:pPr>
        <w:jc w:val="right"/>
        <w:rPr>
          <w:rFonts w:ascii="Times New Roman" w:hAnsi="Times New Roman" w:cs="Times New Roman"/>
          <w:b/>
          <w:sz w:val="24"/>
          <w:szCs w:val="24"/>
        </w:rPr>
      </w:pPr>
      <w:hyperlink r:id="rId9" w:history="1">
        <w:r w:rsidR="00B12682" w:rsidRPr="00B41293">
          <w:rPr>
            <w:rStyle w:val="Hyperlink"/>
            <w:rFonts w:ascii="Times New Roman" w:hAnsi="Times New Roman" w:cs="Times New Roman"/>
            <w:b/>
            <w:sz w:val="24"/>
            <w:szCs w:val="24"/>
          </w:rPr>
          <w:t>deryel.gomes@gmail.com</w:t>
        </w:r>
      </w:hyperlink>
    </w:p>
    <w:p w:rsidR="00062438" w:rsidRPr="00B12682" w:rsidRDefault="00062438" w:rsidP="00B1268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176A9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OBJECTIVE</w:t>
      </w:r>
      <w:r w:rsidRPr="00E176A9"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  <w:t>________________________________________________________________</w:t>
      </w:r>
    </w:p>
    <w:p w:rsidR="001D0A5D" w:rsidRPr="001D0A5D" w:rsidRDefault="001D0A5D" w:rsidP="00844B0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A5D">
        <w:rPr>
          <w:rFonts w:ascii="Times New Roman" w:hAnsi="Times New Roman" w:cs="Times New Roman"/>
          <w:color w:val="000000" w:themeColor="text1"/>
          <w:sz w:val="24"/>
          <w:szCs w:val="24"/>
        </w:rPr>
        <w:t>Dynamic and results driven individual that has a desire to work with an organizatio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 where achievement of excellence can be continuous</w:t>
      </w:r>
      <w:r w:rsidRPr="001D0A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thus get maximum job satisfaction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well as </w:t>
      </w:r>
      <w:r w:rsidRPr="001D0A5D">
        <w:rPr>
          <w:rFonts w:ascii="Times New Roman" w:hAnsi="Times New Roman" w:cs="Times New Roman"/>
          <w:color w:val="000000" w:themeColor="text1"/>
          <w:sz w:val="24"/>
          <w:szCs w:val="24"/>
        </w:rPr>
        <w:t>optimum career growth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44B0A" w:rsidRDefault="00844B0A" w:rsidP="00844B0A">
      <w:pPr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</w:pPr>
      <w:r w:rsidRPr="00E176A9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EXPERIENCE</w:t>
      </w:r>
      <w:r w:rsidRPr="00E176A9"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  <w:t>______________________________________________________________</w:t>
      </w:r>
    </w:p>
    <w:p w:rsidR="00B12682" w:rsidRDefault="00B12682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Warehouse Attemdamt</w:t>
      </w:r>
    </w:p>
    <w:p w:rsidR="00B12682" w:rsidRPr="00B12682" w:rsidRDefault="00B12682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Southern Supplies Limited-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July 2017-Now</w:t>
      </w:r>
    </w:p>
    <w:p w:rsidR="00B12682" w:rsidRDefault="004C49E3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All Rounder </w:t>
      </w:r>
      <w:r w:rsidR="00B062F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</w:t>
      </w:r>
    </w:p>
    <w:p w:rsidR="00B062FE" w:rsidRDefault="00B062FE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JTA Supermarket- </w:t>
      </w:r>
      <w:r w:rsidR="00F9567A">
        <w:rPr>
          <w:rFonts w:ascii="Times New Roman" w:hAnsi="Times New Roman" w:cs="Times New Roman"/>
          <w:color w:val="000000" w:themeColor="text1"/>
          <w:sz w:val="24"/>
          <w:szCs w:val="24"/>
        </w:rPr>
        <w:t>March 2016- March 2017</w:t>
      </w:r>
    </w:p>
    <w:p w:rsidR="00B062FE" w:rsidRPr="00B062FE" w:rsidRDefault="00B062FE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B062FE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Sales Clerk</w:t>
      </w:r>
    </w:p>
    <w:p w:rsidR="00B062FE" w:rsidRPr="00B062FE" w:rsidRDefault="00B062FE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062F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Kenny’s Sport Centre- </w:t>
      </w:r>
      <w:r w:rsidRPr="00B062FE">
        <w:rPr>
          <w:rFonts w:ascii="Times New Roman" w:hAnsi="Times New Roman" w:cs="Times New Roman"/>
          <w:color w:val="000000" w:themeColor="text1"/>
          <w:sz w:val="24"/>
          <w:szCs w:val="24"/>
        </w:rPr>
        <w:t>December 2015- February 2016</w:t>
      </w:r>
      <w:r w:rsidRPr="00B062F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FC3194" w:rsidRPr="00FC3194" w:rsidRDefault="00FC3194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FC3194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Porter</w:t>
      </w:r>
    </w:p>
    <w:p w:rsidR="00FC3194" w:rsidRPr="00FC3194" w:rsidRDefault="00FC3194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31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Miguel Moses</w:t>
      </w:r>
      <w:r w:rsidRPr="00FC3194">
        <w:rPr>
          <w:rFonts w:ascii="Times New Roman" w:hAnsi="Times New Roman" w:cs="Times New Roman"/>
          <w:color w:val="000000" w:themeColor="text1"/>
          <w:sz w:val="24"/>
          <w:szCs w:val="24"/>
        </w:rPr>
        <w:t>- September 2015-December 2015</w:t>
      </w:r>
    </w:p>
    <w:p w:rsidR="00FC3194" w:rsidRPr="00BD7D1D" w:rsidRDefault="00196529" w:rsidP="00196529">
      <w:pPr>
        <w:pStyle w:val="NoSpacing"/>
        <w:tabs>
          <w:tab w:val="left" w:pos="2726"/>
        </w:tabs>
        <w:rPr>
          <w:rFonts w:ascii="Times New Roman" w:hAnsi="Times New Roman" w:cs="Times New Roman"/>
          <w:b/>
          <w:i/>
          <w:sz w:val="24"/>
          <w:szCs w:val="24"/>
        </w:rPr>
      </w:pPr>
      <w:r w:rsidRPr="008C44E3">
        <w:rPr>
          <w:rFonts w:ascii="Times New Roman" w:hAnsi="Times New Roman" w:cs="Times New Roman"/>
          <w:b/>
          <w:i/>
          <w:sz w:val="24"/>
          <w:szCs w:val="24"/>
        </w:rPr>
        <w:t>CSR</w:t>
      </w:r>
      <w:r w:rsidRPr="00BD7D1D">
        <w:rPr>
          <w:rFonts w:ascii="Times New Roman" w:hAnsi="Times New Roman" w:cs="Times New Roman"/>
          <w:b/>
          <w:i/>
          <w:sz w:val="24"/>
          <w:szCs w:val="24"/>
        </w:rPr>
        <w:tab/>
      </w:r>
    </w:p>
    <w:p w:rsidR="00196529" w:rsidRPr="00BD7D1D" w:rsidRDefault="00196529" w:rsidP="0019652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Digicel Lollabee Siparia</w:t>
      </w:r>
      <w:r>
        <w:rPr>
          <w:rFonts w:ascii="Times New Roman" w:hAnsi="Times New Roman" w:cs="Times New Roman"/>
          <w:sz w:val="24"/>
          <w:szCs w:val="24"/>
        </w:rPr>
        <w:t xml:space="preserve"> -June 2015-August 2015</w:t>
      </w:r>
    </w:p>
    <w:p w:rsidR="00196529" w:rsidRPr="00CF387B" w:rsidRDefault="00196529" w:rsidP="00196529">
      <w:pPr>
        <w:pStyle w:val="NoSpacing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Floor </w:t>
      </w:r>
      <w:r w:rsidRPr="00CF387B">
        <w:rPr>
          <w:rFonts w:ascii="Times New Roman" w:hAnsi="Times New Roman" w:cs="Times New Roman"/>
          <w:b/>
          <w:i/>
          <w:sz w:val="24"/>
          <w:szCs w:val="24"/>
        </w:rPr>
        <w:t xml:space="preserve">Worker </w:t>
      </w:r>
    </w:p>
    <w:p w:rsidR="00196529" w:rsidRDefault="00196529" w:rsidP="0019652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F387B">
        <w:rPr>
          <w:rFonts w:ascii="Times New Roman" w:hAnsi="Times New Roman" w:cs="Times New Roman"/>
          <w:b/>
          <w:sz w:val="24"/>
          <w:szCs w:val="24"/>
        </w:rPr>
        <w:t>Erin</w:t>
      </w:r>
      <w:r>
        <w:rPr>
          <w:rFonts w:ascii="Times New Roman" w:hAnsi="Times New Roman" w:cs="Times New Roman"/>
          <w:b/>
          <w:sz w:val="24"/>
          <w:szCs w:val="24"/>
        </w:rPr>
        <w:t xml:space="preserve"> Farm</w:t>
      </w:r>
      <w:r w:rsidRPr="00CF387B">
        <w:rPr>
          <w:rFonts w:ascii="Times New Roman" w:hAnsi="Times New Roman" w:cs="Times New Roman"/>
          <w:b/>
          <w:sz w:val="24"/>
          <w:szCs w:val="24"/>
        </w:rPr>
        <w:t xml:space="preserve"> Meat Packers</w:t>
      </w:r>
      <w:r w:rsidRPr="00CF38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-July 2014 to August 2014</w:t>
      </w:r>
    </w:p>
    <w:p w:rsidR="00196529" w:rsidRDefault="008C44E3" w:rsidP="000723A8">
      <w:pPr>
        <w:pStyle w:val="NoSpacing"/>
        <w:tabs>
          <w:tab w:val="left" w:pos="3227"/>
        </w:tabs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Pump Attendant</w:t>
      </w:r>
    </w:p>
    <w:p w:rsidR="00196529" w:rsidRDefault="008C44E3" w:rsidP="00196529">
      <w:pPr>
        <w:pStyle w:val="NoSpacing"/>
        <w:tabs>
          <w:tab w:val="left" w:pos="3227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NP Gas Station </w:t>
      </w:r>
      <w:r w:rsidRPr="008C44E3">
        <w:rPr>
          <w:rFonts w:ascii="Times New Roman" w:hAnsi="Times New Roman" w:cs="Times New Roman"/>
          <w:sz w:val="24"/>
        </w:rPr>
        <w:t>Siparia</w:t>
      </w:r>
      <w:r>
        <w:rPr>
          <w:rFonts w:ascii="Times New Roman" w:hAnsi="Times New Roman" w:cs="Times New Roman"/>
          <w:sz w:val="24"/>
        </w:rPr>
        <w:t>-</w:t>
      </w:r>
      <w:r w:rsidRPr="008C44E3">
        <w:rPr>
          <w:rFonts w:ascii="Times New Roman" w:hAnsi="Times New Roman" w:cs="Times New Roman"/>
          <w:sz w:val="24"/>
        </w:rPr>
        <w:t>July</w:t>
      </w:r>
      <w:r>
        <w:rPr>
          <w:rFonts w:ascii="Times New Roman" w:hAnsi="Times New Roman" w:cs="Times New Roman"/>
          <w:sz w:val="24"/>
        </w:rPr>
        <w:t xml:space="preserve"> 2013-August 2013</w:t>
      </w:r>
    </w:p>
    <w:p w:rsidR="00B12682" w:rsidRDefault="00B12682" w:rsidP="00196529">
      <w:pPr>
        <w:pStyle w:val="NoSpacing"/>
        <w:tabs>
          <w:tab w:val="left" w:pos="3227"/>
        </w:tabs>
        <w:rPr>
          <w:rFonts w:ascii="Times New Roman" w:hAnsi="Times New Roman" w:cs="Times New Roman"/>
          <w:sz w:val="24"/>
        </w:rPr>
      </w:pPr>
    </w:p>
    <w:p w:rsidR="00844B0A" w:rsidRPr="00196529" w:rsidRDefault="00844B0A" w:rsidP="00196529">
      <w:pPr>
        <w:pStyle w:val="NoSpacing"/>
        <w:tabs>
          <w:tab w:val="left" w:pos="3227"/>
        </w:tabs>
        <w:rPr>
          <w:rFonts w:ascii="Times New Roman" w:hAnsi="Times New Roman" w:cs="Times New Roman"/>
          <w:color w:val="002060"/>
        </w:rPr>
      </w:pPr>
      <w:r w:rsidRPr="00E176A9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EDUCATION</w:t>
      </w:r>
      <w:r w:rsidRPr="00E176A9"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  <w:t>_____________________________________________________________</w:t>
      </w:r>
    </w:p>
    <w:p w:rsidR="00C86D1D" w:rsidRDefault="00C86D1D" w:rsidP="00B7729C">
      <w:pPr>
        <w:pStyle w:val="NoSpacing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706124" w:rsidRPr="00BD7D1D" w:rsidRDefault="001E248F" w:rsidP="001E248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BD7D1D">
        <w:rPr>
          <w:rFonts w:ascii="Times New Roman" w:hAnsi="Times New Roman" w:cs="Times New Roman"/>
          <w:b/>
          <w:sz w:val="24"/>
          <w:szCs w:val="24"/>
        </w:rPr>
        <w:t>CXC General Proficiency</w:t>
      </w:r>
    </w:p>
    <w:p w:rsidR="008C44E3" w:rsidRPr="00B12682" w:rsidRDefault="008C44E3" w:rsidP="002756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2682">
        <w:rPr>
          <w:rFonts w:ascii="Times New Roman" w:hAnsi="Times New Roman" w:cs="Times New Roman"/>
          <w:sz w:val="24"/>
          <w:szCs w:val="24"/>
        </w:rPr>
        <w:t>Mathematics</w:t>
      </w:r>
      <w:r w:rsidR="00B57E15" w:rsidRPr="00B12682">
        <w:rPr>
          <w:rFonts w:ascii="Times New Roman" w:hAnsi="Times New Roman" w:cs="Times New Roman"/>
          <w:sz w:val="24"/>
          <w:szCs w:val="24"/>
        </w:rPr>
        <w:t xml:space="preserve">                           Grade II</w:t>
      </w:r>
    </w:p>
    <w:p w:rsidR="008C44E3" w:rsidRPr="00B12682" w:rsidRDefault="008C44E3" w:rsidP="002756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2682">
        <w:rPr>
          <w:rFonts w:ascii="Times New Roman" w:hAnsi="Times New Roman" w:cs="Times New Roman"/>
          <w:sz w:val="24"/>
          <w:szCs w:val="24"/>
        </w:rPr>
        <w:t>English</w:t>
      </w:r>
      <w:r w:rsidR="00B57E15" w:rsidRPr="00B12682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="00275601" w:rsidRPr="00B12682">
        <w:rPr>
          <w:rFonts w:ascii="Times New Roman" w:hAnsi="Times New Roman" w:cs="Times New Roman"/>
          <w:sz w:val="24"/>
          <w:szCs w:val="24"/>
        </w:rPr>
        <w:t xml:space="preserve"> </w:t>
      </w:r>
      <w:r w:rsidR="00B57E15" w:rsidRPr="00B12682">
        <w:rPr>
          <w:rFonts w:ascii="Times New Roman" w:hAnsi="Times New Roman" w:cs="Times New Roman"/>
          <w:sz w:val="24"/>
          <w:szCs w:val="24"/>
        </w:rPr>
        <w:t>Grade I</w:t>
      </w:r>
    </w:p>
    <w:p w:rsidR="008C44E3" w:rsidRPr="00B12682" w:rsidRDefault="008C44E3" w:rsidP="002756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2682">
        <w:rPr>
          <w:rFonts w:ascii="Times New Roman" w:hAnsi="Times New Roman" w:cs="Times New Roman"/>
          <w:sz w:val="24"/>
          <w:szCs w:val="24"/>
        </w:rPr>
        <w:t>Information Technology</w:t>
      </w:r>
      <w:r w:rsidR="00B57E15" w:rsidRPr="00B12682">
        <w:rPr>
          <w:rFonts w:ascii="Times New Roman" w:hAnsi="Times New Roman" w:cs="Times New Roman"/>
          <w:sz w:val="24"/>
          <w:szCs w:val="24"/>
        </w:rPr>
        <w:t xml:space="preserve">         Grade I     </w:t>
      </w:r>
    </w:p>
    <w:p w:rsidR="008C44E3" w:rsidRPr="00B12682" w:rsidRDefault="00B57E15" w:rsidP="002756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2682">
        <w:rPr>
          <w:rFonts w:ascii="Times New Roman" w:hAnsi="Times New Roman" w:cs="Times New Roman"/>
          <w:sz w:val="24"/>
          <w:szCs w:val="24"/>
        </w:rPr>
        <w:t>Principle Of Business             Grade II</w:t>
      </w:r>
    </w:p>
    <w:p w:rsidR="00844B0A" w:rsidRPr="00B12682" w:rsidRDefault="00B57E15" w:rsidP="002756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2682">
        <w:rPr>
          <w:rFonts w:ascii="Times New Roman" w:hAnsi="Times New Roman" w:cs="Times New Roman"/>
          <w:sz w:val="24"/>
          <w:szCs w:val="24"/>
        </w:rPr>
        <w:t>Chemistry                               Grade III</w:t>
      </w:r>
    </w:p>
    <w:p w:rsidR="00B062FE" w:rsidRPr="00B12682" w:rsidRDefault="00B57E15" w:rsidP="0006243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2682">
        <w:rPr>
          <w:rFonts w:ascii="Times New Roman" w:hAnsi="Times New Roman" w:cs="Times New Roman"/>
          <w:sz w:val="24"/>
          <w:szCs w:val="24"/>
        </w:rPr>
        <w:t>Biology                                   Grade III</w:t>
      </w:r>
    </w:p>
    <w:p w:rsidR="00B062FE" w:rsidRPr="00B12682" w:rsidRDefault="00B57E15" w:rsidP="009E55B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12682">
        <w:rPr>
          <w:rFonts w:ascii="Times New Roman" w:hAnsi="Times New Roman" w:cs="Times New Roman"/>
          <w:sz w:val="24"/>
          <w:szCs w:val="24"/>
        </w:rPr>
        <w:t>History                                    Grade III</w:t>
      </w:r>
    </w:p>
    <w:p w:rsidR="00844B0A" w:rsidRPr="00E176A9" w:rsidRDefault="00844B0A" w:rsidP="002217DF">
      <w:pPr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</w:pPr>
      <w:r w:rsidRPr="00E176A9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lastRenderedPageBreak/>
        <w:t>SKILLS</w:t>
      </w:r>
      <w:r w:rsidRPr="00E176A9"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  <w:t>_____________________________________________________________________</w:t>
      </w:r>
    </w:p>
    <w:p w:rsidR="00B062FE" w:rsidRPr="00B062FE" w:rsidRDefault="001E248F" w:rsidP="00B062FE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>A good team pl</w:t>
      </w:r>
      <w:r w:rsidR="00B062FE">
        <w:rPr>
          <w:rFonts w:ascii="Times New Roman" w:hAnsi="Times New Roman" w:cs="Times New Roman"/>
          <w:sz w:val="24"/>
          <w:szCs w:val="24"/>
        </w:rPr>
        <w:t>ayer, who works well with others.</w:t>
      </w:r>
    </w:p>
    <w:p w:rsidR="001E248F" w:rsidRPr="00BD7D1D" w:rsidRDefault="001E248F" w:rsidP="0039345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>Strong skills in analyzing and solving problems</w:t>
      </w:r>
      <w:r w:rsidR="00B062FE">
        <w:rPr>
          <w:rFonts w:ascii="Times New Roman" w:hAnsi="Times New Roman" w:cs="Times New Roman"/>
          <w:sz w:val="24"/>
          <w:szCs w:val="24"/>
        </w:rPr>
        <w:t>.</w:t>
      </w:r>
    </w:p>
    <w:p w:rsidR="001E248F" w:rsidRDefault="0039345B" w:rsidP="0039345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>Make decisions and d</w:t>
      </w:r>
      <w:r w:rsidR="001E248F" w:rsidRPr="00BD7D1D">
        <w:rPr>
          <w:rFonts w:ascii="Times New Roman" w:hAnsi="Times New Roman" w:cs="Times New Roman"/>
          <w:sz w:val="24"/>
          <w:szCs w:val="24"/>
        </w:rPr>
        <w:t>elegates effectively</w:t>
      </w:r>
      <w:r w:rsidR="00B062FE">
        <w:rPr>
          <w:rFonts w:ascii="Times New Roman" w:hAnsi="Times New Roman" w:cs="Times New Roman"/>
          <w:sz w:val="24"/>
          <w:szCs w:val="24"/>
        </w:rPr>
        <w:t>.</w:t>
      </w:r>
    </w:p>
    <w:p w:rsidR="00B12682" w:rsidRDefault="00B12682" w:rsidP="0039345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Critical Thinker</w:t>
      </w:r>
    </w:p>
    <w:p w:rsidR="00B12682" w:rsidRPr="00BD7D1D" w:rsidRDefault="00B12682" w:rsidP="0039345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Great at handling pressure and new tasks</w:t>
      </w:r>
    </w:p>
    <w:p w:rsidR="001E248F" w:rsidRDefault="00B062FE" w:rsidP="0039345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Accepts responsibility.</w:t>
      </w:r>
    </w:p>
    <w:p w:rsidR="00B062FE" w:rsidRDefault="00B062FE" w:rsidP="0039345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Ability to work hard and efficient in loud and stressful areas.</w:t>
      </w:r>
    </w:p>
    <w:p w:rsidR="00FC3194" w:rsidRPr="00BD7D1D" w:rsidRDefault="00FC3194" w:rsidP="0039345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Great knowledge of Microsoft Office and how to use it.</w:t>
      </w:r>
    </w:p>
    <w:p w:rsidR="0039345B" w:rsidRPr="00BD7D1D" w:rsidRDefault="0039345B" w:rsidP="001E24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217DF" w:rsidRPr="00BD7D1D" w:rsidRDefault="002217DF" w:rsidP="002217DF">
      <w:pPr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2217DF" w:rsidRPr="00E176A9" w:rsidRDefault="001D0A5D" w:rsidP="002217DF">
      <w:pPr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</w:pPr>
      <w:r w:rsidRPr="00E176A9">
        <w:rPr>
          <w:rFonts w:ascii="Times New Roman" w:hAnsi="Times New Roman" w:cs="Times New Roman"/>
          <w:b/>
          <w:color w:val="002060"/>
          <w:sz w:val="28"/>
          <w:szCs w:val="28"/>
          <w:u w:val="single"/>
        </w:rPr>
        <w:t>REFERENCES</w:t>
      </w:r>
      <w:r w:rsidRPr="00E176A9">
        <w:rPr>
          <w:rFonts w:ascii="Times New Roman" w:hAnsi="Times New Roman" w:cs="Times New Roman"/>
          <w:b/>
          <w:color w:val="002060"/>
          <w:sz w:val="24"/>
          <w:szCs w:val="24"/>
          <w:u w:val="single"/>
        </w:rPr>
        <w:t>______________________________________________________________</w:t>
      </w:r>
    </w:p>
    <w:p w:rsidR="004C49E3" w:rsidRDefault="004C49E3" w:rsidP="0039345B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</w:p>
    <w:p w:rsidR="004C49E3" w:rsidRDefault="004C49E3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Juma Buckmaire</w:t>
      </w:r>
    </w:p>
    <w:p w:rsidR="004C49E3" w:rsidRDefault="004C49E3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JTA Supermarket</w:t>
      </w:r>
    </w:p>
    <w:p w:rsidR="004C49E3" w:rsidRPr="004C49E3" w:rsidRDefault="004C49E3" w:rsidP="004C49E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4C49E3">
        <w:rPr>
          <w:rFonts w:ascii="Times New Roman" w:hAnsi="Times New Roman" w:cs="Times New Roman"/>
          <w:b/>
          <w:sz w:val="24"/>
          <w:szCs w:val="24"/>
        </w:rPr>
        <w:t>Assistant Manager</w:t>
      </w:r>
    </w:p>
    <w:p w:rsidR="004C49E3" w:rsidRDefault="004C49E3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(868) 758-0676</w:t>
      </w:r>
    </w:p>
    <w:p w:rsidR="004C49E3" w:rsidRDefault="004C49E3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4C49E3" w:rsidRDefault="004C49E3" w:rsidP="0039345B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Paul Ali</w:t>
      </w:r>
    </w:p>
    <w:p w:rsidR="004C49E3" w:rsidRDefault="004C49E3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JTA Supermarket</w:t>
      </w:r>
    </w:p>
    <w:p w:rsidR="004C49E3" w:rsidRPr="004C49E3" w:rsidRDefault="004C49E3" w:rsidP="004C49E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4C49E3">
        <w:rPr>
          <w:rFonts w:ascii="Times New Roman" w:hAnsi="Times New Roman" w:cs="Times New Roman"/>
          <w:b/>
          <w:sz w:val="24"/>
          <w:szCs w:val="24"/>
        </w:rPr>
        <w:t>Senior Supervisor</w:t>
      </w:r>
    </w:p>
    <w:p w:rsidR="004C49E3" w:rsidRDefault="004C49E3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(868) 778-9523</w:t>
      </w:r>
    </w:p>
    <w:p w:rsidR="004C49E3" w:rsidRDefault="004C49E3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2217DF" w:rsidRPr="00BD7D1D" w:rsidRDefault="002217DF" w:rsidP="0039345B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 xml:space="preserve">Yvonne Kelly-Simmons </w:t>
      </w:r>
    </w:p>
    <w:p w:rsidR="0039345B" w:rsidRPr="00BD7D1D" w:rsidRDefault="002217DF" w:rsidP="0039345B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 xml:space="preserve">St. Christopher’s Anglican School </w:t>
      </w:r>
    </w:p>
    <w:p w:rsidR="002217DF" w:rsidRPr="001D0A5D" w:rsidRDefault="0039345B" w:rsidP="003223FA">
      <w:pPr>
        <w:pStyle w:val="NoSpacing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D0A5D">
        <w:rPr>
          <w:rFonts w:ascii="Times New Roman" w:hAnsi="Times New Roman" w:cs="Times New Roman"/>
          <w:b/>
          <w:sz w:val="24"/>
          <w:szCs w:val="24"/>
        </w:rPr>
        <w:t xml:space="preserve">Past </w:t>
      </w:r>
      <w:r w:rsidR="002217DF" w:rsidRPr="001D0A5D">
        <w:rPr>
          <w:rFonts w:ascii="Times New Roman" w:hAnsi="Times New Roman" w:cs="Times New Roman"/>
          <w:b/>
          <w:sz w:val="24"/>
          <w:szCs w:val="24"/>
        </w:rPr>
        <w:t xml:space="preserve">Principal </w:t>
      </w:r>
    </w:p>
    <w:p w:rsidR="002217DF" w:rsidRPr="00BD7D1D" w:rsidRDefault="002217DF" w:rsidP="003223F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>REG #14405</w:t>
      </w:r>
    </w:p>
    <w:p w:rsidR="003223FA" w:rsidRDefault="00421212" w:rsidP="003223F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 xml:space="preserve">(868) </w:t>
      </w:r>
      <w:r w:rsidR="003223FA" w:rsidRPr="00BD7D1D">
        <w:rPr>
          <w:rFonts w:ascii="Times New Roman" w:hAnsi="Times New Roman" w:cs="Times New Roman"/>
          <w:sz w:val="24"/>
          <w:szCs w:val="24"/>
        </w:rPr>
        <w:t>649-1795</w:t>
      </w:r>
    </w:p>
    <w:p w:rsidR="00B12682" w:rsidRDefault="00B12682" w:rsidP="003223F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:rsidR="00B12682" w:rsidRDefault="00B12682" w:rsidP="00B12682">
      <w:pPr>
        <w:pStyle w:val="NoSpacing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Sheldon Michael</w:t>
      </w:r>
    </w:p>
    <w:p w:rsidR="00B12682" w:rsidRDefault="00B12682" w:rsidP="00B1268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Southern Supplies Limited</w:t>
      </w:r>
    </w:p>
    <w:p w:rsidR="00B12682" w:rsidRPr="00B12682" w:rsidRDefault="00B12682" w:rsidP="00B12682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B12682">
        <w:rPr>
          <w:rFonts w:ascii="Times New Roman" w:hAnsi="Times New Roman" w:cs="Times New Roman"/>
          <w:b/>
          <w:sz w:val="24"/>
          <w:szCs w:val="24"/>
        </w:rPr>
        <w:t>Supervisor</w:t>
      </w:r>
    </w:p>
    <w:p w:rsidR="00B12682" w:rsidRPr="00BD7D1D" w:rsidRDefault="00B12682" w:rsidP="00B1268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(868) 389-7545</w:t>
      </w:r>
    </w:p>
    <w:p w:rsidR="009E55B8" w:rsidRDefault="003223FA" w:rsidP="003934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D7D1D">
        <w:rPr>
          <w:rFonts w:ascii="Times New Roman" w:hAnsi="Times New Roman" w:cs="Times New Roman"/>
          <w:sz w:val="24"/>
          <w:szCs w:val="24"/>
        </w:rPr>
        <w:tab/>
      </w:r>
    </w:p>
    <w:p w:rsidR="009E55B8" w:rsidRDefault="009E5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9345B" w:rsidRPr="00BD7D1D" w:rsidRDefault="009E55B8" w:rsidP="0039345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8178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rtificate of gradu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E3" w:rsidRDefault="009E55B8" w:rsidP="004C49E3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178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rtificate of subjec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E3" w:rsidRDefault="004C49E3" w:rsidP="004C49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C49E3" w:rsidRDefault="004C49E3" w:rsidP="004C49E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C49E3" w:rsidRDefault="004C49E3" w:rsidP="003223F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4C49E3" w:rsidRPr="00196529" w:rsidRDefault="004C49E3" w:rsidP="003223F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3223FA" w:rsidRPr="00BD7D1D" w:rsidRDefault="00B57E15" w:rsidP="003223F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223FA" w:rsidRDefault="00B57E15" w:rsidP="003223F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57E15" w:rsidRDefault="00B57E15" w:rsidP="003223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57E15" w:rsidRDefault="00B57E15" w:rsidP="00B57E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57E15" w:rsidRDefault="00B57E15" w:rsidP="003223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57E15" w:rsidRPr="00BD7D1D" w:rsidRDefault="00B57E15" w:rsidP="003223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3223FA" w:rsidRPr="00BD7D1D" w:rsidRDefault="003223FA" w:rsidP="003223F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3223FA" w:rsidRPr="00BD7D1D" w:rsidRDefault="003223FA" w:rsidP="003223F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39345B" w:rsidRPr="00BD7D1D" w:rsidRDefault="0039345B" w:rsidP="003934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39345B" w:rsidRPr="00BD7D1D" w:rsidSect="00A61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F53" w:rsidRDefault="00426F53" w:rsidP="006C0655">
      <w:pPr>
        <w:spacing w:after="0" w:line="240" w:lineRule="auto"/>
      </w:pPr>
      <w:r>
        <w:separator/>
      </w:r>
    </w:p>
  </w:endnote>
  <w:endnote w:type="continuationSeparator" w:id="0">
    <w:p w:rsidR="00426F53" w:rsidRDefault="00426F53" w:rsidP="006C0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F53" w:rsidRDefault="00426F53" w:rsidP="006C0655">
      <w:pPr>
        <w:spacing w:after="0" w:line="240" w:lineRule="auto"/>
      </w:pPr>
      <w:r>
        <w:separator/>
      </w:r>
    </w:p>
  </w:footnote>
  <w:footnote w:type="continuationSeparator" w:id="0">
    <w:p w:rsidR="00426F53" w:rsidRDefault="00426F53" w:rsidP="006C0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B10CF"/>
    <w:multiLevelType w:val="hybridMultilevel"/>
    <w:tmpl w:val="054E031A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B1A0A"/>
    <w:multiLevelType w:val="hybridMultilevel"/>
    <w:tmpl w:val="5ABE9CB8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303B86"/>
    <w:multiLevelType w:val="hybridMultilevel"/>
    <w:tmpl w:val="8C2877D2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2F5BE5"/>
    <w:multiLevelType w:val="hybridMultilevel"/>
    <w:tmpl w:val="534C228A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0A3E95"/>
    <w:multiLevelType w:val="hybridMultilevel"/>
    <w:tmpl w:val="4858D40C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8E7B91"/>
    <w:multiLevelType w:val="hybridMultilevel"/>
    <w:tmpl w:val="C5864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491F3A"/>
    <w:multiLevelType w:val="hybridMultilevel"/>
    <w:tmpl w:val="47A625F0"/>
    <w:lvl w:ilvl="0" w:tplc="2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31369"/>
    <w:multiLevelType w:val="hybridMultilevel"/>
    <w:tmpl w:val="D48CA50A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41FD6"/>
    <w:multiLevelType w:val="hybridMultilevel"/>
    <w:tmpl w:val="880EE694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BF255C"/>
    <w:multiLevelType w:val="hybridMultilevel"/>
    <w:tmpl w:val="F98AEE46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A561F4"/>
    <w:multiLevelType w:val="hybridMultilevel"/>
    <w:tmpl w:val="136C8460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916C59"/>
    <w:multiLevelType w:val="hybridMultilevel"/>
    <w:tmpl w:val="BE3807D0"/>
    <w:lvl w:ilvl="0" w:tplc="2C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>
    <w:nsid w:val="47A84209"/>
    <w:multiLevelType w:val="hybridMultilevel"/>
    <w:tmpl w:val="38462572"/>
    <w:lvl w:ilvl="0" w:tplc="2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C383CB4"/>
    <w:multiLevelType w:val="hybridMultilevel"/>
    <w:tmpl w:val="1C3EEF68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314022"/>
    <w:multiLevelType w:val="hybridMultilevel"/>
    <w:tmpl w:val="31BA0A06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8E67EC"/>
    <w:multiLevelType w:val="hybridMultilevel"/>
    <w:tmpl w:val="352E824A"/>
    <w:lvl w:ilvl="0" w:tplc="2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00A1ED0"/>
    <w:multiLevelType w:val="hybridMultilevel"/>
    <w:tmpl w:val="DEC49E20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AC5E48"/>
    <w:multiLevelType w:val="hybridMultilevel"/>
    <w:tmpl w:val="BFB88A1A"/>
    <w:lvl w:ilvl="0" w:tplc="2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90019" w:tentative="1">
      <w:start w:val="1"/>
      <w:numFmt w:val="lowerLetter"/>
      <w:lvlText w:val="%2."/>
      <w:lvlJc w:val="left"/>
      <w:pPr>
        <w:ind w:left="1440" w:hanging="360"/>
      </w:pPr>
    </w:lvl>
    <w:lvl w:ilvl="2" w:tplc="2C09001B" w:tentative="1">
      <w:start w:val="1"/>
      <w:numFmt w:val="lowerRoman"/>
      <w:lvlText w:val="%3."/>
      <w:lvlJc w:val="right"/>
      <w:pPr>
        <w:ind w:left="2160" w:hanging="180"/>
      </w:pPr>
    </w:lvl>
    <w:lvl w:ilvl="3" w:tplc="2C09000F" w:tentative="1">
      <w:start w:val="1"/>
      <w:numFmt w:val="decimal"/>
      <w:lvlText w:val="%4."/>
      <w:lvlJc w:val="left"/>
      <w:pPr>
        <w:ind w:left="2880" w:hanging="360"/>
      </w:pPr>
    </w:lvl>
    <w:lvl w:ilvl="4" w:tplc="2C090019" w:tentative="1">
      <w:start w:val="1"/>
      <w:numFmt w:val="lowerLetter"/>
      <w:lvlText w:val="%5."/>
      <w:lvlJc w:val="left"/>
      <w:pPr>
        <w:ind w:left="3600" w:hanging="360"/>
      </w:pPr>
    </w:lvl>
    <w:lvl w:ilvl="5" w:tplc="2C09001B" w:tentative="1">
      <w:start w:val="1"/>
      <w:numFmt w:val="lowerRoman"/>
      <w:lvlText w:val="%6."/>
      <w:lvlJc w:val="right"/>
      <w:pPr>
        <w:ind w:left="4320" w:hanging="180"/>
      </w:pPr>
    </w:lvl>
    <w:lvl w:ilvl="6" w:tplc="2C09000F" w:tentative="1">
      <w:start w:val="1"/>
      <w:numFmt w:val="decimal"/>
      <w:lvlText w:val="%7."/>
      <w:lvlJc w:val="left"/>
      <w:pPr>
        <w:ind w:left="5040" w:hanging="360"/>
      </w:pPr>
    </w:lvl>
    <w:lvl w:ilvl="7" w:tplc="2C090019" w:tentative="1">
      <w:start w:val="1"/>
      <w:numFmt w:val="lowerLetter"/>
      <w:lvlText w:val="%8."/>
      <w:lvlJc w:val="left"/>
      <w:pPr>
        <w:ind w:left="5760" w:hanging="360"/>
      </w:pPr>
    </w:lvl>
    <w:lvl w:ilvl="8" w:tplc="2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492AC5"/>
    <w:multiLevelType w:val="hybridMultilevel"/>
    <w:tmpl w:val="2ADA5B06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4077D9"/>
    <w:multiLevelType w:val="hybridMultilevel"/>
    <w:tmpl w:val="45B23DB8"/>
    <w:lvl w:ilvl="0" w:tplc="2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557849"/>
    <w:multiLevelType w:val="hybridMultilevel"/>
    <w:tmpl w:val="E74E2120"/>
    <w:lvl w:ilvl="0" w:tplc="2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90019" w:tentative="1">
      <w:start w:val="1"/>
      <w:numFmt w:val="lowerLetter"/>
      <w:lvlText w:val="%2."/>
      <w:lvlJc w:val="left"/>
      <w:pPr>
        <w:ind w:left="1440" w:hanging="360"/>
      </w:pPr>
    </w:lvl>
    <w:lvl w:ilvl="2" w:tplc="2C09001B" w:tentative="1">
      <w:start w:val="1"/>
      <w:numFmt w:val="lowerRoman"/>
      <w:lvlText w:val="%3."/>
      <w:lvlJc w:val="right"/>
      <w:pPr>
        <w:ind w:left="2160" w:hanging="180"/>
      </w:pPr>
    </w:lvl>
    <w:lvl w:ilvl="3" w:tplc="2C09000F" w:tentative="1">
      <w:start w:val="1"/>
      <w:numFmt w:val="decimal"/>
      <w:lvlText w:val="%4."/>
      <w:lvlJc w:val="left"/>
      <w:pPr>
        <w:ind w:left="2880" w:hanging="360"/>
      </w:pPr>
    </w:lvl>
    <w:lvl w:ilvl="4" w:tplc="2C090019" w:tentative="1">
      <w:start w:val="1"/>
      <w:numFmt w:val="lowerLetter"/>
      <w:lvlText w:val="%5."/>
      <w:lvlJc w:val="left"/>
      <w:pPr>
        <w:ind w:left="3600" w:hanging="360"/>
      </w:pPr>
    </w:lvl>
    <w:lvl w:ilvl="5" w:tplc="2C09001B" w:tentative="1">
      <w:start w:val="1"/>
      <w:numFmt w:val="lowerRoman"/>
      <w:lvlText w:val="%6."/>
      <w:lvlJc w:val="right"/>
      <w:pPr>
        <w:ind w:left="4320" w:hanging="180"/>
      </w:pPr>
    </w:lvl>
    <w:lvl w:ilvl="6" w:tplc="2C09000F" w:tentative="1">
      <w:start w:val="1"/>
      <w:numFmt w:val="decimal"/>
      <w:lvlText w:val="%7."/>
      <w:lvlJc w:val="left"/>
      <w:pPr>
        <w:ind w:left="5040" w:hanging="360"/>
      </w:pPr>
    </w:lvl>
    <w:lvl w:ilvl="7" w:tplc="2C090019" w:tentative="1">
      <w:start w:val="1"/>
      <w:numFmt w:val="lowerLetter"/>
      <w:lvlText w:val="%8."/>
      <w:lvlJc w:val="left"/>
      <w:pPr>
        <w:ind w:left="5760" w:hanging="360"/>
      </w:pPr>
    </w:lvl>
    <w:lvl w:ilvl="8" w:tplc="2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F44F20"/>
    <w:multiLevelType w:val="hybridMultilevel"/>
    <w:tmpl w:val="13BA1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6"/>
  </w:num>
  <w:num w:numId="4">
    <w:abstractNumId w:val="19"/>
  </w:num>
  <w:num w:numId="5">
    <w:abstractNumId w:val="8"/>
  </w:num>
  <w:num w:numId="6">
    <w:abstractNumId w:val="11"/>
  </w:num>
  <w:num w:numId="7">
    <w:abstractNumId w:val="1"/>
  </w:num>
  <w:num w:numId="8">
    <w:abstractNumId w:val="18"/>
  </w:num>
  <w:num w:numId="9">
    <w:abstractNumId w:val="20"/>
  </w:num>
  <w:num w:numId="10">
    <w:abstractNumId w:val="17"/>
  </w:num>
  <w:num w:numId="11">
    <w:abstractNumId w:val="14"/>
  </w:num>
  <w:num w:numId="12">
    <w:abstractNumId w:val="9"/>
  </w:num>
  <w:num w:numId="13">
    <w:abstractNumId w:val="12"/>
  </w:num>
  <w:num w:numId="14">
    <w:abstractNumId w:val="4"/>
  </w:num>
  <w:num w:numId="15">
    <w:abstractNumId w:val="0"/>
  </w:num>
  <w:num w:numId="16">
    <w:abstractNumId w:val="3"/>
  </w:num>
  <w:num w:numId="17">
    <w:abstractNumId w:val="13"/>
  </w:num>
  <w:num w:numId="18">
    <w:abstractNumId w:val="10"/>
  </w:num>
  <w:num w:numId="19">
    <w:abstractNumId w:val="15"/>
  </w:num>
  <w:num w:numId="20">
    <w:abstractNumId w:val="6"/>
  </w:num>
  <w:num w:numId="21">
    <w:abstractNumId w:val="21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7DF"/>
    <w:rsid w:val="000465AC"/>
    <w:rsid w:val="00062438"/>
    <w:rsid w:val="000723A8"/>
    <w:rsid w:val="00111B91"/>
    <w:rsid w:val="00165F28"/>
    <w:rsid w:val="00196529"/>
    <w:rsid w:val="001C0C22"/>
    <w:rsid w:val="001D0A5D"/>
    <w:rsid w:val="001E248F"/>
    <w:rsid w:val="002217DF"/>
    <w:rsid w:val="00275601"/>
    <w:rsid w:val="002B3743"/>
    <w:rsid w:val="003223FA"/>
    <w:rsid w:val="003325A2"/>
    <w:rsid w:val="003429AF"/>
    <w:rsid w:val="0039345B"/>
    <w:rsid w:val="0039561C"/>
    <w:rsid w:val="003B30CF"/>
    <w:rsid w:val="00421212"/>
    <w:rsid w:val="00426F53"/>
    <w:rsid w:val="004C3107"/>
    <w:rsid w:val="004C49E3"/>
    <w:rsid w:val="004D477E"/>
    <w:rsid w:val="00513B34"/>
    <w:rsid w:val="00596CAD"/>
    <w:rsid w:val="006132AA"/>
    <w:rsid w:val="0062746B"/>
    <w:rsid w:val="006B510D"/>
    <w:rsid w:val="006C0655"/>
    <w:rsid w:val="006F3CFB"/>
    <w:rsid w:val="00706124"/>
    <w:rsid w:val="007530E7"/>
    <w:rsid w:val="0079310D"/>
    <w:rsid w:val="008021CD"/>
    <w:rsid w:val="00844B0A"/>
    <w:rsid w:val="00846165"/>
    <w:rsid w:val="008C44E3"/>
    <w:rsid w:val="00904335"/>
    <w:rsid w:val="00997EC3"/>
    <w:rsid w:val="009C7837"/>
    <w:rsid w:val="009E55B8"/>
    <w:rsid w:val="00A43D8F"/>
    <w:rsid w:val="00A61466"/>
    <w:rsid w:val="00A61723"/>
    <w:rsid w:val="00A830BF"/>
    <w:rsid w:val="00A84FEC"/>
    <w:rsid w:val="00AC2EA0"/>
    <w:rsid w:val="00B062FE"/>
    <w:rsid w:val="00B12682"/>
    <w:rsid w:val="00B57E15"/>
    <w:rsid w:val="00B7729C"/>
    <w:rsid w:val="00BD7D1D"/>
    <w:rsid w:val="00C86D1D"/>
    <w:rsid w:val="00CF387B"/>
    <w:rsid w:val="00D216DE"/>
    <w:rsid w:val="00D67D93"/>
    <w:rsid w:val="00D91763"/>
    <w:rsid w:val="00DB2CF8"/>
    <w:rsid w:val="00DD210C"/>
    <w:rsid w:val="00E176A9"/>
    <w:rsid w:val="00E8530A"/>
    <w:rsid w:val="00EC2669"/>
    <w:rsid w:val="00EF570D"/>
    <w:rsid w:val="00F12339"/>
    <w:rsid w:val="00F9567A"/>
    <w:rsid w:val="00FC31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6C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C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DD210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C0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655"/>
  </w:style>
  <w:style w:type="paragraph" w:styleId="Footer">
    <w:name w:val="footer"/>
    <w:basedOn w:val="Normal"/>
    <w:link w:val="FooterChar"/>
    <w:uiPriority w:val="99"/>
    <w:unhideWhenUsed/>
    <w:rsid w:val="006C0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655"/>
  </w:style>
  <w:style w:type="paragraph" w:styleId="ListParagraph">
    <w:name w:val="List Paragraph"/>
    <w:basedOn w:val="Normal"/>
    <w:uiPriority w:val="34"/>
    <w:qFormat/>
    <w:rsid w:val="001E24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51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6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6CA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6C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DD210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C0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655"/>
  </w:style>
  <w:style w:type="paragraph" w:styleId="Footer">
    <w:name w:val="footer"/>
    <w:basedOn w:val="Normal"/>
    <w:link w:val="FooterChar"/>
    <w:uiPriority w:val="99"/>
    <w:unhideWhenUsed/>
    <w:rsid w:val="006C0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655"/>
  </w:style>
  <w:style w:type="paragraph" w:styleId="ListParagraph">
    <w:name w:val="List Paragraph"/>
    <w:basedOn w:val="Normal"/>
    <w:uiPriority w:val="34"/>
    <w:qFormat/>
    <w:rsid w:val="001E24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51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6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hyperlink" Target="mailto:deryel.gomes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ntrolsStorage xmlns="urn:schemas-microsoft-com.VSTO2008Demos.ControlsStorage">
  <Controls>AAEAAAD/////AQAAAAAAAAAMAgAAAEVDaGVtNFdvcmQuQ29yZSwgVmVyc2lvbj0xLjUuMC4wLCBDdWx0dXJlPW5ldXRyYWwsIFB1YmxpY0tleVRva2VuPW51bGwHAQAAAAABAAAAAAAAAAQgQ2hlbTRXb3JkLkNvcmUuQ29udHJvbFByb3BlcnRpZXMCAAAACw==</Controls>
</ControlsStorage>
</file>

<file path=customXml/itemProps1.xml><?xml version="1.0" encoding="utf-8"?>
<ds:datastoreItem xmlns:ds="http://schemas.openxmlformats.org/officeDocument/2006/customXml" ds:itemID="{89034871-169D-4AD7-B9F3-F00E53E58CBA}">
  <ds:schemaRefs>
    <ds:schemaRef ds:uri="urn:schemas-microsoft-com.VSTO2008Demos.ControlsStorag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</Template>
  <TotalTime>0</TotalTime>
  <Pages>5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Khaleel Ramkeesoon</cp:lastModifiedBy>
  <cp:revision>2</cp:revision>
  <cp:lastPrinted>2013-08-20T00:03:00Z</cp:lastPrinted>
  <dcterms:created xsi:type="dcterms:W3CDTF">2017-11-27T16:14:00Z</dcterms:created>
  <dcterms:modified xsi:type="dcterms:W3CDTF">2017-11-27T16:14:00Z</dcterms:modified>
</cp:coreProperties>
</file>