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254C" w:rsidRPr="00076FED" w:rsidRDefault="0027254C" w:rsidP="00076FED">
      <w:pPr>
        <w:spacing w:after="0" w:line="360" w:lineRule="auto"/>
        <w:rPr>
          <w:rFonts w:ascii="Times New Roman" w:hAnsi="Times New Roman"/>
        </w:rPr>
      </w:pPr>
    </w:p>
    <w:p w:rsidR="0027254C" w:rsidRPr="00076FED" w:rsidRDefault="0027254C" w:rsidP="00076FED">
      <w:pPr>
        <w:spacing w:after="0" w:line="360" w:lineRule="auto"/>
        <w:rPr>
          <w:rFonts w:ascii="Times New Roman" w:hAnsi="Times New Roman"/>
        </w:rPr>
      </w:pPr>
    </w:p>
    <w:p w:rsidR="0027254C" w:rsidRPr="00076FED" w:rsidRDefault="0027254C" w:rsidP="00076FED">
      <w:pPr>
        <w:spacing w:after="0" w:line="360" w:lineRule="auto"/>
        <w:jc w:val="right"/>
        <w:rPr>
          <w:rFonts w:ascii="Times New Roman" w:hAnsi="Times New Roman"/>
          <w:sz w:val="24"/>
        </w:rPr>
      </w:pPr>
    </w:p>
    <w:p w:rsidR="0059246E" w:rsidRDefault="005A3368" w:rsidP="00076FED">
      <w:pPr>
        <w:spacing w:after="0" w:line="360" w:lineRule="auto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LP 6 Jordan Trace</w:t>
      </w:r>
    </w:p>
    <w:p w:rsidR="005A3368" w:rsidRDefault="005A3368" w:rsidP="00076FED">
      <w:pPr>
        <w:spacing w:after="0" w:line="360" w:lineRule="auto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Santa Margarita</w:t>
      </w:r>
    </w:p>
    <w:p w:rsidR="005A3368" w:rsidRPr="00076FED" w:rsidRDefault="005A3368" w:rsidP="00076FED">
      <w:pPr>
        <w:spacing w:after="0" w:line="360" w:lineRule="auto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 Augustine</w:t>
      </w:r>
    </w:p>
    <w:p w:rsidR="0059246E" w:rsidRPr="00076FED" w:rsidRDefault="00871A6C" w:rsidP="00076FED">
      <w:pPr>
        <w:spacing w:after="0" w:line="360" w:lineRule="auto"/>
        <w:jc w:val="right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 xml:space="preserve">Trinidad </w:t>
      </w:r>
    </w:p>
    <w:p w:rsidR="0059246E" w:rsidRPr="00076FED" w:rsidRDefault="00CA1A99" w:rsidP="00076FED">
      <w:pPr>
        <w:spacing w:after="0" w:line="360" w:lineRule="auto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</w:t>
      </w:r>
      <w:r w:rsidRPr="00CA1A99">
        <w:rPr>
          <w:rFonts w:ascii="Times New Roman" w:hAnsi="Times New Roman"/>
          <w:sz w:val="24"/>
          <w:szCs w:val="24"/>
          <w:vertAlign w:val="superscript"/>
        </w:rPr>
        <w:t>th</w:t>
      </w:r>
      <w:r>
        <w:rPr>
          <w:rFonts w:ascii="Times New Roman" w:hAnsi="Times New Roman"/>
          <w:sz w:val="24"/>
          <w:szCs w:val="24"/>
        </w:rPr>
        <w:t xml:space="preserve"> Novembe</w:t>
      </w:r>
      <w:r w:rsidR="00996EB9">
        <w:rPr>
          <w:rFonts w:ascii="Times New Roman" w:hAnsi="Times New Roman"/>
          <w:sz w:val="24"/>
          <w:szCs w:val="24"/>
        </w:rPr>
        <w:t>r</w:t>
      </w:r>
      <w:r w:rsidR="0051035A" w:rsidRPr="00076FED">
        <w:rPr>
          <w:rFonts w:ascii="Times New Roman" w:hAnsi="Times New Roman"/>
          <w:sz w:val="24"/>
          <w:szCs w:val="24"/>
        </w:rPr>
        <w:t>, 2015</w:t>
      </w:r>
    </w:p>
    <w:p w:rsidR="0059246E" w:rsidRPr="00076FED" w:rsidRDefault="0059246E" w:rsidP="00076FED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59246E" w:rsidRPr="00076FED" w:rsidRDefault="00955E3A" w:rsidP="00076FED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>Director, Human</w:t>
      </w:r>
      <w:r w:rsidR="0051035A" w:rsidRPr="00076FED">
        <w:rPr>
          <w:rFonts w:ascii="Times New Roman" w:hAnsi="Times New Roman"/>
          <w:sz w:val="24"/>
          <w:szCs w:val="24"/>
        </w:rPr>
        <w:t xml:space="preserve"> Resource Manager</w:t>
      </w:r>
    </w:p>
    <w:p w:rsidR="0027254C" w:rsidRPr="00076FED" w:rsidRDefault="0027254C" w:rsidP="00076FED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59246E" w:rsidRPr="00076FED" w:rsidRDefault="0059246E" w:rsidP="00076FED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>Dear Sir/ Madam,</w:t>
      </w:r>
    </w:p>
    <w:p w:rsidR="00955E3A" w:rsidRPr="00076FED" w:rsidRDefault="00076FED" w:rsidP="00076FED">
      <w:pPr>
        <w:spacing w:line="360" w:lineRule="auto"/>
        <w:ind w:firstLine="1560"/>
        <w:jc w:val="both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 xml:space="preserve">My name is Tianna Raymer and I reside at the above address. </w:t>
      </w:r>
      <w:r w:rsidR="0059246E" w:rsidRPr="00076FED">
        <w:rPr>
          <w:rFonts w:ascii="Times New Roman" w:hAnsi="Times New Roman"/>
          <w:sz w:val="24"/>
          <w:szCs w:val="24"/>
        </w:rPr>
        <w:t>I would like to apply for</w:t>
      </w:r>
      <w:r w:rsidR="00CA1A99">
        <w:rPr>
          <w:rFonts w:ascii="Times New Roman" w:hAnsi="Times New Roman"/>
          <w:sz w:val="24"/>
          <w:szCs w:val="24"/>
        </w:rPr>
        <w:t xml:space="preserve"> any available</w:t>
      </w:r>
      <w:bookmarkStart w:id="0" w:name="_GoBack"/>
      <w:bookmarkEnd w:id="0"/>
      <w:r w:rsidR="00B62FA3">
        <w:rPr>
          <w:color w:val="000000"/>
          <w:sz w:val="21"/>
          <w:szCs w:val="21"/>
          <w:shd w:val="clear" w:color="auto" w:fill="FFFFFF"/>
        </w:rPr>
        <w:t xml:space="preserve"> </w:t>
      </w:r>
      <w:r w:rsidR="00B62FA3">
        <w:rPr>
          <w:rFonts w:ascii="Times New Roman" w:hAnsi="Times New Roman"/>
          <w:sz w:val="24"/>
          <w:szCs w:val="24"/>
        </w:rPr>
        <w:t>p</w:t>
      </w:r>
      <w:r w:rsidR="00996EB9" w:rsidRPr="00B62FA3">
        <w:rPr>
          <w:rFonts w:ascii="Times New Roman" w:hAnsi="Times New Roman"/>
          <w:sz w:val="24"/>
          <w:szCs w:val="24"/>
        </w:rPr>
        <w:t>osition</w:t>
      </w:r>
      <w:r w:rsidR="00B62FA3">
        <w:rPr>
          <w:rFonts w:ascii="Times New Roman" w:hAnsi="Times New Roman"/>
          <w:sz w:val="24"/>
          <w:szCs w:val="24"/>
        </w:rPr>
        <w:t>,</w:t>
      </w:r>
      <w:r w:rsidR="00AE7D99">
        <w:rPr>
          <w:rFonts w:ascii="Times New Roman" w:hAnsi="Times New Roman"/>
          <w:sz w:val="24"/>
          <w:szCs w:val="24"/>
        </w:rPr>
        <w:t xml:space="preserve"> </w:t>
      </w:r>
      <w:r w:rsidR="00CA1A99">
        <w:rPr>
          <w:rFonts w:ascii="Times New Roman" w:hAnsi="Times New Roman"/>
          <w:sz w:val="24"/>
          <w:szCs w:val="24"/>
        </w:rPr>
        <w:t>within your establishment.</w:t>
      </w:r>
      <w:r w:rsidR="002B2858" w:rsidRPr="00076FED">
        <w:rPr>
          <w:rFonts w:ascii="Times New Roman" w:hAnsi="Times New Roman"/>
          <w:sz w:val="24"/>
          <w:szCs w:val="24"/>
        </w:rPr>
        <w:t xml:space="preserve"> </w:t>
      </w:r>
      <w:r w:rsidR="0059246E" w:rsidRPr="00076FED">
        <w:rPr>
          <w:rFonts w:ascii="Times New Roman" w:hAnsi="Times New Roman"/>
          <w:sz w:val="24"/>
          <w:szCs w:val="24"/>
        </w:rPr>
        <w:t>I have the capability, capacity and determination that your organization requir</w:t>
      </w:r>
      <w:r w:rsidR="00D62413" w:rsidRPr="00076FED">
        <w:rPr>
          <w:rFonts w:ascii="Times New Roman" w:hAnsi="Times New Roman"/>
          <w:sz w:val="24"/>
          <w:szCs w:val="24"/>
        </w:rPr>
        <w:t>es</w:t>
      </w:r>
      <w:r w:rsidR="0059246E" w:rsidRPr="00076FED">
        <w:rPr>
          <w:rFonts w:ascii="Times New Roman" w:hAnsi="Times New Roman"/>
          <w:sz w:val="24"/>
          <w:szCs w:val="24"/>
        </w:rPr>
        <w:t xml:space="preserve">.  I am disciplined and can meet the challenges of the working environment.  As such, I am confident that I will be a valuable asset to your establishment. </w:t>
      </w:r>
    </w:p>
    <w:p w:rsidR="0059246E" w:rsidRPr="00076FED" w:rsidRDefault="0059246E" w:rsidP="00076FED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>What my resume does not reveal is my professional demeanor and appearance. In any work environment, these qualities are of the utmost importance in de</w:t>
      </w:r>
      <w:r w:rsidR="0027254C" w:rsidRPr="00076FED">
        <w:rPr>
          <w:rFonts w:ascii="Times New Roman" w:hAnsi="Times New Roman"/>
          <w:sz w:val="24"/>
          <w:szCs w:val="24"/>
        </w:rPr>
        <w:t xml:space="preserve">aling with clients/customers as </w:t>
      </w:r>
      <w:r w:rsidRPr="00076FED">
        <w:rPr>
          <w:rFonts w:ascii="Times New Roman" w:hAnsi="Times New Roman"/>
          <w:sz w:val="24"/>
          <w:szCs w:val="24"/>
        </w:rPr>
        <w:t xml:space="preserve">well as co-workers. I have the required working experience within the working environment.                                                 </w:t>
      </w:r>
    </w:p>
    <w:p w:rsidR="0059246E" w:rsidRPr="00076FED" w:rsidRDefault="0059246E" w:rsidP="00076FED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 xml:space="preserve"> I thank you sincerely for considering my application. Please find enclosed my resume. I am available for an interview with you at your convenience and can be reached at the above address or by telephone.</w:t>
      </w:r>
    </w:p>
    <w:p w:rsidR="0059246E" w:rsidRPr="00076FED" w:rsidRDefault="0059246E" w:rsidP="00076FED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59246E" w:rsidRPr="00076FED" w:rsidRDefault="0059246E" w:rsidP="00076FED">
      <w:pPr>
        <w:spacing w:line="360" w:lineRule="auto"/>
        <w:jc w:val="right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>Yours respectfully,</w:t>
      </w:r>
    </w:p>
    <w:p w:rsidR="0027254C" w:rsidRPr="00076FED" w:rsidRDefault="0059246E" w:rsidP="00076FED">
      <w:pPr>
        <w:spacing w:after="0" w:line="360" w:lineRule="auto"/>
        <w:jc w:val="right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>……………………</w:t>
      </w:r>
    </w:p>
    <w:p w:rsidR="0059246E" w:rsidRPr="00076FED" w:rsidRDefault="0051035A" w:rsidP="00076FED">
      <w:pPr>
        <w:spacing w:after="0" w:line="360" w:lineRule="auto"/>
        <w:jc w:val="right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>Tianna Raymer</w:t>
      </w:r>
      <w:r w:rsidR="0059246E" w:rsidRPr="00076FED">
        <w:rPr>
          <w:rFonts w:ascii="Times New Roman" w:hAnsi="Times New Roman"/>
          <w:sz w:val="24"/>
          <w:szCs w:val="24"/>
        </w:rPr>
        <w:t xml:space="preserve">       </w:t>
      </w:r>
    </w:p>
    <w:p w:rsidR="0059246E" w:rsidRPr="00076FED" w:rsidRDefault="0059246E" w:rsidP="00076FED">
      <w:pPr>
        <w:spacing w:line="360" w:lineRule="auto"/>
        <w:jc w:val="center"/>
        <w:rPr>
          <w:rFonts w:ascii="Times New Roman" w:hAnsi="Times New Roman"/>
          <w:b/>
          <w:sz w:val="28"/>
          <w:szCs w:val="24"/>
          <w:u w:val="single"/>
        </w:rPr>
      </w:pPr>
    </w:p>
    <w:p w:rsidR="0059246E" w:rsidRPr="00076FED" w:rsidRDefault="0059246E" w:rsidP="00076FED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u w:val="single"/>
        </w:rPr>
      </w:pPr>
    </w:p>
    <w:p w:rsidR="00076FED" w:rsidRPr="00076FED" w:rsidRDefault="00076FED" w:rsidP="0059246E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u w:val="single"/>
        </w:rPr>
      </w:pPr>
    </w:p>
    <w:p w:rsidR="0059246E" w:rsidRPr="00076FED" w:rsidRDefault="0059246E" w:rsidP="0059246E">
      <w:pPr>
        <w:spacing w:line="360" w:lineRule="auto"/>
        <w:jc w:val="center"/>
        <w:rPr>
          <w:rFonts w:ascii="Times New Roman" w:hAnsi="Times New Roman"/>
        </w:rPr>
      </w:pPr>
      <w:r w:rsidRPr="00076FED">
        <w:rPr>
          <w:rFonts w:ascii="Times New Roman" w:hAnsi="Times New Roman"/>
          <w:b/>
          <w:sz w:val="24"/>
          <w:szCs w:val="24"/>
          <w:u w:val="single"/>
        </w:rPr>
        <w:lastRenderedPageBreak/>
        <w:t>RESUME</w:t>
      </w:r>
    </w:p>
    <w:p w:rsidR="0059246E" w:rsidRPr="00076FED" w:rsidRDefault="0059246E" w:rsidP="0059246E">
      <w:pPr>
        <w:jc w:val="both"/>
        <w:rPr>
          <w:rFonts w:ascii="Times New Roman" w:hAnsi="Times New Roman"/>
          <w:sz w:val="24"/>
          <w:szCs w:val="24"/>
        </w:rPr>
      </w:pPr>
    </w:p>
    <w:p w:rsidR="0059246E" w:rsidRPr="00076FED" w:rsidRDefault="0059246E" w:rsidP="0059246E">
      <w:pPr>
        <w:jc w:val="both"/>
        <w:rPr>
          <w:rFonts w:ascii="Times New Roman" w:hAnsi="Times New Roman"/>
          <w:b/>
          <w:sz w:val="24"/>
          <w:szCs w:val="24"/>
        </w:rPr>
      </w:pPr>
      <w:r w:rsidRPr="00076FED">
        <w:rPr>
          <w:rFonts w:ascii="Times New Roman" w:hAnsi="Times New Roman"/>
          <w:b/>
          <w:sz w:val="24"/>
          <w:szCs w:val="24"/>
        </w:rPr>
        <w:t>Name:</w:t>
      </w:r>
      <w:r w:rsidRPr="00076FED">
        <w:rPr>
          <w:rFonts w:ascii="Times New Roman" w:hAnsi="Times New Roman"/>
          <w:b/>
          <w:sz w:val="24"/>
          <w:szCs w:val="24"/>
        </w:rPr>
        <w:tab/>
      </w:r>
      <w:r w:rsidRPr="00076FED">
        <w:rPr>
          <w:rFonts w:ascii="Times New Roman" w:hAnsi="Times New Roman"/>
          <w:b/>
          <w:sz w:val="24"/>
          <w:szCs w:val="24"/>
        </w:rPr>
        <w:tab/>
      </w:r>
      <w:r w:rsidRPr="00076FED">
        <w:rPr>
          <w:rFonts w:ascii="Times New Roman" w:hAnsi="Times New Roman"/>
          <w:sz w:val="24"/>
          <w:szCs w:val="24"/>
        </w:rPr>
        <w:t xml:space="preserve">       </w:t>
      </w:r>
      <w:r w:rsidR="00714AAE" w:rsidRPr="00076FED">
        <w:rPr>
          <w:rFonts w:ascii="Times New Roman" w:hAnsi="Times New Roman"/>
          <w:sz w:val="24"/>
          <w:szCs w:val="24"/>
        </w:rPr>
        <w:t xml:space="preserve"> TIANNA SAMANTHA RAYMER</w:t>
      </w:r>
    </w:p>
    <w:p w:rsidR="0059246E" w:rsidRPr="00076FED" w:rsidRDefault="0059246E" w:rsidP="0059246E">
      <w:pPr>
        <w:jc w:val="both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b/>
          <w:sz w:val="24"/>
          <w:szCs w:val="24"/>
        </w:rPr>
        <w:t>Address:</w:t>
      </w:r>
      <w:r w:rsidRPr="00076FED">
        <w:rPr>
          <w:rFonts w:ascii="Times New Roman" w:hAnsi="Times New Roman"/>
          <w:sz w:val="24"/>
          <w:szCs w:val="24"/>
        </w:rPr>
        <w:t xml:space="preserve">             </w:t>
      </w:r>
      <w:r w:rsidR="00714AAE" w:rsidRPr="00076FED">
        <w:rPr>
          <w:rFonts w:ascii="Times New Roman" w:hAnsi="Times New Roman"/>
          <w:sz w:val="24"/>
          <w:szCs w:val="24"/>
        </w:rPr>
        <w:t xml:space="preserve">  </w:t>
      </w:r>
      <w:r w:rsidR="00A816B8">
        <w:rPr>
          <w:rFonts w:ascii="Times New Roman" w:hAnsi="Times New Roman"/>
          <w:sz w:val="24"/>
          <w:szCs w:val="24"/>
        </w:rPr>
        <w:t>LP 6 JORDAN TRACE</w:t>
      </w:r>
      <w:r w:rsidR="00255D2E" w:rsidRPr="00076FED">
        <w:rPr>
          <w:rFonts w:ascii="Times New Roman" w:hAnsi="Times New Roman"/>
          <w:sz w:val="24"/>
          <w:szCs w:val="24"/>
        </w:rPr>
        <w:t xml:space="preserve">, </w:t>
      </w:r>
      <w:r w:rsidR="00A816B8">
        <w:rPr>
          <w:rFonts w:ascii="Times New Roman" w:hAnsi="Times New Roman"/>
          <w:sz w:val="24"/>
          <w:szCs w:val="24"/>
        </w:rPr>
        <w:t>SANTA MARGARITA ST AUGUSTINE</w:t>
      </w:r>
    </w:p>
    <w:p w:rsidR="0059246E" w:rsidRPr="00076FED" w:rsidRDefault="0059246E" w:rsidP="0059246E">
      <w:pPr>
        <w:jc w:val="both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b/>
          <w:sz w:val="24"/>
          <w:szCs w:val="24"/>
        </w:rPr>
        <w:t>Telephone No:</w:t>
      </w:r>
      <w:r w:rsidR="00714AAE" w:rsidRPr="00076FED">
        <w:rPr>
          <w:rFonts w:ascii="Times New Roman" w:hAnsi="Times New Roman"/>
          <w:sz w:val="24"/>
          <w:szCs w:val="24"/>
        </w:rPr>
        <w:t xml:space="preserve">    </w:t>
      </w:r>
      <w:r w:rsidR="006C092D" w:rsidRPr="00076FED">
        <w:rPr>
          <w:rFonts w:ascii="Times New Roman" w:hAnsi="Times New Roman"/>
          <w:sz w:val="24"/>
          <w:szCs w:val="24"/>
        </w:rPr>
        <w:t>Contact No:</w:t>
      </w:r>
      <w:r w:rsidR="00255D2E" w:rsidRPr="00076FED">
        <w:rPr>
          <w:rFonts w:ascii="Times New Roman" w:hAnsi="Times New Roman"/>
          <w:sz w:val="24"/>
          <w:szCs w:val="24"/>
        </w:rPr>
        <w:t xml:space="preserve"> </w:t>
      </w:r>
      <w:r w:rsidR="00137D35" w:rsidRPr="00076FED">
        <w:rPr>
          <w:rFonts w:ascii="Times New Roman" w:hAnsi="Times New Roman"/>
          <w:sz w:val="24"/>
          <w:szCs w:val="24"/>
        </w:rPr>
        <w:t>1868</w:t>
      </w:r>
      <w:r w:rsidR="00714AAE" w:rsidRPr="00076FED">
        <w:rPr>
          <w:rFonts w:ascii="Times New Roman" w:hAnsi="Times New Roman"/>
          <w:sz w:val="24"/>
          <w:szCs w:val="24"/>
        </w:rPr>
        <w:t>312-1632</w:t>
      </w:r>
    </w:p>
    <w:p w:rsidR="00E033E1" w:rsidRPr="00076FED" w:rsidRDefault="0059246E" w:rsidP="0059246E">
      <w:pPr>
        <w:jc w:val="both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b/>
          <w:sz w:val="24"/>
          <w:szCs w:val="24"/>
        </w:rPr>
        <w:t>Date of Birth:</w:t>
      </w:r>
      <w:r w:rsidRPr="00076FED">
        <w:rPr>
          <w:rFonts w:ascii="Times New Roman" w:hAnsi="Times New Roman"/>
          <w:sz w:val="24"/>
          <w:szCs w:val="24"/>
        </w:rPr>
        <w:t xml:space="preserve"> </w:t>
      </w:r>
      <w:r w:rsidRPr="00076FED">
        <w:rPr>
          <w:rFonts w:ascii="Times New Roman" w:hAnsi="Times New Roman"/>
          <w:sz w:val="24"/>
          <w:szCs w:val="24"/>
        </w:rPr>
        <w:tab/>
        <w:t xml:space="preserve"> </w:t>
      </w:r>
      <w:r w:rsidR="00714AAE" w:rsidRPr="00076FED">
        <w:rPr>
          <w:rFonts w:ascii="Times New Roman" w:hAnsi="Times New Roman"/>
          <w:sz w:val="24"/>
          <w:szCs w:val="24"/>
        </w:rPr>
        <w:t xml:space="preserve">        06</w:t>
      </w:r>
      <w:r w:rsidR="00076FED">
        <w:rPr>
          <w:rFonts w:ascii="Times New Roman" w:hAnsi="Times New Roman"/>
          <w:sz w:val="24"/>
          <w:szCs w:val="24"/>
          <w:vertAlign w:val="superscript"/>
        </w:rPr>
        <w:t>th</w:t>
      </w:r>
      <w:r w:rsidR="00714AAE" w:rsidRPr="00076FED">
        <w:rPr>
          <w:rFonts w:ascii="Times New Roman" w:hAnsi="Times New Roman"/>
          <w:sz w:val="24"/>
          <w:szCs w:val="24"/>
        </w:rPr>
        <w:t xml:space="preserve"> December 1992</w:t>
      </w:r>
    </w:p>
    <w:p w:rsidR="0059246E" w:rsidRPr="00076FED" w:rsidRDefault="0059246E" w:rsidP="0059246E">
      <w:pPr>
        <w:jc w:val="both"/>
        <w:rPr>
          <w:rFonts w:ascii="Times New Roman" w:hAnsi="Times New Roman"/>
          <w:b/>
          <w:sz w:val="24"/>
          <w:szCs w:val="24"/>
        </w:rPr>
      </w:pPr>
      <w:r w:rsidRPr="00076FED">
        <w:rPr>
          <w:rFonts w:ascii="Times New Roman" w:hAnsi="Times New Roman"/>
          <w:b/>
          <w:sz w:val="24"/>
          <w:szCs w:val="24"/>
        </w:rPr>
        <w:t>Objectives:</w:t>
      </w:r>
    </w:p>
    <w:p w:rsidR="0059246E" w:rsidRPr="00076FED" w:rsidRDefault="0059246E" w:rsidP="0059246E">
      <w:pPr>
        <w:numPr>
          <w:ilvl w:val="0"/>
          <w:numId w:val="9"/>
        </w:numPr>
        <w:jc w:val="both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>To obtain a position within your organization that allows me to utilize my acquired skills towards the growth of your establishment.</w:t>
      </w:r>
    </w:p>
    <w:p w:rsidR="0059246E" w:rsidRPr="00076FED" w:rsidRDefault="0059246E" w:rsidP="0059246E">
      <w:pPr>
        <w:jc w:val="both"/>
        <w:rPr>
          <w:rFonts w:ascii="Times New Roman" w:hAnsi="Times New Roman"/>
          <w:b/>
          <w:sz w:val="24"/>
          <w:szCs w:val="24"/>
        </w:rPr>
      </w:pPr>
      <w:r w:rsidRPr="00076FED">
        <w:rPr>
          <w:rFonts w:ascii="Times New Roman" w:hAnsi="Times New Roman"/>
          <w:b/>
          <w:sz w:val="24"/>
          <w:szCs w:val="24"/>
        </w:rPr>
        <w:t>Profile:</w:t>
      </w:r>
    </w:p>
    <w:p w:rsidR="0059246E" w:rsidRPr="00076FED" w:rsidRDefault="0059246E" w:rsidP="0059246E">
      <w:pPr>
        <w:numPr>
          <w:ilvl w:val="0"/>
          <w:numId w:val="9"/>
        </w:numPr>
        <w:jc w:val="both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>Excellent communication and interpersonal skills</w:t>
      </w:r>
    </w:p>
    <w:p w:rsidR="0059246E" w:rsidRPr="00076FED" w:rsidRDefault="0059246E" w:rsidP="0059246E">
      <w:pPr>
        <w:numPr>
          <w:ilvl w:val="0"/>
          <w:numId w:val="9"/>
        </w:numPr>
        <w:jc w:val="both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>Able to successfully handle multiple assignments and priorities</w:t>
      </w:r>
    </w:p>
    <w:p w:rsidR="0059246E" w:rsidRPr="00076FED" w:rsidRDefault="0059246E" w:rsidP="0059246E">
      <w:pPr>
        <w:numPr>
          <w:ilvl w:val="0"/>
          <w:numId w:val="9"/>
        </w:numPr>
        <w:jc w:val="both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>General working knowledge of business machines and the environment</w:t>
      </w:r>
    </w:p>
    <w:p w:rsidR="00255D2E" w:rsidRPr="00076FED" w:rsidRDefault="0059246E" w:rsidP="00255D2E">
      <w:pPr>
        <w:jc w:val="both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b/>
          <w:sz w:val="24"/>
          <w:szCs w:val="24"/>
        </w:rPr>
        <w:t>Work Experience:</w:t>
      </w:r>
    </w:p>
    <w:p w:rsidR="001A714F" w:rsidRPr="00076FED" w:rsidRDefault="001A714F" w:rsidP="001A714F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b/>
          <w:sz w:val="24"/>
          <w:szCs w:val="24"/>
        </w:rPr>
        <w:t xml:space="preserve">1.     </w:t>
      </w:r>
      <w:proofErr w:type="gramStart"/>
      <w:r w:rsidR="006C3291" w:rsidRPr="00076FED">
        <w:rPr>
          <w:rFonts w:ascii="Times New Roman" w:hAnsi="Times New Roman"/>
          <w:b/>
          <w:sz w:val="24"/>
          <w:szCs w:val="24"/>
        </w:rPr>
        <w:t>On</w:t>
      </w:r>
      <w:proofErr w:type="gramEnd"/>
      <w:r w:rsidR="006C3291" w:rsidRPr="00076FED">
        <w:rPr>
          <w:rFonts w:ascii="Times New Roman" w:hAnsi="Times New Roman"/>
          <w:b/>
          <w:sz w:val="24"/>
          <w:szCs w:val="24"/>
        </w:rPr>
        <w:t xml:space="preserve"> the Job Training Program (OJT)</w:t>
      </w:r>
      <w:r w:rsidRPr="00076FED">
        <w:rPr>
          <w:rFonts w:ascii="Times New Roman" w:hAnsi="Times New Roman"/>
          <w:b/>
          <w:sz w:val="24"/>
          <w:szCs w:val="24"/>
        </w:rPr>
        <w:t xml:space="preserve"> </w:t>
      </w:r>
    </w:p>
    <w:p w:rsidR="001A714F" w:rsidRPr="00076FED" w:rsidRDefault="006C3291" w:rsidP="001A714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>Montgomery Primary School</w:t>
      </w:r>
    </w:p>
    <w:p w:rsidR="001A714F" w:rsidRPr="00076FED" w:rsidRDefault="006C3291" w:rsidP="001A714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>Montgomery</w:t>
      </w:r>
      <w:r w:rsidR="001A714F" w:rsidRPr="00076FED">
        <w:rPr>
          <w:rFonts w:ascii="Times New Roman" w:hAnsi="Times New Roman"/>
          <w:sz w:val="24"/>
          <w:szCs w:val="24"/>
        </w:rPr>
        <w:t>, Tobago.</w:t>
      </w:r>
    </w:p>
    <w:p w:rsidR="001A714F" w:rsidRPr="00076FED" w:rsidRDefault="006C3291" w:rsidP="001A714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 xml:space="preserve">Teaching Assistant </w:t>
      </w:r>
    </w:p>
    <w:p w:rsidR="001A714F" w:rsidRPr="00076FED" w:rsidRDefault="006C3291" w:rsidP="001A714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>Started from  1</w:t>
      </w:r>
      <w:r w:rsidRPr="00076FED">
        <w:rPr>
          <w:rFonts w:ascii="Times New Roman" w:hAnsi="Times New Roman"/>
          <w:sz w:val="24"/>
          <w:szCs w:val="24"/>
          <w:vertAlign w:val="superscript"/>
        </w:rPr>
        <w:t>st</w:t>
      </w:r>
      <w:r w:rsidRPr="00076FED">
        <w:rPr>
          <w:rFonts w:ascii="Times New Roman" w:hAnsi="Times New Roman"/>
          <w:sz w:val="24"/>
          <w:szCs w:val="24"/>
        </w:rPr>
        <w:t xml:space="preserve"> June 2009</w:t>
      </w:r>
      <w:r w:rsidR="001A714F" w:rsidRPr="00076FED">
        <w:rPr>
          <w:rFonts w:ascii="Times New Roman" w:hAnsi="Times New Roman"/>
          <w:sz w:val="24"/>
          <w:szCs w:val="24"/>
        </w:rPr>
        <w:t xml:space="preserve"> – </w:t>
      </w:r>
      <w:r w:rsidRPr="00076FED">
        <w:rPr>
          <w:rFonts w:ascii="Times New Roman" w:hAnsi="Times New Roman"/>
          <w:sz w:val="24"/>
          <w:szCs w:val="24"/>
        </w:rPr>
        <w:t>30</w:t>
      </w:r>
      <w:r w:rsidRPr="00076FED">
        <w:rPr>
          <w:rFonts w:ascii="Times New Roman" w:hAnsi="Times New Roman"/>
          <w:sz w:val="24"/>
          <w:szCs w:val="24"/>
          <w:vertAlign w:val="superscript"/>
        </w:rPr>
        <w:t>th</w:t>
      </w:r>
      <w:r w:rsidRPr="00076FED">
        <w:rPr>
          <w:rFonts w:ascii="Times New Roman" w:hAnsi="Times New Roman"/>
          <w:sz w:val="24"/>
          <w:szCs w:val="24"/>
        </w:rPr>
        <w:t xml:space="preserve"> November</w:t>
      </w:r>
      <w:r w:rsidR="001A714F" w:rsidRPr="00076FED">
        <w:rPr>
          <w:rFonts w:ascii="Times New Roman" w:hAnsi="Times New Roman"/>
          <w:sz w:val="24"/>
          <w:szCs w:val="24"/>
        </w:rPr>
        <w:t xml:space="preserve"> 20</w:t>
      </w:r>
      <w:r w:rsidRPr="00076FED">
        <w:rPr>
          <w:rFonts w:ascii="Times New Roman" w:hAnsi="Times New Roman"/>
          <w:sz w:val="24"/>
          <w:szCs w:val="24"/>
        </w:rPr>
        <w:t>09</w:t>
      </w:r>
    </w:p>
    <w:p w:rsidR="0059246E" w:rsidRPr="00076FED" w:rsidRDefault="006C3291" w:rsidP="001A714F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b/>
          <w:sz w:val="24"/>
          <w:szCs w:val="24"/>
        </w:rPr>
        <w:t>2</w:t>
      </w:r>
      <w:r w:rsidR="00AB06A6" w:rsidRPr="00076FED">
        <w:rPr>
          <w:rFonts w:ascii="Times New Roman" w:hAnsi="Times New Roman"/>
          <w:b/>
          <w:sz w:val="24"/>
          <w:szCs w:val="24"/>
        </w:rPr>
        <w:t xml:space="preserve">.   </w:t>
      </w:r>
      <w:r w:rsidR="00A30FFB" w:rsidRPr="00076FED">
        <w:rPr>
          <w:rFonts w:ascii="Times New Roman" w:hAnsi="Times New Roman"/>
          <w:b/>
          <w:sz w:val="24"/>
          <w:szCs w:val="24"/>
        </w:rPr>
        <w:t xml:space="preserve">  Francis Fashions Shoe Locker</w:t>
      </w:r>
      <w:r w:rsidR="0059246E" w:rsidRPr="00076FED">
        <w:rPr>
          <w:rFonts w:ascii="Times New Roman" w:hAnsi="Times New Roman"/>
          <w:b/>
          <w:sz w:val="24"/>
          <w:szCs w:val="24"/>
        </w:rPr>
        <w:t xml:space="preserve"> </w:t>
      </w:r>
    </w:p>
    <w:p w:rsidR="0059246E" w:rsidRPr="00076FED" w:rsidRDefault="0059246E" w:rsidP="001A714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>Gulf City Mall</w:t>
      </w:r>
    </w:p>
    <w:p w:rsidR="0059246E" w:rsidRPr="00076FED" w:rsidRDefault="0059246E" w:rsidP="001A714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>Lowlands, Tobago.</w:t>
      </w:r>
    </w:p>
    <w:p w:rsidR="0059246E" w:rsidRPr="00076FED" w:rsidRDefault="0059246E" w:rsidP="001A714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>I held the position o</w:t>
      </w:r>
      <w:r w:rsidR="00A30FFB" w:rsidRPr="00076FED">
        <w:rPr>
          <w:rFonts w:ascii="Times New Roman" w:hAnsi="Times New Roman"/>
          <w:sz w:val="24"/>
          <w:szCs w:val="24"/>
        </w:rPr>
        <w:t>f a Sales Clerk</w:t>
      </w:r>
      <w:r w:rsidRPr="00076FED">
        <w:rPr>
          <w:rFonts w:ascii="Times New Roman" w:hAnsi="Times New Roman"/>
          <w:sz w:val="24"/>
          <w:szCs w:val="24"/>
        </w:rPr>
        <w:t xml:space="preserve"> and was thought how to operate</w:t>
      </w:r>
      <w:r w:rsidR="00A30FFB" w:rsidRPr="00076FED">
        <w:rPr>
          <w:rFonts w:ascii="Times New Roman" w:hAnsi="Times New Roman"/>
          <w:sz w:val="24"/>
          <w:szCs w:val="24"/>
        </w:rPr>
        <w:t xml:space="preserve"> within all aspect of the company.</w:t>
      </w:r>
    </w:p>
    <w:p w:rsidR="00255D2E" w:rsidRPr="00076FED" w:rsidRDefault="00A30FFB" w:rsidP="001A714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 xml:space="preserve">Started from  August </w:t>
      </w:r>
      <w:r w:rsidR="004B1984" w:rsidRPr="00076FED">
        <w:rPr>
          <w:rFonts w:ascii="Times New Roman" w:hAnsi="Times New Roman"/>
          <w:sz w:val="24"/>
          <w:szCs w:val="24"/>
        </w:rPr>
        <w:t>–</w:t>
      </w:r>
      <w:r w:rsidRPr="00076FED">
        <w:rPr>
          <w:rFonts w:ascii="Times New Roman" w:hAnsi="Times New Roman"/>
          <w:sz w:val="24"/>
          <w:szCs w:val="24"/>
        </w:rPr>
        <w:t xml:space="preserve"> </w:t>
      </w:r>
      <w:r w:rsidR="004B1984" w:rsidRPr="00076FED">
        <w:rPr>
          <w:rFonts w:ascii="Times New Roman" w:hAnsi="Times New Roman"/>
          <w:sz w:val="24"/>
          <w:szCs w:val="24"/>
        </w:rPr>
        <w:t xml:space="preserve">December </w:t>
      </w:r>
      <w:r w:rsidRPr="00076FED">
        <w:rPr>
          <w:rFonts w:ascii="Times New Roman" w:hAnsi="Times New Roman"/>
          <w:sz w:val="24"/>
          <w:szCs w:val="24"/>
        </w:rPr>
        <w:t>2010</w:t>
      </w:r>
    </w:p>
    <w:p w:rsidR="00255D2E" w:rsidRPr="00076FED" w:rsidRDefault="00255D2E" w:rsidP="001A714F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</w:p>
    <w:p w:rsidR="006C3291" w:rsidRPr="00076FED" w:rsidRDefault="006C3291" w:rsidP="001A714F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</w:p>
    <w:p w:rsidR="006C3291" w:rsidRPr="00076FED" w:rsidRDefault="006C3291" w:rsidP="001A714F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</w:p>
    <w:p w:rsidR="006C3291" w:rsidRPr="00076FED" w:rsidRDefault="006C3291" w:rsidP="001A714F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</w:p>
    <w:p w:rsidR="00255D2E" w:rsidRPr="00076FED" w:rsidRDefault="006C3291" w:rsidP="001A714F">
      <w:pPr>
        <w:pStyle w:val="ListParagraph"/>
        <w:spacing w:line="360" w:lineRule="auto"/>
        <w:ind w:left="0" w:firstLine="720"/>
        <w:rPr>
          <w:rFonts w:ascii="Times New Roman" w:hAnsi="Times New Roman"/>
          <w:b/>
          <w:sz w:val="24"/>
          <w:szCs w:val="24"/>
        </w:rPr>
      </w:pPr>
      <w:r w:rsidRPr="00076FED">
        <w:rPr>
          <w:rFonts w:ascii="Times New Roman" w:hAnsi="Times New Roman"/>
          <w:b/>
          <w:sz w:val="24"/>
          <w:szCs w:val="24"/>
        </w:rPr>
        <w:lastRenderedPageBreak/>
        <w:t>3</w:t>
      </w:r>
      <w:r w:rsidR="00AB06A6" w:rsidRPr="00076FED">
        <w:rPr>
          <w:rFonts w:ascii="Times New Roman" w:hAnsi="Times New Roman"/>
          <w:b/>
          <w:sz w:val="24"/>
          <w:szCs w:val="24"/>
        </w:rPr>
        <w:t>.</w:t>
      </w:r>
      <w:r w:rsidR="00A30FFB" w:rsidRPr="00076FED">
        <w:rPr>
          <w:rFonts w:ascii="Times New Roman" w:hAnsi="Times New Roman"/>
          <w:b/>
          <w:sz w:val="24"/>
          <w:szCs w:val="24"/>
        </w:rPr>
        <w:t xml:space="preserve">    Pennywise Store</w:t>
      </w:r>
    </w:p>
    <w:p w:rsidR="00255D2E" w:rsidRPr="00076FED" w:rsidRDefault="00255D2E" w:rsidP="001A714F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255D2E" w:rsidRPr="00076FED" w:rsidRDefault="00A30FFB" w:rsidP="001A714F">
      <w:pPr>
        <w:pStyle w:val="ListParagraph"/>
        <w:spacing w:line="360" w:lineRule="auto"/>
        <w:ind w:left="1440" w:firstLine="720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 xml:space="preserve">- Trincity Mall </w:t>
      </w:r>
    </w:p>
    <w:p w:rsidR="00A30FFB" w:rsidRPr="00076FED" w:rsidRDefault="00255D2E" w:rsidP="001A714F">
      <w:pPr>
        <w:pStyle w:val="ListParagraph"/>
        <w:spacing w:line="360" w:lineRule="auto"/>
        <w:ind w:left="1440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 xml:space="preserve"> </w:t>
      </w:r>
      <w:r w:rsidRPr="00076FED">
        <w:rPr>
          <w:rFonts w:ascii="Times New Roman" w:hAnsi="Times New Roman"/>
          <w:sz w:val="24"/>
          <w:szCs w:val="24"/>
        </w:rPr>
        <w:tab/>
      </w:r>
      <w:r w:rsidR="004B1984" w:rsidRPr="00076FED">
        <w:rPr>
          <w:rFonts w:ascii="Times New Roman" w:hAnsi="Times New Roman"/>
          <w:sz w:val="24"/>
          <w:szCs w:val="24"/>
        </w:rPr>
        <w:t>-</w:t>
      </w:r>
      <w:r w:rsidR="00A30FFB" w:rsidRPr="00076FED">
        <w:rPr>
          <w:rFonts w:ascii="Times New Roman" w:hAnsi="Times New Roman"/>
          <w:sz w:val="24"/>
          <w:szCs w:val="24"/>
        </w:rPr>
        <w:t xml:space="preserve"> Trincity, Trinidad</w:t>
      </w:r>
    </w:p>
    <w:p w:rsidR="00255D2E" w:rsidRPr="00076FED" w:rsidRDefault="00255D2E" w:rsidP="001A714F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 xml:space="preserve">                </w:t>
      </w:r>
      <w:r w:rsidRPr="00076FED">
        <w:rPr>
          <w:rFonts w:ascii="Times New Roman" w:hAnsi="Times New Roman"/>
          <w:sz w:val="24"/>
          <w:szCs w:val="24"/>
        </w:rPr>
        <w:tab/>
      </w:r>
      <w:r w:rsidR="004B1984" w:rsidRPr="00076FED">
        <w:rPr>
          <w:rFonts w:ascii="Times New Roman" w:hAnsi="Times New Roman"/>
          <w:sz w:val="24"/>
          <w:szCs w:val="24"/>
        </w:rPr>
        <w:t>-</w:t>
      </w:r>
      <w:r w:rsidR="00A30FFB" w:rsidRPr="00076FED">
        <w:rPr>
          <w:rFonts w:ascii="Times New Roman" w:hAnsi="Times New Roman"/>
          <w:sz w:val="24"/>
          <w:szCs w:val="24"/>
        </w:rPr>
        <w:t xml:space="preserve"> I held the position of a Stock Clerk </w:t>
      </w:r>
      <w:r w:rsidRPr="00076FED">
        <w:rPr>
          <w:rFonts w:ascii="Times New Roman" w:hAnsi="Times New Roman"/>
          <w:sz w:val="24"/>
          <w:szCs w:val="24"/>
        </w:rPr>
        <w:t>and was thought to manage well.</w:t>
      </w:r>
    </w:p>
    <w:p w:rsidR="006C3291" w:rsidRPr="00076FED" w:rsidRDefault="00137D35" w:rsidP="006C3291">
      <w:pPr>
        <w:pStyle w:val="ListParagraph"/>
        <w:spacing w:line="360" w:lineRule="auto"/>
        <w:ind w:left="1440" w:firstLine="720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>- S</w:t>
      </w:r>
      <w:r w:rsidR="004B1984" w:rsidRPr="00076FED">
        <w:rPr>
          <w:rFonts w:ascii="Times New Roman" w:hAnsi="Times New Roman"/>
          <w:sz w:val="24"/>
          <w:szCs w:val="24"/>
        </w:rPr>
        <w:t xml:space="preserve">tarted </w:t>
      </w:r>
      <w:r w:rsidR="00255D2E" w:rsidRPr="00076FED">
        <w:rPr>
          <w:rFonts w:ascii="Times New Roman" w:hAnsi="Times New Roman"/>
          <w:sz w:val="24"/>
          <w:szCs w:val="24"/>
        </w:rPr>
        <w:t>from September</w:t>
      </w:r>
      <w:r w:rsidR="004B1984" w:rsidRPr="00076FED">
        <w:rPr>
          <w:rFonts w:ascii="Times New Roman" w:hAnsi="Times New Roman"/>
          <w:sz w:val="24"/>
          <w:szCs w:val="24"/>
        </w:rPr>
        <w:t xml:space="preserve"> 2012 – February 2013</w:t>
      </w:r>
      <w:r w:rsidR="006C3291" w:rsidRPr="00076FED">
        <w:rPr>
          <w:rFonts w:ascii="Times New Roman" w:hAnsi="Times New Roman"/>
          <w:sz w:val="24"/>
          <w:szCs w:val="24"/>
        </w:rPr>
        <w:t>.</w:t>
      </w:r>
    </w:p>
    <w:p w:rsidR="00255D2E" w:rsidRPr="00076FED" w:rsidRDefault="00255D2E" w:rsidP="006C3291">
      <w:pPr>
        <w:pStyle w:val="ListParagraph"/>
        <w:spacing w:line="360" w:lineRule="auto"/>
        <w:ind w:left="1440" w:firstLine="720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ab/>
      </w:r>
    </w:p>
    <w:p w:rsidR="00255D2E" w:rsidRPr="00076FED" w:rsidRDefault="006C3291" w:rsidP="001A714F">
      <w:pPr>
        <w:pStyle w:val="ListParagraph"/>
        <w:spacing w:line="360" w:lineRule="auto"/>
        <w:rPr>
          <w:rFonts w:ascii="Times New Roman" w:hAnsi="Times New Roman"/>
          <w:b/>
          <w:sz w:val="24"/>
          <w:szCs w:val="24"/>
        </w:rPr>
      </w:pPr>
      <w:r w:rsidRPr="00076FED">
        <w:rPr>
          <w:rFonts w:ascii="Times New Roman" w:hAnsi="Times New Roman"/>
          <w:b/>
          <w:sz w:val="24"/>
          <w:szCs w:val="24"/>
        </w:rPr>
        <w:t>4</w:t>
      </w:r>
      <w:r w:rsidR="00AB06A6" w:rsidRPr="00076FED">
        <w:rPr>
          <w:rFonts w:ascii="Times New Roman" w:hAnsi="Times New Roman"/>
          <w:b/>
          <w:sz w:val="24"/>
          <w:szCs w:val="24"/>
        </w:rPr>
        <w:t>.</w:t>
      </w:r>
      <w:r w:rsidR="004B1984" w:rsidRPr="00076FED">
        <w:rPr>
          <w:rFonts w:ascii="Times New Roman" w:hAnsi="Times New Roman"/>
          <w:b/>
          <w:sz w:val="24"/>
          <w:szCs w:val="24"/>
        </w:rPr>
        <w:t xml:space="preserve">   Tobago Pharmacy</w:t>
      </w:r>
    </w:p>
    <w:p w:rsidR="00255D2E" w:rsidRPr="00076FED" w:rsidRDefault="00255D2E" w:rsidP="001A714F">
      <w:pPr>
        <w:pStyle w:val="ListParagraph"/>
        <w:spacing w:line="360" w:lineRule="auto"/>
        <w:rPr>
          <w:rFonts w:ascii="Times New Roman" w:hAnsi="Times New Roman"/>
          <w:b/>
          <w:sz w:val="24"/>
          <w:szCs w:val="24"/>
        </w:rPr>
      </w:pPr>
    </w:p>
    <w:p w:rsidR="004B1984" w:rsidRPr="00076FED" w:rsidRDefault="004B1984" w:rsidP="001A714F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 xml:space="preserve">                       </w:t>
      </w:r>
      <w:r w:rsidR="00255D2E" w:rsidRPr="00076FED">
        <w:rPr>
          <w:rFonts w:ascii="Times New Roman" w:hAnsi="Times New Roman"/>
          <w:sz w:val="24"/>
          <w:szCs w:val="24"/>
        </w:rPr>
        <w:tab/>
      </w:r>
      <w:r w:rsidRPr="00076FED">
        <w:rPr>
          <w:rFonts w:ascii="Times New Roman" w:hAnsi="Times New Roman"/>
          <w:sz w:val="24"/>
          <w:szCs w:val="24"/>
        </w:rPr>
        <w:t xml:space="preserve">- </w:t>
      </w:r>
      <w:r w:rsidR="00255D2E" w:rsidRPr="00076FED">
        <w:rPr>
          <w:rFonts w:ascii="Times New Roman" w:hAnsi="Times New Roman"/>
          <w:sz w:val="24"/>
          <w:szCs w:val="24"/>
        </w:rPr>
        <w:t>Scarborough, Tobago</w:t>
      </w:r>
    </w:p>
    <w:p w:rsidR="004B1984" w:rsidRPr="00076FED" w:rsidRDefault="004B1984" w:rsidP="001A714F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 xml:space="preserve">                      </w:t>
      </w:r>
      <w:r w:rsidR="00255D2E" w:rsidRPr="00076FED">
        <w:rPr>
          <w:rFonts w:ascii="Times New Roman" w:hAnsi="Times New Roman"/>
          <w:sz w:val="24"/>
          <w:szCs w:val="24"/>
        </w:rPr>
        <w:tab/>
      </w:r>
      <w:r w:rsidRPr="00076FED">
        <w:rPr>
          <w:rFonts w:ascii="Times New Roman" w:hAnsi="Times New Roman"/>
          <w:sz w:val="24"/>
          <w:szCs w:val="24"/>
        </w:rPr>
        <w:t>- I held the position of a Sales Clerk where I had to assist customers.</w:t>
      </w:r>
    </w:p>
    <w:p w:rsidR="00714AAE" w:rsidRPr="00076FED" w:rsidRDefault="004B1984" w:rsidP="001A714F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 xml:space="preserve">                      </w:t>
      </w:r>
      <w:r w:rsidR="00255D2E" w:rsidRPr="00076FED">
        <w:rPr>
          <w:rFonts w:ascii="Times New Roman" w:hAnsi="Times New Roman"/>
          <w:sz w:val="24"/>
          <w:szCs w:val="24"/>
        </w:rPr>
        <w:tab/>
        <w:t>- S</w:t>
      </w:r>
      <w:r w:rsidRPr="00076FED">
        <w:rPr>
          <w:rFonts w:ascii="Times New Roman" w:hAnsi="Times New Roman"/>
          <w:sz w:val="24"/>
          <w:szCs w:val="24"/>
        </w:rPr>
        <w:t xml:space="preserve">tarted from April </w:t>
      </w:r>
      <w:r w:rsidR="00243D0D" w:rsidRPr="00076FED">
        <w:rPr>
          <w:rFonts w:ascii="Times New Roman" w:hAnsi="Times New Roman"/>
          <w:sz w:val="24"/>
          <w:szCs w:val="24"/>
        </w:rPr>
        <w:t>–</w:t>
      </w:r>
      <w:r w:rsidRPr="00076FED">
        <w:rPr>
          <w:rFonts w:ascii="Times New Roman" w:hAnsi="Times New Roman"/>
          <w:sz w:val="24"/>
          <w:szCs w:val="24"/>
        </w:rPr>
        <w:t xml:space="preserve"> </w:t>
      </w:r>
      <w:r w:rsidR="00243D0D" w:rsidRPr="00076FED">
        <w:rPr>
          <w:rFonts w:ascii="Times New Roman" w:hAnsi="Times New Roman"/>
          <w:sz w:val="24"/>
          <w:szCs w:val="24"/>
        </w:rPr>
        <w:t>October 2013</w:t>
      </w:r>
    </w:p>
    <w:p w:rsidR="00255D2E" w:rsidRPr="00076FED" w:rsidRDefault="00255D2E" w:rsidP="001A714F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</w:p>
    <w:p w:rsidR="00D86C60" w:rsidRPr="00076FED" w:rsidRDefault="0027254C" w:rsidP="001A714F">
      <w:pPr>
        <w:pStyle w:val="ListParagraph"/>
        <w:spacing w:line="360" w:lineRule="auto"/>
        <w:ind w:left="0" w:firstLine="720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>5</w:t>
      </w:r>
      <w:r w:rsidR="00714AAE" w:rsidRPr="00076FED">
        <w:rPr>
          <w:rFonts w:ascii="Times New Roman" w:hAnsi="Times New Roman"/>
          <w:sz w:val="24"/>
          <w:szCs w:val="24"/>
        </w:rPr>
        <w:t xml:space="preserve">.    </w:t>
      </w:r>
      <w:r w:rsidR="00714AAE" w:rsidRPr="00076FED">
        <w:rPr>
          <w:rFonts w:ascii="Times New Roman" w:hAnsi="Times New Roman"/>
          <w:b/>
          <w:sz w:val="24"/>
          <w:szCs w:val="24"/>
        </w:rPr>
        <w:t>Ministry of Tobago Development</w:t>
      </w:r>
      <w:r w:rsidR="00734C84" w:rsidRPr="00076FED">
        <w:rPr>
          <w:rFonts w:ascii="Times New Roman" w:hAnsi="Times New Roman"/>
          <w:sz w:val="24"/>
          <w:szCs w:val="24"/>
        </w:rPr>
        <w:t xml:space="preserve"> </w:t>
      </w:r>
    </w:p>
    <w:p w:rsidR="00255D2E" w:rsidRPr="00076FED" w:rsidRDefault="00255D2E" w:rsidP="001A714F">
      <w:pPr>
        <w:pStyle w:val="ListParagraph"/>
        <w:spacing w:line="360" w:lineRule="auto"/>
        <w:ind w:left="0" w:firstLine="720"/>
        <w:rPr>
          <w:rFonts w:ascii="Times New Roman" w:hAnsi="Times New Roman"/>
          <w:sz w:val="24"/>
          <w:szCs w:val="24"/>
        </w:rPr>
      </w:pPr>
    </w:p>
    <w:p w:rsidR="00714AAE" w:rsidRPr="00076FED" w:rsidRDefault="00714AAE" w:rsidP="001A714F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 xml:space="preserve">                       </w:t>
      </w:r>
      <w:r w:rsidR="00A2140B" w:rsidRPr="00076FED">
        <w:rPr>
          <w:rFonts w:ascii="Times New Roman" w:hAnsi="Times New Roman"/>
          <w:sz w:val="24"/>
          <w:szCs w:val="24"/>
        </w:rPr>
        <w:t xml:space="preserve">   </w:t>
      </w:r>
      <w:r w:rsidRPr="00076FED">
        <w:rPr>
          <w:rFonts w:ascii="Times New Roman" w:hAnsi="Times New Roman"/>
          <w:sz w:val="24"/>
          <w:szCs w:val="24"/>
        </w:rPr>
        <w:t xml:space="preserve">-Orange Hill </w:t>
      </w:r>
    </w:p>
    <w:p w:rsidR="00714AAE" w:rsidRPr="00076FED" w:rsidRDefault="00714AAE" w:rsidP="001A714F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 xml:space="preserve">                       </w:t>
      </w:r>
      <w:r w:rsidR="00A2140B" w:rsidRPr="00076FED">
        <w:rPr>
          <w:rFonts w:ascii="Times New Roman" w:hAnsi="Times New Roman"/>
          <w:sz w:val="24"/>
          <w:szCs w:val="24"/>
        </w:rPr>
        <w:t xml:space="preserve">   </w:t>
      </w:r>
      <w:r w:rsidRPr="00076FED">
        <w:rPr>
          <w:rFonts w:ascii="Times New Roman" w:hAnsi="Times New Roman"/>
          <w:sz w:val="24"/>
          <w:szCs w:val="24"/>
        </w:rPr>
        <w:t>-</w:t>
      </w:r>
      <w:r w:rsidR="00255D2E" w:rsidRPr="00076FED">
        <w:rPr>
          <w:rFonts w:ascii="Times New Roman" w:hAnsi="Times New Roman"/>
          <w:sz w:val="24"/>
          <w:szCs w:val="24"/>
        </w:rPr>
        <w:t>Scarborough, Tobago</w:t>
      </w:r>
    </w:p>
    <w:p w:rsidR="006C092D" w:rsidRPr="00076FED" w:rsidRDefault="006C092D" w:rsidP="001A714F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 xml:space="preserve">                       </w:t>
      </w:r>
      <w:r w:rsidR="00A2140B" w:rsidRPr="00076FED">
        <w:rPr>
          <w:rFonts w:ascii="Times New Roman" w:hAnsi="Times New Roman"/>
          <w:sz w:val="24"/>
          <w:szCs w:val="24"/>
        </w:rPr>
        <w:t xml:space="preserve">   </w:t>
      </w:r>
      <w:r w:rsidRPr="00076FED">
        <w:rPr>
          <w:rFonts w:ascii="Times New Roman" w:hAnsi="Times New Roman"/>
          <w:sz w:val="24"/>
          <w:szCs w:val="24"/>
        </w:rPr>
        <w:t>-I held the position of an Office Administrator</w:t>
      </w:r>
    </w:p>
    <w:p w:rsidR="006C092D" w:rsidRPr="00076FED" w:rsidRDefault="00255D2E" w:rsidP="001A714F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 xml:space="preserve">                       </w:t>
      </w:r>
      <w:r w:rsidR="00A2140B" w:rsidRPr="00076FED">
        <w:rPr>
          <w:rFonts w:ascii="Times New Roman" w:hAnsi="Times New Roman"/>
          <w:sz w:val="24"/>
          <w:szCs w:val="24"/>
        </w:rPr>
        <w:t xml:space="preserve">   </w:t>
      </w:r>
      <w:r w:rsidRPr="00076FED">
        <w:rPr>
          <w:rFonts w:ascii="Times New Roman" w:hAnsi="Times New Roman"/>
          <w:sz w:val="24"/>
          <w:szCs w:val="24"/>
        </w:rPr>
        <w:t>-S</w:t>
      </w:r>
      <w:r w:rsidR="006C092D" w:rsidRPr="00076FED">
        <w:rPr>
          <w:rFonts w:ascii="Times New Roman" w:hAnsi="Times New Roman"/>
          <w:sz w:val="24"/>
          <w:szCs w:val="24"/>
        </w:rPr>
        <w:t>tarted from February – June 2014</w:t>
      </w:r>
    </w:p>
    <w:p w:rsidR="0060414B" w:rsidRPr="00076FED" w:rsidRDefault="0060414B" w:rsidP="001A714F">
      <w:pPr>
        <w:tabs>
          <w:tab w:val="center" w:pos="4680"/>
        </w:tabs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6C092D" w:rsidRPr="00076FED" w:rsidRDefault="006C092D" w:rsidP="001A714F">
      <w:pPr>
        <w:tabs>
          <w:tab w:val="center" w:pos="4680"/>
        </w:tabs>
        <w:spacing w:line="360" w:lineRule="auto"/>
        <w:jc w:val="center"/>
        <w:rPr>
          <w:rFonts w:ascii="Times New Roman" w:hAnsi="Times New Roman"/>
          <w:b/>
          <w:sz w:val="24"/>
          <w:szCs w:val="24"/>
          <w:u w:val="single"/>
        </w:rPr>
      </w:pPr>
    </w:p>
    <w:p w:rsidR="006C092D" w:rsidRPr="00076FED" w:rsidRDefault="006C092D" w:rsidP="001A714F">
      <w:pPr>
        <w:tabs>
          <w:tab w:val="center" w:pos="4680"/>
        </w:tabs>
        <w:spacing w:line="360" w:lineRule="auto"/>
        <w:jc w:val="center"/>
        <w:rPr>
          <w:rFonts w:ascii="Times New Roman" w:hAnsi="Times New Roman"/>
          <w:b/>
          <w:sz w:val="24"/>
          <w:szCs w:val="24"/>
          <w:u w:val="single"/>
        </w:rPr>
      </w:pPr>
    </w:p>
    <w:p w:rsidR="006C092D" w:rsidRPr="00076FED" w:rsidRDefault="006C092D" w:rsidP="001A714F">
      <w:pPr>
        <w:tabs>
          <w:tab w:val="center" w:pos="4680"/>
        </w:tabs>
        <w:spacing w:line="360" w:lineRule="auto"/>
        <w:jc w:val="center"/>
        <w:rPr>
          <w:rFonts w:ascii="Times New Roman" w:hAnsi="Times New Roman"/>
          <w:b/>
          <w:sz w:val="24"/>
          <w:szCs w:val="24"/>
          <w:u w:val="single"/>
        </w:rPr>
      </w:pPr>
    </w:p>
    <w:p w:rsidR="006C092D" w:rsidRPr="00076FED" w:rsidRDefault="006C092D" w:rsidP="001A714F">
      <w:pPr>
        <w:tabs>
          <w:tab w:val="center" w:pos="4680"/>
        </w:tabs>
        <w:spacing w:line="360" w:lineRule="auto"/>
        <w:jc w:val="center"/>
        <w:rPr>
          <w:rFonts w:ascii="Times New Roman" w:hAnsi="Times New Roman"/>
          <w:b/>
          <w:sz w:val="24"/>
          <w:szCs w:val="24"/>
          <w:u w:val="single"/>
        </w:rPr>
      </w:pPr>
    </w:p>
    <w:p w:rsidR="006C3291" w:rsidRPr="00076FED" w:rsidRDefault="006C3291" w:rsidP="001A714F">
      <w:pPr>
        <w:tabs>
          <w:tab w:val="center" w:pos="4680"/>
        </w:tabs>
        <w:spacing w:line="360" w:lineRule="auto"/>
        <w:jc w:val="center"/>
        <w:rPr>
          <w:rFonts w:ascii="Times New Roman" w:hAnsi="Times New Roman"/>
          <w:b/>
          <w:sz w:val="24"/>
          <w:szCs w:val="24"/>
          <w:u w:val="single"/>
        </w:rPr>
      </w:pPr>
    </w:p>
    <w:p w:rsidR="006C3291" w:rsidRPr="00076FED" w:rsidRDefault="006C3291" w:rsidP="001A714F">
      <w:pPr>
        <w:tabs>
          <w:tab w:val="center" w:pos="4680"/>
        </w:tabs>
        <w:spacing w:line="360" w:lineRule="auto"/>
        <w:jc w:val="center"/>
        <w:rPr>
          <w:rFonts w:ascii="Times New Roman" w:hAnsi="Times New Roman"/>
          <w:b/>
          <w:sz w:val="24"/>
          <w:szCs w:val="24"/>
          <w:u w:val="single"/>
        </w:rPr>
      </w:pPr>
    </w:p>
    <w:p w:rsidR="006C3291" w:rsidRPr="00076FED" w:rsidRDefault="006C3291" w:rsidP="001A714F">
      <w:pPr>
        <w:tabs>
          <w:tab w:val="center" w:pos="4680"/>
        </w:tabs>
        <w:spacing w:line="360" w:lineRule="auto"/>
        <w:jc w:val="center"/>
        <w:rPr>
          <w:rFonts w:ascii="Times New Roman" w:hAnsi="Times New Roman"/>
          <w:b/>
          <w:sz w:val="24"/>
          <w:szCs w:val="24"/>
          <w:u w:val="single"/>
        </w:rPr>
      </w:pPr>
    </w:p>
    <w:p w:rsidR="006C3291" w:rsidRPr="00076FED" w:rsidRDefault="006C3291" w:rsidP="001A714F">
      <w:pPr>
        <w:tabs>
          <w:tab w:val="center" w:pos="4680"/>
        </w:tabs>
        <w:spacing w:line="360" w:lineRule="auto"/>
        <w:jc w:val="center"/>
        <w:rPr>
          <w:rFonts w:ascii="Times New Roman" w:hAnsi="Times New Roman"/>
          <w:b/>
          <w:sz w:val="24"/>
          <w:szCs w:val="24"/>
          <w:u w:val="single"/>
        </w:rPr>
      </w:pPr>
    </w:p>
    <w:p w:rsidR="006C3291" w:rsidRPr="00076FED" w:rsidRDefault="006C3291" w:rsidP="001A714F">
      <w:pPr>
        <w:tabs>
          <w:tab w:val="center" w:pos="4680"/>
        </w:tabs>
        <w:spacing w:line="360" w:lineRule="auto"/>
        <w:jc w:val="center"/>
        <w:rPr>
          <w:rFonts w:ascii="Times New Roman" w:hAnsi="Times New Roman"/>
          <w:b/>
          <w:sz w:val="24"/>
          <w:szCs w:val="24"/>
          <w:u w:val="single"/>
        </w:rPr>
      </w:pPr>
    </w:p>
    <w:p w:rsidR="00E96FAF" w:rsidRPr="00076FED" w:rsidRDefault="00E63055" w:rsidP="00E63055">
      <w:pPr>
        <w:tabs>
          <w:tab w:val="center" w:pos="4680"/>
        </w:tabs>
        <w:spacing w:line="240" w:lineRule="auto"/>
        <w:jc w:val="center"/>
        <w:rPr>
          <w:rFonts w:ascii="Times New Roman" w:hAnsi="Times New Roman"/>
          <w:b/>
          <w:sz w:val="24"/>
          <w:szCs w:val="24"/>
          <w:u w:val="single"/>
        </w:rPr>
      </w:pPr>
      <w:r w:rsidRPr="00076FED">
        <w:rPr>
          <w:rFonts w:ascii="Times New Roman" w:hAnsi="Times New Roman"/>
          <w:b/>
          <w:sz w:val="24"/>
          <w:szCs w:val="24"/>
          <w:u w:val="single"/>
        </w:rPr>
        <w:lastRenderedPageBreak/>
        <w:t>EDUCATION</w:t>
      </w:r>
    </w:p>
    <w:tbl>
      <w:tblPr>
        <w:tblW w:w="0" w:type="auto"/>
        <w:tblBorders>
          <w:top w:val="single" w:sz="8" w:space="0" w:color="000000"/>
          <w:bottom w:val="single" w:sz="8" w:space="0" w:color="000000"/>
        </w:tblBorders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6C3291" w:rsidRPr="00076FED" w:rsidTr="00090CF3">
        <w:trPr>
          <w:trHeight w:val="301"/>
        </w:trPr>
        <w:tc>
          <w:tcPr>
            <w:tcW w:w="3192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</w:tcPr>
          <w:p w:rsidR="006C3291" w:rsidRPr="00076FED" w:rsidRDefault="006C3291" w:rsidP="00090CF3">
            <w:pPr>
              <w:tabs>
                <w:tab w:val="center" w:pos="4680"/>
              </w:tabs>
              <w:spacing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076FED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SCHOOL</w:t>
            </w:r>
          </w:p>
        </w:tc>
        <w:tc>
          <w:tcPr>
            <w:tcW w:w="3192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</w:tcPr>
          <w:p w:rsidR="006C3291" w:rsidRPr="00076FED" w:rsidRDefault="006C3291" w:rsidP="00090CF3">
            <w:pPr>
              <w:tabs>
                <w:tab w:val="center" w:pos="4680"/>
              </w:tabs>
              <w:spacing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076FED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YEAR</w:t>
            </w:r>
          </w:p>
        </w:tc>
        <w:tc>
          <w:tcPr>
            <w:tcW w:w="3192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</w:tcPr>
          <w:p w:rsidR="006C3291" w:rsidRPr="00076FED" w:rsidRDefault="006C3291" w:rsidP="00090CF3">
            <w:pPr>
              <w:tabs>
                <w:tab w:val="center" w:pos="4680"/>
              </w:tabs>
              <w:spacing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076FED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SUBJECT</w:t>
            </w:r>
          </w:p>
        </w:tc>
      </w:tr>
      <w:tr w:rsidR="006C3291" w:rsidRPr="00076FED" w:rsidTr="00090CF3">
        <w:tc>
          <w:tcPr>
            <w:tcW w:w="3192" w:type="dxa"/>
            <w:tcBorders>
              <w:left w:val="nil"/>
              <w:right w:val="nil"/>
            </w:tcBorders>
            <w:shd w:val="clear" w:color="auto" w:fill="C0C0C0"/>
          </w:tcPr>
          <w:p w:rsidR="006C3291" w:rsidRPr="00076FED" w:rsidRDefault="006C3291" w:rsidP="00090CF3">
            <w:pPr>
              <w:tabs>
                <w:tab w:val="left" w:pos="2055"/>
              </w:tabs>
              <w:spacing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076FED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Harmons SDA School</w:t>
            </w:r>
          </w:p>
        </w:tc>
        <w:tc>
          <w:tcPr>
            <w:tcW w:w="3192" w:type="dxa"/>
            <w:tcBorders>
              <w:left w:val="nil"/>
              <w:right w:val="nil"/>
            </w:tcBorders>
            <w:shd w:val="clear" w:color="auto" w:fill="C0C0C0"/>
          </w:tcPr>
          <w:p w:rsidR="006C3291" w:rsidRPr="00076FED" w:rsidRDefault="006C3291" w:rsidP="00090CF3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076FED">
              <w:rPr>
                <w:rFonts w:ascii="Times New Roman" w:hAnsi="Times New Roman"/>
                <w:color w:val="000000"/>
                <w:sz w:val="24"/>
                <w:szCs w:val="24"/>
              </w:rPr>
              <w:t>2011 - 2012</w:t>
            </w:r>
          </w:p>
        </w:tc>
        <w:tc>
          <w:tcPr>
            <w:tcW w:w="3192" w:type="dxa"/>
            <w:tcBorders>
              <w:left w:val="nil"/>
              <w:right w:val="nil"/>
            </w:tcBorders>
            <w:shd w:val="clear" w:color="auto" w:fill="C0C0C0"/>
          </w:tcPr>
          <w:p w:rsidR="006C3291" w:rsidRPr="00076FED" w:rsidRDefault="006277B0" w:rsidP="00090CF3">
            <w:pPr>
              <w:tabs>
                <w:tab w:val="center" w:pos="4680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076FED">
              <w:rPr>
                <w:rFonts w:ascii="Times New Roman" w:hAnsi="Times New Roman"/>
                <w:color w:val="000000"/>
                <w:sz w:val="24"/>
                <w:szCs w:val="24"/>
              </w:rPr>
              <w:t>Agricultural Science</w:t>
            </w:r>
          </w:p>
        </w:tc>
      </w:tr>
      <w:tr w:rsidR="006277B0" w:rsidRPr="00076FED" w:rsidTr="00090CF3">
        <w:tc>
          <w:tcPr>
            <w:tcW w:w="3192" w:type="dxa"/>
            <w:shd w:val="clear" w:color="auto" w:fill="auto"/>
          </w:tcPr>
          <w:p w:rsidR="006277B0" w:rsidRPr="00076FED" w:rsidRDefault="006277B0" w:rsidP="00090CF3">
            <w:pPr>
              <w:tabs>
                <w:tab w:val="left" w:pos="2055"/>
              </w:tabs>
              <w:spacing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192" w:type="dxa"/>
            <w:shd w:val="clear" w:color="auto" w:fill="auto"/>
          </w:tcPr>
          <w:p w:rsidR="006277B0" w:rsidRPr="00076FED" w:rsidRDefault="006277B0" w:rsidP="00090CF3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3192" w:type="dxa"/>
            <w:shd w:val="clear" w:color="auto" w:fill="auto"/>
          </w:tcPr>
          <w:p w:rsidR="006277B0" w:rsidRPr="00076FED" w:rsidRDefault="006277B0" w:rsidP="00090CF3">
            <w:pPr>
              <w:tabs>
                <w:tab w:val="center" w:pos="4680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076FED">
              <w:rPr>
                <w:rFonts w:ascii="Times New Roman" w:hAnsi="Times New Roman"/>
                <w:color w:val="000000"/>
                <w:sz w:val="24"/>
                <w:szCs w:val="24"/>
              </w:rPr>
              <w:t>English A</w:t>
            </w:r>
          </w:p>
        </w:tc>
      </w:tr>
      <w:tr w:rsidR="006277B0" w:rsidRPr="00076FED" w:rsidTr="00090CF3">
        <w:tc>
          <w:tcPr>
            <w:tcW w:w="3192" w:type="dxa"/>
            <w:tcBorders>
              <w:left w:val="nil"/>
              <w:right w:val="nil"/>
            </w:tcBorders>
            <w:shd w:val="clear" w:color="auto" w:fill="C0C0C0"/>
          </w:tcPr>
          <w:p w:rsidR="006277B0" w:rsidRPr="00076FED" w:rsidRDefault="006277B0" w:rsidP="00090CF3">
            <w:pPr>
              <w:tabs>
                <w:tab w:val="left" w:pos="2055"/>
              </w:tabs>
              <w:spacing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192" w:type="dxa"/>
            <w:tcBorders>
              <w:left w:val="nil"/>
              <w:right w:val="nil"/>
            </w:tcBorders>
            <w:shd w:val="clear" w:color="auto" w:fill="C0C0C0"/>
          </w:tcPr>
          <w:p w:rsidR="006277B0" w:rsidRPr="00076FED" w:rsidRDefault="006277B0" w:rsidP="00090CF3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3192" w:type="dxa"/>
            <w:tcBorders>
              <w:left w:val="nil"/>
              <w:right w:val="nil"/>
            </w:tcBorders>
            <w:shd w:val="clear" w:color="auto" w:fill="C0C0C0"/>
          </w:tcPr>
          <w:p w:rsidR="006277B0" w:rsidRPr="00076FED" w:rsidRDefault="006277B0" w:rsidP="00090CF3">
            <w:pPr>
              <w:tabs>
                <w:tab w:val="center" w:pos="4680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076FED">
              <w:rPr>
                <w:rFonts w:ascii="Times New Roman" w:hAnsi="Times New Roman"/>
                <w:color w:val="000000"/>
                <w:sz w:val="24"/>
                <w:szCs w:val="24"/>
              </w:rPr>
              <w:t>Mathematics</w:t>
            </w:r>
          </w:p>
        </w:tc>
      </w:tr>
      <w:tr w:rsidR="006277B0" w:rsidRPr="00076FED" w:rsidTr="00090CF3">
        <w:tc>
          <w:tcPr>
            <w:tcW w:w="3192" w:type="dxa"/>
            <w:shd w:val="clear" w:color="auto" w:fill="auto"/>
          </w:tcPr>
          <w:p w:rsidR="006277B0" w:rsidRPr="00076FED" w:rsidRDefault="006277B0" w:rsidP="00090CF3">
            <w:pPr>
              <w:tabs>
                <w:tab w:val="left" w:pos="2055"/>
              </w:tabs>
              <w:spacing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192" w:type="dxa"/>
            <w:shd w:val="clear" w:color="auto" w:fill="auto"/>
          </w:tcPr>
          <w:p w:rsidR="006277B0" w:rsidRPr="00076FED" w:rsidRDefault="006277B0" w:rsidP="00090CF3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3192" w:type="dxa"/>
            <w:shd w:val="clear" w:color="auto" w:fill="auto"/>
          </w:tcPr>
          <w:p w:rsidR="006277B0" w:rsidRPr="00076FED" w:rsidRDefault="006277B0" w:rsidP="00090CF3">
            <w:pPr>
              <w:tabs>
                <w:tab w:val="center" w:pos="4680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076FED">
              <w:rPr>
                <w:rFonts w:ascii="Times New Roman" w:hAnsi="Times New Roman"/>
                <w:color w:val="000000"/>
                <w:sz w:val="24"/>
                <w:szCs w:val="24"/>
              </w:rPr>
              <w:t>Principle of Business</w:t>
            </w:r>
          </w:p>
        </w:tc>
      </w:tr>
      <w:tr w:rsidR="006277B0" w:rsidRPr="00076FED" w:rsidTr="00090CF3">
        <w:tc>
          <w:tcPr>
            <w:tcW w:w="3192" w:type="dxa"/>
            <w:tcBorders>
              <w:left w:val="nil"/>
              <w:right w:val="nil"/>
            </w:tcBorders>
            <w:shd w:val="clear" w:color="auto" w:fill="C0C0C0"/>
          </w:tcPr>
          <w:p w:rsidR="006277B0" w:rsidRPr="00076FED" w:rsidRDefault="006277B0" w:rsidP="00090CF3">
            <w:pPr>
              <w:tabs>
                <w:tab w:val="left" w:pos="2055"/>
              </w:tabs>
              <w:spacing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192" w:type="dxa"/>
            <w:tcBorders>
              <w:left w:val="nil"/>
              <w:right w:val="nil"/>
            </w:tcBorders>
            <w:shd w:val="clear" w:color="auto" w:fill="C0C0C0"/>
          </w:tcPr>
          <w:p w:rsidR="006277B0" w:rsidRPr="00076FED" w:rsidRDefault="006277B0" w:rsidP="00090CF3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3192" w:type="dxa"/>
            <w:tcBorders>
              <w:left w:val="nil"/>
              <w:right w:val="nil"/>
            </w:tcBorders>
            <w:shd w:val="clear" w:color="auto" w:fill="C0C0C0"/>
          </w:tcPr>
          <w:p w:rsidR="006277B0" w:rsidRPr="00076FED" w:rsidRDefault="006277B0" w:rsidP="00090CF3">
            <w:pPr>
              <w:tabs>
                <w:tab w:val="center" w:pos="4680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076FED">
              <w:rPr>
                <w:rFonts w:ascii="Times New Roman" w:hAnsi="Times New Roman"/>
                <w:color w:val="000000"/>
                <w:sz w:val="24"/>
                <w:szCs w:val="24"/>
              </w:rPr>
              <w:t>Social Studies</w:t>
            </w:r>
          </w:p>
        </w:tc>
      </w:tr>
    </w:tbl>
    <w:p w:rsidR="006C3291" w:rsidRPr="00076FED" w:rsidRDefault="006C3291" w:rsidP="00E63055">
      <w:pPr>
        <w:tabs>
          <w:tab w:val="center" w:pos="4680"/>
        </w:tabs>
        <w:spacing w:line="240" w:lineRule="auto"/>
        <w:jc w:val="center"/>
        <w:rPr>
          <w:rFonts w:ascii="Times New Roman" w:hAnsi="Times New Roman"/>
          <w:b/>
          <w:sz w:val="24"/>
          <w:szCs w:val="24"/>
          <w:u w:val="single"/>
        </w:rPr>
      </w:pPr>
    </w:p>
    <w:p w:rsidR="006C3291" w:rsidRPr="00076FED" w:rsidRDefault="006C3291" w:rsidP="00E63055">
      <w:pPr>
        <w:tabs>
          <w:tab w:val="center" w:pos="4680"/>
        </w:tabs>
        <w:spacing w:line="240" w:lineRule="auto"/>
        <w:jc w:val="center"/>
        <w:rPr>
          <w:rFonts w:ascii="Times New Roman" w:hAnsi="Times New Roman"/>
          <w:b/>
          <w:sz w:val="24"/>
          <w:szCs w:val="24"/>
          <w:u w:val="single"/>
        </w:rPr>
      </w:pPr>
    </w:p>
    <w:p w:rsidR="004B105A" w:rsidRPr="00076FED" w:rsidRDefault="00EC2CB7" w:rsidP="00B4444F">
      <w:pPr>
        <w:tabs>
          <w:tab w:val="center" w:pos="4680"/>
        </w:tabs>
        <w:spacing w:line="240" w:lineRule="auto"/>
        <w:jc w:val="center"/>
        <w:rPr>
          <w:rFonts w:ascii="Times New Roman" w:hAnsi="Times New Roman"/>
          <w:b/>
          <w:sz w:val="24"/>
          <w:szCs w:val="24"/>
          <w:u w:val="single"/>
        </w:rPr>
      </w:pPr>
      <w:r w:rsidRPr="00076FED">
        <w:rPr>
          <w:rFonts w:ascii="Times New Roman" w:hAnsi="Times New Roman"/>
          <w:b/>
          <w:sz w:val="24"/>
          <w:szCs w:val="24"/>
          <w:u w:val="single"/>
        </w:rPr>
        <w:t>QUALIFICATIONS</w:t>
      </w:r>
    </w:p>
    <w:tbl>
      <w:tblPr>
        <w:tblW w:w="0" w:type="auto"/>
        <w:tblBorders>
          <w:top w:val="single" w:sz="8" w:space="0" w:color="000000"/>
          <w:bottom w:val="single" w:sz="8" w:space="0" w:color="000000"/>
        </w:tblBorders>
        <w:tblLook w:val="04A0" w:firstRow="1" w:lastRow="0" w:firstColumn="1" w:lastColumn="0" w:noHBand="0" w:noVBand="1"/>
      </w:tblPr>
      <w:tblGrid>
        <w:gridCol w:w="2802"/>
        <w:gridCol w:w="4110"/>
        <w:gridCol w:w="2664"/>
      </w:tblGrid>
      <w:tr w:rsidR="006277B0" w:rsidRPr="00076FED" w:rsidTr="00B62FA3">
        <w:trPr>
          <w:trHeight w:val="301"/>
        </w:trPr>
        <w:tc>
          <w:tcPr>
            <w:tcW w:w="2802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</w:tcPr>
          <w:p w:rsidR="006277B0" w:rsidRPr="00076FED" w:rsidRDefault="006277B0" w:rsidP="00090CF3">
            <w:pPr>
              <w:tabs>
                <w:tab w:val="center" w:pos="4680"/>
              </w:tabs>
              <w:spacing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076FED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YEAR</w:t>
            </w:r>
          </w:p>
        </w:tc>
        <w:tc>
          <w:tcPr>
            <w:tcW w:w="411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</w:tcPr>
          <w:p w:rsidR="006277B0" w:rsidRPr="00076FED" w:rsidRDefault="006277B0" w:rsidP="00090CF3">
            <w:pPr>
              <w:tabs>
                <w:tab w:val="center" w:pos="4680"/>
              </w:tabs>
              <w:spacing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076FED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266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</w:tcPr>
          <w:p w:rsidR="006277B0" w:rsidRPr="00076FED" w:rsidRDefault="006277B0" w:rsidP="00090CF3">
            <w:pPr>
              <w:tabs>
                <w:tab w:val="center" w:pos="4680"/>
              </w:tabs>
              <w:spacing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076FED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GRADE</w:t>
            </w:r>
          </w:p>
        </w:tc>
      </w:tr>
      <w:tr w:rsidR="006277B0" w:rsidRPr="00076FED" w:rsidTr="00B62FA3">
        <w:tc>
          <w:tcPr>
            <w:tcW w:w="2802" w:type="dxa"/>
            <w:tcBorders>
              <w:left w:val="nil"/>
              <w:right w:val="nil"/>
            </w:tcBorders>
            <w:shd w:val="clear" w:color="auto" w:fill="C0C0C0"/>
          </w:tcPr>
          <w:p w:rsidR="006277B0" w:rsidRPr="00076FED" w:rsidRDefault="006277B0" w:rsidP="00090CF3">
            <w:pPr>
              <w:tabs>
                <w:tab w:val="left" w:pos="2055"/>
              </w:tabs>
              <w:spacing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076FED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 xml:space="preserve">May – June </w:t>
            </w:r>
          </w:p>
        </w:tc>
        <w:tc>
          <w:tcPr>
            <w:tcW w:w="4110" w:type="dxa"/>
            <w:tcBorders>
              <w:left w:val="nil"/>
              <w:right w:val="nil"/>
            </w:tcBorders>
            <w:shd w:val="clear" w:color="auto" w:fill="C0C0C0"/>
          </w:tcPr>
          <w:p w:rsidR="006277B0" w:rsidRPr="00076FED" w:rsidRDefault="006277B0" w:rsidP="00090CF3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076FED">
              <w:rPr>
                <w:rFonts w:ascii="Times New Roman" w:hAnsi="Times New Roman"/>
                <w:color w:val="000000"/>
                <w:sz w:val="24"/>
                <w:szCs w:val="24"/>
              </w:rPr>
              <w:t>Agricultural Science</w:t>
            </w:r>
          </w:p>
        </w:tc>
        <w:tc>
          <w:tcPr>
            <w:tcW w:w="2664" w:type="dxa"/>
            <w:tcBorders>
              <w:left w:val="nil"/>
              <w:right w:val="nil"/>
            </w:tcBorders>
            <w:shd w:val="clear" w:color="auto" w:fill="C0C0C0"/>
          </w:tcPr>
          <w:p w:rsidR="006277B0" w:rsidRPr="00076FED" w:rsidRDefault="006277B0" w:rsidP="00090CF3">
            <w:pPr>
              <w:tabs>
                <w:tab w:val="center" w:pos="4680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076FED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</w:p>
        </w:tc>
      </w:tr>
      <w:tr w:rsidR="006277B0" w:rsidRPr="00076FED" w:rsidTr="00B62FA3">
        <w:tc>
          <w:tcPr>
            <w:tcW w:w="2802" w:type="dxa"/>
            <w:shd w:val="clear" w:color="auto" w:fill="auto"/>
          </w:tcPr>
          <w:p w:rsidR="006277B0" w:rsidRPr="00076FED" w:rsidRDefault="006277B0" w:rsidP="00090CF3">
            <w:pPr>
              <w:tabs>
                <w:tab w:val="left" w:pos="2055"/>
              </w:tabs>
              <w:spacing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4110" w:type="dxa"/>
            <w:shd w:val="clear" w:color="auto" w:fill="auto"/>
          </w:tcPr>
          <w:p w:rsidR="006277B0" w:rsidRDefault="006277B0" w:rsidP="00090CF3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076FED">
              <w:rPr>
                <w:rFonts w:ascii="Times New Roman" w:hAnsi="Times New Roman"/>
                <w:color w:val="000000"/>
                <w:sz w:val="24"/>
                <w:szCs w:val="24"/>
              </w:rPr>
              <w:t>Principle of Business</w:t>
            </w:r>
          </w:p>
          <w:p w:rsidR="00B62FA3" w:rsidRPr="00076FED" w:rsidRDefault="00B62FA3" w:rsidP="00090CF3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Certificate in Basic Computer Literacy</w:t>
            </w:r>
          </w:p>
        </w:tc>
        <w:tc>
          <w:tcPr>
            <w:tcW w:w="2664" w:type="dxa"/>
            <w:shd w:val="clear" w:color="auto" w:fill="auto"/>
          </w:tcPr>
          <w:p w:rsidR="006277B0" w:rsidRDefault="006277B0" w:rsidP="00090CF3">
            <w:pPr>
              <w:tabs>
                <w:tab w:val="center" w:pos="4680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076FED">
              <w:rPr>
                <w:rFonts w:ascii="Times New Roman" w:hAnsi="Times New Roman"/>
                <w:color w:val="000000"/>
                <w:sz w:val="24"/>
                <w:szCs w:val="24"/>
              </w:rPr>
              <w:t>3</w:t>
            </w:r>
          </w:p>
          <w:p w:rsidR="00B62FA3" w:rsidRPr="00076FED" w:rsidRDefault="00B62FA3" w:rsidP="00090CF3">
            <w:pPr>
              <w:tabs>
                <w:tab w:val="center" w:pos="4680"/>
              </w:tabs>
              <w:spacing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</w:tbl>
    <w:p w:rsidR="00A45610" w:rsidRPr="00076FED" w:rsidRDefault="00A45610" w:rsidP="005D127F">
      <w:pPr>
        <w:tabs>
          <w:tab w:val="center" w:pos="4680"/>
        </w:tabs>
        <w:jc w:val="both"/>
        <w:rPr>
          <w:rFonts w:ascii="Times New Roman" w:hAnsi="Times New Roman"/>
          <w:sz w:val="24"/>
          <w:szCs w:val="24"/>
        </w:rPr>
      </w:pPr>
    </w:p>
    <w:p w:rsidR="00EC2CB7" w:rsidRPr="00076FED" w:rsidRDefault="00D73F33" w:rsidP="005D127F">
      <w:pPr>
        <w:pStyle w:val="NoSpacing"/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b/>
          <w:sz w:val="24"/>
          <w:szCs w:val="24"/>
        </w:rPr>
        <w:t>Hobbies</w:t>
      </w:r>
      <w:r w:rsidR="00EC2CB7" w:rsidRPr="00076FED">
        <w:rPr>
          <w:rFonts w:ascii="Times New Roman" w:hAnsi="Times New Roman"/>
          <w:b/>
          <w:sz w:val="24"/>
          <w:szCs w:val="24"/>
        </w:rPr>
        <w:t>:</w:t>
      </w:r>
      <w:r w:rsidR="00EC2CB7" w:rsidRPr="00076FED">
        <w:rPr>
          <w:rFonts w:ascii="Times New Roman" w:hAnsi="Times New Roman"/>
          <w:sz w:val="24"/>
          <w:szCs w:val="24"/>
        </w:rPr>
        <w:t xml:space="preserve"> -</w:t>
      </w:r>
      <w:r w:rsidR="00E033E1" w:rsidRPr="00076FED">
        <w:rPr>
          <w:rFonts w:ascii="Times New Roman" w:hAnsi="Times New Roman"/>
          <w:sz w:val="24"/>
          <w:szCs w:val="24"/>
        </w:rPr>
        <w:t xml:space="preserve"> Interacting with others, sports and listening music.</w:t>
      </w:r>
    </w:p>
    <w:p w:rsidR="00100C5C" w:rsidRPr="00076FED" w:rsidRDefault="00E064EC" w:rsidP="005D127F">
      <w:pPr>
        <w:pStyle w:val="NoSpacing"/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ab/>
        <w:t xml:space="preserve">      </w:t>
      </w:r>
    </w:p>
    <w:p w:rsidR="00967F0F" w:rsidRPr="00076FED" w:rsidRDefault="00D73F33" w:rsidP="00734C84">
      <w:pPr>
        <w:tabs>
          <w:tab w:val="center" w:pos="4680"/>
        </w:tabs>
        <w:ind w:left="720"/>
        <w:jc w:val="both"/>
        <w:rPr>
          <w:rFonts w:ascii="Times New Roman" w:hAnsi="Times New Roman"/>
          <w:b/>
          <w:sz w:val="24"/>
          <w:szCs w:val="24"/>
        </w:rPr>
      </w:pPr>
      <w:r w:rsidRPr="00076FED">
        <w:rPr>
          <w:rFonts w:ascii="Times New Roman" w:hAnsi="Times New Roman"/>
          <w:b/>
          <w:sz w:val="24"/>
          <w:szCs w:val="24"/>
        </w:rPr>
        <w:t>References:</w:t>
      </w:r>
      <w:r w:rsidR="00967F0F" w:rsidRPr="00076FED">
        <w:rPr>
          <w:rFonts w:ascii="Times New Roman" w:hAnsi="Times New Roman"/>
          <w:b/>
          <w:i/>
          <w:sz w:val="24"/>
          <w:szCs w:val="24"/>
        </w:rPr>
        <w:tab/>
      </w:r>
      <w:r w:rsidR="00967F0F" w:rsidRPr="00076FED">
        <w:rPr>
          <w:rFonts w:ascii="Times New Roman" w:hAnsi="Times New Roman"/>
          <w:b/>
          <w:i/>
          <w:sz w:val="24"/>
          <w:szCs w:val="24"/>
        </w:rPr>
        <w:tab/>
      </w:r>
    </w:p>
    <w:p w:rsidR="00734C84" w:rsidRPr="00076FED" w:rsidRDefault="00734C84" w:rsidP="00A169E3">
      <w:pPr>
        <w:tabs>
          <w:tab w:val="left" w:pos="1276"/>
          <w:tab w:val="center" w:pos="4680"/>
        </w:tabs>
        <w:spacing w:after="0"/>
        <w:jc w:val="both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 xml:space="preserve">                    </w:t>
      </w:r>
      <w:r w:rsidR="00A169E3" w:rsidRPr="00076FED">
        <w:rPr>
          <w:rFonts w:ascii="Times New Roman" w:hAnsi="Times New Roman"/>
          <w:sz w:val="24"/>
          <w:szCs w:val="24"/>
        </w:rPr>
        <w:tab/>
      </w:r>
      <w:r w:rsidR="002B2858" w:rsidRPr="00076FED">
        <w:rPr>
          <w:rFonts w:ascii="Times New Roman" w:hAnsi="Times New Roman"/>
          <w:sz w:val="24"/>
          <w:szCs w:val="24"/>
        </w:rPr>
        <w:t>Mrs. Jamilia Nicholls</w:t>
      </w:r>
    </w:p>
    <w:p w:rsidR="002B2858" w:rsidRPr="00076FED" w:rsidRDefault="002B2858" w:rsidP="002B2858">
      <w:pPr>
        <w:tabs>
          <w:tab w:val="left" w:pos="1276"/>
          <w:tab w:val="center" w:pos="4680"/>
        </w:tabs>
        <w:spacing w:after="0"/>
        <w:jc w:val="both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ab/>
        <w:t xml:space="preserve">Principal </w:t>
      </w:r>
    </w:p>
    <w:p w:rsidR="002B2858" w:rsidRPr="00076FED" w:rsidRDefault="00A169E3" w:rsidP="002B2858">
      <w:pPr>
        <w:tabs>
          <w:tab w:val="left" w:pos="1276"/>
          <w:tab w:val="center" w:pos="4680"/>
        </w:tabs>
        <w:spacing w:after="0"/>
        <w:jc w:val="both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ab/>
      </w:r>
      <w:r w:rsidR="002B2858" w:rsidRPr="00076FED">
        <w:rPr>
          <w:rFonts w:ascii="Times New Roman" w:hAnsi="Times New Roman"/>
          <w:sz w:val="24"/>
          <w:szCs w:val="24"/>
        </w:rPr>
        <w:t>Harmons SDA School</w:t>
      </w:r>
    </w:p>
    <w:p w:rsidR="002B2858" w:rsidRPr="00076FED" w:rsidRDefault="00A169E3" w:rsidP="002B2858">
      <w:pPr>
        <w:tabs>
          <w:tab w:val="left" w:pos="1276"/>
          <w:tab w:val="center" w:pos="4680"/>
        </w:tabs>
        <w:spacing w:after="0"/>
        <w:jc w:val="both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ab/>
        <w:t>639 - 2592</w:t>
      </w:r>
    </w:p>
    <w:p w:rsidR="00734C84" w:rsidRPr="00076FED" w:rsidRDefault="00734C84" w:rsidP="00A169E3">
      <w:pPr>
        <w:tabs>
          <w:tab w:val="center" w:pos="4680"/>
        </w:tabs>
        <w:spacing w:after="0"/>
        <w:jc w:val="both"/>
        <w:rPr>
          <w:rFonts w:ascii="Times New Roman" w:hAnsi="Times New Roman"/>
          <w:sz w:val="24"/>
          <w:szCs w:val="24"/>
        </w:rPr>
      </w:pPr>
    </w:p>
    <w:p w:rsidR="00734C84" w:rsidRPr="00076FED" w:rsidRDefault="00734C84" w:rsidP="00967F0F">
      <w:pPr>
        <w:tabs>
          <w:tab w:val="center" w:pos="4680"/>
        </w:tabs>
        <w:spacing w:after="0"/>
        <w:ind w:left="90"/>
        <w:jc w:val="both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 xml:space="preserve">                   </w:t>
      </w:r>
      <w:r w:rsidR="00A2140B" w:rsidRPr="00076FED">
        <w:rPr>
          <w:rFonts w:ascii="Times New Roman" w:hAnsi="Times New Roman"/>
          <w:sz w:val="24"/>
          <w:szCs w:val="24"/>
        </w:rPr>
        <w:t xml:space="preserve"> Mrs. Michelle Phillips</w:t>
      </w:r>
    </w:p>
    <w:p w:rsidR="00734C84" w:rsidRPr="00076FED" w:rsidRDefault="00734C84" w:rsidP="00967F0F">
      <w:pPr>
        <w:tabs>
          <w:tab w:val="center" w:pos="4680"/>
        </w:tabs>
        <w:spacing w:after="0"/>
        <w:ind w:left="90"/>
        <w:jc w:val="both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 xml:space="preserve">                  </w:t>
      </w:r>
      <w:r w:rsidR="00A2140B" w:rsidRPr="00076FED">
        <w:rPr>
          <w:rFonts w:ascii="Times New Roman" w:hAnsi="Times New Roman"/>
          <w:sz w:val="24"/>
          <w:szCs w:val="24"/>
        </w:rPr>
        <w:t xml:space="preserve">  Teacher</w:t>
      </w:r>
      <w:r w:rsidRPr="00076FED">
        <w:rPr>
          <w:rFonts w:ascii="Times New Roman" w:hAnsi="Times New Roman"/>
          <w:sz w:val="24"/>
          <w:szCs w:val="24"/>
        </w:rPr>
        <w:t xml:space="preserve"> </w:t>
      </w:r>
    </w:p>
    <w:p w:rsidR="00734C84" w:rsidRPr="00076FED" w:rsidRDefault="00734C84" w:rsidP="00967F0F">
      <w:pPr>
        <w:tabs>
          <w:tab w:val="center" w:pos="4680"/>
        </w:tabs>
        <w:spacing w:after="0"/>
        <w:ind w:left="90"/>
        <w:jc w:val="both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 xml:space="preserve">                  </w:t>
      </w:r>
      <w:r w:rsidR="00A2140B" w:rsidRPr="00076FED">
        <w:rPr>
          <w:rFonts w:ascii="Times New Roman" w:hAnsi="Times New Roman"/>
          <w:sz w:val="24"/>
          <w:szCs w:val="24"/>
        </w:rPr>
        <w:t xml:space="preserve"> </w:t>
      </w:r>
      <w:r w:rsidRPr="00076FED">
        <w:rPr>
          <w:rFonts w:ascii="Times New Roman" w:hAnsi="Times New Roman"/>
          <w:sz w:val="24"/>
          <w:szCs w:val="24"/>
        </w:rPr>
        <w:t xml:space="preserve"> </w:t>
      </w:r>
      <w:r w:rsidR="00A2140B" w:rsidRPr="00076FED">
        <w:rPr>
          <w:rFonts w:ascii="Times New Roman" w:hAnsi="Times New Roman"/>
          <w:sz w:val="24"/>
          <w:szCs w:val="24"/>
        </w:rPr>
        <w:t>Harmons SDA School</w:t>
      </w:r>
    </w:p>
    <w:p w:rsidR="00734C84" w:rsidRPr="00076FED" w:rsidRDefault="00734C84" w:rsidP="00967F0F">
      <w:pPr>
        <w:tabs>
          <w:tab w:val="center" w:pos="4680"/>
        </w:tabs>
        <w:spacing w:after="0"/>
        <w:ind w:left="90"/>
        <w:jc w:val="both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 xml:space="preserve">                   </w:t>
      </w:r>
      <w:r w:rsidR="00A2140B" w:rsidRPr="00076FED">
        <w:rPr>
          <w:rFonts w:ascii="Times New Roman" w:hAnsi="Times New Roman"/>
          <w:sz w:val="24"/>
          <w:szCs w:val="24"/>
        </w:rPr>
        <w:t xml:space="preserve"> 639-2592</w:t>
      </w:r>
    </w:p>
    <w:p w:rsidR="00BD405C" w:rsidRPr="00076FED" w:rsidRDefault="00A2140B" w:rsidP="00A2140B">
      <w:pPr>
        <w:tabs>
          <w:tab w:val="left" w:pos="1320"/>
        </w:tabs>
        <w:spacing w:after="0"/>
        <w:jc w:val="both"/>
        <w:rPr>
          <w:rFonts w:ascii="Times New Roman" w:hAnsi="Times New Roman"/>
          <w:sz w:val="24"/>
          <w:szCs w:val="24"/>
        </w:rPr>
      </w:pPr>
      <w:r w:rsidRPr="00076FED">
        <w:rPr>
          <w:rFonts w:ascii="Times New Roman" w:hAnsi="Times New Roman"/>
          <w:sz w:val="24"/>
          <w:szCs w:val="24"/>
        </w:rPr>
        <w:tab/>
      </w:r>
    </w:p>
    <w:p w:rsidR="00A45610" w:rsidRDefault="00734C84" w:rsidP="00E064EC">
      <w:pPr>
        <w:tabs>
          <w:tab w:val="center" w:pos="4680"/>
        </w:tabs>
        <w:spacing w:after="0"/>
        <w:jc w:val="both"/>
        <w:rPr>
          <w:rFonts w:ascii="Times New Roman" w:hAnsi="Times New Roman"/>
          <w:sz w:val="28"/>
          <w:szCs w:val="28"/>
        </w:rPr>
      </w:pPr>
      <w:r w:rsidRPr="00076FED">
        <w:rPr>
          <w:rFonts w:ascii="Times New Roman" w:hAnsi="Times New Roman"/>
          <w:sz w:val="24"/>
          <w:szCs w:val="24"/>
        </w:rPr>
        <w:t xml:space="preserve">      </w:t>
      </w:r>
      <w:r w:rsidR="00A45610" w:rsidRPr="00076FED">
        <w:rPr>
          <w:rFonts w:ascii="Times New Roman" w:hAnsi="Times New Roman"/>
          <w:sz w:val="28"/>
          <w:szCs w:val="28"/>
        </w:rPr>
        <w:t xml:space="preserve">                            </w:t>
      </w:r>
    </w:p>
    <w:p w:rsidR="00B77A9E" w:rsidRDefault="00B77A9E" w:rsidP="00E064EC">
      <w:pPr>
        <w:tabs>
          <w:tab w:val="center" w:pos="4680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:rsidR="00B77A9E" w:rsidRDefault="00B77A9E" w:rsidP="00E064EC">
      <w:pPr>
        <w:tabs>
          <w:tab w:val="center" w:pos="4680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:rsidR="00B77A9E" w:rsidRDefault="00B77A9E" w:rsidP="00E064EC">
      <w:pPr>
        <w:tabs>
          <w:tab w:val="center" w:pos="4680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:rsidR="00B77A9E" w:rsidRDefault="00B77A9E" w:rsidP="00E064EC">
      <w:pPr>
        <w:tabs>
          <w:tab w:val="center" w:pos="4680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:rsidR="00B77A9E" w:rsidRDefault="00B77A9E" w:rsidP="00E064EC">
      <w:pPr>
        <w:tabs>
          <w:tab w:val="center" w:pos="4680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:rsidR="00B77A9E" w:rsidRDefault="00B77A9E" w:rsidP="00E064EC">
      <w:pPr>
        <w:tabs>
          <w:tab w:val="center" w:pos="4680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:rsidR="00B77A9E" w:rsidRDefault="00B77A9E" w:rsidP="00E064EC">
      <w:pPr>
        <w:tabs>
          <w:tab w:val="center" w:pos="4680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:rsidR="00B77A9E" w:rsidRDefault="00B77A9E" w:rsidP="00E064EC">
      <w:pPr>
        <w:tabs>
          <w:tab w:val="center" w:pos="4680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:rsidR="00B77A9E" w:rsidRDefault="00C96060" w:rsidP="00E064EC">
      <w:pPr>
        <w:tabs>
          <w:tab w:val="center" w:pos="4680"/>
        </w:tabs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TT" w:eastAsia="en-TT"/>
        </w:rPr>
        <w:drawing>
          <wp:inline distT="0" distB="0" distL="0" distR="0">
            <wp:extent cx="5943600" cy="3638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A9E" w:rsidRDefault="00B77A9E" w:rsidP="00E064EC">
      <w:pPr>
        <w:tabs>
          <w:tab w:val="center" w:pos="4680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:rsidR="00B77A9E" w:rsidRDefault="00B77A9E" w:rsidP="00E064EC">
      <w:pPr>
        <w:tabs>
          <w:tab w:val="center" w:pos="4680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:rsidR="00B77A9E" w:rsidRDefault="00C96060" w:rsidP="00E064EC">
      <w:pPr>
        <w:tabs>
          <w:tab w:val="center" w:pos="4680"/>
        </w:tabs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TT" w:eastAsia="en-TT"/>
        </w:rPr>
        <w:drawing>
          <wp:inline distT="0" distB="0" distL="0" distR="0">
            <wp:extent cx="5943600" cy="3752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7A9E" w:rsidSect="00D86C60">
      <w:pgSz w:w="12240" w:h="15840"/>
      <w:pgMar w:top="45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7325" w:rsidRDefault="003D7325" w:rsidP="0060414B">
      <w:pPr>
        <w:spacing w:after="0" w:line="240" w:lineRule="auto"/>
      </w:pPr>
      <w:r>
        <w:separator/>
      </w:r>
    </w:p>
  </w:endnote>
  <w:endnote w:type="continuationSeparator" w:id="0">
    <w:p w:rsidR="003D7325" w:rsidRDefault="003D7325" w:rsidP="006041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7325" w:rsidRDefault="003D7325" w:rsidP="0060414B">
      <w:pPr>
        <w:spacing w:after="0" w:line="240" w:lineRule="auto"/>
      </w:pPr>
      <w:r>
        <w:separator/>
      </w:r>
    </w:p>
  </w:footnote>
  <w:footnote w:type="continuationSeparator" w:id="0">
    <w:p w:rsidR="003D7325" w:rsidRDefault="003D7325" w:rsidP="006041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B0E87"/>
    <w:multiLevelType w:val="hybridMultilevel"/>
    <w:tmpl w:val="238C1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C544B0"/>
    <w:multiLevelType w:val="hybridMultilevel"/>
    <w:tmpl w:val="C0A62B68"/>
    <w:lvl w:ilvl="0" w:tplc="04090001">
      <w:start w:val="1"/>
      <w:numFmt w:val="bullet"/>
      <w:lvlText w:val=""/>
      <w:lvlJc w:val="left"/>
      <w:pPr>
        <w:ind w:left="10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6" w:hanging="360"/>
      </w:pPr>
      <w:rPr>
        <w:rFonts w:ascii="Wingdings" w:hAnsi="Wingdings" w:hint="default"/>
      </w:rPr>
    </w:lvl>
  </w:abstractNum>
  <w:abstractNum w:abstractNumId="2">
    <w:nsid w:val="17C16EE1"/>
    <w:multiLevelType w:val="hybridMultilevel"/>
    <w:tmpl w:val="093CB6C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382D22"/>
    <w:multiLevelType w:val="hybridMultilevel"/>
    <w:tmpl w:val="50287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69162F8"/>
    <w:multiLevelType w:val="hybridMultilevel"/>
    <w:tmpl w:val="34D6606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3D0905"/>
    <w:multiLevelType w:val="hybridMultilevel"/>
    <w:tmpl w:val="5EC298C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5B753B"/>
    <w:multiLevelType w:val="hybridMultilevel"/>
    <w:tmpl w:val="6FB26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96B61AE"/>
    <w:multiLevelType w:val="hybridMultilevel"/>
    <w:tmpl w:val="53B0D6C0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8">
    <w:nsid w:val="4E332D3C"/>
    <w:multiLevelType w:val="hybridMultilevel"/>
    <w:tmpl w:val="4240F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D71868"/>
    <w:multiLevelType w:val="hybridMultilevel"/>
    <w:tmpl w:val="FE324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D055291"/>
    <w:multiLevelType w:val="hybridMultilevel"/>
    <w:tmpl w:val="AB6A9CCE"/>
    <w:lvl w:ilvl="0" w:tplc="5204D7EA">
      <w:start w:val="4"/>
      <w:numFmt w:val="bullet"/>
      <w:lvlText w:val="-"/>
      <w:lvlJc w:val="left"/>
      <w:pPr>
        <w:ind w:left="2505" w:hanging="360"/>
      </w:pPr>
      <w:rPr>
        <w:rFonts w:ascii="Cambria Math" w:eastAsia="Calibri" w:hAnsi="Cambria Math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65" w:hanging="360"/>
      </w:pPr>
      <w:rPr>
        <w:rFonts w:ascii="Wingdings" w:hAnsi="Wingdings" w:hint="default"/>
      </w:rPr>
    </w:lvl>
  </w:abstractNum>
  <w:abstractNum w:abstractNumId="11">
    <w:nsid w:val="5D86241A"/>
    <w:multiLevelType w:val="hybridMultilevel"/>
    <w:tmpl w:val="6A9075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60F84E42"/>
    <w:multiLevelType w:val="hybridMultilevel"/>
    <w:tmpl w:val="F238022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35F78E7"/>
    <w:multiLevelType w:val="hybridMultilevel"/>
    <w:tmpl w:val="2DF0D4EE"/>
    <w:lvl w:ilvl="0" w:tplc="04090001">
      <w:start w:val="1"/>
      <w:numFmt w:val="bullet"/>
      <w:lvlText w:val=""/>
      <w:lvlJc w:val="left"/>
      <w:pPr>
        <w:ind w:left="8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3" w:hanging="360"/>
      </w:pPr>
      <w:rPr>
        <w:rFonts w:ascii="Wingdings" w:hAnsi="Wingdings" w:hint="default"/>
      </w:rPr>
    </w:lvl>
  </w:abstractNum>
  <w:abstractNum w:abstractNumId="14">
    <w:nsid w:val="71615C5D"/>
    <w:multiLevelType w:val="hybridMultilevel"/>
    <w:tmpl w:val="604CD86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79978D7"/>
    <w:multiLevelType w:val="hybridMultilevel"/>
    <w:tmpl w:val="39AA9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8DF5960"/>
    <w:multiLevelType w:val="hybridMultilevel"/>
    <w:tmpl w:val="FCD04A8A"/>
    <w:lvl w:ilvl="0" w:tplc="1152B9F6">
      <w:start w:val="1"/>
      <w:numFmt w:val="bullet"/>
      <w:suff w:val="space"/>
      <w:lvlText w:val=""/>
      <w:lvlJc w:val="left"/>
      <w:pPr>
        <w:ind w:left="-198" w:firstLine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-13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-6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2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12"/>
  </w:num>
  <w:num w:numId="5">
    <w:abstractNumId w:val="2"/>
  </w:num>
  <w:num w:numId="6">
    <w:abstractNumId w:val="4"/>
  </w:num>
  <w:num w:numId="7">
    <w:abstractNumId w:val="14"/>
  </w:num>
  <w:num w:numId="8">
    <w:abstractNumId w:val="16"/>
  </w:num>
  <w:num w:numId="9">
    <w:abstractNumId w:val="3"/>
  </w:num>
  <w:num w:numId="10">
    <w:abstractNumId w:val="1"/>
  </w:num>
  <w:num w:numId="11">
    <w:abstractNumId w:val="13"/>
  </w:num>
  <w:num w:numId="12">
    <w:abstractNumId w:val="15"/>
  </w:num>
  <w:num w:numId="13">
    <w:abstractNumId w:val="11"/>
  </w:num>
  <w:num w:numId="14">
    <w:abstractNumId w:val="6"/>
  </w:num>
  <w:num w:numId="15">
    <w:abstractNumId w:val="7"/>
  </w:num>
  <w:num w:numId="16">
    <w:abstractNumId w:val="0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5610"/>
    <w:rsid w:val="00010BE9"/>
    <w:rsid w:val="00021DD7"/>
    <w:rsid w:val="00076FED"/>
    <w:rsid w:val="00090CF3"/>
    <w:rsid w:val="000A3078"/>
    <w:rsid w:val="000A339C"/>
    <w:rsid w:val="000A3403"/>
    <w:rsid w:val="000D6CCB"/>
    <w:rsid w:val="00100C5C"/>
    <w:rsid w:val="00100E3E"/>
    <w:rsid w:val="001060C8"/>
    <w:rsid w:val="00127004"/>
    <w:rsid w:val="00137D35"/>
    <w:rsid w:val="001756A3"/>
    <w:rsid w:val="00197AB8"/>
    <w:rsid w:val="001A714F"/>
    <w:rsid w:val="001C570E"/>
    <w:rsid w:val="001F6F45"/>
    <w:rsid w:val="00243D0D"/>
    <w:rsid w:val="00255D2E"/>
    <w:rsid w:val="0026386D"/>
    <w:rsid w:val="00264A18"/>
    <w:rsid w:val="0027254C"/>
    <w:rsid w:val="00272A7F"/>
    <w:rsid w:val="002B2858"/>
    <w:rsid w:val="002B5798"/>
    <w:rsid w:val="00333941"/>
    <w:rsid w:val="003A30A8"/>
    <w:rsid w:val="003D7325"/>
    <w:rsid w:val="003E46FE"/>
    <w:rsid w:val="003E7FF0"/>
    <w:rsid w:val="003F20A6"/>
    <w:rsid w:val="003F6585"/>
    <w:rsid w:val="003F6D86"/>
    <w:rsid w:val="00434CEE"/>
    <w:rsid w:val="00435B72"/>
    <w:rsid w:val="00464CB8"/>
    <w:rsid w:val="00470F6F"/>
    <w:rsid w:val="004B0E51"/>
    <w:rsid w:val="004B105A"/>
    <w:rsid w:val="004B1984"/>
    <w:rsid w:val="004C408F"/>
    <w:rsid w:val="004D6AEB"/>
    <w:rsid w:val="004E050D"/>
    <w:rsid w:val="004F5123"/>
    <w:rsid w:val="00504865"/>
    <w:rsid w:val="0051035A"/>
    <w:rsid w:val="00513B5C"/>
    <w:rsid w:val="005301CC"/>
    <w:rsid w:val="00531E6B"/>
    <w:rsid w:val="00572555"/>
    <w:rsid w:val="00574D2B"/>
    <w:rsid w:val="005810D4"/>
    <w:rsid w:val="0059246E"/>
    <w:rsid w:val="005A3368"/>
    <w:rsid w:val="005A5ED4"/>
    <w:rsid w:val="005C3B84"/>
    <w:rsid w:val="005D127F"/>
    <w:rsid w:val="005E11A5"/>
    <w:rsid w:val="0060414B"/>
    <w:rsid w:val="00614416"/>
    <w:rsid w:val="00615365"/>
    <w:rsid w:val="006277B0"/>
    <w:rsid w:val="00636BB0"/>
    <w:rsid w:val="00655AFC"/>
    <w:rsid w:val="00696CC4"/>
    <w:rsid w:val="006A0CD3"/>
    <w:rsid w:val="006A6DAA"/>
    <w:rsid w:val="006B33C2"/>
    <w:rsid w:val="006C092D"/>
    <w:rsid w:val="006C3291"/>
    <w:rsid w:val="00714AAE"/>
    <w:rsid w:val="00734C84"/>
    <w:rsid w:val="00762F31"/>
    <w:rsid w:val="00771E6B"/>
    <w:rsid w:val="007D5F92"/>
    <w:rsid w:val="00824752"/>
    <w:rsid w:val="0083683C"/>
    <w:rsid w:val="00856CBE"/>
    <w:rsid w:val="00871A6C"/>
    <w:rsid w:val="00896DE3"/>
    <w:rsid w:val="008D2071"/>
    <w:rsid w:val="008E52F0"/>
    <w:rsid w:val="00902B82"/>
    <w:rsid w:val="00905FC9"/>
    <w:rsid w:val="00923130"/>
    <w:rsid w:val="00937CD2"/>
    <w:rsid w:val="00955E3A"/>
    <w:rsid w:val="00967F0F"/>
    <w:rsid w:val="00971369"/>
    <w:rsid w:val="00985DB5"/>
    <w:rsid w:val="00991467"/>
    <w:rsid w:val="00996EB9"/>
    <w:rsid w:val="009B3525"/>
    <w:rsid w:val="009B3685"/>
    <w:rsid w:val="00A169E3"/>
    <w:rsid w:val="00A2140B"/>
    <w:rsid w:val="00A30FFB"/>
    <w:rsid w:val="00A3770E"/>
    <w:rsid w:val="00A45610"/>
    <w:rsid w:val="00A5656A"/>
    <w:rsid w:val="00A816B8"/>
    <w:rsid w:val="00A93B52"/>
    <w:rsid w:val="00A94427"/>
    <w:rsid w:val="00AA33D4"/>
    <w:rsid w:val="00AB06A6"/>
    <w:rsid w:val="00AB4D4E"/>
    <w:rsid w:val="00AC2E33"/>
    <w:rsid w:val="00AE7D99"/>
    <w:rsid w:val="00AF3C4F"/>
    <w:rsid w:val="00B148B3"/>
    <w:rsid w:val="00B31EB0"/>
    <w:rsid w:val="00B37EE6"/>
    <w:rsid w:val="00B43A43"/>
    <w:rsid w:val="00B4444F"/>
    <w:rsid w:val="00B55BB5"/>
    <w:rsid w:val="00B6299E"/>
    <w:rsid w:val="00B62FA3"/>
    <w:rsid w:val="00B66A42"/>
    <w:rsid w:val="00B7013D"/>
    <w:rsid w:val="00B77A9E"/>
    <w:rsid w:val="00B854F5"/>
    <w:rsid w:val="00BA046A"/>
    <w:rsid w:val="00BA0A4F"/>
    <w:rsid w:val="00BA6071"/>
    <w:rsid w:val="00BD405C"/>
    <w:rsid w:val="00BD5E12"/>
    <w:rsid w:val="00BD64C1"/>
    <w:rsid w:val="00BE5499"/>
    <w:rsid w:val="00BF7119"/>
    <w:rsid w:val="00BF7D1E"/>
    <w:rsid w:val="00C14153"/>
    <w:rsid w:val="00C7147E"/>
    <w:rsid w:val="00C72DFD"/>
    <w:rsid w:val="00C96060"/>
    <w:rsid w:val="00CA1A99"/>
    <w:rsid w:val="00CD3FD8"/>
    <w:rsid w:val="00CF6376"/>
    <w:rsid w:val="00CF6F53"/>
    <w:rsid w:val="00CF6F7A"/>
    <w:rsid w:val="00D00C49"/>
    <w:rsid w:val="00D10464"/>
    <w:rsid w:val="00D14FAA"/>
    <w:rsid w:val="00D23111"/>
    <w:rsid w:val="00D3598C"/>
    <w:rsid w:val="00D41BE1"/>
    <w:rsid w:val="00D62413"/>
    <w:rsid w:val="00D73F33"/>
    <w:rsid w:val="00D86C60"/>
    <w:rsid w:val="00E033E1"/>
    <w:rsid w:val="00E064EC"/>
    <w:rsid w:val="00E11959"/>
    <w:rsid w:val="00E427C7"/>
    <w:rsid w:val="00E628F9"/>
    <w:rsid w:val="00E63055"/>
    <w:rsid w:val="00E76809"/>
    <w:rsid w:val="00E92949"/>
    <w:rsid w:val="00E96FAF"/>
    <w:rsid w:val="00EC2CB7"/>
    <w:rsid w:val="00EF1DDF"/>
    <w:rsid w:val="00F02C1D"/>
    <w:rsid w:val="00F033F4"/>
    <w:rsid w:val="00F4402C"/>
    <w:rsid w:val="00F70805"/>
    <w:rsid w:val="00F72F11"/>
    <w:rsid w:val="00F7513F"/>
    <w:rsid w:val="00F8566B"/>
    <w:rsid w:val="00F9651C"/>
    <w:rsid w:val="00FB1F34"/>
    <w:rsid w:val="00FD3423"/>
    <w:rsid w:val="00FE10EA"/>
    <w:rsid w:val="00FE76EB"/>
    <w:rsid w:val="00FF3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TT" w:eastAsia="en-T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A4561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45610"/>
    <w:pPr>
      <w:ind w:left="720"/>
      <w:contextualSpacing/>
    </w:pPr>
  </w:style>
  <w:style w:type="paragraph" w:styleId="NoSpacing">
    <w:name w:val="No Spacing"/>
    <w:uiPriority w:val="1"/>
    <w:qFormat/>
    <w:rsid w:val="00EF1DDF"/>
    <w:rPr>
      <w:sz w:val="22"/>
      <w:szCs w:val="22"/>
      <w:lang w:val="en-US" w:eastAsia="en-US"/>
    </w:rPr>
  </w:style>
  <w:style w:type="table" w:styleId="TableGrid">
    <w:name w:val="Table Grid"/>
    <w:basedOn w:val="TableNormal"/>
    <w:uiPriority w:val="59"/>
    <w:rsid w:val="003A30A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TableNormal"/>
    <w:uiPriority w:val="60"/>
    <w:rsid w:val="00EC2CB7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Header">
    <w:name w:val="header"/>
    <w:basedOn w:val="Normal"/>
    <w:link w:val="HeaderChar"/>
    <w:uiPriority w:val="99"/>
    <w:unhideWhenUsed/>
    <w:rsid w:val="0060414B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link w:val="Header"/>
    <w:uiPriority w:val="99"/>
    <w:rsid w:val="0060414B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60414B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60414B"/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65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F9651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TT" w:eastAsia="en-T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A4561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45610"/>
    <w:pPr>
      <w:ind w:left="720"/>
      <w:contextualSpacing/>
    </w:pPr>
  </w:style>
  <w:style w:type="paragraph" w:styleId="NoSpacing">
    <w:name w:val="No Spacing"/>
    <w:uiPriority w:val="1"/>
    <w:qFormat/>
    <w:rsid w:val="00EF1DDF"/>
    <w:rPr>
      <w:sz w:val="22"/>
      <w:szCs w:val="22"/>
      <w:lang w:val="en-US" w:eastAsia="en-US"/>
    </w:rPr>
  </w:style>
  <w:style w:type="table" w:styleId="TableGrid">
    <w:name w:val="Table Grid"/>
    <w:basedOn w:val="TableNormal"/>
    <w:uiPriority w:val="59"/>
    <w:rsid w:val="003A30A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TableNormal"/>
    <w:uiPriority w:val="60"/>
    <w:rsid w:val="00EC2CB7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Header">
    <w:name w:val="header"/>
    <w:basedOn w:val="Normal"/>
    <w:link w:val="HeaderChar"/>
    <w:uiPriority w:val="99"/>
    <w:unhideWhenUsed/>
    <w:rsid w:val="0060414B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link w:val="Header"/>
    <w:uiPriority w:val="99"/>
    <w:rsid w:val="0060414B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60414B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60414B"/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65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F965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emf"/><Relationship Id="rId4" Type="http://schemas.microsoft.com/office/2007/relationships/stylesWithEffects" Target="stylesWithEffects.xml"/><Relationship Id="rId9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udent.MOE-MP46932\AppData\Local\Chemistry%20Add-in%20for%20Word\Chemistry%20Gallery\Chem4W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ntrolsStorage xmlns="urn:schemas-microsoft-com.VSTO2008Demos.ControlsStorage">
  <Controls>AAEAAAD/////AQAAAAAAAAAMAgAAAEVDaGVtNFdvcmQuQ29yZSwgVmVyc2lvbj0xLjAuMC4wLCBDdWx0dXJlPW5ldXRyYWwsIFB1YmxpY0tleVRva2VuPW51bGwHAQAAAAABAAAAAAAAAAQgQ2hlbTRXb3JkLkNvcmUuQ29udHJvbFByb3BlcnRpZXMCAAAACw==</Controls>
</ControlsStorage>
</file>

<file path=customXml/itemProps1.xml><?xml version="1.0" encoding="utf-8"?>
<ds:datastoreItem xmlns:ds="http://schemas.openxmlformats.org/officeDocument/2006/customXml" ds:itemID="{86F4C4B2-D563-4FBC-BFE6-7BAE03B43C52}">
  <ds:schemaRefs>
    <ds:schemaRef ds:uri="urn:schemas-microsoft-com.VSTO2008Demos.ControlsStorag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Chem4Word</Template>
  <TotalTime>1</TotalTime>
  <Pages>5</Pages>
  <Words>502</Words>
  <Characters>2864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Community Dev</dc:creator>
  <cp:keywords/>
  <cp:lastModifiedBy>IT</cp:lastModifiedBy>
  <cp:revision>3</cp:revision>
  <cp:lastPrinted>2015-08-02T04:32:00Z</cp:lastPrinted>
  <dcterms:created xsi:type="dcterms:W3CDTF">2015-11-22T19:33:00Z</dcterms:created>
  <dcterms:modified xsi:type="dcterms:W3CDTF">2015-11-23T18:42:00Z</dcterms:modified>
</cp:coreProperties>
</file>